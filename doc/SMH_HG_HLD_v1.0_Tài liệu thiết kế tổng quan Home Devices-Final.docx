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0DEF3B" w14:textId="77777777" w:rsidR="00A45914" w:rsidRPr="00B414A0" w:rsidRDefault="00A45914" w:rsidP="006D59C2">
      <w:pPr>
        <w:spacing w:line="276" w:lineRule="auto"/>
      </w:pPr>
    </w:p>
    <w:tbl>
      <w:tblPr>
        <w:tblpPr w:leftFromText="180" w:rightFromText="180" w:vertAnchor="text" w:horzAnchor="margin" w:tblpXSpec="center" w:tblpY="9"/>
        <w:tblW w:w="9747" w:type="dxa"/>
        <w:tblLayout w:type="fixed"/>
        <w:tblLook w:val="0000" w:firstRow="0" w:lastRow="0" w:firstColumn="0" w:lastColumn="0" w:noHBand="0" w:noVBand="0"/>
      </w:tblPr>
      <w:tblGrid>
        <w:gridCol w:w="2870"/>
        <w:gridCol w:w="6877"/>
      </w:tblGrid>
      <w:tr w:rsidR="00CD266D" w:rsidRPr="00B414A0" w14:paraId="4A2E258F" w14:textId="77777777" w:rsidTr="00583D45">
        <w:trPr>
          <w:cantSplit/>
          <w:trHeight w:val="1530"/>
        </w:trPr>
        <w:tc>
          <w:tcPr>
            <w:tcW w:w="2870" w:type="dxa"/>
            <w:tcBorders>
              <w:top w:val="single" w:sz="12" w:space="0" w:color="auto"/>
              <w:left w:val="single" w:sz="12" w:space="0" w:color="auto"/>
              <w:right w:val="single" w:sz="12" w:space="0" w:color="auto"/>
            </w:tcBorders>
          </w:tcPr>
          <w:p w14:paraId="75A18E4E" w14:textId="77777777" w:rsidR="00252552" w:rsidRPr="00B414A0" w:rsidRDefault="0093052B" w:rsidP="006D59C2">
            <w:pPr>
              <w:spacing w:line="276" w:lineRule="auto"/>
              <w:jc w:val="center"/>
              <w:rPr>
                <w:szCs w:val="26"/>
              </w:rPr>
            </w:pPr>
            <w:r w:rsidRPr="00B414A0">
              <w:rPr>
                <w:szCs w:val="26"/>
              </w:rPr>
              <w:t>Soạn thảo</w:t>
            </w:r>
            <w:r w:rsidR="00252552" w:rsidRPr="00B414A0">
              <w:rPr>
                <w:szCs w:val="26"/>
              </w:rPr>
              <w:t>/ Editor</w:t>
            </w:r>
          </w:p>
          <w:p w14:paraId="51DD4065" w14:textId="694C0837" w:rsidR="00CD266D" w:rsidRPr="00B414A0" w:rsidRDefault="00CD266D" w:rsidP="006D59C2">
            <w:pPr>
              <w:spacing w:before="120" w:line="276" w:lineRule="auto"/>
              <w:jc w:val="center"/>
              <w:rPr>
                <w:b/>
                <w:szCs w:val="26"/>
              </w:rPr>
            </w:pPr>
          </w:p>
        </w:tc>
        <w:tc>
          <w:tcPr>
            <w:tcW w:w="6877" w:type="dxa"/>
            <w:tcBorders>
              <w:top w:val="single" w:sz="12" w:space="0" w:color="auto"/>
              <w:left w:val="single" w:sz="12" w:space="0" w:color="auto"/>
              <w:bottom w:val="single" w:sz="12" w:space="0" w:color="auto"/>
              <w:right w:val="single" w:sz="12" w:space="0" w:color="auto"/>
            </w:tcBorders>
            <w:vAlign w:val="center"/>
          </w:tcPr>
          <w:p w14:paraId="2FFC387C" w14:textId="77777777" w:rsidR="00EA46D2" w:rsidRPr="00B414A0" w:rsidRDefault="00EA46D2" w:rsidP="006D59C2">
            <w:pPr>
              <w:spacing w:before="120" w:line="276" w:lineRule="auto"/>
              <w:jc w:val="center"/>
              <w:rPr>
                <w:b/>
                <w:szCs w:val="26"/>
              </w:rPr>
            </w:pPr>
            <w:r w:rsidRPr="00B414A0">
              <w:rPr>
                <w:b/>
                <w:szCs w:val="26"/>
              </w:rPr>
              <w:t>CÔNG TY CỔ PHẦN CÔNG NGHỆ CÔNG NGHIỆP BƯU CHÍNH VIỄN THÔNG</w:t>
            </w:r>
          </w:p>
          <w:p w14:paraId="7A0FC60F" w14:textId="77777777" w:rsidR="00CD266D" w:rsidRPr="00B414A0" w:rsidRDefault="00EA46D2" w:rsidP="006D59C2">
            <w:pPr>
              <w:spacing w:before="120" w:line="276" w:lineRule="auto"/>
              <w:ind w:right="-20"/>
              <w:jc w:val="center"/>
              <w:rPr>
                <w:b/>
                <w:sz w:val="32"/>
                <w:szCs w:val="32"/>
              </w:rPr>
            </w:pPr>
            <w:r w:rsidRPr="00B414A0">
              <w:rPr>
                <w:b/>
                <w:sz w:val="32"/>
                <w:szCs w:val="32"/>
              </w:rPr>
              <w:t>VNPT Technology</w:t>
            </w:r>
          </w:p>
        </w:tc>
      </w:tr>
      <w:tr w:rsidR="00252552" w:rsidRPr="00B414A0" w14:paraId="5DA459F4" w14:textId="77777777" w:rsidTr="00F21D14">
        <w:trPr>
          <w:cantSplit/>
          <w:trHeight w:hRule="exact" w:val="1441"/>
        </w:trPr>
        <w:tc>
          <w:tcPr>
            <w:tcW w:w="2870" w:type="dxa"/>
            <w:tcBorders>
              <w:left w:val="single" w:sz="12" w:space="0" w:color="auto"/>
              <w:bottom w:val="single" w:sz="12" w:space="0" w:color="auto"/>
              <w:right w:val="single" w:sz="12" w:space="0" w:color="auto"/>
            </w:tcBorders>
          </w:tcPr>
          <w:p w14:paraId="6763BF61" w14:textId="77777777" w:rsidR="00252552" w:rsidRPr="00B414A0" w:rsidRDefault="00252552" w:rsidP="006D59C2">
            <w:pPr>
              <w:spacing w:before="120" w:line="276" w:lineRule="auto"/>
              <w:jc w:val="center"/>
              <w:rPr>
                <w:szCs w:val="26"/>
              </w:rPr>
            </w:pPr>
          </w:p>
          <w:p w14:paraId="78B1E3AC" w14:textId="77777777" w:rsidR="00252552" w:rsidRPr="00B414A0" w:rsidRDefault="00252552" w:rsidP="006D59C2">
            <w:pPr>
              <w:spacing w:before="120" w:line="276" w:lineRule="auto"/>
              <w:jc w:val="center"/>
              <w:rPr>
                <w:szCs w:val="26"/>
              </w:rPr>
            </w:pPr>
          </w:p>
        </w:tc>
        <w:tc>
          <w:tcPr>
            <w:tcW w:w="6877" w:type="dxa"/>
            <w:tcBorders>
              <w:top w:val="single" w:sz="12" w:space="0" w:color="auto"/>
              <w:left w:val="single" w:sz="12" w:space="0" w:color="auto"/>
              <w:bottom w:val="single" w:sz="12" w:space="0" w:color="auto"/>
              <w:right w:val="single" w:sz="12" w:space="0" w:color="auto"/>
            </w:tcBorders>
            <w:vAlign w:val="center"/>
          </w:tcPr>
          <w:p w14:paraId="5B782BDA" w14:textId="2177E0DC" w:rsidR="00610DCA" w:rsidRPr="00B414A0" w:rsidRDefault="00755A48" w:rsidP="006D59C2">
            <w:pPr>
              <w:spacing w:before="60" w:after="60" w:line="276" w:lineRule="auto"/>
              <w:ind w:right="-23"/>
              <w:jc w:val="center"/>
              <w:rPr>
                <w:b/>
                <w:szCs w:val="26"/>
              </w:rPr>
            </w:pPr>
            <w:r w:rsidRPr="00B414A0">
              <w:rPr>
                <w:b/>
                <w:szCs w:val="26"/>
              </w:rPr>
              <w:t xml:space="preserve">THIẾT KẾ </w:t>
            </w:r>
            <w:r w:rsidR="005A26E5" w:rsidRPr="00B414A0">
              <w:rPr>
                <w:b/>
                <w:szCs w:val="26"/>
              </w:rPr>
              <w:t xml:space="preserve">TỔNG QUAN </w:t>
            </w:r>
            <w:r w:rsidR="005A1200">
              <w:rPr>
                <w:b/>
                <w:szCs w:val="26"/>
              </w:rPr>
              <w:t>HOME DEVICES</w:t>
            </w:r>
            <w:r w:rsidR="00D46EB2" w:rsidRPr="00B414A0">
              <w:rPr>
                <w:b/>
                <w:szCs w:val="26"/>
              </w:rPr>
              <w:t xml:space="preserve"> </w:t>
            </w:r>
            <w:r w:rsidR="00F95E89" w:rsidRPr="00B414A0">
              <w:rPr>
                <w:b/>
                <w:szCs w:val="26"/>
              </w:rPr>
              <w:t xml:space="preserve"> </w:t>
            </w:r>
            <w:r w:rsidR="00655107" w:rsidRPr="00B414A0">
              <w:rPr>
                <w:b/>
                <w:szCs w:val="26"/>
              </w:rPr>
              <w:t xml:space="preserve">– </w:t>
            </w:r>
            <w:r w:rsidR="005A1200">
              <w:rPr>
                <w:b/>
                <w:szCs w:val="26"/>
              </w:rPr>
              <w:t>v</w:t>
            </w:r>
            <w:r w:rsidR="00A77822">
              <w:rPr>
                <w:b/>
                <w:szCs w:val="26"/>
              </w:rPr>
              <w:t>1.0</w:t>
            </w:r>
          </w:p>
          <w:p w14:paraId="2C373977" w14:textId="28F4006D" w:rsidR="00252552" w:rsidRPr="00B414A0" w:rsidRDefault="00C1609F" w:rsidP="006D59C2">
            <w:pPr>
              <w:spacing w:before="60" w:after="60" w:line="276" w:lineRule="auto"/>
              <w:ind w:right="-23"/>
              <w:jc w:val="center"/>
              <w:rPr>
                <w:b/>
                <w:szCs w:val="26"/>
              </w:rPr>
            </w:pPr>
            <w:r w:rsidRPr="00B414A0">
              <w:rPr>
                <w:b/>
                <w:szCs w:val="26"/>
              </w:rPr>
              <w:t xml:space="preserve">      </w:t>
            </w:r>
            <w:r w:rsidR="00D46EB2" w:rsidRPr="00B414A0">
              <w:rPr>
                <w:b/>
                <w:szCs w:val="26"/>
              </w:rPr>
              <w:t xml:space="preserve">HOME </w:t>
            </w:r>
            <w:r w:rsidR="005A1200">
              <w:rPr>
                <w:b/>
                <w:szCs w:val="26"/>
              </w:rPr>
              <w:t>DEVICES</w:t>
            </w:r>
            <w:r w:rsidR="00D46EB2" w:rsidRPr="00B414A0">
              <w:rPr>
                <w:b/>
                <w:szCs w:val="26"/>
              </w:rPr>
              <w:t xml:space="preserve"> </w:t>
            </w:r>
            <w:r w:rsidR="005A1200">
              <w:rPr>
                <w:b/>
                <w:szCs w:val="26"/>
              </w:rPr>
              <w:t>HLD [</w:t>
            </w:r>
            <w:r w:rsidR="00755A48" w:rsidRPr="00B414A0">
              <w:rPr>
                <w:b/>
                <w:szCs w:val="26"/>
              </w:rPr>
              <w:t>HIGH LEVEL DESIGN</w:t>
            </w:r>
            <w:r w:rsidR="005A1200">
              <w:rPr>
                <w:b/>
                <w:szCs w:val="26"/>
              </w:rPr>
              <w:t>]</w:t>
            </w:r>
            <w:r w:rsidR="00655107" w:rsidRPr="00B414A0">
              <w:rPr>
                <w:b/>
                <w:szCs w:val="26"/>
              </w:rPr>
              <w:t xml:space="preserve"> –</w:t>
            </w:r>
            <w:r w:rsidR="005A1200">
              <w:rPr>
                <w:b/>
                <w:szCs w:val="26"/>
              </w:rPr>
              <w:t>v</w:t>
            </w:r>
            <w:r w:rsidR="00A77822">
              <w:rPr>
                <w:b/>
                <w:szCs w:val="26"/>
              </w:rPr>
              <w:t>1.0</w:t>
            </w:r>
          </w:p>
        </w:tc>
      </w:tr>
    </w:tbl>
    <w:p w14:paraId="051BC9AC" w14:textId="77777777" w:rsidR="00CD266D" w:rsidRPr="00B414A0" w:rsidRDefault="00CD266D" w:rsidP="006D59C2">
      <w:pPr>
        <w:spacing w:line="276" w:lineRule="auto"/>
        <w:rPr>
          <w:szCs w:val="26"/>
        </w:rPr>
      </w:pPr>
      <w:r w:rsidRPr="00B414A0">
        <w:rPr>
          <w:szCs w:val="26"/>
        </w:rPr>
        <w:t xml:space="preserve"> </w:t>
      </w:r>
    </w:p>
    <w:p w14:paraId="161491C5" w14:textId="77777777" w:rsidR="00CD266D" w:rsidRPr="00B414A0" w:rsidRDefault="00CD266D" w:rsidP="006D59C2">
      <w:pPr>
        <w:spacing w:line="276" w:lineRule="auto"/>
        <w:rPr>
          <w:szCs w:val="26"/>
        </w:rPr>
      </w:pPr>
    </w:p>
    <w:tbl>
      <w:tblPr>
        <w:tblW w:w="9781" w:type="dxa"/>
        <w:jc w:val="center"/>
        <w:tblLayout w:type="fixed"/>
        <w:tblLook w:val="0000" w:firstRow="0" w:lastRow="0" w:firstColumn="0" w:lastColumn="0" w:noHBand="0" w:noVBand="0"/>
      </w:tblPr>
      <w:tblGrid>
        <w:gridCol w:w="3112"/>
        <w:gridCol w:w="426"/>
        <w:gridCol w:w="6243"/>
      </w:tblGrid>
      <w:tr w:rsidR="001914B8" w:rsidRPr="00B414A0" w14:paraId="0824FB69" w14:textId="77777777" w:rsidTr="00583D45">
        <w:trPr>
          <w:cantSplit/>
          <w:trHeight w:val="1621"/>
          <w:jc w:val="center"/>
        </w:trPr>
        <w:tc>
          <w:tcPr>
            <w:tcW w:w="3112" w:type="dxa"/>
            <w:tcBorders>
              <w:top w:val="single" w:sz="12" w:space="0" w:color="auto"/>
              <w:left w:val="single" w:sz="12" w:space="0" w:color="auto"/>
              <w:bottom w:val="single" w:sz="12" w:space="0" w:color="auto"/>
            </w:tcBorders>
          </w:tcPr>
          <w:p w14:paraId="2E28F494" w14:textId="77777777" w:rsidR="001914B8" w:rsidRPr="00B414A0" w:rsidRDefault="001914B8" w:rsidP="006D59C2">
            <w:pPr>
              <w:tabs>
                <w:tab w:val="left" w:pos="9202"/>
              </w:tabs>
              <w:spacing w:line="276" w:lineRule="auto"/>
              <w:ind w:firstLine="460"/>
              <w:rPr>
                <w:szCs w:val="26"/>
              </w:rPr>
            </w:pPr>
            <w:r w:rsidRPr="00B414A0">
              <w:rPr>
                <w:szCs w:val="26"/>
              </w:rPr>
              <w:t>Lĩnh vực</w:t>
            </w:r>
          </w:p>
          <w:p w14:paraId="743BAC93" w14:textId="77777777" w:rsidR="001914B8" w:rsidRPr="00B414A0" w:rsidRDefault="001914B8" w:rsidP="006D59C2">
            <w:pPr>
              <w:tabs>
                <w:tab w:val="left" w:pos="9202"/>
              </w:tabs>
              <w:spacing w:line="276" w:lineRule="auto"/>
              <w:ind w:firstLine="460"/>
              <w:rPr>
                <w:szCs w:val="26"/>
              </w:rPr>
            </w:pPr>
            <w:r w:rsidRPr="00B414A0">
              <w:rPr>
                <w:szCs w:val="26"/>
              </w:rPr>
              <w:t>Domain</w:t>
            </w:r>
          </w:p>
          <w:p w14:paraId="3058894D" w14:textId="77777777" w:rsidR="001914B8" w:rsidRPr="00B414A0" w:rsidRDefault="001914B8" w:rsidP="006D59C2">
            <w:pPr>
              <w:tabs>
                <w:tab w:val="left" w:pos="9202"/>
              </w:tabs>
              <w:spacing w:line="276" w:lineRule="auto"/>
              <w:ind w:firstLine="460"/>
              <w:rPr>
                <w:szCs w:val="26"/>
              </w:rPr>
            </w:pPr>
            <w:r w:rsidRPr="00B414A0">
              <w:rPr>
                <w:szCs w:val="26"/>
              </w:rPr>
              <w:t>Phòng, Ban, Bộ phận</w:t>
            </w:r>
          </w:p>
          <w:p w14:paraId="4F98193A" w14:textId="77777777" w:rsidR="001914B8" w:rsidRPr="00B414A0" w:rsidRDefault="001914B8" w:rsidP="006D59C2">
            <w:pPr>
              <w:tabs>
                <w:tab w:val="left" w:pos="9202"/>
              </w:tabs>
              <w:spacing w:line="276" w:lineRule="auto"/>
              <w:ind w:firstLine="460"/>
              <w:rPr>
                <w:szCs w:val="26"/>
              </w:rPr>
            </w:pPr>
            <w:r w:rsidRPr="00B414A0">
              <w:rPr>
                <w:szCs w:val="26"/>
              </w:rPr>
              <w:t>Department</w:t>
            </w:r>
            <w:r w:rsidR="00583D45" w:rsidRPr="00B414A0">
              <w:rPr>
                <w:szCs w:val="26"/>
              </w:rPr>
              <w:t>, Service</w:t>
            </w:r>
          </w:p>
          <w:p w14:paraId="190CA023" w14:textId="77777777" w:rsidR="001914B8" w:rsidRPr="00B414A0" w:rsidRDefault="001914B8" w:rsidP="006D59C2">
            <w:pPr>
              <w:tabs>
                <w:tab w:val="left" w:pos="9202"/>
              </w:tabs>
              <w:spacing w:line="276" w:lineRule="auto"/>
              <w:ind w:firstLine="460"/>
              <w:rPr>
                <w:szCs w:val="26"/>
              </w:rPr>
            </w:pPr>
            <w:r w:rsidRPr="00B414A0">
              <w:rPr>
                <w:szCs w:val="26"/>
              </w:rPr>
              <w:t>Loại tài liệu</w:t>
            </w:r>
          </w:p>
          <w:p w14:paraId="14681EEE" w14:textId="77777777" w:rsidR="001914B8" w:rsidRPr="00B414A0" w:rsidRDefault="001914B8" w:rsidP="006D59C2">
            <w:pPr>
              <w:tabs>
                <w:tab w:val="left" w:pos="9202"/>
              </w:tabs>
              <w:spacing w:line="276" w:lineRule="auto"/>
              <w:ind w:firstLine="460"/>
              <w:rPr>
                <w:szCs w:val="26"/>
              </w:rPr>
            </w:pPr>
            <w:r w:rsidRPr="00B414A0">
              <w:rPr>
                <w:szCs w:val="26"/>
              </w:rPr>
              <w:t>Document type</w:t>
            </w:r>
          </w:p>
        </w:tc>
        <w:tc>
          <w:tcPr>
            <w:tcW w:w="426" w:type="dxa"/>
            <w:tcBorders>
              <w:top w:val="single" w:sz="12" w:space="0" w:color="auto"/>
              <w:bottom w:val="single" w:sz="12" w:space="0" w:color="auto"/>
            </w:tcBorders>
          </w:tcPr>
          <w:p w14:paraId="79775D7C" w14:textId="77777777" w:rsidR="001914B8" w:rsidRPr="00B414A0" w:rsidRDefault="001914B8" w:rsidP="006D59C2">
            <w:pPr>
              <w:tabs>
                <w:tab w:val="left" w:pos="9202"/>
              </w:tabs>
              <w:spacing w:line="276" w:lineRule="auto"/>
              <w:rPr>
                <w:szCs w:val="26"/>
              </w:rPr>
            </w:pPr>
            <w:r w:rsidRPr="00B414A0">
              <w:rPr>
                <w:szCs w:val="26"/>
              </w:rPr>
              <w:t xml:space="preserve">: </w:t>
            </w:r>
          </w:p>
          <w:p w14:paraId="734A53C2" w14:textId="77777777" w:rsidR="001914B8" w:rsidRPr="00B414A0" w:rsidRDefault="001914B8" w:rsidP="006D59C2">
            <w:pPr>
              <w:tabs>
                <w:tab w:val="left" w:pos="9202"/>
              </w:tabs>
              <w:spacing w:line="276" w:lineRule="auto"/>
              <w:rPr>
                <w:szCs w:val="26"/>
              </w:rPr>
            </w:pPr>
          </w:p>
          <w:p w14:paraId="057C211B" w14:textId="77777777" w:rsidR="001914B8" w:rsidRPr="00B414A0" w:rsidRDefault="001914B8" w:rsidP="006D59C2">
            <w:pPr>
              <w:tabs>
                <w:tab w:val="left" w:pos="9202"/>
              </w:tabs>
              <w:spacing w:line="276" w:lineRule="auto"/>
              <w:rPr>
                <w:szCs w:val="26"/>
              </w:rPr>
            </w:pPr>
            <w:r w:rsidRPr="00B414A0">
              <w:rPr>
                <w:szCs w:val="26"/>
              </w:rPr>
              <w:t>:</w:t>
            </w:r>
          </w:p>
          <w:p w14:paraId="060EC461" w14:textId="77777777" w:rsidR="001914B8" w:rsidRPr="00B414A0" w:rsidRDefault="001914B8" w:rsidP="006D59C2">
            <w:pPr>
              <w:tabs>
                <w:tab w:val="left" w:pos="9202"/>
              </w:tabs>
              <w:spacing w:line="276" w:lineRule="auto"/>
              <w:rPr>
                <w:szCs w:val="26"/>
              </w:rPr>
            </w:pPr>
          </w:p>
          <w:p w14:paraId="7F908038" w14:textId="77777777" w:rsidR="001914B8" w:rsidRPr="00B414A0" w:rsidRDefault="001914B8" w:rsidP="006D59C2">
            <w:pPr>
              <w:tabs>
                <w:tab w:val="left" w:pos="9202"/>
              </w:tabs>
              <w:spacing w:line="276" w:lineRule="auto"/>
              <w:rPr>
                <w:szCs w:val="26"/>
              </w:rPr>
            </w:pPr>
            <w:r w:rsidRPr="00B414A0">
              <w:rPr>
                <w:szCs w:val="26"/>
              </w:rPr>
              <w:t>:</w:t>
            </w:r>
          </w:p>
        </w:tc>
        <w:tc>
          <w:tcPr>
            <w:tcW w:w="6243" w:type="dxa"/>
            <w:tcBorders>
              <w:top w:val="single" w:sz="12" w:space="0" w:color="auto"/>
              <w:bottom w:val="single" w:sz="12" w:space="0" w:color="auto"/>
              <w:right w:val="single" w:sz="12" w:space="0" w:color="auto"/>
            </w:tcBorders>
          </w:tcPr>
          <w:p w14:paraId="6593F361" w14:textId="77777777" w:rsidR="001914B8" w:rsidRPr="00B414A0" w:rsidRDefault="00610DCA" w:rsidP="006D59C2">
            <w:pPr>
              <w:tabs>
                <w:tab w:val="left" w:pos="9202"/>
              </w:tabs>
              <w:spacing w:line="276" w:lineRule="auto"/>
              <w:ind w:left="113"/>
              <w:rPr>
                <w:szCs w:val="26"/>
              </w:rPr>
            </w:pPr>
            <w:bookmarkStart w:id="0" w:name="DomF"/>
            <w:bookmarkEnd w:id="0"/>
            <w:r w:rsidRPr="00B414A0">
              <w:rPr>
                <w:szCs w:val="26"/>
              </w:rPr>
              <w:t>Tài liệu dự án</w:t>
            </w:r>
          </w:p>
          <w:p w14:paraId="77ECC6FF" w14:textId="77777777" w:rsidR="00E73649" w:rsidRPr="00B414A0" w:rsidRDefault="00610DCA" w:rsidP="006D59C2">
            <w:pPr>
              <w:tabs>
                <w:tab w:val="left" w:pos="9202"/>
              </w:tabs>
              <w:spacing w:line="276" w:lineRule="auto"/>
              <w:ind w:left="113"/>
              <w:rPr>
                <w:szCs w:val="26"/>
              </w:rPr>
            </w:pPr>
            <w:r w:rsidRPr="00B414A0">
              <w:rPr>
                <w:szCs w:val="26"/>
              </w:rPr>
              <w:t>Project Document</w:t>
            </w:r>
          </w:p>
          <w:p w14:paraId="519B2104" w14:textId="4C9AE7CB" w:rsidR="001914B8" w:rsidRPr="00B414A0" w:rsidRDefault="005A1200" w:rsidP="006D59C2">
            <w:pPr>
              <w:tabs>
                <w:tab w:val="left" w:pos="9202"/>
              </w:tabs>
              <w:spacing w:line="276" w:lineRule="auto"/>
              <w:ind w:left="113"/>
              <w:rPr>
                <w:szCs w:val="26"/>
              </w:rPr>
            </w:pPr>
            <w:r>
              <w:rPr>
                <w:szCs w:val="26"/>
              </w:rPr>
              <w:t>HEC</w:t>
            </w:r>
          </w:p>
          <w:p w14:paraId="1B46AA05" w14:textId="41C23679" w:rsidR="00363274" w:rsidRPr="00B414A0" w:rsidRDefault="005A1200" w:rsidP="006D59C2">
            <w:pPr>
              <w:tabs>
                <w:tab w:val="left" w:pos="9202"/>
              </w:tabs>
              <w:spacing w:line="276" w:lineRule="auto"/>
              <w:ind w:left="113"/>
              <w:rPr>
                <w:szCs w:val="26"/>
              </w:rPr>
            </w:pPr>
            <w:r>
              <w:rPr>
                <w:szCs w:val="26"/>
              </w:rPr>
              <w:t>HEC</w:t>
            </w:r>
          </w:p>
          <w:p w14:paraId="2A391C43" w14:textId="52B0A3FC" w:rsidR="001914B8" w:rsidRPr="00B414A0" w:rsidRDefault="00AA232A" w:rsidP="006D59C2">
            <w:pPr>
              <w:tabs>
                <w:tab w:val="left" w:pos="9202"/>
              </w:tabs>
              <w:spacing w:line="276" w:lineRule="auto"/>
              <w:ind w:left="113"/>
              <w:rPr>
                <w:szCs w:val="26"/>
              </w:rPr>
            </w:pPr>
            <w:r w:rsidRPr="00B414A0">
              <w:rPr>
                <w:szCs w:val="26"/>
              </w:rPr>
              <w:t>Thiết kế</w:t>
            </w:r>
            <w:r w:rsidR="005A1200">
              <w:rPr>
                <w:szCs w:val="26"/>
              </w:rPr>
              <w:t xml:space="preserve"> tổng quan</w:t>
            </w:r>
          </w:p>
          <w:p w14:paraId="6BFDF175" w14:textId="75555C6D" w:rsidR="00E73649" w:rsidRPr="00B414A0" w:rsidRDefault="005A1200" w:rsidP="006D59C2">
            <w:pPr>
              <w:tabs>
                <w:tab w:val="left" w:pos="9202"/>
              </w:tabs>
              <w:spacing w:line="276" w:lineRule="auto"/>
              <w:ind w:left="113"/>
              <w:rPr>
                <w:szCs w:val="26"/>
              </w:rPr>
            </w:pPr>
            <w:r>
              <w:rPr>
                <w:szCs w:val="26"/>
              </w:rPr>
              <w:t xml:space="preserve">High Level </w:t>
            </w:r>
            <w:r w:rsidR="006F11FD" w:rsidRPr="00B414A0">
              <w:rPr>
                <w:szCs w:val="26"/>
              </w:rPr>
              <w:t>Design</w:t>
            </w:r>
          </w:p>
        </w:tc>
      </w:tr>
    </w:tbl>
    <w:p w14:paraId="0DCD9FD3" w14:textId="77777777" w:rsidR="00CD266D" w:rsidRPr="00B414A0" w:rsidRDefault="00CD266D" w:rsidP="006D59C2">
      <w:pPr>
        <w:spacing w:line="276" w:lineRule="auto"/>
        <w:rPr>
          <w:szCs w:val="26"/>
        </w:rPr>
      </w:pPr>
    </w:p>
    <w:tbl>
      <w:tblPr>
        <w:tblW w:w="9780" w:type="dxa"/>
        <w:jc w:val="center"/>
        <w:tblLayout w:type="fixed"/>
        <w:tblCellMar>
          <w:left w:w="107" w:type="dxa"/>
          <w:right w:w="107" w:type="dxa"/>
        </w:tblCellMar>
        <w:tblLook w:val="0000" w:firstRow="0" w:lastRow="0" w:firstColumn="0" w:lastColumn="0" w:noHBand="0" w:noVBand="0"/>
      </w:tblPr>
      <w:tblGrid>
        <w:gridCol w:w="9780"/>
      </w:tblGrid>
      <w:tr w:rsidR="006730EB" w:rsidRPr="00B414A0" w14:paraId="526918F7" w14:textId="77777777" w:rsidTr="006730EB">
        <w:trPr>
          <w:cantSplit/>
          <w:jc w:val="center"/>
        </w:trPr>
        <w:tc>
          <w:tcPr>
            <w:tcW w:w="9780" w:type="dxa"/>
            <w:tcBorders>
              <w:top w:val="single" w:sz="12" w:space="0" w:color="auto"/>
              <w:left w:val="single" w:sz="12" w:space="0" w:color="auto"/>
              <w:bottom w:val="single" w:sz="12" w:space="0" w:color="auto"/>
              <w:right w:val="single" w:sz="12" w:space="0" w:color="auto"/>
            </w:tcBorders>
          </w:tcPr>
          <w:p w14:paraId="2479095E" w14:textId="77777777" w:rsidR="006730EB" w:rsidRPr="00B414A0" w:rsidRDefault="006730EB" w:rsidP="006D59C2">
            <w:pPr>
              <w:spacing w:before="80" w:after="80" w:line="276" w:lineRule="auto"/>
              <w:jc w:val="center"/>
              <w:rPr>
                <w:b/>
                <w:szCs w:val="26"/>
              </w:rPr>
            </w:pPr>
            <w:r w:rsidRPr="00B414A0">
              <w:rPr>
                <w:b/>
                <w:szCs w:val="26"/>
              </w:rPr>
              <w:t>PHÊ CHUẨN/ APPROVAL</w:t>
            </w:r>
          </w:p>
        </w:tc>
      </w:tr>
      <w:tr w:rsidR="006730EB" w:rsidRPr="00B414A0" w14:paraId="7E27D725" w14:textId="77777777" w:rsidTr="006730EB">
        <w:trPr>
          <w:cantSplit/>
          <w:jc w:val="center"/>
        </w:trPr>
        <w:tc>
          <w:tcPr>
            <w:tcW w:w="9780" w:type="dxa"/>
            <w:tcBorders>
              <w:top w:val="single" w:sz="12" w:space="0" w:color="auto"/>
              <w:left w:val="single" w:sz="12" w:space="0" w:color="auto"/>
              <w:bottom w:val="single" w:sz="12" w:space="0" w:color="auto"/>
              <w:right w:val="single" w:sz="12" w:space="0" w:color="auto"/>
            </w:tcBorders>
          </w:tcPr>
          <w:p w14:paraId="15723D6A" w14:textId="4E579394" w:rsidR="006730EB" w:rsidRPr="00B414A0" w:rsidRDefault="00FF6F86" w:rsidP="006D59C2">
            <w:pPr>
              <w:spacing w:before="120" w:line="276" w:lineRule="auto"/>
              <w:jc w:val="center"/>
              <w:rPr>
                <w:b/>
                <w:szCs w:val="26"/>
              </w:rPr>
            </w:pPr>
            <w:r w:rsidRPr="00B414A0">
              <w:rPr>
                <w:b/>
                <w:szCs w:val="26"/>
              </w:rPr>
              <w:t xml:space="preserve">Giám đốc Công nghệ / </w:t>
            </w:r>
            <w:r w:rsidR="00F95E89" w:rsidRPr="00B414A0">
              <w:rPr>
                <w:b/>
                <w:szCs w:val="26"/>
              </w:rPr>
              <w:t>CTO</w:t>
            </w:r>
          </w:p>
          <w:p w14:paraId="5AAAC0B5" w14:textId="35DF99D0" w:rsidR="006730EB" w:rsidRPr="00B414A0" w:rsidRDefault="00F95E89" w:rsidP="006D59C2">
            <w:pPr>
              <w:spacing w:before="120" w:line="276" w:lineRule="auto"/>
              <w:jc w:val="center"/>
              <w:rPr>
                <w:b/>
                <w:szCs w:val="26"/>
              </w:rPr>
            </w:pPr>
            <w:r w:rsidRPr="00B414A0">
              <w:rPr>
                <w:b/>
                <w:szCs w:val="26"/>
              </w:rPr>
              <w:t>Lý Quốc Chính</w:t>
            </w:r>
          </w:p>
          <w:p w14:paraId="63AFB83E" w14:textId="77777777" w:rsidR="006730EB" w:rsidRPr="00B414A0" w:rsidRDefault="006730EB" w:rsidP="006D59C2">
            <w:pPr>
              <w:spacing w:before="120" w:line="276" w:lineRule="auto"/>
              <w:jc w:val="center"/>
              <w:rPr>
                <w:b/>
                <w:szCs w:val="26"/>
              </w:rPr>
            </w:pPr>
          </w:p>
          <w:p w14:paraId="673C1037" w14:textId="77777777" w:rsidR="006730EB" w:rsidRPr="00B414A0" w:rsidRDefault="006730EB" w:rsidP="006D59C2">
            <w:pPr>
              <w:spacing w:before="120" w:line="276" w:lineRule="auto"/>
              <w:jc w:val="center"/>
              <w:rPr>
                <w:b/>
                <w:szCs w:val="26"/>
              </w:rPr>
            </w:pPr>
          </w:p>
          <w:p w14:paraId="58FD6843" w14:textId="77777777" w:rsidR="006A0ED4" w:rsidRPr="00B414A0" w:rsidRDefault="006A0ED4" w:rsidP="006D59C2">
            <w:pPr>
              <w:spacing w:before="120" w:line="276" w:lineRule="auto"/>
              <w:jc w:val="center"/>
              <w:rPr>
                <w:b/>
                <w:szCs w:val="26"/>
              </w:rPr>
            </w:pPr>
          </w:p>
          <w:p w14:paraId="4A063043" w14:textId="77777777" w:rsidR="00A77822" w:rsidRPr="00B414A0" w:rsidRDefault="00A77822" w:rsidP="006D59C2">
            <w:pPr>
              <w:spacing w:before="120" w:line="276" w:lineRule="auto"/>
              <w:rPr>
                <w:b/>
                <w:szCs w:val="26"/>
              </w:rPr>
            </w:pPr>
          </w:p>
          <w:p w14:paraId="06470B31" w14:textId="77777777" w:rsidR="006730EB" w:rsidRPr="00B414A0" w:rsidRDefault="006730EB" w:rsidP="006D59C2">
            <w:pPr>
              <w:spacing w:before="120" w:line="276" w:lineRule="auto"/>
              <w:jc w:val="center"/>
              <w:rPr>
                <w:b/>
                <w:szCs w:val="26"/>
              </w:rPr>
            </w:pPr>
          </w:p>
          <w:p w14:paraId="6E84F7EB" w14:textId="77777777" w:rsidR="006730EB" w:rsidRPr="00B414A0" w:rsidRDefault="006730EB" w:rsidP="006D59C2">
            <w:pPr>
              <w:spacing w:before="120" w:line="276" w:lineRule="auto"/>
              <w:jc w:val="center"/>
              <w:rPr>
                <w:b/>
                <w:szCs w:val="26"/>
              </w:rPr>
            </w:pPr>
          </w:p>
        </w:tc>
      </w:tr>
    </w:tbl>
    <w:p w14:paraId="6C70BE79" w14:textId="77777777" w:rsidR="006A0ED4" w:rsidRPr="00B414A0" w:rsidRDefault="006A0ED4" w:rsidP="006D59C2">
      <w:pPr>
        <w:tabs>
          <w:tab w:val="left" w:pos="1418"/>
          <w:tab w:val="left" w:pos="4395"/>
          <w:tab w:val="left" w:pos="7655"/>
        </w:tabs>
        <w:spacing w:line="276" w:lineRule="auto"/>
        <w:rPr>
          <w:b/>
          <w:color w:val="000000" w:themeColor="text1"/>
          <w:szCs w:val="26"/>
        </w:rPr>
      </w:pPr>
    </w:p>
    <w:p w14:paraId="4368CDBD" w14:textId="77777777" w:rsidR="006A0ED4" w:rsidRPr="00B414A0" w:rsidRDefault="006A0ED4" w:rsidP="006D59C2">
      <w:pPr>
        <w:tabs>
          <w:tab w:val="left" w:pos="1418"/>
          <w:tab w:val="left" w:pos="4395"/>
          <w:tab w:val="left" w:pos="7655"/>
        </w:tabs>
        <w:spacing w:line="276" w:lineRule="auto"/>
        <w:rPr>
          <w:b/>
          <w:color w:val="000000" w:themeColor="text1"/>
          <w:szCs w:val="26"/>
        </w:rPr>
      </w:pPr>
    </w:p>
    <w:p w14:paraId="04ED6AFA" w14:textId="77777777" w:rsidR="006A0ED4" w:rsidRPr="00B414A0" w:rsidRDefault="006A0ED4" w:rsidP="006D59C2">
      <w:pPr>
        <w:tabs>
          <w:tab w:val="left" w:pos="1418"/>
          <w:tab w:val="left" w:pos="4395"/>
          <w:tab w:val="left" w:pos="7655"/>
        </w:tabs>
        <w:spacing w:line="276" w:lineRule="auto"/>
        <w:rPr>
          <w:color w:val="000000" w:themeColor="text1"/>
          <w:szCs w:val="26"/>
        </w:rPr>
      </w:pPr>
      <w:r w:rsidRPr="00B414A0">
        <w:rPr>
          <w:b/>
          <w:color w:val="000000" w:themeColor="text1"/>
          <w:szCs w:val="26"/>
        </w:rPr>
        <w:lastRenderedPageBreak/>
        <w:t>SOÁT XÉT/ REVIEW</w:t>
      </w:r>
      <w:r w:rsidRPr="00B414A0">
        <w:rPr>
          <w:color w:val="000000" w:themeColor="text1"/>
          <w:szCs w:val="26"/>
        </w:rPr>
        <w:t>:</w:t>
      </w:r>
    </w:p>
    <w:p w14:paraId="281869BA" w14:textId="77777777" w:rsidR="006A0ED4" w:rsidRPr="00B414A0" w:rsidRDefault="006A0ED4" w:rsidP="006D59C2">
      <w:pPr>
        <w:tabs>
          <w:tab w:val="left" w:pos="284"/>
          <w:tab w:val="left" w:pos="5954"/>
        </w:tabs>
        <w:spacing w:line="276" w:lineRule="auto"/>
        <w:rPr>
          <w:color w:val="000000" w:themeColor="text1"/>
          <w:szCs w:val="24"/>
        </w:rPr>
      </w:pPr>
      <w:r w:rsidRPr="00B414A0">
        <w:rPr>
          <w:color w:val="000000" w:themeColor="text1"/>
          <w:szCs w:val="24"/>
        </w:rPr>
        <w:t>STC</w:t>
      </w:r>
      <w:proofErr w:type="gramStart"/>
      <w:r w:rsidRPr="00B414A0">
        <w:rPr>
          <w:color w:val="000000" w:themeColor="text1"/>
          <w:szCs w:val="24"/>
        </w:rPr>
        <w:t>:……………………</w:t>
      </w:r>
      <w:proofErr w:type="gramEnd"/>
      <w:r w:rsidRPr="00B414A0">
        <w:rPr>
          <w:color w:val="000000" w:themeColor="text1"/>
          <w:szCs w:val="24"/>
        </w:rPr>
        <w:t>Phan Thị Hồng Hạnh</w:t>
      </w:r>
    </w:p>
    <w:p w14:paraId="4B9CC336" w14:textId="77777777" w:rsidR="006A0ED4" w:rsidRPr="00B414A0" w:rsidRDefault="006A0ED4" w:rsidP="006D59C2">
      <w:pPr>
        <w:tabs>
          <w:tab w:val="left" w:pos="284"/>
          <w:tab w:val="left" w:pos="5954"/>
        </w:tabs>
        <w:spacing w:line="276" w:lineRule="auto"/>
        <w:rPr>
          <w:color w:val="000000" w:themeColor="text1"/>
          <w:szCs w:val="24"/>
        </w:rPr>
      </w:pPr>
      <w:r w:rsidRPr="00B414A0">
        <w:rPr>
          <w:color w:val="000000" w:themeColor="text1"/>
          <w:szCs w:val="24"/>
        </w:rPr>
        <w:t>STC</w:t>
      </w:r>
      <w:proofErr w:type="gramStart"/>
      <w:r w:rsidRPr="00B414A0">
        <w:rPr>
          <w:color w:val="000000" w:themeColor="text1"/>
          <w:szCs w:val="24"/>
        </w:rPr>
        <w:t>:……………………</w:t>
      </w:r>
      <w:proofErr w:type="gramEnd"/>
      <w:r w:rsidRPr="00B414A0">
        <w:rPr>
          <w:color w:val="000000" w:themeColor="text1"/>
          <w:szCs w:val="24"/>
        </w:rPr>
        <w:t>Nguyễn Hồng Hạnh</w:t>
      </w:r>
    </w:p>
    <w:p w14:paraId="57F9C2C3" w14:textId="77777777" w:rsidR="006A0ED4" w:rsidRPr="00B414A0" w:rsidRDefault="006A0ED4" w:rsidP="006D59C2">
      <w:pPr>
        <w:tabs>
          <w:tab w:val="left" w:pos="284"/>
          <w:tab w:val="left" w:pos="5954"/>
        </w:tabs>
        <w:spacing w:line="276" w:lineRule="auto"/>
        <w:rPr>
          <w:color w:val="000000" w:themeColor="text1"/>
          <w:szCs w:val="24"/>
        </w:rPr>
      </w:pPr>
      <w:r w:rsidRPr="00B414A0">
        <w:rPr>
          <w:color w:val="000000" w:themeColor="text1"/>
          <w:szCs w:val="24"/>
        </w:rPr>
        <w:t>STC</w:t>
      </w:r>
      <w:proofErr w:type="gramStart"/>
      <w:r w:rsidRPr="00B414A0">
        <w:rPr>
          <w:color w:val="000000" w:themeColor="text1"/>
          <w:szCs w:val="24"/>
        </w:rPr>
        <w:t>:……………………</w:t>
      </w:r>
      <w:proofErr w:type="gramEnd"/>
      <w:r w:rsidRPr="00B414A0">
        <w:rPr>
          <w:color w:val="000000" w:themeColor="text1"/>
          <w:szCs w:val="24"/>
        </w:rPr>
        <w:t>Đặng Quí Long</w:t>
      </w:r>
    </w:p>
    <w:p w14:paraId="23B18C02" w14:textId="77777777" w:rsidR="006A0ED4" w:rsidRPr="00B414A0" w:rsidRDefault="006A0ED4" w:rsidP="006D59C2">
      <w:pPr>
        <w:spacing w:line="276" w:lineRule="auto"/>
        <w:rPr>
          <w:color w:val="000000" w:themeColor="text1"/>
          <w:szCs w:val="24"/>
        </w:rPr>
      </w:pPr>
      <w:r w:rsidRPr="00B414A0">
        <w:rPr>
          <w:color w:val="000000" w:themeColor="text1"/>
          <w:szCs w:val="24"/>
        </w:rPr>
        <w:t>SPC</w:t>
      </w:r>
      <w:proofErr w:type="gramStart"/>
      <w:r w:rsidRPr="00B414A0">
        <w:rPr>
          <w:color w:val="000000" w:themeColor="text1"/>
          <w:szCs w:val="24"/>
        </w:rPr>
        <w:t>:……………………</w:t>
      </w:r>
      <w:proofErr w:type="gramEnd"/>
      <w:r w:rsidRPr="00B414A0">
        <w:rPr>
          <w:color w:val="000000" w:themeColor="text1"/>
          <w:szCs w:val="24"/>
        </w:rPr>
        <w:t>Nguyễn Thị Lan</w:t>
      </w:r>
    </w:p>
    <w:p w14:paraId="6D54E20B" w14:textId="77777777" w:rsidR="006A0ED4" w:rsidRPr="00B414A0" w:rsidRDefault="006A0ED4" w:rsidP="006D59C2">
      <w:pPr>
        <w:tabs>
          <w:tab w:val="left" w:pos="1418"/>
          <w:tab w:val="left" w:pos="4395"/>
          <w:tab w:val="left" w:pos="7655"/>
        </w:tabs>
        <w:spacing w:line="276" w:lineRule="auto"/>
        <w:rPr>
          <w:color w:val="000000" w:themeColor="text1"/>
          <w:szCs w:val="26"/>
        </w:rPr>
      </w:pPr>
      <w:r w:rsidRPr="00B414A0">
        <w:rPr>
          <w:rStyle w:val="st"/>
          <w:rFonts w:cs="Times New Roman"/>
          <w:color w:val="000000" w:themeColor="text1"/>
          <w:szCs w:val="26"/>
        </w:rPr>
        <w:t>HEC</w:t>
      </w:r>
      <w:proofErr w:type="gramStart"/>
      <w:r w:rsidRPr="00B414A0">
        <w:rPr>
          <w:rStyle w:val="st"/>
          <w:rFonts w:cs="Times New Roman"/>
          <w:color w:val="000000" w:themeColor="text1"/>
          <w:szCs w:val="26"/>
        </w:rPr>
        <w:t>:…………………...</w:t>
      </w:r>
      <w:proofErr w:type="gramEnd"/>
      <w:r w:rsidRPr="00B414A0">
        <w:rPr>
          <w:rStyle w:val="st"/>
          <w:rFonts w:cs="Times New Roman"/>
          <w:color w:val="000000" w:themeColor="text1"/>
          <w:szCs w:val="26"/>
        </w:rPr>
        <w:t>Nguyễn Thanh Bình</w:t>
      </w:r>
    </w:p>
    <w:p w14:paraId="4EA439AB" w14:textId="3B07DE22" w:rsidR="00962ADD" w:rsidRPr="00B414A0" w:rsidRDefault="00962ADD" w:rsidP="006D59C2">
      <w:pPr>
        <w:tabs>
          <w:tab w:val="left" w:pos="284"/>
          <w:tab w:val="left" w:pos="5954"/>
        </w:tabs>
        <w:spacing w:line="276" w:lineRule="auto"/>
        <w:rPr>
          <w:rStyle w:val="st"/>
          <w:rFonts w:cs="Times New Roman"/>
          <w:b/>
        </w:rPr>
      </w:pPr>
      <w:r w:rsidRPr="00B414A0">
        <w:rPr>
          <w:rStyle w:val="st"/>
          <w:rFonts w:cs="Times New Roman"/>
          <w:b/>
        </w:rPr>
        <w:br w:type="page"/>
      </w:r>
    </w:p>
    <w:p w14:paraId="0D453DF3" w14:textId="77777777" w:rsidR="000A06E7" w:rsidRPr="00B414A0" w:rsidRDefault="000A06E7" w:rsidP="006D59C2">
      <w:pPr>
        <w:spacing w:line="276" w:lineRule="auto"/>
        <w:rPr>
          <w:rStyle w:val="st"/>
          <w:rFonts w:cs="Times New Roman"/>
          <w:b/>
        </w:rPr>
      </w:pPr>
      <w:r w:rsidRPr="00B414A0">
        <w:rPr>
          <w:rStyle w:val="st"/>
          <w:rFonts w:cs="Times New Roman"/>
          <w:b/>
        </w:rPr>
        <w:lastRenderedPageBreak/>
        <w:t>LỊCH SỬ TÀI LIỆU</w:t>
      </w:r>
      <w:r w:rsidR="00C347A7" w:rsidRPr="00B414A0">
        <w:rPr>
          <w:rStyle w:val="st"/>
          <w:rFonts w:cs="Times New Roman"/>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0"/>
        <w:gridCol w:w="1552"/>
        <w:gridCol w:w="2515"/>
        <w:gridCol w:w="4335"/>
      </w:tblGrid>
      <w:tr w:rsidR="006730EB" w:rsidRPr="00B414A0" w14:paraId="43C37D08" w14:textId="77777777" w:rsidTr="00B414A0">
        <w:tc>
          <w:tcPr>
            <w:tcW w:w="1220" w:type="dxa"/>
          </w:tcPr>
          <w:p w14:paraId="535EC427" w14:textId="77777777" w:rsidR="000A06E7" w:rsidRPr="00B414A0" w:rsidRDefault="00962ADD" w:rsidP="006D59C2">
            <w:pPr>
              <w:spacing w:before="120" w:line="276" w:lineRule="auto"/>
              <w:jc w:val="center"/>
              <w:rPr>
                <w:rStyle w:val="st"/>
                <w:rFonts w:cs="Times New Roman"/>
                <w:b/>
              </w:rPr>
            </w:pPr>
            <w:r w:rsidRPr="00B414A0">
              <w:rPr>
                <w:rStyle w:val="st"/>
                <w:rFonts w:cs="Times New Roman"/>
                <w:b/>
              </w:rPr>
              <w:t>Phiên bản</w:t>
            </w:r>
          </w:p>
        </w:tc>
        <w:tc>
          <w:tcPr>
            <w:tcW w:w="1552" w:type="dxa"/>
          </w:tcPr>
          <w:p w14:paraId="7597FEF5" w14:textId="77777777" w:rsidR="000A06E7" w:rsidRPr="00B414A0" w:rsidRDefault="000A06E7" w:rsidP="006D59C2">
            <w:pPr>
              <w:spacing w:before="120" w:line="276" w:lineRule="auto"/>
              <w:jc w:val="center"/>
              <w:rPr>
                <w:rStyle w:val="st"/>
                <w:rFonts w:cs="Times New Roman"/>
                <w:b/>
              </w:rPr>
            </w:pPr>
            <w:r w:rsidRPr="00B414A0">
              <w:rPr>
                <w:rStyle w:val="st"/>
                <w:rFonts w:cs="Times New Roman"/>
                <w:b/>
              </w:rPr>
              <w:t>Ngày sửa đổi</w:t>
            </w:r>
          </w:p>
        </w:tc>
        <w:tc>
          <w:tcPr>
            <w:tcW w:w="2515" w:type="dxa"/>
          </w:tcPr>
          <w:p w14:paraId="631CE155" w14:textId="77777777" w:rsidR="000A06E7" w:rsidRPr="00B414A0" w:rsidRDefault="006730EB" w:rsidP="006D59C2">
            <w:pPr>
              <w:spacing w:before="120" w:line="276" w:lineRule="auto"/>
              <w:jc w:val="center"/>
              <w:rPr>
                <w:rStyle w:val="st"/>
                <w:rFonts w:cs="Times New Roman"/>
                <w:b/>
              </w:rPr>
            </w:pPr>
            <w:r w:rsidRPr="00B414A0">
              <w:rPr>
                <w:rStyle w:val="st"/>
                <w:rFonts w:cs="Times New Roman"/>
                <w:b/>
              </w:rPr>
              <w:t>Người thực hiện</w:t>
            </w:r>
          </w:p>
        </w:tc>
        <w:tc>
          <w:tcPr>
            <w:tcW w:w="4335" w:type="dxa"/>
          </w:tcPr>
          <w:p w14:paraId="65FD5C1C" w14:textId="77777777" w:rsidR="000A06E7" w:rsidRPr="00B414A0" w:rsidRDefault="000A06E7" w:rsidP="006D59C2">
            <w:pPr>
              <w:spacing w:before="120" w:line="276" w:lineRule="auto"/>
              <w:jc w:val="center"/>
              <w:rPr>
                <w:rStyle w:val="st"/>
                <w:rFonts w:cs="Times New Roman"/>
                <w:b/>
              </w:rPr>
            </w:pPr>
            <w:r w:rsidRPr="00B414A0">
              <w:rPr>
                <w:rStyle w:val="st"/>
                <w:rFonts w:cs="Times New Roman"/>
                <w:b/>
              </w:rPr>
              <w:t>Nội dung sửa đổi</w:t>
            </w:r>
          </w:p>
        </w:tc>
      </w:tr>
      <w:tr w:rsidR="006730EB" w:rsidRPr="00B414A0" w14:paraId="4EDD7D10" w14:textId="77777777" w:rsidTr="00B414A0">
        <w:tc>
          <w:tcPr>
            <w:tcW w:w="1220" w:type="dxa"/>
            <w:vAlign w:val="center"/>
          </w:tcPr>
          <w:p w14:paraId="0F697AE4" w14:textId="284DFA08" w:rsidR="000A06E7" w:rsidRPr="00B414A0" w:rsidRDefault="00B414A0" w:rsidP="006D59C2">
            <w:pPr>
              <w:spacing w:before="120" w:line="276" w:lineRule="auto"/>
              <w:jc w:val="left"/>
              <w:rPr>
                <w:rStyle w:val="st"/>
                <w:rFonts w:cs="Times New Roman"/>
              </w:rPr>
            </w:pPr>
            <w:r w:rsidRPr="00B414A0">
              <w:rPr>
                <w:rStyle w:val="st"/>
                <w:rFonts w:cs="Times New Roman"/>
              </w:rPr>
              <w:t>0.9_Draft</w:t>
            </w:r>
          </w:p>
        </w:tc>
        <w:tc>
          <w:tcPr>
            <w:tcW w:w="1552" w:type="dxa"/>
            <w:vAlign w:val="center"/>
          </w:tcPr>
          <w:p w14:paraId="5C9C3480" w14:textId="41B1B8BD" w:rsidR="000A06E7" w:rsidRPr="00B414A0" w:rsidRDefault="00B414A0" w:rsidP="006D59C2">
            <w:pPr>
              <w:spacing w:before="120" w:line="276" w:lineRule="auto"/>
              <w:jc w:val="left"/>
              <w:rPr>
                <w:rStyle w:val="st"/>
                <w:rFonts w:cs="Times New Roman"/>
              </w:rPr>
            </w:pPr>
            <w:r w:rsidRPr="00B414A0">
              <w:rPr>
                <w:rStyle w:val="st"/>
                <w:rFonts w:cs="Times New Roman"/>
              </w:rPr>
              <w:t>2</w:t>
            </w:r>
            <w:r w:rsidR="006554CE" w:rsidRPr="00B414A0">
              <w:rPr>
                <w:rStyle w:val="st"/>
                <w:rFonts w:cs="Times New Roman"/>
              </w:rPr>
              <w:t>1</w:t>
            </w:r>
            <w:r w:rsidR="00CE4B44" w:rsidRPr="00B414A0">
              <w:rPr>
                <w:rStyle w:val="st"/>
                <w:rFonts w:cs="Times New Roman"/>
              </w:rPr>
              <w:t>/0</w:t>
            </w:r>
            <w:r w:rsidR="006554CE" w:rsidRPr="00B414A0">
              <w:rPr>
                <w:rStyle w:val="st"/>
                <w:rFonts w:cs="Times New Roman"/>
              </w:rPr>
              <w:t>5</w:t>
            </w:r>
            <w:r w:rsidR="00CE4B44" w:rsidRPr="00B414A0">
              <w:rPr>
                <w:rStyle w:val="st"/>
                <w:rFonts w:cs="Times New Roman"/>
              </w:rPr>
              <w:t>/2020</w:t>
            </w:r>
          </w:p>
        </w:tc>
        <w:tc>
          <w:tcPr>
            <w:tcW w:w="2515" w:type="dxa"/>
            <w:vAlign w:val="center"/>
          </w:tcPr>
          <w:p w14:paraId="301F219F" w14:textId="77777777" w:rsidR="00B414A0" w:rsidRPr="00B414A0" w:rsidRDefault="00B414A0" w:rsidP="006D59C2">
            <w:pPr>
              <w:spacing w:before="120" w:line="276" w:lineRule="auto"/>
              <w:jc w:val="left"/>
              <w:rPr>
                <w:rStyle w:val="st"/>
                <w:rFonts w:cs="Times New Roman"/>
              </w:rPr>
            </w:pPr>
            <w:r w:rsidRPr="00B414A0">
              <w:rPr>
                <w:rStyle w:val="st"/>
                <w:rFonts w:cs="Times New Roman"/>
              </w:rPr>
              <w:t>Trần Quốc Đạt</w:t>
            </w:r>
          </w:p>
          <w:p w14:paraId="3EF183CE" w14:textId="171F9591" w:rsidR="00B414A0" w:rsidRPr="00B414A0" w:rsidRDefault="00B414A0" w:rsidP="006D59C2">
            <w:pPr>
              <w:spacing w:before="120" w:line="276" w:lineRule="auto"/>
              <w:jc w:val="left"/>
              <w:rPr>
                <w:rStyle w:val="st"/>
                <w:rFonts w:cs="Times New Roman"/>
              </w:rPr>
            </w:pPr>
            <w:r w:rsidRPr="00B414A0">
              <w:rPr>
                <w:rStyle w:val="st"/>
                <w:rFonts w:cs="Times New Roman"/>
              </w:rPr>
              <w:t>Nguyễn Hữu Thắng</w:t>
            </w:r>
          </w:p>
          <w:p w14:paraId="0F4F234E" w14:textId="77777777" w:rsidR="00B414A0" w:rsidRPr="00B414A0" w:rsidRDefault="00B414A0" w:rsidP="006D59C2">
            <w:pPr>
              <w:spacing w:before="120" w:line="276" w:lineRule="auto"/>
              <w:jc w:val="left"/>
              <w:rPr>
                <w:rStyle w:val="st"/>
                <w:rFonts w:cs="Times New Roman"/>
              </w:rPr>
            </w:pPr>
            <w:r w:rsidRPr="00B414A0">
              <w:rPr>
                <w:rStyle w:val="st"/>
                <w:rFonts w:cs="Times New Roman"/>
              </w:rPr>
              <w:t>Nguyễn Quốc Việt</w:t>
            </w:r>
          </w:p>
          <w:p w14:paraId="677CA7D2" w14:textId="77777777" w:rsidR="00B414A0" w:rsidRPr="00B414A0" w:rsidRDefault="00B414A0" w:rsidP="006D59C2">
            <w:pPr>
              <w:spacing w:before="120" w:line="276" w:lineRule="auto"/>
              <w:jc w:val="left"/>
              <w:rPr>
                <w:rStyle w:val="st"/>
                <w:rFonts w:cs="Times New Roman"/>
              </w:rPr>
            </w:pPr>
            <w:r w:rsidRPr="00B414A0">
              <w:rPr>
                <w:rStyle w:val="st"/>
                <w:rFonts w:cs="Times New Roman"/>
              </w:rPr>
              <w:t>Nguyễn Cao Bái</w:t>
            </w:r>
          </w:p>
          <w:p w14:paraId="62B7A1A6" w14:textId="77777777" w:rsidR="00B414A0" w:rsidRPr="00B414A0" w:rsidRDefault="00B414A0" w:rsidP="006D59C2">
            <w:pPr>
              <w:spacing w:before="120" w:line="276" w:lineRule="auto"/>
              <w:jc w:val="left"/>
              <w:rPr>
                <w:rStyle w:val="st"/>
                <w:rFonts w:cs="Times New Roman"/>
              </w:rPr>
            </w:pPr>
            <w:r w:rsidRPr="00B414A0">
              <w:rPr>
                <w:rStyle w:val="st"/>
                <w:rFonts w:cs="Times New Roman"/>
              </w:rPr>
              <w:t>Trần Quốc Tuấn</w:t>
            </w:r>
          </w:p>
          <w:p w14:paraId="6F96EAC3" w14:textId="714375ED" w:rsidR="00B414A0" w:rsidRPr="00B414A0" w:rsidRDefault="00B414A0" w:rsidP="006D59C2">
            <w:pPr>
              <w:spacing w:before="120" w:line="276" w:lineRule="auto"/>
              <w:jc w:val="left"/>
              <w:rPr>
                <w:rStyle w:val="st"/>
                <w:rFonts w:cs="Times New Roman"/>
              </w:rPr>
            </w:pPr>
            <w:r w:rsidRPr="00B414A0">
              <w:rPr>
                <w:rStyle w:val="st"/>
                <w:rFonts w:cs="Times New Roman"/>
              </w:rPr>
              <w:t>Nguyễn Thanh Bình</w:t>
            </w:r>
          </w:p>
        </w:tc>
        <w:tc>
          <w:tcPr>
            <w:tcW w:w="4335" w:type="dxa"/>
            <w:vAlign w:val="center"/>
          </w:tcPr>
          <w:p w14:paraId="3CB6E0DE" w14:textId="07354285" w:rsidR="000A06E7" w:rsidRPr="00B414A0" w:rsidRDefault="00B414A0" w:rsidP="006D59C2">
            <w:pPr>
              <w:spacing w:line="276" w:lineRule="auto"/>
              <w:jc w:val="left"/>
              <w:rPr>
                <w:rStyle w:val="st"/>
                <w:rFonts w:cs="Times New Roman"/>
                <w:szCs w:val="26"/>
              </w:rPr>
            </w:pPr>
            <w:r w:rsidRPr="00B414A0">
              <w:rPr>
                <w:rStyle w:val="st"/>
                <w:rFonts w:cs="Times New Roman"/>
                <w:szCs w:val="26"/>
              </w:rPr>
              <w:t>Khởi tạo các tài liệu thành phần</w:t>
            </w:r>
          </w:p>
        </w:tc>
      </w:tr>
      <w:tr w:rsidR="00B414A0" w:rsidRPr="00B414A0" w14:paraId="2554522A" w14:textId="77777777" w:rsidTr="00B414A0">
        <w:tc>
          <w:tcPr>
            <w:tcW w:w="1220" w:type="dxa"/>
            <w:vAlign w:val="center"/>
          </w:tcPr>
          <w:p w14:paraId="3E3AC177" w14:textId="2EE0E1C3" w:rsidR="00B414A0" w:rsidRPr="00B414A0" w:rsidRDefault="00B414A0" w:rsidP="006D59C2">
            <w:pPr>
              <w:spacing w:before="120" w:line="276" w:lineRule="auto"/>
              <w:jc w:val="left"/>
              <w:rPr>
                <w:rStyle w:val="st"/>
                <w:rFonts w:cs="Times New Roman"/>
              </w:rPr>
            </w:pPr>
            <w:r w:rsidRPr="00B414A0">
              <w:rPr>
                <w:rStyle w:val="st"/>
                <w:rFonts w:cs="Times New Roman"/>
              </w:rPr>
              <w:t>0.9</w:t>
            </w:r>
          </w:p>
        </w:tc>
        <w:tc>
          <w:tcPr>
            <w:tcW w:w="1552" w:type="dxa"/>
            <w:vAlign w:val="center"/>
          </w:tcPr>
          <w:p w14:paraId="6F1CB849" w14:textId="0441BAC7" w:rsidR="00B414A0" w:rsidRPr="00B414A0" w:rsidRDefault="00B414A0" w:rsidP="006D59C2">
            <w:pPr>
              <w:spacing w:before="120" w:line="276" w:lineRule="auto"/>
              <w:jc w:val="left"/>
              <w:rPr>
                <w:rStyle w:val="st"/>
                <w:rFonts w:cs="Times New Roman"/>
              </w:rPr>
            </w:pPr>
            <w:r w:rsidRPr="00B414A0">
              <w:rPr>
                <w:rStyle w:val="st"/>
                <w:rFonts w:cs="Times New Roman"/>
              </w:rPr>
              <w:t>18/06/2020</w:t>
            </w:r>
          </w:p>
        </w:tc>
        <w:tc>
          <w:tcPr>
            <w:tcW w:w="2515" w:type="dxa"/>
            <w:vAlign w:val="center"/>
          </w:tcPr>
          <w:p w14:paraId="3BD6C25B" w14:textId="670CAF08" w:rsidR="00B414A0" w:rsidRPr="00B414A0" w:rsidRDefault="00B414A0" w:rsidP="006D59C2">
            <w:pPr>
              <w:spacing w:before="120" w:line="276" w:lineRule="auto"/>
              <w:jc w:val="left"/>
              <w:rPr>
                <w:rStyle w:val="st"/>
                <w:rFonts w:cs="Times New Roman"/>
              </w:rPr>
            </w:pPr>
            <w:r w:rsidRPr="00B414A0">
              <w:rPr>
                <w:rStyle w:val="st"/>
                <w:rFonts w:cs="Times New Roman"/>
              </w:rPr>
              <w:t>Nguyễn Thanh Bình</w:t>
            </w:r>
          </w:p>
        </w:tc>
        <w:tc>
          <w:tcPr>
            <w:tcW w:w="4335" w:type="dxa"/>
            <w:vAlign w:val="center"/>
          </w:tcPr>
          <w:p w14:paraId="38EADE06" w14:textId="618996A1" w:rsidR="00B414A0" w:rsidRPr="00B414A0" w:rsidRDefault="00B414A0" w:rsidP="006D59C2">
            <w:pPr>
              <w:spacing w:line="276" w:lineRule="auto"/>
              <w:jc w:val="left"/>
              <w:rPr>
                <w:rStyle w:val="st"/>
                <w:rFonts w:cs="Times New Roman"/>
                <w:szCs w:val="26"/>
              </w:rPr>
            </w:pPr>
            <w:r w:rsidRPr="00B414A0">
              <w:rPr>
                <w:rStyle w:val="st"/>
                <w:rFonts w:cs="Times New Roman"/>
                <w:szCs w:val="26"/>
              </w:rPr>
              <w:t>Release version 0.9</w:t>
            </w:r>
          </w:p>
        </w:tc>
      </w:tr>
      <w:tr w:rsidR="00A77822" w:rsidRPr="00B414A0" w14:paraId="0D476F9A" w14:textId="77777777" w:rsidTr="00B414A0">
        <w:tc>
          <w:tcPr>
            <w:tcW w:w="1220" w:type="dxa"/>
            <w:vAlign w:val="center"/>
          </w:tcPr>
          <w:p w14:paraId="2E6201A5" w14:textId="3C6AC452" w:rsidR="00A77822" w:rsidRPr="00B414A0" w:rsidRDefault="00A77822" w:rsidP="006D59C2">
            <w:pPr>
              <w:spacing w:before="120" w:line="276" w:lineRule="auto"/>
              <w:jc w:val="left"/>
              <w:rPr>
                <w:rStyle w:val="st"/>
                <w:rFonts w:cs="Times New Roman"/>
              </w:rPr>
            </w:pPr>
            <w:r>
              <w:rPr>
                <w:rStyle w:val="st"/>
                <w:rFonts w:cs="Times New Roman"/>
              </w:rPr>
              <w:t>1.0_Draft</w:t>
            </w:r>
          </w:p>
        </w:tc>
        <w:tc>
          <w:tcPr>
            <w:tcW w:w="1552" w:type="dxa"/>
            <w:vAlign w:val="center"/>
          </w:tcPr>
          <w:p w14:paraId="00E5DAD5" w14:textId="66FA5CDF" w:rsidR="00A77822" w:rsidRPr="00B414A0" w:rsidRDefault="00A77822" w:rsidP="006D59C2">
            <w:pPr>
              <w:spacing w:before="120" w:line="276" w:lineRule="auto"/>
              <w:jc w:val="left"/>
              <w:rPr>
                <w:rStyle w:val="st"/>
                <w:rFonts w:cs="Times New Roman"/>
              </w:rPr>
            </w:pPr>
            <w:r>
              <w:rPr>
                <w:rStyle w:val="st"/>
                <w:rFonts w:cs="Times New Roman"/>
              </w:rPr>
              <w:t>25/06/2020</w:t>
            </w:r>
          </w:p>
        </w:tc>
        <w:tc>
          <w:tcPr>
            <w:tcW w:w="2515" w:type="dxa"/>
            <w:vAlign w:val="center"/>
          </w:tcPr>
          <w:p w14:paraId="0D08C039" w14:textId="1BC9F1C8" w:rsidR="00A77822" w:rsidRPr="00B414A0" w:rsidRDefault="00A77822" w:rsidP="006D59C2">
            <w:pPr>
              <w:spacing w:before="120" w:line="276" w:lineRule="auto"/>
              <w:jc w:val="left"/>
              <w:rPr>
                <w:rStyle w:val="st"/>
                <w:rFonts w:cs="Times New Roman"/>
              </w:rPr>
            </w:pPr>
            <w:r>
              <w:rPr>
                <w:rStyle w:val="st"/>
                <w:rFonts w:cs="Times New Roman"/>
              </w:rPr>
              <w:t>Nguyễn Quốc Việt</w:t>
            </w:r>
          </w:p>
        </w:tc>
        <w:tc>
          <w:tcPr>
            <w:tcW w:w="4335" w:type="dxa"/>
            <w:vAlign w:val="center"/>
          </w:tcPr>
          <w:p w14:paraId="23C30FF2" w14:textId="3E279F91" w:rsidR="00A77822" w:rsidRPr="00B414A0" w:rsidRDefault="00A77822" w:rsidP="006D59C2">
            <w:pPr>
              <w:spacing w:line="276" w:lineRule="auto"/>
              <w:jc w:val="left"/>
              <w:rPr>
                <w:rStyle w:val="st"/>
                <w:rFonts w:cs="Times New Roman"/>
                <w:szCs w:val="26"/>
              </w:rPr>
            </w:pPr>
            <w:r>
              <w:rPr>
                <w:rStyle w:val="st"/>
                <w:rFonts w:cs="Times New Roman"/>
                <w:szCs w:val="26"/>
              </w:rPr>
              <w:t>Update HLD</w:t>
            </w:r>
          </w:p>
        </w:tc>
      </w:tr>
    </w:tbl>
    <w:p w14:paraId="2213B58B" w14:textId="343F23CB" w:rsidR="000A06E7" w:rsidRPr="00B414A0" w:rsidRDefault="000A06E7" w:rsidP="006D59C2">
      <w:pPr>
        <w:spacing w:line="276" w:lineRule="auto"/>
        <w:rPr>
          <w:szCs w:val="26"/>
        </w:rPr>
      </w:pPr>
    </w:p>
    <w:p w14:paraId="69284A18" w14:textId="77777777" w:rsidR="000A06E7" w:rsidRPr="00B414A0" w:rsidRDefault="000A06E7" w:rsidP="006D59C2">
      <w:pPr>
        <w:spacing w:line="276" w:lineRule="auto"/>
        <w:rPr>
          <w:b/>
        </w:rPr>
      </w:pPr>
      <w:r w:rsidRPr="00B414A0">
        <w:rPr>
          <w:b/>
        </w:rPr>
        <w:t>PHÂN PHÁT/ DISTRIBUTION:</w:t>
      </w:r>
    </w:p>
    <w:p w14:paraId="49AF6830" w14:textId="77777777" w:rsidR="000A06E7" w:rsidRPr="00B414A0" w:rsidRDefault="000A06E7" w:rsidP="006D59C2">
      <w:pPr>
        <w:tabs>
          <w:tab w:val="left" w:pos="1418"/>
          <w:tab w:val="left" w:pos="4395"/>
          <w:tab w:val="left" w:pos="7655"/>
        </w:tabs>
        <w:spacing w:line="276" w:lineRule="auto"/>
        <w:rPr>
          <w:b/>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5772"/>
        <w:gridCol w:w="1420"/>
        <w:gridCol w:w="1443"/>
      </w:tblGrid>
      <w:tr w:rsidR="000A06E7" w:rsidRPr="00B414A0" w14:paraId="37A0BAE1" w14:textId="77777777" w:rsidTr="008612E2">
        <w:tc>
          <w:tcPr>
            <w:tcW w:w="993" w:type="dxa"/>
            <w:shd w:val="clear" w:color="auto" w:fill="auto"/>
          </w:tcPr>
          <w:p w14:paraId="693CE1BC" w14:textId="77777777" w:rsidR="000A06E7" w:rsidRPr="00B414A0" w:rsidRDefault="000A06E7" w:rsidP="006D59C2">
            <w:pPr>
              <w:tabs>
                <w:tab w:val="left" w:pos="1418"/>
                <w:tab w:val="left" w:pos="4395"/>
                <w:tab w:val="left" w:pos="7655"/>
              </w:tabs>
              <w:spacing w:line="276" w:lineRule="auto"/>
              <w:jc w:val="center"/>
              <w:rPr>
                <w:szCs w:val="26"/>
              </w:rPr>
            </w:pPr>
            <w:r w:rsidRPr="00B414A0">
              <w:rPr>
                <w:szCs w:val="26"/>
              </w:rPr>
              <w:t>Số TT</w:t>
            </w:r>
          </w:p>
        </w:tc>
        <w:tc>
          <w:tcPr>
            <w:tcW w:w="5772" w:type="dxa"/>
            <w:shd w:val="clear" w:color="auto" w:fill="auto"/>
          </w:tcPr>
          <w:p w14:paraId="5FACE381" w14:textId="77777777" w:rsidR="000A06E7" w:rsidRPr="00B414A0" w:rsidRDefault="000A06E7" w:rsidP="006D59C2">
            <w:pPr>
              <w:tabs>
                <w:tab w:val="left" w:pos="1418"/>
                <w:tab w:val="left" w:pos="4395"/>
                <w:tab w:val="left" w:pos="7655"/>
              </w:tabs>
              <w:spacing w:line="276" w:lineRule="auto"/>
              <w:jc w:val="center"/>
              <w:rPr>
                <w:szCs w:val="26"/>
              </w:rPr>
            </w:pPr>
            <w:r w:rsidRPr="00B414A0">
              <w:rPr>
                <w:szCs w:val="26"/>
              </w:rPr>
              <w:t>Đơn vị, bộ phận nhận tài liệu</w:t>
            </w:r>
          </w:p>
        </w:tc>
        <w:tc>
          <w:tcPr>
            <w:tcW w:w="1420" w:type="dxa"/>
            <w:shd w:val="clear" w:color="auto" w:fill="auto"/>
          </w:tcPr>
          <w:p w14:paraId="06A0AF86" w14:textId="77777777" w:rsidR="000A06E7" w:rsidRPr="00B414A0" w:rsidRDefault="000A06E7" w:rsidP="006D59C2">
            <w:pPr>
              <w:tabs>
                <w:tab w:val="left" w:pos="1418"/>
                <w:tab w:val="left" w:pos="4395"/>
                <w:tab w:val="left" w:pos="7655"/>
              </w:tabs>
              <w:spacing w:line="276" w:lineRule="auto"/>
              <w:jc w:val="center"/>
              <w:rPr>
                <w:szCs w:val="26"/>
              </w:rPr>
            </w:pPr>
            <w:r w:rsidRPr="00B414A0">
              <w:rPr>
                <w:szCs w:val="26"/>
              </w:rPr>
              <w:t>Số lượng</w:t>
            </w:r>
          </w:p>
        </w:tc>
        <w:tc>
          <w:tcPr>
            <w:tcW w:w="1443" w:type="dxa"/>
            <w:shd w:val="clear" w:color="auto" w:fill="auto"/>
          </w:tcPr>
          <w:p w14:paraId="5D7A4B1F" w14:textId="77777777" w:rsidR="000A06E7" w:rsidRPr="00B414A0" w:rsidRDefault="000A06E7" w:rsidP="006D59C2">
            <w:pPr>
              <w:tabs>
                <w:tab w:val="left" w:pos="1418"/>
                <w:tab w:val="left" w:pos="4395"/>
                <w:tab w:val="left" w:pos="7655"/>
              </w:tabs>
              <w:spacing w:line="276" w:lineRule="auto"/>
              <w:jc w:val="center"/>
              <w:rPr>
                <w:szCs w:val="26"/>
              </w:rPr>
            </w:pPr>
            <w:r w:rsidRPr="00B414A0">
              <w:rPr>
                <w:szCs w:val="26"/>
              </w:rPr>
              <w:t>Định dạng</w:t>
            </w:r>
          </w:p>
        </w:tc>
      </w:tr>
      <w:tr w:rsidR="000A06E7" w:rsidRPr="00B414A0" w14:paraId="0F45D991" w14:textId="77777777" w:rsidTr="008612E2">
        <w:tc>
          <w:tcPr>
            <w:tcW w:w="993" w:type="dxa"/>
            <w:shd w:val="clear" w:color="auto" w:fill="auto"/>
          </w:tcPr>
          <w:p w14:paraId="2C2E22AE" w14:textId="77777777" w:rsidR="000A06E7" w:rsidRPr="00B414A0" w:rsidRDefault="000A06E7" w:rsidP="006D59C2">
            <w:pPr>
              <w:tabs>
                <w:tab w:val="left" w:pos="1418"/>
                <w:tab w:val="left" w:pos="4395"/>
                <w:tab w:val="left" w:pos="7655"/>
              </w:tabs>
              <w:spacing w:line="276" w:lineRule="auto"/>
              <w:jc w:val="center"/>
              <w:rPr>
                <w:szCs w:val="26"/>
              </w:rPr>
            </w:pPr>
            <w:r w:rsidRPr="00B414A0">
              <w:rPr>
                <w:szCs w:val="26"/>
              </w:rPr>
              <w:t>1</w:t>
            </w:r>
          </w:p>
        </w:tc>
        <w:tc>
          <w:tcPr>
            <w:tcW w:w="5772" w:type="dxa"/>
            <w:shd w:val="clear" w:color="auto" w:fill="auto"/>
          </w:tcPr>
          <w:p w14:paraId="00F537FE" w14:textId="76BD7F72" w:rsidR="000A06E7" w:rsidRPr="00B414A0" w:rsidRDefault="001306A4" w:rsidP="006D59C2">
            <w:pPr>
              <w:tabs>
                <w:tab w:val="left" w:pos="993"/>
              </w:tabs>
              <w:spacing w:line="276" w:lineRule="auto"/>
              <w:rPr>
                <w:szCs w:val="26"/>
              </w:rPr>
            </w:pPr>
            <w:r w:rsidRPr="00B414A0">
              <w:rPr>
                <w:szCs w:val="26"/>
              </w:rPr>
              <w:t>PTSP</w:t>
            </w:r>
          </w:p>
        </w:tc>
        <w:tc>
          <w:tcPr>
            <w:tcW w:w="1420" w:type="dxa"/>
            <w:shd w:val="clear" w:color="auto" w:fill="auto"/>
          </w:tcPr>
          <w:p w14:paraId="5A71C963" w14:textId="1FDCD33B" w:rsidR="000A06E7" w:rsidRPr="00B414A0" w:rsidRDefault="001306A4" w:rsidP="006D59C2">
            <w:pPr>
              <w:tabs>
                <w:tab w:val="left" w:pos="1418"/>
                <w:tab w:val="left" w:pos="4395"/>
                <w:tab w:val="left" w:pos="7655"/>
              </w:tabs>
              <w:spacing w:line="276" w:lineRule="auto"/>
              <w:jc w:val="center"/>
              <w:rPr>
                <w:szCs w:val="26"/>
              </w:rPr>
            </w:pPr>
            <w:r w:rsidRPr="00B414A0">
              <w:rPr>
                <w:szCs w:val="26"/>
              </w:rPr>
              <w:t>1</w:t>
            </w:r>
          </w:p>
        </w:tc>
        <w:tc>
          <w:tcPr>
            <w:tcW w:w="1443" w:type="dxa"/>
            <w:shd w:val="clear" w:color="auto" w:fill="auto"/>
          </w:tcPr>
          <w:p w14:paraId="5A47CB0F" w14:textId="77777777" w:rsidR="000A06E7" w:rsidRPr="00B414A0" w:rsidRDefault="000A06E7" w:rsidP="006D59C2">
            <w:pPr>
              <w:tabs>
                <w:tab w:val="left" w:pos="1418"/>
                <w:tab w:val="left" w:pos="4395"/>
                <w:tab w:val="left" w:pos="7655"/>
              </w:tabs>
              <w:spacing w:line="276" w:lineRule="auto"/>
              <w:jc w:val="center"/>
              <w:rPr>
                <w:szCs w:val="26"/>
              </w:rPr>
            </w:pPr>
            <w:r w:rsidRPr="00B414A0">
              <w:rPr>
                <w:szCs w:val="26"/>
              </w:rPr>
              <w:t>A,H</w:t>
            </w:r>
          </w:p>
        </w:tc>
      </w:tr>
      <w:tr w:rsidR="001306A4" w:rsidRPr="00B414A0" w14:paraId="6B266244" w14:textId="77777777" w:rsidTr="008612E2">
        <w:tc>
          <w:tcPr>
            <w:tcW w:w="993" w:type="dxa"/>
            <w:shd w:val="clear" w:color="auto" w:fill="auto"/>
          </w:tcPr>
          <w:p w14:paraId="2F755BAB" w14:textId="49857DA6" w:rsidR="001306A4" w:rsidRPr="00B414A0" w:rsidRDefault="001306A4" w:rsidP="006D59C2">
            <w:pPr>
              <w:tabs>
                <w:tab w:val="left" w:pos="1418"/>
                <w:tab w:val="left" w:pos="4395"/>
                <w:tab w:val="left" w:pos="7655"/>
              </w:tabs>
              <w:spacing w:line="276" w:lineRule="auto"/>
              <w:jc w:val="center"/>
              <w:rPr>
                <w:szCs w:val="26"/>
              </w:rPr>
            </w:pPr>
            <w:r w:rsidRPr="00B414A0">
              <w:rPr>
                <w:szCs w:val="26"/>
              </w:rPr>
              <w:t>2</w:t>
            </w:r>
          </w:p>
        </w:tc>
        <w:tc>
          <w:tcPr>
            <w:tcW w:w="5772" w:type="dxa"/>
            <w:shd w:val="clear" w:color="auto" w:fill="auto"/>
          </w:tcPr>
          <w:p w14:paraId="444A86A3" w14:textId="360E40DD" w:rsidR="001306A4" w:rsidRPr="00B414A0" w:rsidRDefault="001306A4" w:rsidP="006D59C2">
            <w:pPr>
              <w:tabs>
                <w:tab w:val="left" w:pos="993"/>
              </w:tabs>
              <w:spacing w:line="276" w:lineRule="auto"/>
              <w:rPr>
                <w:szCs w:val="26"/>
              </w:rPr>
            </w:pPr>
            <w:r w:rsidRPr="00B414A0">
              <w:rPr>
                <w:szCs w:val="26"/>
              </w:rPr>
              <w:t>Các TT R&amp;D</w:t>
            </w:r>
          </w:p>
        </w:tc>
        <w:tc>
          <w:tcPr>
            <w:tcW w:w="1420" w:type="dxa"/>
            <w:shd w:val="clear" w:color="auto" w:fill="auto"/>
          </w:tcPr>
          <w:p w14:paraId="7A1BFB0B" w14:textId="49FBA0DC" w:rsidR="001306A4" w:rsidRPr="00B414A0" w:rsidRDefault="001306A4" w:rsidP="006D59C2">
            <w:pPr>
              <w:tabs>
                <w:tab w:val="left" w:pos="1418"/>
                <w:tab w:val="left" w:pos="4395"/>
                <w:tab w:val="left" w:pos="7655"/>
              </w:tabs>
              <w:spacing w:line="276" w:lineRule="auto"/>
              <w:jc w:val="center"/>
              <w:rPr>
                <w:szCs w:val="26"/>
              </w:rPr>
            </w:pPr>
            <w:r w:rsidRPr="00B414A0">
              <w:rPr>
                <w:szCs w:val="26"/>
              </w:rPr>
              <w:t>1</w:t>
            </w:r>
          </w:p>
        </w:tc>
        <w:tc>
          <w:tcPr>
            <w:tcW w:w="1443" w:type="dxa"/>
            <w:shd w:val="clear" w:color="auto" w:fill="auto"/>
          </w:tcPr>
          <w:p w14:paraId="1E7AE16A" w14:textId="571049B8" w:rsidR="001306A4" w:rsidRPr="00B414A0" w:rsidRDefault="001306A4" w:rsidP="006D59C2">
            <w:pPr>
              <w:tabs>
                <w:tab w:val="left" w:pos="1418"/>
                <w:tab w:val="left" w:pos="4395"/>
                <w:tab w:val="left" w:pos="7655"/>
              </w:tabs>
              <w:spacing w:line="276" w:lineRule="auto"/>
              <w:jc w:val="center"/>
              <w:rPr>
                <w:szCs w:val="26"/>
              </w:rPr>
            </w:pPr>
            <w:r w:rsidRPr="00B414A0">
              <w:rPr>
                <w:szCs w:val="26"/>
              </w:rPr>
              <w:t>H</w:t>
            </w:r>
          </w:p>
        </w:tc>
      </w:tr>
    </w:tbl>
    <w:p w14:paraId="05B83E5C" w14:textId="77777777" w:rsidR="000A06E7" w:rsidRPr="00B414A0" w:rsidRDefault="000A06E7" w:rsidP="006D59C2">
      <w:pPr>
        <w:tabs>
          <w:tab w:val="left" w:pos="1418"/>
          <w:tab w:val="left" w:pos="4395"/>
          <w:tab w:val="left" w:pos="7655"/>
        </w:tabs>
        <w:spacing w:line="276" w:lineRule="auto"/>
        <w:rPr>
          <w:b/>
          <w:szCs w:val="26"/>
        </w:rPr>
      </w:pPr>
    </w:p>
    <w:p w14:paraId="083D091F" w14:textId="77777777" w:rsidR="000A06E7" w:rsidRPr="00B414A0" w:rsidRDefault="000A06E7" w:rsidP="006D59C2">
      <w:pPr>
        <w:spacing w:line="276" w:lineRule="auto"/>
        <w:rPr>
          <w:szCs w:val="26"/>
        </w:rPr>
      </w:pPr>
      <w:r w:rsidRPr="00B414A0">
        <w:rPr>
          <w:szCs w:val="26"/>
        </w:rPr>
        <w:t>A: Bản giấy</w:t>
      </w:r>
    </w:p>
    <w:p w14:paraId="2893987F" w14:textId="77777777" w:rsidR="00FB0DD5" w:rsidRPr="00B414A0" w:rsidRDefault="000A06E7" w:rsidP="006D59C2">
      <w:pPr>
        <w:spacing w:line="276" w:lineRule="auto"/>
        <w:rPr>
          <w:szCs w:val="26"/>
        </w:rPr>
      </w:pPr>
      <w:r w:rsidRPr="00B414A0">
        <w:rPr>
          <w:szCs w:val="26"/>
        </w:rPr>
        <w:t>H: Bản mềm</w:t>
      </w:r>
      <w:r w:rsidR="00937F5E" w:rsidRPr="00B414A0">
        <w:rPr>
          <w:szCs w:val="26"/>
        </w:rPr>
        <w:t xml:space="preserve">          </w:t>
      </w:r>
    </w:p>
    <w:p w14:paraId="414DF663" w14:textId="77777777" w:rsidR="00124E6F" w:rsidRPr="00B414A0" w:rsidRDefault="00FB0DD5" w:rsidP="006D59C2">
      <w:pPr>
        <w:overflowPunct/>
        <w:autoSpaceDE/>
        <w:autoSpaceDN/>
        <w:adjustRightInd/>
        <w:spacing w:after="200" w:line="276" w:lineRule="auto"/>
        <w:textAlignment w:val="auto"/>
        <w:rPr>
          <w:szCs w:val="26"/>
        </w:rPr>
      </w:pPr>
      <w:r w:rsidRPr="00B414A0">
        <w:rPr>
          <w:szCs w:val="26"/>
        </w:rPr>
        <w:t xml:space="preserve">       </w:t>
      </w:r>
      <w:r w:rsidR="00937F5E" w:rsidRPr="00B414A0">
        <w:rPr>
          <w:szCs w:val="26"/>
        </w:rPr>
        <w:t xml:space="preserve"> </w:t>
      </w:r>
      <w:r w:rsidR="00DC6DCB" w:rsidRPr="00B414A0">
        <w:rPr>
          <w:szCs w:val="26"/>
        </w:rPr>
        <w:br w:type="page"/>
      </w:r>
    </w:p>
    <w:p w14:paraId="6FC5C3D8" w14:textId="77777777" w:rsidR="00F92997" w:rsidRPr="00B414A0" w:rsidRDefault="00F92997" w:rsidP="006D59C2">
      <w:pPr>
        <w:overflowPunct/>
        <w:autoSpaceDE/>
        <w:autoSpaceDN/>
        <w:adjustRightInd/>
        <w:spacing w:after="200" w:line="276" w:lineRule="auto"/>
        <w:textAlignment w:val="auto"/>
      </w:pPr>
      <w:r w:rsidRPr="00B414A0">
        <w:lastRenderedPageBreak/>
        <w:t>&lt;</w:t>
      </w:r>
      <w:hyperlink r:id="rId8" w:history="1">
        <w:r w:rsidRPr="00B414A0">
          <w:t>This Page Intentionally Left Blank</w:t>
        </w:r>
      </w:hyperlink>
      <w:r w:rsidRPr="00B414A0">
        <w:t>&gt;</w:t>
      </w:r>
    </w:p>
    <w:p w14:paraId="66F1FAEB" w14:textId="10F73B5E" w:rsidR="00124E6F" w:rsidRPr="00B414A0" w:rsidRDefault="00F92997" w:rsidP="006D59C2">
      <w:pPr>
        <w:spacing w:line="276" w:lineRule="auto"/>
      </w:pPr>
      <w:r w:rsidRPr="00B414A0">
        <w:t>&lt;Trang này dùng để điều chỉnh sao cho mục lục bắt đầu từ trang lẻ. Xóa nếu trang này là lẻ.&gt;</w:t>
      </w:r>
    </w:p>
    <w:p w14:paraId="5FE8FF96" w14:textId="77777777" w:rsidR="008A310A" w:rsidRPr="00B414A0" w:rsidRDefault="008A310A" w:rsidP="006D59C2">
      <w:pPr>
        <w:overflowPunct/>
        <w:autoSpaceDE/>
        <w:autoSpaceDN/>
        <w:adjustRightInd/>
        <w:spacing w:after="0" w:line="276" w:lineRule="auto"/>
        <w:jc w:val="left"/>
        <w:textAlignment w:val="auto"/>
      </w:pPr>
      <w:r w:rsidRPr="00B414A0">
        <w:br w:type="page"/>
      </w:r>
    </w:p>
    <w:sdt>
      <w:sdtPr>
        <w:id w:val="-2102708039"/>
        <w:docPartObj>
          <w:docPartGallery w:val="Table of Contents"/>
          <w:docPartUnique/>
        </w:docPartObj>
      </w:sdtPr>
      <w:sdtEndPr>
        <w:rPr>
          <w:b/>
          <w:bCs/>
          <w:noProof/>
        </w:rPr>
      </w:sdtEndPr>
      <w:sdtContent>
        <w:p w14:paraId="3021C82A" w14:textId="314C8722" w:rsidR="00C444DB" w:rsidRPr="00B414A0" w:rsidRDefault="00C444DB" w:rsidP="006D59C2">
          <w:pPr>
            <w:overflowPunct/>
            <w:autoSpaceDE/>
            <w:autoSpaceDN/>
            <w:adjustRightInd/>
            <w:spacing w:line="276" w:lineRule="auto"/>
            <w:jc w:val="left"/>
            <w:textAlignment w:val="auto"/>
            <w:rPr>
              <w:rStyle w:val="st"/>
              <w:rFonts w:cs="Times New Roman"/>
              <w:b/>
              <w:szCs w:val="26"/>
            </w:rPr>
          </w:pPr>
          <w:r w:rsidRPr="00B414A0">
            <w:rPr>
              <w:rStyle w:val="st"/>
              <w:rFonts w:cs="Times New Roman"/>
              <w:b/>
              <w:szCs w:val="26"/>
            </w:rPr>
            <w:t>MỤC LỤC / TABLE OF CONTENT</w:t>
          </w:r>
        </w:p>
        <w:p w14:paraId="5537C6EB" w14:textId="77777777" w:rsidR="006D59C2" w:rsidRDefault="00C444DB" w:rsidP="006D59C2">
          <w:pPr>
            <w:pStyle w:val="TOC1"/>
            <w:tabs>
              <w:tab w:val="left" w:pos="520"/>
              <w:tab w:val="right" w:leader="dot" w:pos="9736"/>
            </w:tabs>
            <w:spacing w:line="276" w:lineRule="auto"/>
            <w:rPr>
              <w:rFonts w:asciiTheme="minorHAnsi" w:eastAsiaTheme="minorEastAsia" w:hAnsiTheme="minorHAnsi" w:cstheme="minorBidi"/>
              <w:noProof/>
              <w:sz w:val="22"/>
              <w:szCs w:val="22"/>
            </w:rPr>
          </w:pPr>
          <w:r w:rsidRPr="00B414A0">
            <w:fldChar w:fldCharType="begin"/>
          </w:r>
          <w:r w:rsidRPr="00B414A0">
            <w:instrText xml:space="preserve"> TOC \o "1-3" \h \z \u </w:instrText>
          </w:r>
          <w:r w:rsidRPr="00B414A0">
            <w:fldChar w:fldCharType="separate"/>
          </w:r>
          <w:hyperlink w:anchor="_Toc44922317" w:history="1">
            <w:r w:rsidR="006D59C2" w:rsidRPr="00277F8F">
              <w:rPr>
                <w:rStyle w:val="Hyperlink"/>
                <w:noProof/>
              </w:rPr>
              <w:t>I.</w:t>
            </w:r>
            <w:r w:rsidR="006D59C2">
              <w:rPr>
                <w:rFonts w:asciiTheme="minorHAnsi" w:eastAsiaTheme="minorEastAsia" w:hAnsiTheme="minorHAnsi" w:cstheme="minorBidi"/>
                <w:noProof/>
                <w:sz w:val="22"/>
                <w:szCs w:val="22"/>
              </w:rPr>
              <w:tab/>
            </w:r>
            <w:r w:rsidR="006D59C2" w:rsidRPr="00277F8F">
              <w:rPr>
                <w:rStyle w:val="Hyperlink"/>
                <w:noProof/>
              </w:rPr>
              <w:t>HOME GATEWAY</w:t>
            </w:r>
            <w:r w:rsidR="006D59C2">
              <w:rPr>
                <w:noProof/>
                <w:webHidden/>
              </w:rPr>
              <w:tab/>
            </w:r>
            <w:r w:rsidR="006D59C2">
              <w:rPr>
                <w:noProof/>
                <w:webHidden/>
              </w:rPr>
              <w:fldChar w:fldCharType="begin"/>
            </w:r>
            <w:r w:rsidR="006D59C2">
              <w:rPr>
                <w:noProof/>
                <w:webHidden/>
              </w:rPr>
              <w:instrText xml:space="preserve"> PAGEREF _Toc44922317 \h </w:instrText>
            </w:r>
            <w:r w:rsidR="006D59C2">
              <w:rPr>
                <w:noProof/>
                <w:webHidden/>
              </w:rPr>
            </w:r>
            <w:r w:rsidR="006D59C2">
              <w:rPr>
                <w:noProof/>
                <w:webHidden/>
              </w:rPr>
              <w:fldChar w:fldCharType="separate"/>
            </w:r>
            <w:r w:rsidR="006D59C2">
              <w:rPr>
                <w:noProof/>
                <w:webHidden/>
              </w:rPr>
              <w:t>12</w:t>
            </w:r>
            <w:r w:rsidR="006D59C2">
              <w:rPr>
                <w:noProof/>
                <w:webHidden/>
              </w:rPr>
              <w:fldChar w:fldCharType="end"/>
            </w:r>
          </w:hyperlink>
        </w:p>
        <w:p w14:paraId="57D70773" w14:textId="77777777" w:rsidR="006D59C2" w:rsidRDefault="006D59C2" w:rsidP="006D59C2">
          <w:pPr>
            <w:pStyle w:val="TOC1"/>
            <w:tabs>
              <w:tab w:val="left" w:pos="520"/>
              <w:tab w:val="right" w:leader="dot" w:pos="9736"/>
            </w:tabs>
            <w:spacing w:line="276" w:lineRule="auto"/>
            <w:rPr>
              <w:rFonts w:asciiTheme="minorHAnsi" w:eastAsiaTheme="minorEastAsia" w:hAnsiTheme="minorHAnsi" w:cstheme="minorBidi"/>
              <w:noProof/>
              <w:sz w:val="22"/>
              <w:szCs w:val="22"/>
            </w:rPr>
          </w:pPr>
          <w:hyperlink w:anchor="_Toc44922318" w:history="1">
            <w:r w:rsidRPr="00277F8F">
              <w:rPr>
                <w:rStyle w:val="Hyperlink"/>
                <w:noProof/>
              </w:rPr>
              <w:t>1.</w:t>
            </w:r>
            <w:r>
              <w:rPr>
                <w:rFonts w:asciiTheme="minorHAnsi" w:eastAsiaTheme="minorEastAsia" w:hAnsiTheme="minorHAnsi" w:cstheme="minorBidi"/>
                <w:noProof/>
                <w:sz w:val="22"/>
                <w:szCs w:val="22"/>
              </w:rPr>
              <w:tab/>
            </w:r>
            <w:r w:rsidRPr="00277F8F">
              <w:rPr>
                <w:rStyle w:val="Hyperlink"/>
                <w:noProof/>
              </w:rPr>
              <w:t>Thiết kế HLD [Firmware] thiết bị Home Gateway</w:t>
            </w:r>
            <w:r>
              <w:rPr>
                <w:noProof/>
                <w:webHidden/>
              </w:rPr>
              <w:tab/>
            </w:r>
            <w:r>
              <w:rPr>
                <w:noProof/>
                <w:webHidden/>
              </w:rPr>
              <w:fldChar w:fldCharType="begin"/>
            </w:r>
            <w:r>
              <w:rPr>
                <w:noProof/>
                <w:webHidden/>
              </w:rPr>
              <w:instrText xml:space="preserve"> PAGEREF _Toc44922318 \h </w:instrText>
            </w:r>
            <w:r>
              <w:rPr>
                <w:noProof/>
                <w:webHidden/>
              </w:rPr>
            </w:r>
            <w:r>
              <w:rPr>
                <w:noProof/>
                <w:webHidden/>
              </w:rPr>
              <w:fldChar w:fldCharType="separate"/>
            </w:r>
            <w:r>
              <w:rPr>
                <w:noProof/>
                <w:webHidden/>
              </w:rPr>
              <w:t>12</w:t>
            </w:r>
            <w:r>
              <w:rPr>
                <w:noProof/>
                <w:webHidden/>
              </w:rPr>
              <w:fldChar w:fldCharType="end"/>
            </w:r>
          </w:hyperlink>
        </w:p>
        <w:p w14:paraId="6F45BE10" w14:textId="77777777" w:rsidR="006D59C2" w:rsidRDefault="006D59C2" w:rsidP="006D59C2">
          <w:pPr>
            <w:pStyle w:val="TOC2"/>
            <w:tabs>
              <w:tab w:val="left" w:pos="880"/>
              <w:tab w:val="right" w:leader="dot" w:pos="9736"/>
            </w:tabs>
            <w:spacing w:line="276" w:lineRule="auto"/>
            <w:rPr>
              <w:rFonts w:asciiTheme="minorHAnsi" w:eastAsiaTheme="minorEastAsia" w:hAnsiTheme="minorHAnsi" w:cstheme="minorBidi"/>
              <w:noProof/>
              <w:sz w:val="22"/>
              <w:szCs w:val="22"/>
            </w:rPr>
          </w:pPr>
          <w:hyperlink w:anchor="_Toc44922319" w:history="1">
            <w:r w:rsidRPr="00277F8F">
              <w:rPr>
                <w:rStyle w:val="Hyperlink"/>
                <w:noProof/>
                <w:lang w:val="fr-FR"/>
              </w:rPr>
              <w:t>1.1.</w:t>
            </w:r>
            <w:r>
              <w:rPr>
                <w:rFonts w:asciiTheme="minorHAnsi" w:eastAsiaTheme="minorEastAsia" w:hAnsiTheme="minorHAnsi" w:cstheme="minorBidi"/>
                <w:noProof/>
                <w:sz w:val="22"/>
                <w:szCs w:val="22"/>
              </w:rPr>
              <w:tab/>
            </w:r>
            <w:r w:rsidRPr="00277F8F">
              <w:rPr>
                <w:rStyle w:val="Hyperlink"/>
                <w:noProof/>
                <w:lang w:val="fr-FR"/>
              </w:rPr>
              <w:t>Tổng quan kiến trúc Firmware Gateway</w:t>
            </w:r>
            <w:r>
              <w:rPr>
                <w:noProof/>
                <w:webHidden/>
              </w:rPr>
              <w:tab/>
            </w:r>
            <w:r>
              <w:rPr>
                <w:noProof/>
                <w:webHidden/>
              </w:rPr>
              <w:fldChar w:fldCharType="begin"/>
            </w:r>
            <w:r>
              <w:rPr>
                <w:noProof/>
                <w:webHidden/>
              </w:rPr>
              <w:instrText xml:space="preserve"> PAGEREF _Toc44922319 \h </w:instrText>
            </w:r>
            <w:r>
              <w:rPr>
                <w:noProof/>
                <w:webHidden/>
              </w:rPr>
            </w:r>
            <w:r>
              <w:rPr>
                <w:noProof/>
                <w:webHidden/>
              </w:rPr>
              <w:fldChar w:fldCharType="separate"/>
            </w:r>
            <w:r>
              <w:rPr>
                <w:noProof/>
                <w:webHidden/>
              </w:rPr>
              <w:t>12</w:t>
            </w:r>
            <w:r>
              <w:rPr>
                <w:noProof/>
                <w:webHidden/>
              </w:rPr>
              <w:fldChar w:fldCharType="end"/>
            </w:r>
          </w:hyperlink>
        </w:p>
        <w:p w14:paraId="61994C3E"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20" w:history="1">
            <w:r w:rsidRPr="00277F8F">
              <w:rPr>
                <w:rStyle w:val="Hyperlink"/>
                <w:noProof/>
              </w:rPr>
              <w:t>1.1.1.</w:t>
            </w:r>
            <w:r>
              <w:rPr>
                <w:rFonts w:asciiTheme="minorHAnsi" w:eastAsiaTheme="minorEastAsia" w:hAnsiTheme="minorHAnsi" w:cstheme="minorBidi"/>
                <w:noProof/>
                <w:sz w:val="22"/>
                <w:szCs w:val="22"/>
              </w:rPr>
              <w:tab/>
            </w:r>
            <w:r w:rsidRPr="00277F8F">
              <w:rPr>
                <w:rStyle w:val="Hyperlink"/>
                <w:noProof/>
              </w:rPr>
              <w:t>Mô hình kiến trúc hệ thống</w:t>
            </w:r>
            <w:r>
              <w:rPr>
                <w:noProof/>
                <w:webHidden/>
              </w:rPr>
              <w:tab/>
            </w:r>
            <w:r>
              <w:rPr>
                <w:noProof/>
                <w:webHidden/>
              </w:rPr>
              <w:fldChar w:fldCharType="begin"/>
            </w:r>
            <w:r>
              <w:rPr>
                <w:noProof/>
                <w:webHidden/>
              </w:rPr>
              <w:instrText xml:space="preserve"> PAGEREF _Toc44922320 \h </w:instrText>
            </w:r>
            <w:r>
              <w:rPr>
                <w:noProof/>
                <w:webHidden/>
              </w:rPr>
            </w:r>
            <w:r>
              <w:rPr>
                <w:noProof/>
                <w:webHidden/>
              </w:rPr>
              <w:fldChar w:fldCharType="separate"/>
            </w:r>
            <w:r>
              <w:rPr>
                <w:noProof/>
                <w:webHidden/>
              </w:rPr>
              <w:t>12</w:t>
            </w:r>
            <w:r>
              <w:rPr>
                <w:noProof/>
                <w:webHidden/>
              </w:rPr>
              <w:fldChar w:fldCharType="end"/>
            </w:r>
          </w:hyperlink>
        </w:p>
        <w:p w14:paraId="510EDE09"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21" w:history="1">
            <w:r w:rsidRPr="00277F8F">
              <w:rPr>
                <w:rStyle w:val="Hyperlink"/>
                <w:noProof/>
              </w:rPr>
              <w:t>1.1.2.</w:t>
            </w:r>
            <w:r>
              <w:rPr>
                <w:rFonts w:asciiTheme="minorHAnsi" w:eastAsiaTheme="minorEastAsia" w:hAnsiTheme="minorHAnsi" w:cstheme="minorBidi"/>
                <w:noProof/>
                <w:sz w:val="22"/>
                <w:szCs w:val="22"/>
              </w:rPr>
              <w:tab/>
            </w:r>
            <w:r w:rsidRPr="00277F8F">
              <w:rPr>
                <w:rStyle w:val="Hyperlink"/>
                <w:noProof/>
              </w:rPr>
              <w:t>Mô tả kiến trúc Firmware của Home Gateway</w:t>
            </w:r>
            <w:r>
              <w:rPr>
                <w:noProof/>
                <w:webHidden/>
              </w:rPr>
              <w:tab/>
            </w:r>
            <w:r>
              <w:rPr>
                <w:noProof/>
                <w:webHidden/>
              </w:rPr>
              <w:fldChar w:fldCharType="begin"/>
            </w:r>
            <w:r>
              <w:rPr>
                <w:noProof/>
                <w:webHidden/>
              </w:rPr>
              <w:instrText xml:space="preserve"> PAGEREF _Toc44922321 \h </w:instrText>
            </w:r>
            <w:r>
              <w:rPr>
                <w:noProof/>
                <w:webHidden/>
              </w:rPr>
            </w:r>
            <w:r>
              <w:rPr>
                <w:noProof/>
                <w:webHidden/>
              </w:rPr>
              <w:fldChar w:fldCharType="separate"/>
            </w:r>
            <w:r>
              <w:rPr>
                <w:noProof/>
                <w:webHidden/>
              </w:rPr>
              <w:t>14</w:t>
            </w:r>
            <w:r>
              <w:rPr>
                <w:noProof/>
                <w:webHidden/>
              </w:rPr>
              <w:fldChar w:fldCharType="end"/>
            </w:r>
          </w:hyperlink>
        </w:p>
        <w:p w14:paraId="4268CE3E" w14:textId="77777777" w:rsidR="006D59C2" w:rsidRDefault="006D59C2" w:rsidP="006D59C2">
          <w:pPr>
            <w:pStyle w:val="TOC2"/>
            <w:tabs>
              <w:tab w:val="left" w:pos="880"/>
              <w:tab w:val="right" w:leader="dot" w:pos="9736"/>
            </w:tabs>
            <w:spacing w:line="276" w:lineRule="auto"/>
            <w:rPr>
              <w:rFonts w:asciiTheme="minorHAnsi" w:eastAsiaTheme="minorEastAsia" w:hAnsiTheme="minorHAnsi" w:cstheme="minorBidi"/>
              <w:noProof/>
              <w:sz w:val="22"/>
              <w:szCs w:val="22"/>
            </w:rPr>
          </w:pPr>
          <w:hyperlink w:anchor="_Toc44922322" w:history="1">
            <w:r w:rsidRPr="00277F8F">
              <w:rPr>
                <w:rStyle w:val="Hyperlink"/>
                <w:noProof/>
                <w:lang w:val="fr-FR"/>
              </w:rPr>
              <w:t>1.2.</w:t>
            </w:r>
            <w:r>
              <w:rPr>
                <w:rFonts w:asciiTheme="minorHAnsi" w:eastAsiaTheme="minorEastAsia" w:hAnsiTheme="minorHAnsi" w:cstheme="minorBidi"/>
                <w:noProof/>
                <w:sz w:val="22"/>
                <w:szCs w:val="22"/>
              </w:rPr>
              <w:tab/>
            </w:r>
            <w:r w:rsidRPr="00277F8F">
              <w:rPr>
                <w:rStyle w:val="Hyperlink"/>
                <w:noProof/>
                <w:lang w:val="fr-FR"/>
              </w:rPr>
              <w:t>Thiết kế thành phần</w:t>
            </w:r>
            <w:r>
              <w:rPr>
                <w:noProof/>
                <w:webHidden/>
              </w:rPr>
              <w:tab/>
            </w:r>
            <w:r>
              <w:rPr>
                <w:noProof/>
                <w:webHidden/>
              </w:rPr>
              <w:fldChar w:fldCharType="begin"/>
            </w:r>
            <w:r>
              <w:rPr>
                <w:noProof/>
                <w:webHidden/>
              </w:rPr>
              <w:instrText xml:space="preserve"> PAGEREF _Toc44922322 \h </w:instrText>
            </w:r>
            <w:r>
              <w:rPr>
                <w:noProof/>
                <w:webHidden/>
              </w:rPr>
            </w:r>
            <w:r>
              <w:rPr>
                <w:noProof/>
                <w:webHidden/>
              </w:rPr>
              <w:fldChar w:fldCharType="separate"/>
            </w:r>
            <w:r>
              <w:rPr>
                <w:noProof/>
                <w:webHidden/>
              </w:rPr>
              <w:t>15</w:t>
            </w:r>
            <w:r>
              <w:rPr>
                <w:noProof/>
                <w:webHidden/>
              </w:rPr>
              <w:fldChar w:fldCharType="end"/>
            </w:r>
          </w:hyperlink>
        </w:p>
        <w:p w14:paraId="49BD0B98"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23" w:history="1">
            <w:r w:rsidRPr="00277F8F">
              <w:rPr>
                <w:rStyle w:val="Hyperlink"/>
                <w:noProof/>
              </w:rPr>
              <w:t>1.2.1.</w:t>
            </w:r>
            <w:r>
              <w:rPr>
                <w:rFonts w:asciiTheme="minorHAnsi" w:eastAsiaTheme="minorEastAsia" w:hAnsiTheme="minorHAnsi" w:cstheme="minorBidi"/>
                <w:noProof/>
                <w:sz w:val="22"/>
                <w:szCs w:val="22"/>
              </w:rPr>
              <w:tab/>
            </w:r>
            <w:r w:rsidRPr="00277F8F">
              <w:rPr>
                <w:rStyle w:val="Hyperlink"/>
                <w:noProof/>
              </w:rPr>
              <w:t>Core</w:t>
            </w:r>
            <w:r>
              <w:rPr>
                <w:noProof/>
                <w:webHidden/>
              </w:rPr>
              <w:tab/>
            </w:r>
            <w:r>
              <w:rPr>
                <w:noProof/>
                <w:webHidden/>
              </w:rPr>
              <w:fldChar w:fldCharType="begin"/>
            </w:r>
            <w:r>
              <w:rPr>
                <w:noProof/>
                <w:webHidden/>
              </w:rPr>
              <w:instrText xml:space="preserve"> PAGEREF _Toc44922323 \h </w:instrText>
            </w:r>
            <w:r>
              <w:rPr>
                <w:noProof/>
                <w:webHidden/>
              </w:rPr>
            </w:r>
            <w:r>
              <w:rPr>
                <w:noProof/>
                <w:webHidden/>
              </w:rPr>
              <w:fldChar w:fldCharType="separate"/>
            </w:r>
            <w:r>
              <w:rPr>
                <w:noProof/>
                <w:webHidden/>
              </w:rPr>
              <w:t>15</w:t>
            </w:r>
            <w:r>
              <w:rPr>
                <w:noProof/>
                <w:webHidden/>
              </w:rPr>
              <w:fldChar w:fldCharType="end"/>
            </w:r>
          </w:hyperlink>
        </w:p>
        <w:p w14:paraId="7472B5B6"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24" w:history="1">
            <w:r w:rsidRPr="00277F8F">
              <w:rPr>
                <w:rStyle w:val="Hyperlink"/>
                <w:noProof/>
              </w:rPr>
              <w:t>1.2.2.</w:t>
            </w:r>
            <w:r>
              <w:rPr>
                <w:rFonts w:asciiTheme="minorHAnsi" w:eastAsiaTheme="minorEastAsia" w:hAnsiTheme="minorHAnsi" w:cstheme="minorBidi"/>
                <w:noProof/>
                <w:sz w:val="22"/>
                <w:szCs w:val="22"/>
              </w:rPr>
              <w:tab/>
            </w:r>
            <w:r w:rsidRPr="00277F8F">
              <w:rPr>
                <w:rStyle w:val="Hyperlink"/>
                <w:noProof/>
              </w:rPr>
              <w:t>Connectivity adapter</w:t>
            </w:r>
            <w:r>
              <w:rPr>
                <w:noProof/>
                <w:webHidden/>
              </w:rPr>
              <w:tab/>
            </w:r>
            <w:r>
              <w:rPr>
                <w:noProof/>
                <w:webHidden/>
              </w:rPr>
              <w:fldChar w:fldCharType="begin"/>
            </w:r>
            <w:r>
              <w:rPr>
                <w:noProof/>
                <w:webHidden/>
              </w:rPr>
              <w:instrText xml:space="preserve"> PAGEREF _Toc44922324 \h </w:instrText>
            </w:r>
            <w:r>
              <w:rPr>
                <w:noProof/>
                <w:webHidden/>
              </w:rPr>
            </w:r>
            <w:r>
              <w:rPr>
                <w:noProof/>
                <w:webHidden/>
              </w:rPr>
              <w:fldChar w:fldCharType="separate"/>
            </w:r>
            <w:r>
              <w:rPr>
                <w:noProof/>
                <w:webHidden/>
              </w:rPr>
              <w:t>25</w:t>
            </w:r>
            <w:r>
              <w:rPr>
                <w:noProof/>
                <w:webHidden/>
              </w:rPr>
              <w:fldChar w:fldCharType="end"/>
            </w:r>
          </w:hyperlink>
        </w:p>
        <w:p w14:paraId="6FB1EBBE"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25" w:history="1">
            <w:r w:rsidRPr="00277F8F">
              <w:rPr>
                <w:rStyle w:val="Hyperlink"/>
                <w:noProof/>
              </w:rPr>
              <w:t>1.2.3.</w:t>
            </w:r>
            <w:r>
              <w:rPr>
                <w:rFonts w:asciiTheme="minorHAnsi" w:eastAsiaTheme="minorEastAsia" w:hAnsiTheme="minorHAnsi" w:cstheme="minorBidi"/>
                <w:noProof/>
                <w:sz w:val="22"/>
                <w:szCs w:val="22"/>
              </w:rPr>
              <w:tab/>
            </w:r>
            <w:r w:rsidRPr="00277F8F">
              <w:rPr>
                <w:rStyle w:val="Hyperlink"/>
                <w:noProof/>
              </w:rPr>
              <w:t>Data Storage</w:t>
            </w:r>
            <w:r>
              <w:rPr>
                <w:noProof/>
                <w:webHidden/>
              </w:rPr>
              <w:tab/>
            </w:r>
            <w:r>
              <w:rPr>
                <w:noProof/>
                <w:webHidden/>
              </w:rPr>
              <w:fldChar w:fldCharType="begin"/>
            </w:r>
            <w:r>
              <w:rPr>
                <w:noProof/>
                <w:webHidden/>
              </w:rPr>
              <w:instrText xml:space="preserve"> PAGEREF _Toc44922325 \h </w:instrText>
            </w:r>
            <w:r>
              <w:rPr>
                <w:noProof/>
                <w:webHidden/>
              </w:rPr>
            </w:r>
            <w:r>
              <w:rPr>
                <w:noProof/>
                <w:webHidden/>
              </w:rPr>
              <w:fldChar w:fldCharType="separate"/>
            </w:r>
            <w:r>
              <w:rPr>
                <w:noProof/>
                <w:webHidden/>
              </w:rPr>
              <w:t>28</w:t>
            </w:r>
            <w:r>
              <w:rPr>
                <w:noProof/>
                <w:webHidden/>
              </w:rPr>
              <w:fldChar w:fldCharType="end"/>
            </w:r>
          </w:hyperlink>
        </w:p>
        <w:p w14:paraId="17ADD621"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26" w:history="1">
            <w:r w:rsidRPr="00277F8F">
              <w:rPr>
                <w:rStyle w:val="Hyperlink"/>
                <w:noProof/>
              </w:rPr>
              <w:t>1.2.4.</w:t>
            </w:r>
            <w:r>
              <w:rPr>
                <w:rFonts w:asciiTheme="minorHAnsi" w:eastAsiaTheme="minorEastAsia" w:hAnsiTheme="minorHAnsi" w:cstheme="minorBidi"/>
                <w:noProof/>
                <w:sz w:val="22"/>
                <w:szCs w:val="22"/>
              </w:rPr>
              <w:tab/>
            </w:r>
            <w:r w:rsidRPr="00277F8F">
              <w:rPr>
                <w:rStyle w:val="Hyperlink"/>
                <w:noProof/>
              </w:rPr>
              <w:t>MQTT Broker</w:t>
            </w:r>
            <w:r>
              <w:rPr>
                <w:noProof/>
                <w:webHidden/>
              </w:rPr>
              <w:tab/>
            </w:r>
            <w:r>
              <w:rPr>
                <w:noProof/>
                <w:webHidden/>
              </w:rPr>
              <w:fldChar w:fldCharType="begin"/>
            </w:r>
            <w:r>
              <w:rPr>
                <w:noProof/>
                <w:webHidden/>
              </w:rPr>
              <w:instrText xml:space="preserve"> PAGEREF _Toc44922326 \h </w:instrText>
            </w:r>
            <w:r>
              <w:rPr>
                <w:noProof/>
                <w:webHidden/>
              </w:rPr>
            </w:r>
            <w:r>
              <w:rPr>
                <w:noProof/>
                <w:webHidden/>
              </w:rPr>
              <w:fldChar w:fldCharType="separate"/>
            </w:r>
            <w:r>
              <w:rPr>
                <w:noProof/>
                <w:webHidden/>
              </w:rPr>
              <w:t>28</w:t>
            </w:r>
            <w:r>
              <w:rPr>
                <w:noProof/>
                <w:webHidden/>
              </w:rPr>
              <w:fldChar w:fldCharType="end"/>
            </w:r>
          </w:hyperlink>
        </w:p>
        <w:p w14:paraId="02FC7E71"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27" w:history="1">
            <w:r w:rsidRPr="00277F8F">
              <w:rPr>
                <w:rStyle w:val="Hyperlink"/>
                <w:noProof/>
              </w:rPr>
              <w:t>1.2.5.</w:t>
            </w:r>
            <w:r>
              <w:rPr>
                <w:rFonts w:asciiTheme="minorHAnsi" w:eastAsiaTheme="minorEastAsia" w:hAnsiTheme="minorHAnsi" w:cstheme="minorBidi"/>
                <w:noProof/>
                <w:sz w:val="22"/>
                <w:szCs w:val="22"/>
              </w:rPr>
              <w:tab/>
            </w:r>
            <w:r w:rsidRPr="00277F8F">
              <w:rPr>
                <w:rStyle w:val="Hyperlink"/>
                <w:noProof/>
              </w:rPr>
              <w:t>Agent</w:t>
            </w:r>
            <w:r>
              <w:rPr>
                <w:noProof/>
                <w:webHidden/>
              </w:rPr>
              <w:tab/>
            </w:r>
            <w:r>
              <w:rPr>
                <w:noProof/>
                <w:webHidden/>
              </w:rPr>
              <w:fldChar w:fldCharType="begin"/>
            </w:r>
            <w:r>
              <w:rPr>
                <w:noProof/>
                <w:webHidden/>
              </w:rPr>
              <w:instrText xml:space="preserve"> PAGEREF _Toc44922327 \h </w:instrText>
            </w:r>
            <w:r>
              <w:rPr>
                <w:noProof/>
                <w:webHidden/>
              </w:rPr>
            </w:r>
            <w:r>
              <w:rPr>
                <w:noProof/>
                <w:webHidden/>
              </w:rPr>
              <w:fldChar w:fldCharType="separate"/>
            </w:r>
            <w:r>
              <w:rPr>
                <w:noProof/>
                <w:webHidden/>
              </w:rPr>
              <w:t>29</w:t>
            </w:r>
            <w:r>
              <w:rPr>
                <w:noProof/>
                <w:webHidden/>
              </w:rPr>
              <w:fldChar w:fldCharType="end"/>
            </w:r>
          </w:hyperlink>
        </w:p>
        <w:p w14:paraId="2B8B6F59" w14:textId="77777777" w:rsidR="006D59C2" w:rsidRDefault="006D59C2" w:rsidP="006D59C2">
          <w:pPr>
            <w:pStyle w:val="TOC2"/>
            <w:tabs>
              <w:tab w:val="left" w:pos="880"/>
              <w:tab w:val="right" w:leader="dot" w:pos="9736"/>
            </w:tabs>
            <w:spacing w:line="276" w:lineRule="auto"/>
            <w:rPr>
              <w:rFonts w:asciiTheme="minorHAnsi" w:eastAsiaTheme="minorEastAsia" w:hAnsiTheme="minorHAnsi" w:cstheme="minorBidi"/>
              <w:noProof/>
              <w:sz w:val="22"/>
              <w:szCs w:val="22"/>
            </w:rPr>
          </w:pPr>
          <w:hyperlink w:anchor="_Toc44922328" w:history="1">
            <w:r w:rsidRPr="00277F8F">
              <w:rPr>
                <w:rStyle w:val="Hyperlink"/>
                <w:noProof/>
                <w:lang w:val="fr-FR"/>
              </w:rPr>
              <w:t>1.3.</w:t>
            </w:r>
            <w:r>
              <w:rPr>
                <w:rFonts w:asciiTheme="minorHAnsi" w:eastAsiaTheme="minorEastAsia" w:hAnsiTheme="minorHAnsi" w:cstheme="minorBidi"/>
                <w:noProof/>
                <w:sz w:val="22"/>
                <w:szCs w:val="22"/>
              </w:rPr>
              <w:tab/>
            </w:r>
            <w:r w:rsidRPr="00277F8F">
              <w:rPr>
                <w:rStyle w:val="Hyperlink"/>
                <w:noProof/>
                <w:lang w:val="fr-FR"/>
              </w:rPr>
              <w:t>Luồng nghiệp vụ</w:t>
            </w:r>
            <w:r>
              <w:rPr>
                <w:noProof/>
                <w:webHidden/>
              </w:rPr>
              <w:tab/>
            </w:r>
            <w:r>
              <w:rPr>
                <w:noProof/>
                <w:webHidden/>
              </w:rPr>
              <w:fldChar w:fldCharType="begin"/>
            </w:r>
            <w:r>
              <w:rPr>
                <w:noProof/>
                <w:webHidden/>
              </w:rPr>
              <w:instrText xml:space="preserve"> PAGEREF _Toc44922328 \h </w:instrText>
            </w:r>
            <w:r>
              <w:rPr>
                <w:noProof/>
                <w:webHidden/>
              </w:rPr>
            </w:r>
            <w:r>
              <w:rPr>
                <w:noProof/>
                <w:webHidden/>
              </w:rPr>
              <w:fldChar w:fldCharType="separate"/>
            </w:r>
            <w:r>
              <w:rPr>
                <w:noProof/>
                <w:webHidden/>
              </w:rPr>
              <w:t>30</w:t>
            </w:r>
            <w:r>
              <w:rPr>
                <w:noProof/>
                <w:webHidden/>
              </w:rPr>
              <w:fldChar w:fldCharType="end"/>
            </w:r>
          </w:hyperlink>
        </w:p>
        <w:p w14:paraId="1F3B68F3"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29" w:history="1">
            <w:r w:rsidRPr="00277F8F">
              <w:rPr>
                <w:rStyle w:val="Hyperlink"/>
                <w:noProof/>
              </w:rPr>
              <w:t>1.3.1.</w:t>
            </w:r>
            <w:r>
              <w:rPr>
                <w:rFonts w:asciiTheme="minorHAnsi" w:eastAsiaTheme="minorEastAsia" w:hAnsiTheme="minorHAnsi" w:cstheme="minorBidi"/>
                <w:noProof/>
                <w:sz w:val="22"/>
                <w:szCs w:val="22"/>
              </w:rPr>
              <w:tab/>
            </w:r>
            <w:r w:rsidRPr="00277F8F">
              <w:rPr>
                <w:rStyle w:val="Hyperlink"/>
                <w:noProof/>
              </w:rPr>
              <w:t>Smart config Wifi cho Gateway</w:t>
            </w:r>
            <w:r>
              <w:rPr>
                <w:noProof/>
                <w:webHidden/>
              </w:rPr>
              <w:tab/>
            </w:r>
            <w:r>
              <w:rPr>
                <w:noProof/>
                <w:webHidden/>
              </w:rPr>
              <w:fldChar w:fldCharType="begin"/>
            </w:r>
            <w:r>
              <w:rPr>
                <w:noProof/>
                <w:webHidden/>
              </w:rPr>
              <w:instrText xml:space="preserve"> PAGEREF _Toc44922329 \h </w:instrText>
            </w:r>
            <w:r>
              <w:rPr>
                <w:noProof/>
                <w:webHidden/>
              </w:rPr>
            </w:r>
            <w:r>
              <w:rPr>
                <w:noProof/>
                <w:webHidden/>
              </w:rPr>
              <w:fldChar w:fldCharType="separate"/>
            </w:r>
            <w:r>
              <w:rPr>
                <w:noProof/>
                <w:webHidden/>
              </w:rPr>
              <w:t>30</w:t>
            </w:r>
            <w:r>
              <w:rPr>
                <w:noProof/>
                <w:webHidden/>
              </w:rPr>
              <w:fldChar w:fldCharType="end"/>
            </w:r>
          </w:hyperlink>
        </w:p>
        <w:p w14:paraId="453604EC"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30" w:history="1">
            <w:r w:rsidRPr="00277F8F">
              <w:rPr>
                <w:rStyle w:val="Hyperlink"/>
                <w:noProof/>
              </w:rPr>
              <w:t>1.3.2.</w:t>
            </w:r>
            <w:r>
              <w:rPr>
                <w:rFonts w:asciiTheme="minorHAnsi" w:eastAsiaTheme="minorEastAsia" w:hAnsiTheme="minorHAnsi" w:cstheme="minorBidi"/>
                <w:noProof/>
                <w:sz w:val="22"/>
                <w:szCs w:val="22"/>
              </w:rPr>
              <w:tab/>
            </w:r>
            <w:r w:rsidRPr="00277F8F">
              <w:rPr>
                <w:rStyle w:val="Hyperlink"/>
                <w:noProof/>
              </w:rPr>
              <w:t>Mobile App gửi thông tin kết nối Platform cho Gateway</w:t>
            </w:r>
            <w:r>
              <w:rPr>
                <w:noProof/>
                <w:webHidden/>
              </w:rPr>
              <w:tab/>
            </w:r>
            <w:r>
              <w:rPr>
                <w:noProof/>
                <w:webHidden/>
              </w:rPr>
              <w:fldChar w:fldCharType="begin"/>
            </w:r>
            <w:r>
              <w:rPr>
                <w:noProof/>
                <w:webHidden/>
              </w:rPr>
              <w:instrText xml:space="preserve"> PAGEREF _Toc44922330 \h </w:instrText>
            </w:r>
            <w:r>
              <w:rPr>
                <w:noProof/>
                <w:webHidden/>
              </w:rPr>
            </w:r>
            <w:r>
              <w:rPr>
                <w:noProof/>
                <w:webHidden/>
              </w:rPr>
              <w:fldChar w:fldCharType="separate"/>
            </w:r>
            <w:r>
              <w:rPr>
                <w:noProof/>
                <w:webHidden/>
              </w:rPr>
              <w:t>31</w:t>
            </w:r>
            <w:r>
              <w:rPr>
                <w:noProof/>
                <w:webHidden/>
              </w:rPr>
              <w:fldChar w:fldCharType="end"/>
            </w:r>
          </w:hyperlink>
        </w:p>
        <w:p w14:paraId="4467B8FC"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31" w:history="1">
            <w:r w:rsidRPr="00277F8F">
              <w:rPr>
                <w:rStyle w:val="Hyperlink"/>
                <w:noProof/>
              </w:rPr>
              <w:t>1.3.3.</w:t>
            </w:r>
            <w:r>
              <w:rPr>
                <w:rFonts w:asciiTheme="minorHAnsi" w:eastAsiaTheme="minorEastAsia" w:hAnsiTheme="minorHAnsi" w:cstheme="minorBidi"/>
                <w:noProof/>
                <w:sz w:val="22"/>
                <w:szCs w:val="22"/>
              </w:rPr>
              <w:tab/>
            </w:r>
            <w:r w:rsidRPr="00277F8F">
              <w:rPr>
                <w:rStyle w:val="Hyperlink"/>
                <w:noProof/>
              </w:rPr>
              <w:t>Thêm mới thiết bị</w:t>
            </w:r>
            <w:r>
              <w:rPr>
                <w:noProof/>
                <w:webHidden/>
              </w:rPr>
              <w:tab/>
            </w:r>
            <w:r>
              <w:rPr>
                <w:noProof/>
                <w:webHidden/>
              </w:rPr>
              <w:fldChar w:fldCharType="begin"/>
            </w:r>
            <w:r>
              <w:rPr>
                <w:noProof/>
                <w:webHidden/>
              </w:rPr>
              <w:instrText xml:space="preserve"> PAGEREF _Toc44922331 \h </w:instrText>
            </w:r>
            <w:r>
              <w:rPr>
                <w:noProof/>
                <w:webHidden/>
              </w:rPr>
            </w:r>
            <w:r>
              <w:rPr>
                <w:noProof/>
                <w:webHidden/>
              </w:rPr>
              <w:fldChar w:fldCharType="separate"/>
            </w:r>
            <w:r>
              <w:rPr>
                <w:noProof/>
                <w:webHidden/>
              </w:rPr>
              <w:t>32</w:t>
            </w:r>
            <w:r>
              <w:rPr>
                <w:noProof/>
                <w:webHidden/>
              </w:rPr>
              <w:fldChar w:fldCharType="end"/>
            </w:r>
          </w:hyperlink>
        </w:p>
        <w:p w14:paraId="5A3080EC"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32" w:history="1">
            <w:r w:rsidRPr="00277F8F">
              <w:rPr>
                <w:rStyle w:val="Hyperlink"/>
                <w:noProof/>
              </w:rPr>
              <w:t>1.3.4.</w:t>
            </w:r>
            <w:r>
              <w:rPr>
                <w:rFonts w:asciiTheme="minorHAnsi" w:eastAsiaTheme="minorEastAsia" w:hAnsiTheme="minorHAnsi" w:cstheme="minorBidi"/>
                <w:noProof/>
                <w:sz w:val="22"/>
                <w:szCs w:val="22"/>
              </w:rPr>
              <w:tab/>
            </w:r>
            <w:r w:rsidRPr="00277F8F">
              <w:rPr>
                <w:rStyle w:val="Hyperlink"/>
                <w:noProof/>
              </w:rPr>
              <w:t>Xóa thiết bị</w:t>
            </w:r>
            <w:r>
              <w:rPr>
                <w:noProof/>
                <w:webHidden/>
              </w:rPr>
              <w:tab/>
            </w:r>
            <w:r>
              <w:rPr>
                <w:noProof/>
                <w:webHidden/>
              </w:rPr>
              <w:fldChar w:fldCharType="begin"/>
            </w:r>
            <w:r>
              <w:rPr>
                <w:noProof/>
                <w:webHidden/>
              </w:rPr>
              <w:instrText xml:space="preserve"> PAGEREF _Toc44922332 \h </w:instrText>
            </w:r>
            <w:r>
              <w:rPr>
                <w:noProof/>
                <w:webHidden/>
              </w:rPr>
            </w:r>
            <w:r>
              <w:rPr>
                <w:noProof/>
                <w:webHidden/>
              </w:rPr>
              <w:fldChar w:fldCharType="separate"/>
            </w:r>
            <w:r>
              <w:rPr>
                <w:noProof/>
                <w:webHidden/>
              </w:rPr>
              <w:t>33</w:t>
            </w:r>
            <w:r>
              <w:rPr>
                <w:noProof/>
                <w:webHidden/>
              </w:rPr>
              <w:fldChar w:fldCharType="end"/>
            </w:r>
          </w:hyperlink>
        </w:p>
        <w:p w14:paraId="11CED4B9"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33" w:history="1">
            <w:r w:rsidRPr="00277F8F">
              <w:rPr>
                <w:rStyle w:val="Hyperlink"/>
                <w:noProof/>
              </w:rPr>
              <w:t>1.3.5.</w:t>
            </w:r>
            <w:r>
              <w:rPr>
                <w:rFonts w:asciiTheme="minorHAnsi" w:eastAsiaTheme="minorEastAsia" w:hAnsiTheme="minorHAnsi" w:cstheme="minorBidi"/>
                <w:noProof/>
                <w:sz w:val="22"/>
                <w:szCs w:val="22"/>
              </w:rPr>
              <w:tab/>
            </w:r>
            <w:r w:rsidRPr="00277F8F">
              <w:rPr>
                <w:rStyle w:val="Hyperlink"/>
                <w:noProof/>
              </w:rPr>
              <w:t>Cấu hình thiết bị</w:t>
            </w:r>
            <w:r>
              <w:rPr>
                <w:noProof/>
                <w:webHidden/>
              </w:rPr>
              <w:tab/>
            </w:r>
            <w:r>
              <w:rPr>
                <w:noProof/>
                <w:webHidden/>
              </w:rPr>
              <w:fldChar w:fldCharType="begin"/>
            </w:r>
            <w:r>
              <w:rPr>
                <w:noProof/>
                <w:webHidden/>
              </w:rPr>
              <w:instrText xml:space="preserve"> PAGEREF _Toc44922333 \h </w:instrText>
            </w:r>
            <w:r>
              <w:rPr>
                <w:noProof/>
                <w:webHidden/>
              </w:rPr>
            </w:r>
            <w:r>
              <w:rPr>
                <w:noProof/>
                <w:webHidden/>
              </w:rPr>
              <w:fldChar w:fldCharType="separate"/>
            </w:r>
            <w:r>
              <w:rPr>
                <w:noProof/>
                <w:webHidden/>
              </w:rPr>
              <w:t>35</w:t>
            </w:r>
            <w:r>
              <w:rPr>
                <w:noProof/>
                <w:webHidden/>
              </w:rPr>
              <w:fldChar w:fldCharType="end"/>
            </w:r>
          </w:hyperlink>
        </w:p>
        <w:p w14:paraId="46C381C4"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34" w:history="1">
            <w:r w:rsidRPr="00277F8F">
              <w:rPr>
                <w:rStyle w:val="Hyperlink"/>
                <w:noProof/>
              </w:rPr>
              <w:t>1.3.6.</w:t>
            </w:r>
            <w:r>
              <w:rPr>
                <w:rFonts w:asciiTheme="minorHAnsi" w:eastAsiaTheme="minorEastAsia" w:hAnsiTheme="minorHAnsi" w:cstheme="minorBidi"/>
                <w:noProof/>
                <w:sz w:val="22"/>
                <w:szCs w:val="22"/>
              </w:rPr>
              <w:tab/>
            </w:r>
            <w:r w:rsidRPr="00277F8F">
              <w:rPr>
                <w:rStyle w:val="Hyperlink"/>
                <w:noProof/>
              </w:rPr>
              <w:t>Điều khiển thiết bị</w:t>
            </w:r>
            <w:r>
              <w:rPr>
                <w:noProof/>
                <w:webHidden/>
              </w:rPr>
              <w:tab/>
            </w:r>
            <w:r>
              <w:rPr>
                <w:noProof/>
                <w:webHidden/>
              </w:rPr>
              <w:fldChar w:fldCharType="begin"/>
            </w:r>
            <w:r>
              <w:rPr>
                <w:noProof/>
                <w:webHidden/>
              </w:rPr>
              <w:instrText xml:space="preserve"> PAGEREF _Toc44922334 \h </w:instrText>
            </w:r>
            <w:r>
              <w:rPr>
                <w:noProof/>
                <w:webHidden/>
              </w:rPr>
            </w:r>
            <w:r>
              <w:rPr>
                <w:noProof/>
                <w:webHidden/>
              </w:rPr>
              <w:fldChar w:fldCharType="separate"/>
            </w:r>
            <w:r>
              <w:rPr>
                <w:noProof/>
                <w:webHidden/>
              </w:rPr>
              <w:t>36</w:t>
            </w:r>
            <w:r>
              <w:rPr>
                <w:noProof/>
                <w:webHidden/>
              </w:rPr>
              <w:fldChar w:fldCharType="end"/>
            </w:r>
          </w:hyperlink>
        </w:p>
        <w:p w14:paraId="55561DC2"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35" w:history="1">
            <w:r w:rsidRPr="00277F8F">
              <w:rPr>
                <w:rStyle w:val="Hyperlink"/>
                <w:noProof/>
              </w:rPr>
              <w:t>1.3.7.</w:t>
            </w:r>
            <w:r>
              <w:rPr>
                <w:rFonts w:asciiTheme="minorHAnsi" w:eastAsiaTheme="minorEastAsia" w:hAnsiTheme="minorHAnsi" w:cstheme="minorBidi"/>
                <w:noProof/>
                <w:sz w:val="22"/>
                <w:szCs w:val="22"/>
              </w:rPr>
              <w:tab/>
            </w:r>
            <w:r w:rsidRPr="00277F8F">
              <w:rPr>
                <w:rStyle w:val="Hyperlink"/>
                <w:noProof/>
              </w:rPr>
              <w:t>Cập nhật dữ liệu từ thiết bị</w:t>
            </w:r>
            <w:r>
              <w:rPr>
                <w:noProof/>
                <w:webHidden/>
              </w:rPr>
              <w:tab/>
            </w:r>
            <w:r>
              <w:rPr>
                <w:noProof/>
                <w:webHidden/>
              </w:rPr>
              <w:fldChar w:fldCharType="begin"/>
            </w:r>
            <w:r>
              <w:rPr>
                <w:noProof/>
                <w:webHidden/>
              </w:rPr>
              <w:instrText xml:space="preserve"> PAGEREF _Toc44922335 \h </w:instrText>
            </w:r>
            <w:r>
              <w:rPr>
                <w:noProof/>
                <w:webHidden/>
              </w:rPr>
            </w:r>
            <w:r>
              <w:rPr>
                <w:noProof/>
                <w:webHidden/>
              </w:rPr>
              <w:fldChar w:fldCharType="separate"/>
            </w:r>
            <w:r>
              <w:rPr>
                <w:noProof/>
                <w:webHidden/>
              </w:rPr>
              <w:t>37</w:t>
            </w:r>
            <w:r>
              <w:rPr>
                <w:noProof/>
                <w:webHidden/>
              </w:rPr>
              <w:fldChar w:fldCharType="end"/>
            </w:r>
          </w:hyperlink>
        </w:p>
        <w:p w14:paraId="63C08858"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36" w:history="1">
            <w:r w:rsidRPr="00277F8F">
              <w:rPr>
                <w:rStyle w:val="Hyperlink"/>
                <w:noProof/>
              </w:rPr>
              <w:t>1.3.8.</w:t>
            </w:r>
            <w:r>
              <w:rPr>
                <w:rFonts w:asciiTheme="minorHAnsi" w:eastAsiaTheme="minorEastAsia" w:hAnsiTheme="minorHAnsi" w:cstheme="minorBidi"/>
                <w:noProof/>
                <w:sz w:val="22"/>
                <w:szCs w:val="22"/>
              </w:rPr>
              <w:tab/>
            </w:r>
            <w:r w:rsidRPr="00277F8F">
              <w:rPr>
                <w:rStyle w:val="Hyperlink"/>
                <w:noProof/>
              </w:rPr>
              <w:t>Yêu cầu dữ liệu từ thiết bị</w:t>
            </w:r>
            <w:r>
              <w:rPr>
                <w:noProof/>
                <w:webHidden/>
              </w:rPr>
              <w:tab/>
            </w:r>
            <w:r>
              <w:rPr>
                <w:noProof/>
                <w:webHidden/>
              </w:rPr>
              <w:fldChar w:fldCharType="begin"/>
            </w:r>
            <w:r>
              <w:rPr>
                <w:noProof/>
                <w:webHidden/>
              </w:rPr>
              <w:instrText xml:space="preserve"> PAGEREF _Toc44922336 \h </w:instrText>
            </w:r>
            <w:r>
              <w:rPr>
                <w:noProof/>
                <w:webHidden/>
              </w:rPr>
            </w:r>
            <w:r>
              <w:rPr>
                <w:noProof/>
                <w:webHidden/>
              </w:rPr>
              <w:fldChar w:fldCharType="separate"/>
            </w:r>
            <w:r>
              <w:rPr>
                <w:noProof/>
                <w:webHidden/>
              </w:rPr>
              <w:t>38</w:t>
            </w:r>
            <w:r>
              <w:rPr>
                <w:noProof/>
                <w:webHidden/>
              </w:rPr>
              <w:fldChar w:fldCharType="end"/>
            </w:r>
          </w:hyperlink>
        </w:p>
        <w:p w14:paraId="6C3B953F"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37" w:history="1">
            <w:r w:rsidRPr="00277F8F">
              <w:rPr>
                <w:rStyle w:val="Hyperlink"/>
                <w:noProof/>
              </w:rPr>
              <w:t>1.3.9.</w:t>
            </w:r>
            <w:r>
              <w:rPr>
                <w:rFonts w:asciiTheme="minorHAnsi" w:eastAsiaTheme="minorEastAsia" w:hAnsiTheme="minorHAnsi" w:cstheme="minorBidi"/>
                <w:noProof/>
                <w:sz w:val="22"/>
                <w:szCs w:val="22"/>
              </w:rPr>
              <w:tab/>
            </w:r>
            <w:r w:rsidRPr="00277F8F">
              <w:rPr>
                <w:rStyle w:val="Hyperlink"/>
                <w:noProof/>
              </w:rPr>
              <w:t>Yêu cầu cập nhật phần mềm</w:t>
            </w:r>
            <w:r>
              <w:rPr>
                <w:noProof/>
                <w:webHidden/>
              </w:rPr>
              <w:tab/>
            </w:r>
            <w:r>
              <w:rPr>
                <w:noProof/>
                <w:webHidden/>
              </w:rPr>
              <w:fldChar w:fldCharType="begin"/>
            </w:r>
            <w:r>
              <w:rPr>
                <w:noProof/>
                <w:webHidden/>
              </w:rPr>
              <w:instrText xml:space="preserve"> PAGEREF _Toc44922337 \h </w:instrText>
            </w:r>
            <w:r>
              <w:rPr>
                <w:noProof/>
                <w:webHidden/>
              </w:rPr>
            </w:r>
            <w:r>
              <w:rPr>
                <w:noProof/>
                <w:webHidden/>
              </w:rPr>
              <w:fldChar w:fldCharType="separate"/>
            </w:r>
            <w:r>
              <w:rPr>
                <w:noProof/>
                <w:webHidden/>
              </w:rPr>
              <w:t>39</w:t>
            </w:r>
            <w:r>
              <w:rPr>
                <w:noProof/>
                <w:webHidden/>
              </w:rPr>
              <w:fldChar w:fldCharType="end"/>
            </w:r>
          </w:hyperlink>
        </w:p>
        <w:p w14:paraId="44D986B3" w14:textId="77777777" w:rsidR="006D59C2" w:rsidRDefault="006D59C2" w:rsidP="006D59C2">
          <w:pPr>
            <w:pStyle w:val="TOC2"/>
            <w:tabs>
              <w:tab w:val="left" w:pos="880"/>
              <w:tab w:val="right" w:leader="dot" w:pos="9736"/>
            </w:tabs>
            <w:spacing w:line="276" w:lineRule="auto"/>
            <w:rPr>
              <w:rFonts w:asciiTheme="minorHAnsi" w:eastAsiaTheme="minorEastAsia" w:hAnsiTheme="minorHAnsi" w:cstheme="minorBidi"/>
              <w:noProof/>
              <w:sz w:val="22"/>
              <w:szCs w:val="22"/>
            </w:rPr>
          </w:pPr>
          <w:hyperlink w:anchor="_Toc44922338" w:history="1">
            <w:r w:rsidRPr="00277F8F">
              <w:rPr>
                <w:rStyle w:val="Hyperlink"/>
                <w:noProof/>
                <w:lang w:val="fr-FR"/>
              </w:rPr>
              <w:t>1.4.</w:t>
            </w:r>
            <w:r>
              <w:rPr>
                <w:rFonts w:asciiTheme="minorHAnsi" w:eastAsiaTheme="minorEastAsia" w:hAnsiTheme="minorHAnsi" w:cstheme="minorBidi"/>
                <w:noProof/>
                <w:sz w:val="22"/>
                <w:szCs w:val="22"/>
              </w:rPr>
              <w:tab/>
            </w:r>
            <w:r w:rsidRPr="00277F8F">
              <w:rPr>
                <w:rStyle w:val="Hyperlink"/>
                <w:noProof/>
                <w:lang w:val="fr-FR"/>
              </w:rPr>
              <w:t>Thiết kế dữ liệu</w:t>
            </w:r>
            <w:r>
              <w:rPr>
                <w:noProof/>
                <w:webHidden/>
              </w:rPr>
              <w:tab/>
            </w:r>
            <w:r>
              <w:rPr>
                <w:noProof/>
                <w:webHidden/>
              </w:rPr>
              <w:fldChar w:fldCharType="begin"/>
            </w:r>
            <w:r>
              <w:rPr>
                <w:noProof/>
                <w:webHidden/>
              </w:rPr>
              <w:instrText xml:space="preserve"> PAGEREF _Toc44922338 \h </w:instrText>
            </w:r>
            <w:r>
              <w:rPr>
                <w:noProof/>
                <w:webHidden/>
              </w:rPr>
            </w:r>
            <w:r>
              <w:rPr>
                <w:noProof/>
                <w:webHidden/>
              </w:rPr>
              <w:fldChar w:fldCharType="separate"/>
            </w:r>
            <w:r>
              <w:rPr>
                <w:noProof/>
                <w:webHidden/>
              </w:rPr>
              <w:t>39</w:t>
            </w:r>
            <w:r>
              <w:rPr>
                <w:noProof/>
                <w:webHidden/>
              </w:rPr>
              <w:fldChar w:fldCharType="end"/>
            </w:r>
          </w:hyperlink>
        </w:p>
        <w:p w14:paraId="681161C2"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39" w:history="1">
            <w:r w:rsidRPr="00277F8F">
              <w:rPr>
                <w:rStyle w:val="Hyperlink"/>
                <w:noProof/>
              </w:rPr>
              <w:t>1.4.1.</w:t>
            </w:r>
            <w:r>
              <w:rPr>
                <w:rFonts w:asciiTheme="minorHAnsi" w:eastAsiaTheme="minorEastAsia" w:hAnsiTheme="minorHAnsi" w:cstheme="minorBidi"/>
                <w:noProof/>
                <w:sz w:val="22"/>
                <w:szCs w:val="22"/>
              </w:rPr>
              <w:tab/>
            </w:r>
            <w:r w:rsidRPr="00277F8F">
              <w:rPr>
                <w:rStyle w:val="Hyperlink"/>
                <w:noProof/>
              </w:rPr>
              <w:t>Dữ liệu</w:t>
            </w:r>
            <w:r>
              <w:rPr>
                <w:noProof/>
                <w:webHidden/>
              </w:rPr>
              <w:tab/>
            </w:r>
            <w:r>
              <w:rPr>
                <w:noProof/>
                <w:webHidden/>
              </w:rPr>
              <w:fldChar w:fldCharType="begin"/>
            </w:r>
            <w:r>
              <w:rPr>
                <w:noProof/>
                <w:webHidden/>
              </w:rPr>
              <w:instrText xml:space="preserve"> PAGEREF _Toc44922339 \h </w:instrText>
            </w:r>
            <w:r>
              <w:rPr>
                <w:noProof/>
                <w:webHidden/>
              </w:rPr>
            </w:r>
            <w:r>
              <w:rPr>
                <w:noProof/>
                <w:webHidden/>
              </w:rPr>
              <w:fldChar w:fldCharType="separate"/>
            </w:r>
            <w:r>
              <w:rPr>
                <w:noProof/>
                <w:webHidden/>
              </w:rPr>
              <w:t>39</w:t>
            </w:r>
            <w:r>
              <w:rPr>
                <w:noProof/>
                <w:webHidden/>
              </w:rPr>
              <w:fldChar w:fldCharType="end"/>
            </w:r>
          </w:hyperlink>
        </w:p>
        <w:p w14:paraId="7DE03C6B"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40" w:history="1">
            <w:r w:rsidRPr="00277F8F">
              <w:rPr>
                <w:rStyle w:val="Hyperlink"/>
                <w:noProof/>
              </w:rPr>
              <w:t>1.4.2.</w:t>
            </w:r>
            <w:r>
              <w:rPr>
                <w:rFonts w:asciiTheme="minorHAnsi" w:eastAsiaTheme="minorEastAsia" w:hAnsiTheme="minorHAnsi" w:cstheme="minorBidi"/>
                <w:noProof/>
                <w:sz w:val="22"/>
                <w:szCs w:val="22"/>
              </w:rPr>
              <w:tab/>
            </w:r>
            <w:r w:rsidRPr="00277F8F">
              <w:rPr>
                <w:rStyle w:val="Hyperlink"/>
                <w:noProof/>
              </w:rPr>
              <w:t>Lựa chọn giải pháp</w:t>
            </w:r>
            <w:r>
              <w:rPr>
                <w:noProof/>
                <w:webHidden/>
              </w:rPr>
              <w:tab/>
            </w:r>
            <w:r>
              <w:rPr>
                <w:noProof/>
                <w:webHidden/>
              </w:rPr>
              <w:fldChar w:fldCharType="begin"/>
            </w:r>
            <w:r>
              <w:rPr>
                <w:noProof/>
                <w:webHidden/>
              </w:rPr>
              <w:instrText xml:space="preserve"> PAGEREF _Toc44922340 \h </w:instrText>
            </w:r>
            <w:r>
              <w:rPr>
                <w:noProof/>
                <w:webHidden/>
              </w:rPr>
            </w:r>
            <w:r>
              <w:rPr>
                <w:noProof/>
                <w:webHidden/>
              </w:rPr>
              <w:fldChar w:fldCharType="separate"/>
            </w:r>
            <w:r>
              <w:rPr>
                <w:noProof/>
                <w:webHidden/>
              </w:rPr>
              <w:t>40</w:t>
            </w:r>
            <w:r>
              <w:rPr>
                <w:noProof/>
                <w:webHidden/>
              </w:rPr>
              <w:fldChar w:fldCharType="end"/>
            </w:r>
          </w:hyperlink>
        </w:p>
        <w:p w14:paraId="1E7AD91F"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41" w:history="1">
            <w:r w:rsidRPr="00277F8F">
              <w:rPr>
                <w:rStyle w:val="Hyperlink"/>
                <w:noProof/>
              </w:rPr>
              <w:t>1.4.3.</w:t>
            </w:r>
            <w:r>
              <w:rPr>
                <w:rFonts w:asciiTheme="minorHAnsi" w:eastAsiaTheme="minorEastAsia" w:hAnsiTheme="minorHAnsi" w:cstheme="minorBidi"/>
                <w:noProof/>
                <w:sz w:val="22"/>
                <w:szCs w:val="22"/>
              </w:rPr>
              <w:tab/>
            </w:r>
            <w:r w:rsidRPr="00277F8F">
              <w:rPr>
                <w:rStyle w:val="Hyperlink"/>
                <w:noProof/>
              </w:rPr>
              <w:t>Tổ chức lưu trữ</w:t>
            </w:r>
            <w:r>
              <w:rPr>
                <w:noProof/>
                <w:webHidden/>
              </w:rPr>
              <w:tab/>
            </w:r>
            <w:r>
              <w:rPr>
                <w:noProof/>
                <w:webHidden/>
              </w:rPr>
              <w:fldChar w:fldCharType="begin"/>
            </w:r>
            <w:r>
              <w:rPr>
                <w:noProof/>
                <w:webHidden/>
              </w:rPr>
              <w:instrText xml:space="preserve"> PAGEREF _Toc44922341 \h </w:instrText>
            </w:r>
            <w:r>
              <w:rPr>
                <w:noProof/>
                <w:webHidden/>
              </w:rPr>
            </w:r>
            <w:r>
              <w:rPr>
                <w:noProof/>
                <w:webHidden/>
              </w:rPr>
              <w:fldChar w:fldCharType="separate"/>
            </w:r>
            <w:r>
              <w:rPr>
                <w:noProof/>
                <w:webHidden/>
              </w:rPr>
              <w:t>42</w:t>
            </w:r>
            <w:r>
              <w:rPr>
                <w:noProof/>
                <w:webHidden/>
              </w:rPr>
              <w:fldChar w:fldCharType="end"/>
            </w:r>
          </w:hyperlink>
        </w:p>
        <w:p w14:paraId="69E844AA" w14:textId="77777777" w:rsidR="006D59C2" w:rsidRDefault="006D59C2" w:rsidP="006D59C2">
          <w:pPr>
            <w:pStyle w:val="TOC1"/>
            <w:tabs>
              <w:tab w:val="left" w:pos="520"/>
              <w:tab w:val="right" w:leader="dot" w:pos="9736"/>
            </w:tabs>
            <w:spacing w:line="276" w:lineRule="auto"/>
            <w:rPr>
              <w:rFonts w:asciiTheme="minorHAnsi" w:eastAsiaTheme="minorEastAsia" w:hAnsiTheme="minorHAnsi" w:cstheme="minorBidi"/>
              <w:noProof/>
              <w:sz w:val="22"/>
              <w:szCs w:val="22"/>
            </w:rPr>
          </w:pPr>
          <w:hyperlink w:anchor="_Toc44922342" w:history="1">
            <w:r w:rsidRPr="00277F8F">
              <w:rPr>
                <w:rStyle w:val="Hyperlink"/>
                <w:noProof/>
              </w:rPr>
              <w:t>2.</w:t>
            </w:r>
            <w:r>
              <w:rPr>
                <w:rFonts w:asciiTheme="minorHAnsi" w:eastAsiaTheme="minorEastAsia" w:hAnsiTheme="minorHAnsi" w:cstheme="minorBidi"/>
                <w:noProof/>
                <w:sz w:val="22"/>
                <w:szCs w:val="22"/>
              </w:rPr>
              <w:tab/>
            </w:r>
            <w:r w:rsidRPr="00277F8F">
              <w:rPr>
                <w:rStyle w:val="Hyperlink"/>
                <w:noProof/>
              </w:rPr>
              <w:t>Thiết kế HLD [Hardware] thiết bị Home Gateway</w:t>
            </w:r>
            <w:r>
              <w:rPr>
                <w:noProof/>
                <w:webHidden/>
              </w:rPr>
              <w:tab/>
            </w:r>
            <w:r>
              <w:rPr>
                <w:noProof/>
                <w:webHidden/>
              </w:rPr>
              <w:fldChar w:fldCharType="begin"/>
            </w:r>
            <w:r>
              <w:rPr>
                <w:noProof/>
                <w:webHidden/>
              </w:rPr>
              <w:instrText xml:space="preserve"> PAGEREF _Toc44922342 \h </w:instrText>
            </w:r>
            <w:r>
              <w:rPr>
                <w:noProof/>
                <w:webHidden/>
              </w:rPr>
            </w:r>
            <w:r>
              <w:rPr>
                <w:noProof/>
                <w:webHidden/>
              </w:rPr>
              <w:fldChar w:fldCharType="separate"/>
            </w:r>
            <w:r>
              <w:rPr>
                <w:noProof/>
                <w:webHidden/>
              </w:rPr>
              <w:t>43</w:t>
            </w:r>
            <w:r>
              <w:rPr>
                <w:noProof/>
                <w:webHidden/>
              </w:rPr>
              <w:fldChar w:fldCharType="end"/>
            </w:r>
          </w:hyperlink>
        </w:p>
        <w:p w14:paraId="0E9F15C3" w14:textId="77777777" w:rsidR="006D59C2" w:rsidRDefault="006D59C2" w:rsidP="006D59C2">
          <w:pPr>
            <w:pStyle w:val="TOC2"/>
            <w:tabs>
              <w:tab w:val="left" w:pos="880"/>
              <w:tab w:val="right" w:leader="dot" w:pos="9736"/>
            </w:tabs>
            <w:spacing w:line="276" w:lineRule="auto"/>
            <w:rPr>
              <w:rFonts w:asciiTheme="minorHAnsi" w:eastAsiaTheme="minorEastAsia" w:hAnsiTheme="minorHAnsi" w:cstheme="minorBidi"/>
              <w:noProof/>
              <w:sz w:val="22"/>
              <w:szCs w:val="22"/>
            </w:rPr>
          </w:pPr>
          <w:hyperlink w:anchor="_Toc44922343" w:history="1">
            <w:r w:rsidRPr="00277F8F">
              <w:rPr>
                <w:rStyle w:val="Hyperlink"/>
                <w:noProof/>
                <w:lang w:eastAsia="ar-SA"/>
              </w:rPr>
              <w:t>2.1.</w:t>
            </w:r>
            <w:r>
              <w:rPr>
                <w:rFonts w:asciiTheme="minorHAnsi" w:eastAsiaTheme="minorEastAsia" w:hAnsiTheme="minorHAnsi" w:cstheme="minorBidi"/>
                <w:noProof/>
                <w:sz w:val="22"/>
                <w:szCs w:val="22"/>
              </w:rPr>
              <w:tab/>
            </w:r>
            <w:r w:rsidRPr="00277F8F">
              <w:rPr>
                <w:rStyle w:val="Hyperlink"/>
                <w:noProof/>
                <w:lang w:val="fr-FR"/>
              </w:rPr>
              <w:t>Sơ đồ khối tổng quan phần cứng thiết bị Home Gateway</w:t>
            </w:r>
            <w:r>
              <w:rPr>
                <w:noProof/>
                <w:webHidden/>
              </w:rPr>
              <w:tab/>
            </w:r>
            <w:r>
              <w:rPr>
                <w:noProof/>
                <w:webHidden/>
              </w:rPr>
              <w:fldChar w:fldCharType="begin"/>
            </w:r>
            <w:r>
              <w:rPr>
                <w:noProof/>
                <w:webHidden/>
              </w:rPr>
              <w:instrText xml:space="preserve"> PAGEREF _Toc44922343 \h </w:instrText>
            </w:r>
            <w:r>
              <w:rPr>
                <w:noProof/>
                <w:webHidden/>
              </w:rPr>
            </w:r>
            <w:r>
              <w:rPr>
                <w:noProof/>
                <w:webHidden/>
              </w:rPr>
              <w:fldChar w:fldCharType="separate"/>
            </w:r>
            <w:r>
              <w:rPr>
                <w:noProof/>
                <w:webHidden/>
              </w:rPr>
              <w:t>43</w:t>
            </w:r>
            <w:r>
              <w:rPr>
                <w:noProof/>
                <w:webHidden/>
              </w:rPr>
              <w:fldChar w:fldCharType="end"/>
            </w:r>
          </w:hyperlink>
        </w:p>
        <w:p w14:paraId="081291D1" w14:textId="77777777" w:rsidR="006D59C2" w:rsidRDefault="006D59C2" w:rsidP="006D59C2">
          <w:pPr>
            <w:pStyle w:val="TOC2"/>
            <w:tabs>
              <w:tab w:val="left" w:pos="880"/>
              <w:tab w:val="right" w:leader="dot" w:pos="9736"/>
            </w:tabs>
            <w:spacing w:line="276" w:lineRule="auto"/>
            <w:rPr>
              <w:rFonts w:asciiTheme="minorHAnsi" w:eastAsiaTheme="minorEastAsia" w:hAnsiTheme="minorHAnsi" w:cstheme="minorBidi"/>
              <w:noProof/>
              <w:sz w:val="22"/>
              <w:szCs w:val="22"/>
            </w:rPr>
          </w:pPr>
          <w:hyperlink w:anchor="_Toc44922344" w:history="1">
            <w:r w:rsidRPr="00277F8F">
              <w:rPr>
                <w:rStyle w:val="Hyperlink"/>
                <w:noProof/>
              </w:rPr>
              <w:t>2.2.</w:t>
            </w:r>
            <w:r>
              <w:rPr>
                <w:rFonts w:asciiTheme="minorHAnsi" w:eastAsiaTheme="minorEastAsia" w:hAnsiTheme="minorHAnsi" w:cstheme="minorBidi"/>
                <w:noProof/>
                <w:sz w:val="22"/>
                <w:szCs w:val="22"/>
              </w:rPr>
              <w:tab/>
            </w:r>
            <w:r w:rsidRPr="00277F8F">
              <w:rPr>
                <w:rStyle w:val="Hyperlink"/>
                <w:noProof/>
              </w:rPr>
              <w:t>Thiết kế HLD các khối chức năng Hardware</w:t>
            </w:r>
            <w:r>
              <w:rPr>
                <w:noProof/>
                <w:webHidden/>
              </w:rPr>
              <w:tab/>
            </w:r>
            <w:r>
              <w:rPr>
                <w:noProof/>
                <w:webHidden/>
              </w:rPr>
              <w:fldChar w:fldCharType="begin"/>
            </w:r>
            <w:r>
              <w:rPr>
                <w:noProof/>
                <w:webHidden/>
              </w:rPr>
              <w:instrText xml:space="preserve"> PAGEREF _Toc44922344 \h </w:instrText>
            </w:r>
            <w:r>
              <w:rPr>
                <w:noProof/>
                <w:webHidden/>
              </w:rPr>
            </w:r>
            <w:r>
              <w:rPr>
                <w:noProof/>
                <w:webHidden/>
              </w:rPr>
              <w:fldChar w:fldCharType="separate"/>
            </w:r>
            <w:r>
              <w:rPr>
                <w:noProof/>
                <w:webHidden/>
              </w:rPr>
              <w:t>47</w:t>
            </w:r>
            <w:r>
              <w:rPr>
                <w:noProof/>
                <w:webHidden/>
              </w:rPr>
              <w:fldChar w:fldCharType="end"/>
            </w:r>
          </w:hyperlink>
        </w:p>
        <w:p w14:paraId="4B70A656"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45" w:history="1">
            <w:r w:rsidRPr="00277F8F">
              <w:rPr>
                <w:rStyle w:val="Hyperlink"/>
                <w:noProof/>
              </w:rPr>
              <w:t>2.2.1.</w:t>
            </w:r>
            <w:r>
              <w:rPr>
                <w:rFonts w:asciiTheme="minorHAnsi" w:eastAsiaTheme="minorEastAsia" w:hAnsiTheme="minorHAnsi" w:cstheme="minorBidi"/>
                <w:noProof/>
                <w:sz w:val="22"/>
                <w:szCs w:val="22"/>
              </w:rPr>
              <w:tab/>
            </w:r>
            <w:r w:rsidRPr="00277F8F">
              <w:rPr>
                <w:rStyle w:val="Hyperlink"/>
                <w:noProof/>
              </w:rPr>
              <w:t>Khối xử lý trung tâm</w:t>
            </w:r>
            <w:r>
              <w:rPr>
                <w:noProof/>
                <w:webHidden/>
              </w:rPr>
              <w:tab/>
            </w:r>
            <w:r>
              <w:rPr>
                <w:noProof/>
                <w:webHidden/>
              </w:rPr>
              <w:fldChar w:fldCharType="begin"/>
            </w:r>
            <w:r>
              <w:rPr>
                <w:noProof/>
                <w:webHidden/>
              </w:rPr>
              <w:instrText xml:space="preserve"> PAGEREF _Toc44922345 \h </w:instrText>
            </w:r>
            <w:r>
              <w:rPr>
                <w:noProof/>
                <w:webHidden/>
              </w:rPr>
            </w:r>
            <w:r>
              <w:rPr>
                <w:noProof/>
                <w:webHidden/>
              </w:rPr>
              <w:fldChar w:fldCharType="separate"/>
            </w:r>
            <w:r>
              <w:rPr>
                <w:noProof/>
                <w:webHidden/>
              </w:rPr>
              <w:t>47</w:t>
            </w:r>
            <w:r>
              <w:rPr>
                <w:noProof/>
                <w:webHidden/>
              </w:rPr>
              <w:fldChar w:fldCharType="end"/>
            </w:r>
          </w:hyperlink>
        </w:p>
        <w:p w14:paraId="3BAA1FE9"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46" w:history="1">
            <w:r w:rsidRPr="00277F8F">
              <w:rPr>
                <w:rStyle w:val="Hyperlink"/>
                <w:noProof/>
              </w:rPr>
              <w:t>2.2.2.</w:t>
            </w:r>
            <w:r>
              <w:rPr>
                <w:rFonts w:asciiTheme="minorHAnsi" w:eastAsiaTheme="minorEastAsia" w:hAnsiTheme="minorHAnsi" w:cstheme="minorBidi"/>
                <w:noProof/>
                <w:sz w:val="22"/>
                <w:szCs w:val="22"/>
              </w:rPr>
              <w:tab/>
            </w:r>
            <w:r w:rsidRPr="00277F8F">
              <w:rPr>
                <w:rStyle w:val="Hyperlink"/>
                <w:noProof/>
              </w:rPr>
              <w:t>Khối RAM</w:t>
            </w:r>
            <w:r>
              <w:rPr>
                <w:noProof/>
                <w:webHidden/>
              </w:rPr>
              <w:tab/>
            </w:r>
            <w:r>
              <w:rPr>
                <w:noProof/>
                <w:webHidden/>
              </w:rPr>
              <w:fldChar w:fldCharType="begin"/>
            </w:r>
            <w:r>
              <w:rPr>
                <w:noProof/>
                <w:webHidden/>
              </w:rPr>
              <w:instrText xml:space="preserve"> PAGEREF _Toc44922346 \h </w:instrText>
            </w:r>
            <w:r>
              <w:rPr>
                <w:noProof/>
                <w:webHidden/>
              </w:rPr>
            </w:r>
            <w:r>
              <w:rPr>
                <w:noProof/>
                <w:webHidden/>
              </w:rPr>
              <w:fldChar w:fldCharType="separate"/>
            </w:r>
            <w:r>
              <w:rPr>
                <w:noProof/>
                <w:webHidden/>
              </w:rPr>
              <w:t>51</w:t>
            </w:r>
            <w:r>
              <w:rPr>
                <w:noProof/>
                <w:webHidden/>
              </w:rPr>
              <w:fldChar w:fldCharType="end"/>
            </w:r>
          </w:hyperlink>
        </w:p>
        <w:p w14:paraId="0897125A"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47" w:history="1">
            <w:r w:rsidRPr="00277F8F">
              <w:rPr>
                <w:rStyle w:val="Hyperlink"/>
                <w:noProof/>
              </w:rPr>
              <w:t>2.2.3.</w:t>
            </w:r>
            <w:r>
              <w:rPr>
                <w:rFonts w:asciiTheme="minorHAnsi" w:eastAsiaTheme="minorEastAsia" w:hAnsiTheme="minorHAnsi" w:cstheme="minorBidi"/>
                <w:noProof/>
                <w:sz w:val="22"/>
                <w:szCs w:val="22"/>
              </w:rPr>
              <w:tab/>
            </w:r>
            <w:r w:rsidRPr="00277F8F">
              <w:rPr>
                <w:rStyle w:val="Hyperlink"/>
                <w:noProof/>
              </w:rPr>
              <w:t>Khối storage</w:t>
            </w:r>
            <w:r>
              <w:rPr>
                <w:noProof/>
                <w:webHidden/>
              </w:rPr>
              <w:tab/>
            </w:r>
            <w:r>
              <w:rPr>
                <w:noProof/>
                <w:webHidden/>
              </w:rPr>
              <w:fldChar w:fldCharType="begin"/>
            </w:r>
            <w:r>
              <w:rPr>
                <w:noProof/>
                <w:webHidden/>
              </w:rPr>
              <w:instrText xml:space="preserve"> PAGEREF _Toc44922347 \h </w:instrText>
            </w:r>
            <w:r>
              <w:rPr>
                <w:noProof/>
                <w:webHidden/>
              </w:rPr>
            </w:r>
            <w:r>
              <w:rPr>
                <w:noProof/>
                <w:webHidden/>
              </w:rPr>
              <w:fldChar w:fldCharType="separate"/>
            </w:r>
            <w:r>
              <w:rPr>
                <w:noProof/>
                <w:webHidden/>
              </w:rPr>
              <w:t>52</w:t>
            </w:r>
            <w:r>
              <w:rPr>
                <w:noProof/>
                <w:webHidden/>
              </w:rPr>
              <w:fldChar w:fldCharType="end"/>
            </w:r>
          </w:hyperlink>
        </w:p>
        <w:p w14:paraId="26A7BEF8"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48" w:history="1">
            <w:r w:rsidRPr="00277F8F">
              <w:rPr>
                <w:rStyle w:val="Hyperlink"/>
                <w:noProof/>
              </w:rPr>
              <w:t>2.2.4.</w:t>
            </w:r>
            <w:r>
              <w:rPr>
                <w:rFonts w:asciiTheme="minorHAnsi" w:eastAsiaTheme="minorEastAsia" w:hAnsiTheme="minorHAnsi" w:cstheme="minorBidi"/>
                <w:noProof/>
                <w:sz w:val="22"/>
                <w:szCs w:val="22"/>
              </w:rPr>
              <w:tab/>
            </w:r>
            <w:r w:rsidRPr="00277F8F">
              <w:rPr>
                <w:rStyle w:val="Hyperlink"/>
                <w:noProof/>
              </w:rPr>
              <w:t>Khối Ethernet</w:t>
            </w:r>
            <w:r>
              <w:rPr>
                <w:noProof/>
                <w:webHidden/>
              </w:rPr>
              <w:tab/>
            </w:r>
            <w:r>
              <w:rPr>
                <w:noProof/>
                <w:webHidden/>
              </w:rPr>
              <w:fldChar w:fldCharType="begin"/>
            </w:r>
            <w:r>
              <w:rPr>
                <w:noProof/>
                <w:webHidden/>
              </w:rPr>
              <w:instrText xml:space="preserve"> PAGEREF _Toc44922348 \h </w:instrText>
            </w:r>
            <w:r>
              <w:rPr>
                <w:noProof/>
                <w:webHidden/>
              </w:rPr>
            </w:r>
            <w:r>
              <w:rPr>
                <w:noProof/>
                <w:webHidden/>
              </w:rPr>
              <w:fldChar w:fldCharType="separate"/>
            </w:r>
            <w:r>
              <w:rPr>
                <w:noProof/>
                <w:webHidden/>
              </w:rPr>
              <w:t>53</w:t>
            </w:r>
            <w:r>
              <w:rPr>
                <w:noProof/>
                <w:webHidden/>
              </w:rPr>
              <w:fldChar w:fldCharType="end"/>
            </w:r>
          </w:hyperlink>
        </w:p>
        <w:p w14:paraId="0C55F362"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49" w:history="1">
            <w:r w:rsidRPr="00277F8F">
              <w:rPr>
                <w:rStyle w:val="Hyperlink"/>
                <w:noProof/>
              </w:rPr>
              <w:t>2.2.5.</w:t>
            </w:r>
            <w:r>
              <w:rPr>
                <w:rFonts w:asciiTheme="minorHAnsi" w:eastAsiaTheme="minorEastAsia" w:hAnsiTheme="minorHAnsi" w:cstheme="minorBidi"/>
                <w:noProof/>
                <w:sz w:val="22"/>
                <w:szCs w:val="22"/>
              </w:rPr>
              <w:tab/>
            </w:r>
            <w:r w:rsidRPr="00277F8F">
              <w:rPr>
                <w:rStyle w:val="Hyperlink"/>
                <w:noProof/>
              </w:rPr>
              <w:t>Khối USB</w:t>
            </w:r>
            <w:r>
              <w:rPr>
                <w:noProof/>
                <w:webHidden/>
              </w:rPr>
              <w:tab/>
            </w:r>
            <w:r>
              <w:rPr>
                <w:noProof/>
                <w:webHidden/>
              </w:rPr>
              <w:fldChar w:fldCharType="begin"/>
            </w:r>
            <w:r>
              <w:rPr>
                <w:noProof/>
                <w:webHidden/>
              </w:rPr>
              <w:instrText xml:space="preserve"> PAGEREF _Toc44922349 \h </w:instrText>
            </w:r>
            <w:r>
              <w:rPr>
                <w:noProof/>
                <w:webHidden/>
              </w:rPr>
            </w:r>
            <w:r>
              <w:rPr>
                <w:noProof/>
                <w:webHidden/>
              </w:rPr>
              <w:fldChar w:fldCharType="separate"/>
            </w:r>
            <w:r>
              <w:rPr>
                <w:noProof/>
                <w:webHidden/>
              </w:rPr>
              <w:t>53</w:t>
            </w:r>
            <w:r>
              <w:rPr>
                <w:noProof/>
                <w:webHidden/>
              </w:rPr>
              <w:fldChar w:fldCharType="end"/>
            </w:r>
          </w:hyperlink>
        </w:p>
        <w:p w14:paraId="5866AE6C"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50" w:history="1">
            <w:r w:rsidRPr="00277F8F">
              <w:rPr>
                <w:rStyle w:val="Hyperlink"/>
                <w:noProof/>
              </w:rPr>
              <w:t>2.2.6.</w:t>
            </w:r>
            <w:r>
              <w:rPr>
                <w:rFonts w:asciiTheme="minorHAnsi" w:eastAsiaTheme="minorEastAsia" w:hAnsiTheme="minorHAnsi" w:cstheme="minorBidi"/>
                <w:noProof/>
                <w:sz w:val="22"/>
                <w:szCs w:val="22"/>
              </w:rPr>
              <w:tab/>
            </w:r>
            <w:r w:rsidRPr="00277F8F">
              <w:rPr>
                <w:rStyle w:val="Hyperlink"/>
                <w:noProof/>
              </w:rPr>
              <w:t>Khối Connectivity</w:t>
            </w:r>
            <w:r>
              <w:rPr>
                <w:noProof/>
                <w:webHidden/>
              </w:rPr>
              <w:tab/>
            </w:r>
            <w:r>
              <w:rPr>
                <w:noProof/>
                <w:webHidden/>
              </w:rPr>
              <w:fldChar w:fldCharType="begin"/>
            </w:r>
            <w:r>
              <w:rPr>
                <w:noProof/>
                <w:webHidden/>
              </w:rPr>
              <w:instrText xml:space="preserve"> PAGEREF _Toc44922350 \h </w:instrText>
            </w:r>
            <w:r>
              <w:rPr>
                <w:noProof/>
                <w:webHidden/>
              </w:rPr>
            </w:r>
            <w:r>
              <w:rPr>
                <w:noProof/>
                <w:webHidden/>
              </w:rPr>
              <w:fldChar w:fldCharType="separate"/>
            </w:r>
            <w:r>
              <w:rPr>
                <w:noProof/>
                <w:webHidden/>
              </w:rPr>
              <w:t>54</w:t>
            </w:r>
            <w:r>
              <w:rPr>
                <w:noProof/>
                <w:webHidden/>
              </w:rPr>
              <w:fldChar w:fldCharType="end"/>
            </w:r>
          </w:hyperlink>
        </w:p>
        <w:p w14:paraId="763E4B6F"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51" w:history="1">
            <w:r w:rsidRPr="00277F8F">
              <w:rPr>
                <w:rStyle w:val="Hyperlink"/>
                <w:noProof/>
              </w:rPr>
              <w:t>2.2.7.</w:t>
            </w:r>
            <w:r>
              <w:rPr>
                <w:rFonts w:asciiTheme="minorHAnsi" w:eastAsiaTheme="minorEastAsia" w:hAnsiTheme="minorHAnsi" w:cstheme="minorBidi"/>
                <w:noProof/>
                <w:sz w:val="22"/>
                <w:szCs w:val="22"/>
              </w:rPr>
              <w:tab/>
            </w:r>
            <w:r w:rsidRPr="00277F8F">
              <w:rPr>
                <w:rStyle w:val="Hyperlink"/>
                <w:noProof/>
              </w:rPr>
              <w:t>Khối Power Supply</w:t>
            </w:r>
            <w:r>
              <w:rPr>
                <w:noProof/>
                <w:webHidden/>
              </w:rPr>
              <w:tab/>
            </w:r>
            <w:r>
              <w:rPr>
                <w:noProof/>
                <w:webHidden/>
              </w:rPr>
              <w:fldChar w:fldCharType="begin"/>
            </w:r>
            <w:r>
              <w:rPr>
                <w:noProof/>
                <w:webHidden/>
              </w:rPr>
              <w:instrText xml:space="preserve"> PAGEREF _Toc44922351 \h </w:instrText>
            </w:r>
            <w:r>
              <w:rPr>
                <w:noProof/>
                <w:webHidden/>
              </w:rPr>
            </w:r>
            <w:r>
              <w:rPr>
                <w:noProof/>
                <w:webHidden/>
              </w:rPr>
              <w:fldChar w:fldCharType="separate"/>
            </w:r>
            <w:r>
              <w:rPr>
                <w:noProof/>
                <w:webHidden/>
              </w:rPr>
              <w:t>57</w:t>
            </w:r>
            <w:r>
              <w:rPr>
                <w:noProof/>
                <w:webHidden/>
              </w:rPr>
              <w:fldChar w:fldCharType="end"/>
            </w:r>
          </w:hyperlink>
        </w:p>
        <w:p w14:paraId="4EE0D83C"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52" w:history="1">
            <w:r w:rsidRPr="00277F8F">
              <w:rPr>
                <w:rStyle w:val="Hyperlink"/>
                <w:noProof/>
              </w:rPr>
              <w:t>2.2.8.</w:t>
            </w:r>
            <w:r>
              <w:rPr>
                <w:rFonts w:asciiTheme="minorHAnsi" w:eastAsiaTheme="minorEastAsia" w:hAnsiTheme="minorHAnsi" w:cstheme="minorBidi"/>
                <w:noProof/>
                <w:sz w:val="22"/>
                <w:szCs w:val="22"/>
              </w:rPr>
              <w:tab/>
            </w:r>
            <w:r w:rsidRPr="00277F8F">
              <w:rPr>
                <w:rStyle w:val="Hyperlink"/>
                <w:noProof/>
              </w:rPr>
              <w:t>Khối Peripheral</w:t>
            </w:r>
            <w:r>
              <w:rPr>
                <w:noProof/>
                <w:webHidden/>
              </w:rPr>
              <w:tab/>
            </w:r>
            <w:r>
              <w:rPr>
                <w:noProof/>
                <w:webHidden/>
              </w:rPr>
              <w:fldChar w:fldCharType="begin"/>
            </w:r>
            <w:r>
              <w:rPr>
                <w:noProof/>
                <w:webHidden/>
              </w:rPr>
              <w:instrText xml:space="preserve"> PAGEREF _Toc44922352 \h </w:instrText>
            </w:r>
            <w:r>
              <w:rPr>
                <w:noProof/>
                <w:webHidden/>
              </w:rPr>
            </w:r>
            <w:r>
              <w:rPr>
                <w:noProof/>
                <w:webHidden/>
              </w:rPr>
              <w:fldChar w:fldCharType="separate"/>
            </w:r>
            <w:r>
              <w:rPr>
                <w:noProof/>
                <w:webHidden/>
              </w:rPr>
              <w:t>58</w:t>
            </w:r>
            <w:r>
              <w:rPr>
                <w:noProof/>
                <w:webHidden/>
              </w:rPr>
              <w:fldChar w:fldCharType="end"/>
            </w:r>
          </w:hyperlink>
        </w:p>
        <w:p w14:paraId="22D459D4" w14:textId="77777777" w:rsidR="006D59C2" w:rsidRDefault="006D59C2" w:rsidP="006D59C2">
          <w:pPr>
            <w:pStyle w:val="TOC1"/>
            <w:tabs>
              <w:tab w:val="left" w:pos="520"/>
              <w:tab w:val="right" w:leader="dot" w:pos="9736"/>
            </w:tabs>
            <w:spacing w:line="276" w:lineRule="auto"/>
            <w:rPr>
              <w:rFonts w:asciiTheme="minorHAnsi" w:eastAsiaTheme="minorEastAsia" w:hAnsiTheme="minorHAnsi" w:cstheme="minorBidi"/>
              <w:noProof/>
              <w:sz w:val="22"/>
              <w:szCs w:val="22"/>
            </w:rPr>
          </w:pPr>
          <w:hyperlink w:anchor="_Toc44922353" w:history="1">
            <w:r w:rsidRPr="00277F8F">
              <w:rPr>
                <w:rStyle w:val="Hyperlink"/>
                <w:noProof/>
              </w:rPr>
              <w:t>3.</w:t>
            </w:r>
            <w:r>
              <w:rPr>
                <w:rFonts w:asciiTheme="minorHAnsi" w:eastAsiaTheme="minorEastAsia" w:hAnsiTheme="minorHAnsi" w:cstheme="minorBidi"/>
                <w:noProof/>
                <w:sz w:val="22"/>
                <w:szCs w:val="22"/>
              </w:rPr>
              <w:tab/>
            </w:r>
            <w:r w:rsidRPr="00277F8F">
              <w:rPr>
                <w:rStyle w:val="Hyperlink"/>
                <w:noProof/>
              </w:rPr>
              <w:t>Thông số kỹ thuật sản phẩm</w:t>
            </w:r>
            <w:r>
              <w:rPr>
                <w:noProof/>
                <w:webHidden/>
              </w:rPr>
              <w:tab/>
            </w:r>
            <w:r>
              <w:rPr>
                <w:noProof/>
                <w:webHidden/>
              </w:rPr>
              <w:fldChar w:fldCharType="begin"/>
            </w:r>
            <w:r>
              <w:rPr>
                <w:noProof/>
                <w:webHidden/>
              </w:rPr>
              <w:instrText xml:space="preserve"> PAGEREF _Toc44922353 \h </w:instrText>
            </w:r>
            <w:r>
              <w:rPr>
                <w:noProof/>
                <w:webHidden/>
              </w:rPr>
            </w:r>
            <w:r>
              <w:rPr>
                <w:noProof/>
                <w:webHidden/>
              </w:rPr>
              <w:fldChar w:fldCharType="separate"/>
            </w:r>
            <w:r>
              <w:rPr>
                <w:noProof/>
                <w:webHidden/>
              </w:rPr>
              <w:t>61</w:t>
            </w:r>
            <w:r>
              <w:rPr>
                <w:noProof/>
                <w:webHidden/>
              </w:rPr>
              <w:fldChar w:fldCharType="end"/>
            </w:r>
          </w:hyperlink>
        </w:p>
        <w:p w14:paraId="4786E04C" w14:textId="77777777" w:rsidR="006D59C2" w:rsidRDefault="006D59C2" w:rsidP="006D59C2">
          <w:pPr>
            <w:pStyle w:val="TOC1"/>
            <w:tabs>
              <w:tab w:val="left" w:pos="520"/>
              <w:tab w:val="right" w:leader="dot" w:pos="9736"/>
            </w:tabs>
            <w:spacing w:line="276" w:lineRule="auto"/>
            <w:rPr>
              <w:rFonts w:asciiTheme="minorHAnsi" w:eastAsiaTheme="minorEastAsia" w:hAnsiTheme="minorHAnsi" w:cstheme="minorBidi"/>
              <w:noProof/>
              <w:sz w:val="22"/>
              <w:szCs w:val="22"/>
            </w:rPr>
          </w:pPr>
          <w:hyperlink w:anchor="_Toc44922354" w:history="1">
            <w:r w:rsidRPr="00277F8F">
              <w:rPr>
                <w:rStyle w:val="Hyperlink"/>
                <w:noProof/>
              </w:rPr>
              <w:t>II.</w:t>
            </w:r>
            <w:r>
              <w:rPr>
                <w:rFonts w:asciiTheme="minorHAnsi" w:eastAsiaTheme="minorEastAsia" w:hAnsiTheme="minorHAnsi" w:cstheme="minorBidi"/>
                <w:noProof/>
                <w:sz w:val="22"/>
                <w:szCs w:val="22"/>
              </w:rPr>
              <w:tab/>
            </w:r>
            <w:r w:rsidRPr="00277F8F">
              <w:rPr>
                <w:rStyle w:val="Hyperlink"/>
                <w:noProof/>
              </w:rPr>
              <w:t>SMART SWITCH</w:t>
            </w:r>
            <w:r>
              <w:rPr>
                <w:noProof/>
                <w:webHidden/>
              </w:rPr>
              <w:tab/>
            </w:r>
            <w:r>
              <w:rPr>
                <w:noProof/>
                <w:webHidden/>
              </w:rPr>
              <w:fldChar w:fldCharType="begin"/>
            </w:r>
            <w:r>
              <w:rPr>
                <w:noProof/>
                <w:webHidden/>
              </w:rPr>
              <w:instrText xml:space="preserve"> PAGEREF _Toc44922354 \h </w:instrText>
            </w:r>
            <w:r>
              <w:rPr>
                <w:noProof/>
                <w:webHidden/>
              </w:rPr>
            </w:r>
            <w:r>
              <w:rPr>
                <w:noProof/>
                <w:webHidden/>
              </w:rPr>
              <w:fldChar w:fldCharType="separate"/>
            </w:r>
            <w:r>
              <w:rPr>
                <w:noProof/>
                <w:webHidden/>
              </w:rPr>
              <w:t>62</w:t>
            </w:r>
            <w:r>
              <w:rPr>
                <w:noProof/>
                <w:webHidden/>
              </w:rPr>
              <w:fldChar w:fldCharType="end"/>
            </w:r>
          </w:hyperlink>
        </w:p>
        <w:p w14:paraId="1C57ABFD" w14:textId="77777777" w:rsidR="006D59C2" w:rsidRDefault="006D59C2" w:rsidP="006D59C2">
          <w:pPr>
            <w:pStyle w:val="TOC1"/>
            <w:tabs>
              <w:tab w:val="left" w:pos="520"/>
              <w:tab w:val="right" w:leader="dot" w:pos="9736"/>
            </w:tabs>
            <w:spacing w:line="276" w:lineRule="auto"/>
            <w:rPr>
              <w:rFonts w:asciiTheme="minorHAnsi" w:eastAsiaTheme="minorEastAsia" w:hAnsiTheme="minorHAnsi" w:cstheme="minorBidi"/>
              <w:noProof/>
              <w:sz w:val="22"/>
              <w:szCs w:val="22"/>
            </w:rPr>
          </w:pPr>
          <w:hyperlink w:anchor="_Toc44922355" w:history="1">
            <w:r w:rsidRPr="00277F8F">
              <w:rPr>
                <w:rStyle w:val="Hyperlink"/>
                <w:noProof/>
              </w:rPr>
              <w:t>1.</w:t>
            </w:r>
            <w:r>
              <w:rPr>
                <w:rFonts w:asciiTheme="minorHAnsi" w:eastAsiaTheme="minorEastAsia" w:hAnsiTheme="minorHAnsi" w:cstheme="minorBidi"/>
                <w:noProof/>
                <w:sz w:val="22"/>
                <w:szCs w:val="22"/>
              </w:rPr>
              <w:tab/>
            </w:r>
            <w:r w:rsidRPr="00277F8F">
              <w:rPr>
                <w:rStyle w:val="Hyperlink"/>
                <w:noProof/>
              </w:rPr>
              <w:t>Thiết kế HLD [Firmware] thiết bị Smart Switch</w:t>
            </w:r>
            <w:r>
              <w:rPr>
                <w:noProof/>
                <w:webHidden/>
              </w:rPr>
              <w:tab/>
            </w:r>
            <w:r>
              <w:rPr>
                <w:noProof/>
                <w:webHidden/>
              </w:rPr>
              <w:fldChar w:fldCharType="begin"/>
            </w:r>
            <w:r>
              <w:rPr>
                <w:noProof/>
                <w:webHidden/>
              </w:rPr>
              <w:instrText xml:space="preserve"> PAGEREF _Toc44922355 \h </w:instrText>
            </w:r>
            <w:r>
              <w:rPr>
                <w:noProof/>
                <w:webHidden/>
              </w:rPr>
            </w:r>
            <w:r>
              <w:rPr>
                <w:noProof/>
                <w:webHidden/>
              </w:rPr>
              <w:fldChar w:fldCharType="separate"/>
            </w:r>
            <w:r>
              <w:rPr>
                <w:noProof/>
                <w:webHidden/>
              </w:rPr>
              <w:t>62</w:t>
            </w:r>
            <w:r>
              <w:rPr>
                <w:noProof/>
                <w:webHidden/>
              </w:rPr>
              <w:fldChar w:fldCharType="end"/>
            </w:r>
          </w:hyperlink>
        </w:p>
        <w:p w14:paraId="6A6DBD5C" w14:textId="77777777" w:rsidR="006D59C2" w:rsidRDefault="006D59C2" w:rsidP="006D59C2">
          <w:pPr>
            <w:pStyle w:val="TOC3"/>
            <w:tabs>
              <w:tab w:val="left" w:pos="1320"/>
              <w:tab w:val="right" w:leader="dot" w:pos="9736"/>
            </w:tabs>
            <w:spacing w:line="276" w:lineRule="auto"/>
            <w:rPr>
              <w:rFonts w:asciiTheme="minorHAnsi" w:eastAsiaTheme="minorEastAsia" w:hAnsiTheme="minorHAnsi" w:cstheme="minorBidi"/>
              <w:noProof/>
              <w:sz w:val="22"/>
              <w:szCs w:val="22"/>
            </w:rPr>
          </w:pPr>
          <w:hyperlink w:anchor="_Toc44922356" w:history="1">
            <w:r w:rsidRPr="00277F8F">
              <w:rPr>
                <w:rStyle w:val="Hyperlink"/>
                <w:noProof/>
              </w:rPr>
              <w:t>1.1.</w:t>
            </w:r>
            <w:r>
              <w:rPr>
                <w:rFonts w:asciiTheme="minorHAnsi" w:eastAsiaTheme="minorEastAsia" w:hAnsiTheme="minorHAnsi" w:cstheme="minorBidi"/>
                <w:noProof/>
                <w:sz w:val="22"/>
                <w:szCs w:val="22"/>
              </w:rPr>
              <w:tab/>
            </w:r>
            <w:r w:rsidRPr="00277F8F">
              <w:rPr>
                <w:rStyle w:val="Hyperlink"/>
                <w:noProof/>
              </w:rPr>
              <w:t>Tổng quan kiến trúc Smart Switch</w:t>
            </w:r>
            <w:r>
              <w:rPr>
                <w:noProof/>
                <w:webHidden/>
              </w:rPr>
              <w:tab/>
            </w:r>
            <w:r>
              <w:rPr>
                <w:noProof/>
                <w:webHidden/>
              </w:rPr>
              <w:fldChar w:fldCharType="begin"/>
            </w:r>
            <w:r>
              <w:rPr>
                <w:noProof/>
                <w:webHidden/>
              </w:rPr>
              <w:instrText xml:space="preserve"> PAGEREF _Toc44922356 \h </w:instrText>
            </w:r>
            <w:r>
              <w:rPr>
                <w:noProof/>
                <w:webHidden/>
              </w:rPr>
            </w:r>
            <w:r>
              <w:rPr>
                <w:noProof/>
                <w:webHidden/>
              </w:rPr>
              <w:fldChar w:fldCharType="separate"/>
            </w:r>
            <w:r>
              <w:rPr>
                <w:noProof/>
                <w:webHidden/>
              </w:rPr>
              <w:t>62</w:t>
            </w:r>
            <w:r>
              <w:rPr>
                <w:noProof/>
                <w:webHidden/>
              </w:rPr>
              <w:fldChar w:fldCharType="end"/>
            </w:r>
          </w:hyperlink>
        </w:p>
        <w:p w14:paraId="0F0651F5" w14:textId="77777777" w:rsidR="006D59C2" w:rsidRDefault="006D59C2" w:rsidP="006D59C2">
          <w:pPr>
            <w:pStyle w:val="TOC3"/>
            <w:tabs>
              <w:tab w:val="left" w:pos="1320"/>
              <w:tab w:val="right" w:leader="dot" w:pos="9736"/>
            </w:tabs>
            <w:spacing w:line="276" w:lineRule="auto"/>
            <w:rPr>
              <w:rFonts w:asciiTheme="minorHAnsi" w:eastAsiaTheme="minorEastAsia" w:hAnsiTheme="minorHAnsi" w:cstheme="minorBidi"/>
              <w:noProof/>
              <w:sz w:val="22"/>
              <w:szCs w:val="22"/>
            </w:rPr>
          </w:pPr>
          <w:hyperlink w:anchor="_Toc44922357" w:history="1">
            <w:r w:rsidRPr="00277F8F">
              <w:rPr>
                <w:rStyle w:val="Hyperlink"/>
                <w:noProof/>
              </w:rPr>
              <w:t>1.2.</w:t>
            </w:r>
            <w:r>
              <w:rPr>
                <w:rFonts w:asciiTheme="minorHAnsi" w:eastAsiaTheme="minorEastAsia" w:hAnsiTheme="minorHAnsi" w:cstheme="minorBidi"/>
                <w:noProof/>
                <w:sz w:val="22"/>
                <w:szCs w:val="22"/>
              </w:rPr>
              <w:tab/>
            </w:r>
            <w:r w:rsidRPr="00277F8F">
              <w:rPr>
                <w:rStyle w:val="Hyperlink"/>
                <w:noProof/>
              </w:rPr>
              <w:t>Thiết kế thành phần</w:t>
            </w:r>
            <w:r>
              <w:rPr>
                <w:noProof/>
                <w:webHidden/>
              </w:rPr>
              <w:tab/>
            </w:r>
            <w:r>
              <w:rPr>
                <w:noProof/>
                <w:webHidden/>
              </w:rPr>
              <w:fldChar w:fldCharType="begin"/>
            </w:r>
            <w:r>
              <w:rPr>
                <w:noProof/>
                <w:webHidden/>
              </w:rPr>
              <w:instrText xml:space="preserve"> PAGEREF _Toc44922357 \h </w:instrText>
            </w:r>
            <w:r>
              <w:rPr>
                <w:noProof/>
                <w:webHidden/>
              </w:rPr>
            </w:r>
            <w:r>
              <w:rPr>
                <w:noProof/>
                <w:webHidden/>
              </w:rPr>
              <w:fldChar w:fldCharType="separate"/>
            </w:r>
            <w:r>
              <w:rPr>
                <w:noProof/>
                <w:webHidden/>
              </w:rPr>
              <w:t>63</w:t>
            </w:r>
            <w:r>
              <w:rPr>
                <w:noProof/>
                <w:webHidden/>
              </w:rPr>
              <w:fldChar w:fldCharType="end"/>
            </w:r>
          </w:hyperlink>
        </w:p>
        <w:p w14:paraId="0082EE30" w14:textId="77777777" w:rsidR="006D59C2" w:rsidRDefault="006D59C2" w:rsidP="006D59C2">
          <w:pPr>
            <w:pStyle w:val="TOC3"/>
            <w:tabs>
              <w:tab w:val="left" w:pos="1320"/>
              <w:tab w:val="right" w:leader="dot" w:pos="9736"/>
            </w:tabs>
            <w:spacing w:line="276" w:lineRule="auto"/>
            <w:rPr>
              <w:rFonts w:asciiTheme="minorHAnsi" w:eastAsiaTheme="minorEastAsia" w:hAnsiTheme="minorHAnsi" w:cstheme="minorBidi"/>
              <w:noProof/>
              <w:sz w:val="22"/>
              <w:szCs w:val="22"/>
            </w:rPr>
          </w:pPr>
          <w:hyperlink w:anchor="_Toc44922358" w:history="1">
            <w:r w:rsidRPr="00277F8F">
              <w:rPr>
                <w:rStyle w:val="Hyperlink"/>
                <w:noProof/>
              </w:rPr>
              <w:t>1.3.</w:t>
            </w:r>
            <w:r>
              <w:rPr>
                <w:rFonts w:asciiTheme="minorHAnsi" w:eastAsiaTheme="minorEastAsia" w:hAnsiTheme="minorHAnsi" w:cstheme="minorBidi"/>
                <w:noProof/>
                <w:sz w:val="22"/>
                <w:szCs w:val="22"/>
              </w:rPr>
              <w:tab/>
            </w:r>
            <w:r w:rsidRPr="00277F8F">
              <w:rPr>
                <w:rStyle w:val="Hyperlink"/>
                <w:noProof/>
              </w:rPr>
              <w:t>Luồng nghiệp vụ</w:t>
            </w:r>
            <w:r>
              <w:rPr>
                <w:noProof/>
                <w:webHidden/>
              </w:rPr>
              <w:tab/>
            </w:r>
            <w:r>
              <w:rPr>
                <w:noProof/>
                <w:webHidden/>
              </w:rPr>
              <w:fldChar w:fldCharType="begin"/>
            </w:r>
            <w:r>
              <w:rPr>
                <w:noProof/>
                <w:webHidden/>
              </w:rPr>
              <w:instrText xml:space="preserve"> PAGEREF _Toc44922358 \h </w:instrText>
            </w:r>
            <w:r>
              <w:rPr>
                <w:noProof/>
                <w:webHidden/>
              </w:rPr>
            </w:r>
            <w:r>
              <w:rPr>
                <w:noProof/>
                <w:webHidden/>
              </w:rPr>
              <w:fldChar w:fldCharType="separate"/>
            </w:r>
            <w:r>
              <w:rPr>
                <w:noProof/>
                <w:webHidden/>
              </w:rPr>
              <w:t>66</w:t>
            </w:r>
            <w:r>
              <w:rPr>
                <w:noProof/>
                <w:webHidden/>
              </w:rPr>
              <w:fldChar w:fldCharType="end"/>
            </w:r>
          </w:hyperlink>
        </w:p>
        <w:p w14:paraId="39F8542C" w14:textId="77777777" w:rsidR="006D59C2" w:rsidRDefault="006D59C2" w:rsidP="006D59C2">
          <w:pPr>
            <w:pStyle w:val="TOC1"/>
            <w:tabs>
              <w:tab w:val="left" w:pos="520"/>
              <w:tab w:val="right" w:leader="dot" w:pos="9736"/>
            </w:tabs>
            <w:spacing w:line="276" w:lineRule="auto"/>
            <w:rPr>
              <w:rFonts w:asciiTheme="minorHAnsi" w:eastAsiaTheme="minorEastAsia" w:hAnsiTheme="minorHAnsi" w:cstheme="minorBidi"/>
              <w:noProof/>
              <w:sz w:val="22"/>
              <w:szCs w:val="22"/>
            </w:rPr>
          </w:pPr>
          <w:hyperlink w:anchor="_Toc44922359" w:history="1">
            <w:r w:rsidRPr="00277F8F">
              <w:rPr>
                <w:rStyle w:val="Hyperlink"/>
                <w:noProof/>
              </w:rPr>
              <w:t>2.</w:t>
            </w:r>
            <w:r>
              <w:rPr>
                <w:rFonts w:asciiTheme="minorHAnsi" w:eastAsiaTheme="minorEastAsia" w:hAnsiTheme="minorHAnsi" w:cstheme="minorBidi"/>
                <w:noProof/>
                <w:sz w:val="22"/>
                <w:szCs w:val="22"/>
              </w:rPr>
              <w:tab/>
            </w:r>
            <w:r w:rsidRPr="00277F8F">
              <w:rPr>
                <w:rStyle w:val="Hyperlink"/>
                <w:noProof/>
              </w:rPr>
              <w:t>Thiết kế HLD [Hardware] thiết bị Smart Switch</w:t>
            </w:r>
            <w:r>
              <w:rPr>
                <w:noProof/>
                <w:webHidden/>
              </w:rPr>
              <w:tab/>
            </w:r>
            <w:r>
              <w:rPr>
                <w:noProof/>
                <w:webHidden/>
              </w:rPr>
              <w:fldChar w:fldCharType="begin"/>
            </w:r>
            <w:r>
              <w:rPr>
                <w:noProof/>
                <w:webHidden/>
              </w:rPr>
              <w:instrText xml:space="preserve"> PAGEREF _Toc44922359 \h </w:instrText>
            </w:r>
            <w:r>
              <w:rPr>
                <w:noProof/>
                <w:webHidden/>
              </w:rPr>
            </w:r>
            <w:r>
              <w:rPr>
                <w:noProof/>
                <w:webHidden/>
              </w:rPr>
              <w:fldChar w:fldCharType="separate"/>
            </w:r>
            <w:r>
              <w:rPr>
                <w:noProof/>
                <w:webHidden/>
              </w:rPr>
              <w:t>70</w:t>
            </w:r>
            <w:r>
              <w:rPr>
                <w:noProof/>
                <w:webHidden/>
              </w:rPr>
              <w:fldChar w:fldCharType="end"/>
            </w:r>
          </w:hyperlink>
        </w:p>
        <w:p w14:paraId="06C1E053" w14:textId="77777777" w:rsidR="006D59C2" w:rsidRDefault="006D59C2" w:rsidP="006D59C2">
          <w:pPr>
            <w:pStyle w:val="TOC2"/>
            <w:tabs>
              <w:tab w:val="left" w:pos="880"/>
              <w:tab w:val="right" w:leader="dot" w:pos="9736"/>
            </w:tabs>
            <w:spacing w:line="276" w:lineRule="auto"/>
            <w:rPr>
              <w:rFonts w:asciiTheme="minorHAnsi" w:eastAsiaTheme="minorEastAsia" w:hAnsiTheme="minorHAnsi" w:cstheme="minorBidi"/>
              <w:noProof/>
              <w:sz w:val="22"/>
              <w:szCs w:val="22"/>
            </w:rPr>
          </w:pPr>
          <w:hyperlink w:anchor="_Toc44922360" w:history="1">
            <w:r w:rsidRPr="00277F8F">
              <w:rPr>
                <w:rStyle w:val="Hyperlink"/>
                <w:noProof/>
              </w:rPr>
              <w:t>2.1.</w:t>
            </w:r>
            <w:r>
              <w:rPr>
                <w:rFonts w:asciiTheme="minorHAnsi" w:eastAsiaTheme="minorEastAsia" w:hAnsiTheme="minorHAnsi" w:cstheme="minorBidi"/>
                <w:noProof/>
                <w:sz w:val="22"/>
                <w:szCs w:val="22"/>
              </w:rPr>
              <w:tab/>
            </w:r>
            <w:r w:rsidRPr="00277F8F">
              <w:rPr>
                <w:rStyle w:val="Hyperlink"/>
                <w:noProof/>
                <w:lang w:val="fr-FR"/>
              </w:rPr>
              <w:t xml:space="preserve">Sơ đồ khối tổng quan phần cứng </w:t>
            </w:r>
            <w:r w:rsidRPr="00277F8F">
              <w:rPr>
                <w:rStyle w:val="Hyperlink"/>
                <w:noProof/>
              </w:rPr>
              <w:t>thiết bị Smart Lighting Switch</w:t>
            </w:r>
            <w:r>
              <w:rPr>
                <w:noProof/>
                <w:webHidden/>
              </w:rPr>
              <w:tab/>
            </w:r>
            <w:r>
              <w:rPr>
                <w:noProof/>
                <w:webHidden/>
              </w:rPr>
              <w:fldChar w:fldCharType="begin"/>
            </w:r>
            <w:r>
              <w:rPr>
                <w:noProof/>
                <w:webHidden/>
              </w:rPr>
              <w:instrText xml:space="preserve"> PAGEREF _Toc44922360 \h </w:instrText>
            </w:r>
            <w:r>
              <w:rPr>
                <w:noProof/>
                <w:webHidden/>
              </w:rPr>
            </w:r>
            <w:r>
              <w:rPr>
                <w:noProof/>
                <w:webHidden/>
              </w:rPr>
              <w:fldChar w:fldCharType="separate"/>
            </w:r>
            <w:r>
              <w:rPr>
                <w:noProof/>
                <w:webHidden/>
              </w:rPr>
              <w:t>70</w:t>
            </w:r>
            <w:r>
              <w:rPr>
                <w:noProof/>
                <w:webHidden/>
              </w:rPr>
              <w:fldChar w:fldCharType="end"/>
            </w:r>
          </w:hyperlink>
        </w:p>
        <w:p w14:paraId="56C781E7" w14:textId="77777777" w:rsidR="006D59C2" w:rsidRDefault="006D59C2" w:rsidP="006D59C2">
          <w:pPr>
            <w:pStyle w:val="TOC2"/>
            <w:tabs>
              <w:tab w:val="left" w:pos="880"/>
              <w:tab w:val="right" w:leader="dot" w:pos="9736"/>
            </w:tabs>
            <w:spacing w:line="276" w:lineRule="auto"/>
            <w:rPr>
              <w:rFonts w:asciiTheme="minorHAnsi" w:eastAsiaTheme="minorEastAsia" w:hAnsiTheme="minorHAnsi" w:cstheme="minorBidi"/>
              <w:noProof/>
              <w:sz w:val="22"/>
              <w:szCs w:val="22"/>
            </w:rPr>
          </w:pPr>
          <w:hyperlink w:anchor="_Toc44922361" w:history="1">
            <w:r w:rsidRPr="00277F8F">
              <w:rPr>
                <w:rStyle w:val="Hyperlink"/>
                <w:noProof/>
              </w:rPr>
              <w:t>2.2.</w:t>
            </w:r>
            <w:r>
              <w:rPr>
                <w:rFonts w:asciiTheme="minorHAnsi" w:eastAsiaTheme="minorEastAsia" w:hAnsiTheme="minorHAnsi" w:cstheme="minorBidi"/>
                <w:noProof/>
                <w:sz w:val="22"/>
                <w:szCs w:val="22"/>
              </w:rPr>
              <w:tab/>
            </w:r>
            <w:r w:rsidRPr="00277F8F">
              <w:rPr>
                <w:rStyle w:val="Hyperlink"/>
                <w:noProof/>
              </w:rPr>
              <w:t>Thiết kế HLD các khối chức năng Hardware</w:t>
            </w:r>
            <w:r>
              <w:rPr>
                <w:noProof/>
                <w:webHidden/>
              </w:rPr>
              <w:tab/>
            </w:r>
            <w:r>
              <w:rPr>
                <w:noProof/>
                <w:webHidden/>
              </w:rPr>
              <w:fldChar w:fldCharType="begin"/>
            </w:r>
            <w:r>
              <w:rPr>
                <w:noProof/>
                <w:webHidden/>
              </w:rPr>
              <w:instrText xml:space="preserve"> PAGEREF _Toc44922361 \h </w:instrText>
            </w:r>
            <w:r>
              <w:rPr>
                <w:noProof/>
                <w:webHidden/>
              </w:rPr>
            </w:r>
            <w:r>
              <w:rPr>
                <w:noProof/>
                <w:webHidden/>
              </w:rPr>
              <w:fldChar w:fldCharType="separate"/>
            </w:r>
            <w:r>
              <w:rPr>
                <w:noProof/>
                <w:webHidden/>
              </w:rPr>
              <w:t>71</w:t>
            </w:r>
            <w:r>
              <w:rPr>
                <w:noProof/>
                <w:webHidden/>
              </w:rPr>
              <w:fldChar w:fldCharType="end"/>
            </w:r>
          </w:hyperlink>
        </w:p>
        <w:p w14:paraId="3ECF6C23"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62" w:history="1">
            <w:r w:rsidRPr="00277F8F">
              <w:rPr>
                <w:rStyle w:val="Hyperlink"/>
                <w:noProof/>
              </w:rPr>
              <w:t>2.2.1.</w:t>
            </w:r>
            <w:r>
              <w:rPr>
                <w:rFonts w:asciiTheme="minorHAnsi" w:eastAsiaTheme="minorEastAsia" w:hAnsiTheme="minorHAnsi" w:cstheme="minorBidi"/>
                <w:noProof/>
                <w:sz w:val="22"/>
                <w:szCs w:val="22"/>
              </w:rPr>
              <w:tab/>
            </w:r>
            <w:r w:rsidRPr="00277F8F">
              <w:rPr>
                <w:rStyle w:val="Hyperlink"/>
                <w:noProof/>
              </w:rPr>
              <w:t>Khối xử lý trung tâm</w:t>
            </w:r>
            <w:r>
              <w:rPr>
                <w:noProof/>
                <w:webHidden/>
              </w:rPr>
              <w:tab/>
            </w:r>
            <w:r>
              <w:rPr>
                <w:noProof/>
                <w:webHidden/>
              </w:rPr>
              <w:fldChar w:fldCharType="begin"/>
            </w:r>
            <w:r>
              <w:rPr>
                <w:noProof/>
                <w:webHidden/>
              </w:rPr>
              <w:instrText xml:space="preserve"> PAGEREF _Toc44922362 \h </w:instrText>
            </w:r>
            <w:r>
              <w:rPr>
                <w:noProof/>
                <w:webHidden/>
              </w:rPr>
            </w:r>
            <w:r>
              <w:rPr>
                <w:noProof/>
                <w:webHidden/>
              </w:rPr>
              <w:fldChar w:fldCharType="separate"/>
            </w:r>
            <w:r>
              <w:rPr>
                <w:noProof/>
                <w:webHidden/>
              </w:rPr>
              <w:t>71</w:t>
            </w:r>
            <w:r>
              <w:rPr>
                <w:noProof/>
                <w:webHidden/>
              </w:rPr>
              <w:fldChar w:fldCharType="end"/>
            </w:r>
          </w:hyperlink>
        </w:p>
        <w:p w14:paraId="36743FCD"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63" w:history="1">
            <w:r w:rsidRPr="00277F8F">
              <w:rPr>
                <w:rStyle w:val="Hyperlink"/>
                <w:noProof/>
              </w:rPr>
              <w:t>2.2.2.</w:t>
            </w:r>
            <w:r>
              <w:rPr>
                <w:rFonts w:asciiTheme="minorHAnsi" w:eastAsiaTheme="minorEastAsia" w:hAnsiTheme="minorHAnsi" w:cstheme="minorBidi"/>
                <w:noProof/>
                <w:sz w:val="22"/>
                <w:szCs w:val="22"/>
              </w:rPr>
              <w:tab/>
            </w:r>
            <w:r w:rsidRPr="00277F8F">
              <w:rPr>
                <w:rStyle w:val="Hyperlink"/>
                <w:noProof/>
              </w:rPr>
              <w:t>Khối Touch Controller</w:t>
            </w:r>
            <w:r>
              <w:rPr>
                <w:noProof/>
                <w:webHidden/>
              </w:rPr>
              <w:tab/>
            </w:r>
            <w:r>
              <w:rPr>
                <w:noProof/>
                <w:webHidden/>
              </w:rPr>
              <w:fldChar w:fldCharType="begin"/>
            </w:r>
            <w:r>
              <w:rPr>
                <w:noProof/>
                <w:webHidden/>
              </w:rPr>
              <w:instrText xml:space="preserve"> PAGEREF _Toc44922363 \h </w:instrText>
            </w:r>
            <w:r>
              <w:rPr>
                <w:noProof/>
                <w:webHidden/>
              </w:rPr>
            </w:r>
            <w:r>
              <w:rPr>
                <w:noProof/>
                <w:webHidden/>
              </w:rPr>
              <w:fldChar w:fldCharType="separate"/>
            </w:r>
            <w:r>
              <w:rPr>
                <w:noProof/>
                <w:webHidden/>
              </w:rPr>
              <w:t>75</w:t>
            </w:r>
            <w:r>
              <w:rPr>
                <w:noProof/>
                <w:webHidden/>
              </w:rPr>
              <w:fldChar w:fldCharType="end"/>
            </w:r>
          </w:hyperlink>
        </w:p>
        <w:p w14:paraId="24C06115"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64" w:history="1">
            <w:r w:rsidRPr="00277F8F">
              <w:rPr>
                <w:rStyle w:val="Hyperlink"/>
                <w:noProof/>
              </w:rPr>
              <w:t>2.2.3.</w:t>
            </w:r>
            <w:r>
              <w:rPr>
                <w:rFonts w:asciiTheme="minorHAnsi" w:eastAsiaTheme="minorEastAsia" w:hAnsiTheme="minorHAnsi" w:cstheme="minorBidi"/>
                <w:noProof/>
                <w:sz w:val="22"/>
                <w:szCs w:val="22"/>
              </w:rPr>
              <w:tab/>
            </w:r>
            <w:r w:rsidRPr="00277F8F">
              <w:rPr>
                <w:rStyle w:val="Hyperlink"/>
                <w:noProof/>
              </w:rPr>
              <w:t>Khối Switch</w:t>
            </w:r>
            <w:r>
              <w:rPr>
                <w:noProof/>
                <w:webHidden/>
              </w:rPr>
              <w:tab/>
            </w:r>
            <w:r>
              <w:rPr>
                <w:noProof/>
                <w:webHidden/>
              </w:rPr>
              <w:fldChar w:fldCharType="begin"/>
            </w:r>
            <w:r>
              <w:rPr>
                <w:noProof/>
                <w:webHidden/>
              </w:rPr>
              <w:instrText xml:space="preserve"> PAGEREF _Toc44922364 \h </w:instrText>
            </w:r>
            <w:r>
              <w:rPr>
                <w:noProof/>
                <w:webHidden/>
              </w:rPr>
            </w:r>
            <w:r>
              <w:rPr>
                <w:noProof/>
                <w:webHidden/>
              </w:rPr>
              <w:fldChar w:fldCharType="separate"/>
            </w:r>
            <w:r>
              <w:rPr>
                <w:noProof/>
                <w:webHidden/>
              </w:rPr>
              <w:t>76</w:t>
            </w:r>
            <w:r>
              <w:rPr>
                <w:noProof/>
                <w:webHidden/>
              </w:rPr>
              <w:fldChar w:fldCharType="end"/>
            </w:r>
          </w:hyperlink>
        </w:p>
        <w:p w14:paraId="035932A8"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65" w:history="1">
            <w:r w:rsidRPr="00277F8F">
              <w:rPr>
                <w:rStyle w:val="Hyperlink"/>
                <w:noProof/>
              </w:rPr>
              <w:t>2.2.4.</w:t>
            </w:r>
            <w:r>
              <w:rPr>
                <w:rFonts w:asciiTheme="minorHAnsi" w:eastAsiaTheme="minorEastAsia" w:hAnsiTheme="minorHAnsi" w:cstheme="minorBidi"/>
                <w:noProof/>
                <w:sz w:val="22"/>
                <w:szCs w:val="22"/>
              </w:rPr>
              <w:tab/>
            </w:r>
            <w:r w:rsidRPr="00277F8F">
              <w:rPr>
                <w:rStyle w:val="Hyperlink"/>
                <w:noProof/>
              </w:rPr>
              <w:t>Khối tương tác người dùng</w:t>
            </w:r>
            <w:r>
              <w:rPr>
                <w:noProof/>
                <w:webHidden/>
              </w:rPr>
              <w:tab/>
            </w:r>
            <w:r>
              <w:rPr>
                <w:noProof/>
                <w:webHidden/>
              </w:rPr>
              <w:fldChar w:fldCharType="begin"/>
            </w:r>
            <w:r>
              <w:rPr>
                <w:noProof/>
                <w:webHidden/>
              </w:rPr>
              <w:instrText xml:space="preserve"> PAGEREF _Toc44922365 \h </w:instrText>
            </w:r>
            <w:r>
              <w:rPr>
                <w:noProof/>
                <w:webHidden/>
              </w:rPr>
            </w:r>
            <w:r>
              <w:rPr>
                <w:noProof/>
                <w:webHidden/>
              </w:rPr>
              <w:fldChar w:fldCharType="separate"/>
            </w:r>
            <w:r>
              <w:rPr>
                <w:noProof/>
                <w:webHidden/>
              </w:rPr>
              <w:t>79</w:t>
            </w:r>
            <w:r>
              <w:rPr>
                <w:noProof/>
                <w:webHidden/>
              </w:rPr>
              <w:fldChar w:fldCharType="end"/>
            </w:r>
          </w:hyperlink>
        </w:p>
        <w:p w14:paraId="0FF90A36"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66" w:history="1">
            <w:r w:rsidRPr="00277F8F">
              <w:rPr>
                <w:rStyle w:val="Hyperlink"/>
                <w:noProof/>
              </w:rPr>
              <w:t>2.2.5.</w:t>
            </w:r>
            <w:r>
              <w:rPr>
                <w:rFonts w:asciiTheme="minorHAnsi" w:eastAsiaTheme="minorEastAsia" w:hAnsiTheme="minorHAnsi" w:cstheme="minorBidi"/>
                <w:noProof/>
                <w:sz w:val="22"/>
                <w:szCs w:val="22"/>
              </w:rPr>
              <w:tab/>
            </w:r>
            <w:r w:rsidRPr="00277F8F">
              <w:rPr>
                <w:rStyle w:val="Hyperlink"/>
                <w:noProof/>
              </w:rPr>
              <w:t>Khối nguồn</w:t>
            </w:r>
            <w:r>
              <w:rPr>
                <w:noProof/>
                <w:webHidden/>
              </w:rPr>
              <w:tab/>
            </w:r>
            <w:r>
              <w:rPr>
                <w:noProof/>
                <w:webHidden/>
              </w:rPr>
              <w:fldChar w:fldCharType="begin"/>
            </w:r>
            <w:r>
              <w:rPr>
                <w:noProof/>
                <w:webHidden/>
              </w:rPr>
              <w:instrText xml:space="preserve"> PAGEREF _Toc44922366 \h </w:instrText>
            </w:r>
            <w:r>
              <w:rPr>
                <w:noProof/>
                <w:webHidden/>
              </w:rPr>
            </w:r>
            <w:r>
              <w:rPr>
                <w:noProof/>
                <w:webHidden/>
              </w:rPr>
              <w:fldChar w:fldCharType="separate"/>
            </w:r>
            <w:r>
              <w:rPr>
                <w:noProof/>
                <w:webHidden/>
              </w:rPr>
              <w:t>82</w:t>
            </w:r>
            <w:r>
              <w:rPr>
                <w:noProof/>
                <w:webHidden/>
              </w:rPr>
              <w:fldChar w:fldCharType="end"/>
            </w:r>
          </w:hyperlink>
        </w:p>
        <w:p w14:paraId="60096F6A" w14:textId="77777777" w:rsidR="006D59C2" w:rsidRDefault="006D59C2" w:rsidP="006D59C2">
          <w:pPr>
            <w:pStyle w:val="TOC1"/>
            <w:tabs>
              <w:tab w:val="left" w:pos="660"/>
              <w:tab w:val="right" w:leader="dot" w:pos="9736"/>
            </w:tabs>
            <w:spacing w:line="276" w:lineRule="auto"/>
            <w:rPr>
              <w:rFonts w:asciiTheme="minorHAnsi" w:eastAsiaTheme="minorEastAsia" w:hAnsiTheme="minorHAnsi" w:cstheme="minorBidi"/>
              <w:noProof/>
              <w:sz w:val="22"/>
              <w:szCs w:val="22"/>
            </w:rPr>
          </w:pPr>
          <w:hyperlink w:anchor="_Toc44922367" w:history="1">
            <w:r w:rsidRPr="00277F8F">
              <w:rPr>
                <w:rStyle w:val="Hyperlink"/>
                <w:noProof/>
              </w:rPr>
              <w:t>III.</w:t>
            </w:r>
            <w:r>
              <w:rPr>
                <w:rFonts w:asciiTheme="minorHAnsi" w:eastAsiaTheme="minorEastAsia" w:hAnsiTheme="minorHAnsi" w:cstheme="minorBidi"/>
                <w:noProof/>
                <w:sz w:val="22"/>
                <w:szCs w:val="22"/>
              </w:rPr>
              <w:tab/>
            </w:r>
            <w:r w:rsidRPr="00277F8F">
              <w:rPr>
                <w:rStyle w:val="Hyperlink"/>
                <w:noProof/>
              </w:rPr>
              <w:t>SMART PLUG</w:t>
            </w:r>
            <w:r>
              <w:rPr>
                <w:noProof/>
                <w:webHidden/>
              </w:rPr>
              <w:tab/>
            </w:r>
            <w:r>
              <w:rPr>
                <w:noProof/>
                <w:webHidden/>
              </w:rPr>
              <w:fldChar w:fldCharType="begin"/>
            </w:r>
            <w:r>
              <w:rPr>
                <w:noProof/>
                <w:webHidden/>
              </w:rPr>
              <w:instrText xml:space="preserve"> PAGEREF _Toc44922367 \h </w:instrText>
            </w:r>
            <w:r>
              <w:rPr>
                <w:noProof/>
                <w:webHidden/>
              </w:rPr>
            </w:r>
            <w:r>
              <w:rPr>
                <w:noProof/>
                <w:webHidden/>
              </w:rPr>
              <w:fldChar w:fldCharType="separate"/>
            </w:r>
            <w:r>
              <w:rPr>
                <w:noProof/>
                <w:webHidden/>
              </w:rPr>
              <w:t>88</w:t>
            </w:r>
            <w:r>
              <w:rPr>
                <w:noProof/>
                <w:webHidden/>
              </w:rPr>
              <w:fldChar w:fldCharType="end"/>
            </w:r>
          </w:hyperlink>
        </w:p>
        <w:p w14:paraId="65041F61" w14:textId="77777777" w:rsidR="006D59C2" w:rsidRDefault="006D59C2" w:rsidP="006D59C2">
          <w:pPr>
            <w:pStyle w:val="TOC1"/>
            <w:tabs>
              <w:tab w:val="left" w:pos="520"/>
              <w:tab w:val="right" w:leader="dot" w:pos="9736"/>
            </w:tabs>
            <w:spacing w:line="276" w:lineRule="auto"/>
            <w:rPr>
              <w:rFonts w:asciiTheme="minorHAnsi" w:eastAsiaTheme="minorEastAsia" w:hAnsiTheme="minorHAnsi" w:cstheme="minorBidi"/>
              <w:noProof/>
              <w:sz w:val="22"/>
              <w:szCs w:val="22"/>
            </w:rPr>
          </w:pPr>
          <w:hyperlink w:anchor="_Toc44922368" w:history="1">
            <w:r w:rsidRPr="00277F8F">
              <w:rPr>
                <w:rStyle w:val="Hyperlink"/>
                <w:noProof/>
              </w:rPr>
              <w:t>1.</w:t>
            </w:r>
            <w:r>
              <w:rPr>
                <w:rFonts w:asciiTheme="minorHAnsi" w:eastAsiaTheme="minorEastAsia" w:hAnsiTheme="minorHAnsi" w:cstheme="minorBidi"/>
                <w:noProof/>
                <w:sz w:val="22"/>
                <w:szCs w:val="22"/>
              </w:rPr>
              <w:tab/>
            </w:r>
            <w:r w:rsidRPr="00277F8F">
              <w:rPr>
                <w:rStyle w:val="Hyperlink"/>
                <w:noProof/>
              </w:rPr>
              <w:t>Thiết kế HLD [Firmware] thiết bị Smart Plug</w:t>
            </w:r>
            <w:r>
              <w:rPr>
                <w:noProof/>
                <w:webHidden/>
              </w:rPr>
              <w:tab/>
            </w:r>
            <w:r>
              <w:rPr>
                <w:noProof/>
                <w:webHidden/>
              </w:rPr>
              <w:fldChar w:fldCharType="begin"/>
            </w:r>
            <w:r>
              <w:rPr>
                <w:noProof/>
                <w:webHidden/>
              </w:rPr>
              <w:instrText xml:space="preserve"> PAGEREF _Toc44922368 \h </w:instrText>
            </w:r>
            <w:r>
              <w:rPr>
                <w:noProof/>
                <w:webHidden/>
              </w:rPr>
            </w:r>
            <w:r>
              <w:rPr>
                <w:noProof/>
                <w:webHidden/>
              </w:rPr>
              <w:fldChar w:fldCharType="separate"/>
            </w:r>
            <w:r>
              <w:rPr>
                <w:noProof/>
                <w:webHidden/>
              </w:rPr>
              <w:t>88</w:t>
            </w:r>
            <w:r>
              <w:rPr>
                <w:noProof/>
                <w:webHidden/>
              </w:rPr>
              <w:fldChar w:fldCharType="end"/>
            </w:r>
          </w:hyperlink>
        </w:p>
        <w:p w14:paraId="6A34BF53" w14:textId="77777777" w:rsidR="006D59C2" w:rsidRDefault="006D59C2" w:rsidP="006D59C2">
          <w:pPr>
            <w:pStyle w:val="TOC3"/>
            <w:tabs>
              <w:tab w:val="left" w:pos="1320"/>
              <w:tab w:val="right" w:leader="dot" w:pos="9736"/>
            </w:tabs>
            <w:spacing w:line="276" w:lineRule="auto"/>
            <w:rPr>
              <w:rFonts w:asciiTheme="minorHAnsi" w:eastAsiaTheme="minorEastAsia" w:hAnsiTheme="minorHAnsi" w:cstheme="minorBidi"/>
              <w:noProof/>
              <w:sz w:val="22"/>
              <w:szCs w:val="22"/>
            </w:rPr>
          </w:pPr>
          <w:hyperlink w:anchor="_Toc44922369" w:history="1">
            <w:r w:rsidRPr="00277F8F">
              <w:rPr>
                <w:rStyle w:val="Hyperlink"/>
                <w:noProof/>
              </w:rPr>
              <w:t>1.1.</w:t>
            </w:r>
            <w:r>
              <w:rPr>
                <w:rFonts w:asciiTheme="minorHAnsi" w:eastAsiaTheme="minorEastAsia" w:hAnsiTheme="minorHAnsi" w:cstheme="minorBidi"/>
                <w:noProof/>
                <w:sz w:val="22"/>
                <w:szCs w:val="22"/>
              </w:rPr>
              <w:tab/>
            </w:r>
            <w:r w:rsidRPr="00277F8F">
              <w:rPr>
                <w:rStyle w:val="Hyperlink"/>
                <w:noProof/>
              </w:rPr>
              <w:t>Tổng quan kiến trúc Smart Plug</w:t>
            </w:r>
            <w:r>
              <w:rPr>
                <w:noProof/>
                <w:webHidden/>
              </w:rPr>
              <w:tab/>
            </w:r>
            <w:r>
              <w:rPr>
                <w:noProof/>
                <w:webHidden/>
              </w:rPr>
              <w:fldChar w:fldCharType="begin"/>
            </w:r>
            <w:r>
              <w:rPr>
                <w:noProof/>
                <w:webHidden/>
              </w:rPr>
              <w:instrText xml:space="preserve"> PAGEREF _Toc44922369 \h </w:instrText>
            </w:r>
            <w:r>
              <w:rPr>
                <w:noProof/>
                <w:webHidden/>
              </w:rPr>
            </w:r>
            <w:r>
              <w:rPr>
                <w:noProof/>
                <w:webHidden/>
              </w:rPr>
              <w:fldChar w:fldCharType="separate"/>
            </w:r>
            <w:r>
              <w:rPr>
                <w:noProof/>
                <w:webHidden/>
              </w:rPr>
              <w:t>88</w:t>
            </w:r>
            <w:r>
              <w:rPr>
                <w:noProof/>
                <w:webHidden/>
              </w:rPr>
              <w:fldChar w:fldCharType="end"/>
            </w:r>
          </w:hyperlink>
        </w:p>
        <w:p w14:paraId="049CD35C" w14:textId="77777777" w:rsidR="006D59C2" w:rsidRDefault="006D59C2" w:rsidP="006D59C2">
          <w:pPr>
            <w:pStyle w:val="TOC3"/>
            <w:tabs>
              <w:tab w:val="left" w:pos="1320"/>
              <w:tab w:val="right" w:leader="dot" w:pos="9736"/>
            </w:tabs>
            <w:spacing w:line="276" w:lineRule="auto"/>
            <w:rPr>
              <w:rFonts w:asciiTheme="minorHAnsi" w:eastAsiaTheme="minorEastAsia" w:hAnsiTheme="minorHAnsi" w:cstheme="minorBidi"/>
              <w:noProof/>
              <w:sz w:val="22"/>
              <w:szCs w:val="22"/>
            </w:rPr>
          </w:pPr>
          <w:hyperlink w:anchor="_Toc44922370" w:history="1">
            <w:r w:rsidRPr="00277F8F">
              <w:rPr>
                <w:rStyle w:val="Hyperlink"/>
                <w:noProof/>
              </w:rPr>
              <w:t>1.2.</w:t>
            </w:r>
            <w:r>
              <w:rPr>
                <w:rFonts w:asciiTheme="minorHAnsi" w:eastAsiaTheme="minorEastAsia" w:hAnsiTheme="minorHAnsi" w:cstheme="minorBidi"/>
                <w:noProof/>
                <w:sz w:val="22"/>
                <w:szCs w:val="22"/>
              </w:rPr>
              <w:tab/>
            </w:r>
            <w:r w:rsidRPr="00277F8F">
              <w:rPr>
                <w:rStyle w:val="Hyperlink"/>
                <w:noProof/>
              </w:rPr>
              <w:t>Thiết kế thành phần</w:t>
            </w:r>
            <w:r>
              <w:rPr>
                <w:noProof/>
                <w:webHidden/>
              </w:rPr>
              <w:tab/>
            </w:r>
            <w:r>
              <w:rPr>
                <w:noProof/>
                <w:webHidden/>
              </w:rPr>
              <w:fldChar w:fldCharType="begin"/>
            </w:r>
            <w:r>
              <w:rPr>
                <w:noProof/>
                <w:webHidden/>
              </w:rPr>
              <w:instrText xml:space="preserve"> PAGEREF _Toc44922370 \h </w:instrText>
            </w:r>
            <w:r>
              <w:rPr>
                <w:noProof/>
                <w:webHidden/>
              </w:rPr>
            </w:r>
            <w:r>
              <w:rPr>
                <w:noProof/>
                <w:webHidden/>
              </w:rPr>
              <w:fldChar w:fldCharType="separate"/>
            </w:r>
            <w:r>
              <w:rPr>
                <w:noProof/>
                <w:webHidden/>
              </w:rPr>
              <w:t>89</w:t>
            </w:r>
            <w:r>
              <w:rPr>
                <w:noProof/>
                <w:webHidden/>
              </w:rPr>
              <w:fldChar w:fldCharType="end"/>
            </w:r>
          </w:hyperlink>
        </w:p>
        <w:p w14:paraId="0F651BBC" w14:textId="77777777" w:rsidR="006D59C2" w:rsidRDefault="006D59C2" w:rsidP="006D59C2">
          <w:pPr>
            <w:pStyle w:val="TOC3"/>
            <w:tabs>
              <w:tab w:val="left" w:pos="1320"/>
              <w:tab w:val="right" w:leader="dot" w:pos="9736"/>
            </w:tabs>
            <w:spacing w:line="276" w:lineRule="auto"/>
            <w:rPr>
              <w:rFonts w:asciiTheme="minorHAnsi" w:eastAsiaTheme="minorEastAsia" w:hAnsiTheme="minorHAnsi" w:cstheme="minorBidi"/>
              <w:noProof/>
              <w:sz w:val="22"/>
              <w:szCs w:val="22"/>
            </w:rPr>
          </w:pPr>
          <w:hyperlink w:anchor="_Toc44922371" w:history="1">
            <w:r w:rsidRPr="00277F8F">
              <w:rPr>
                <w:rStyle w:val="Hyperlink"/>
                <w:noProof/>
              </w:rPr>
              <w:t>1.3.</w:t>
            </w:r>
            <w:r>
              <w:rPr>
                <w:rFonts w:asciiTheme="minorHAnsi" w:eastAsiaTheme="minorEastAsia" w:hAnsiTheme="minorHAnsi" w:cstheme="minorBidi"/>
                <w:noProof/>
                <w:sz w:val="22"/>
                <w:szCs w:val="22"/>
              </w:rPr>
              <w:tab/>
            </w:r>
            <w:r w:rsidRPr="00277F8F">
              <w:rPr>
                <w:rStyle w:val="Hyperlink"/>
                <w:noProof/>
              </w:rPr>
              <w:t>Luồng nghiệp vụ</w:t>
            </w:r>
            <w:r>
              <w:rPr>
                <w:noProof/>
                <w:webHidden/>
              </w:rPr>
              <w:tab/>
            </w:r>
            <w:r>
              <w:rPr>
                <w:noProof/>
                <w:webHidden/>
              </w:rPr>
              <w:fldChar w:fldCharType="begin"/>
            </w:r>
            <w:r>
              <w:rPr>
                <w:noProof/>
                <w:webHidden/>
              </w:rPr>
              <w:instrText xml:space="preserve"> PAGEREF _Toc44922371 \h </w:instrText>
            </w:r>
            <w:r>
              <w:rPr>
                <w:noProof/>
                <w:webHidden/>
              </w:rPr>
            </w:r>
            <w:r>
              <w:rPr>
                <w:noProof/>
                <w:webHidden/>
              </w:rPr>
              <w:fldChar w:fldCharType="separate"/>
            </w:r>
            <w:r>
              <w:rPr>
                <w:noProof/>
                <w:webHidden/>
              </w:rPr>
              <w:t>93</w:t>
            </w:r>
            <w:r>
              <w:rPr>
                <w:noProof/>
                <w:webHidden/>
              </w:rPr>
              <w:fldChar w:fldCharType="end"/>
            </w:r>
          </w:hyperlink>
        </w:p>
        <w:p w14:paraId="34E5AE53" w14:textId="77777777" w:rsidR="006D59C2" w:rsidRDefault="006D59C2" w:rsidP="006D59C2">
          <w:pPr>
            <w:pStyle w:val="TOC1"/>
            <w:tabs>
              <w:tab w:val="left" w:pos="520"/>
              <w:tab w:val="right" w:leader="dot" w:pos="9736"/>
            </w:tabs>
            <w:spacing w:line="276" w:lineRule="auto"/>
            <w:rPr>
              <w:rFonts w:asciiTheme="minorHAnsi" w:eastAsiaTheme="minorEastAsia" w:hAnsiTheme="minorHAnsi" w:cstheme="minorBidi"/>
              <w:noProof/>
              <w:sz w:val="22"/>
              <w:szCs w:val="22"/>
            </w:rPr>
          </w:pPr>
          <w:hyperlink w:anchor="_Toc44922372" w:history="1">
            <w:r w:rsidRPr="00277F8F">
              <w:rPr>
                <w:rStyle w:val="Hyperlink"/>
                <w:noProof/>
              </w:rPr>
              <w:t>2.</w:t>
            </w:r>
            <w:r>
              <w:rPr>
                <w:rFonts w:asciiTheme="minorHAnsi" w:eastAsiaTheme="minorEastAsia" w:hAnsiTheme="minorHAnsi" w:cstheme="minorBidi"/>
                <w:noProof/>
                <w:sz w:val="22"/>
                <w:szCs w:val="22"/>
              </w:rPr>
              <w:tab/>
            </w:r>
            <w:r w:rsidRPr="00277F8F">
              <w:rPr>
                <w:rStyle w:val="Hyperlink"/>
                <w:noProof/>
              </w:rPr>
              <w:t>Thiết kế HLD [Hardware] thiết bị Smart Plug</w:t>
            </w:r>
            <w:r>
              <w:rPr>
                <w:noProof/>
                <w:webHidden/>
              </w:rPr>
              <w:tab/>
            </w:r>
            <w:r>
              <w:rPr>
                <w:noProof/>
                <w:webHidden/>
              </w:rPr>
              <w:fldChar w:fldCharType="begin"/>
            </w:r>
            <w:r>
              <w:rPr>
                <w:noProof/>
                <w:webHidden/>
              </w:rPr>
              <w:instrText xml:space="preserve"> PAGEREF _Toc44922372 \h </w:instrText>
            </w:r>
            <w:r>
              <w:rPr>
                <w:noProof/>
                <w:webHidden/>
              </w:rPr>
            </w:r>
            <w:r>
              <w:rPr>
                <w:noProof/>
                <w:webHidden/>
              </w:rPr>
              <w:fldChar w:fldCharType="separate"/>
            </w:r>
            <w:r>
              <w:rPr>
                <w:noProof/>
                <w:webHidden/>
              </w:rPr>
              <w:t>98</w:t>
            </w:r>
            <w:r>
              <w:rPr>
                <w:noProof/>
                <w:webHidden/>
              </w:rPr>
              <w:fldChar w:fldCharType="end"/>
            </w:r>
          </w:hyperlink>
        </w:p>
        <w:p w14:paraId="6A5D7460" w14:textId="77777777" w:rsidR="006D59C2" w:rsidRDefault="006D59C2" w:rsidP="006D59C2">
          <w:pPr>
            <w:pStyle w:val="TOC2"/>
            <w:tabs>
              <w:tab w:val="left" w:pos="880"/>
              <w:tab w:val="right" w:leader="dot" w:pos="9736"/>
            </w:tabs>
            <w:spacing w:line="276" w:lineRule="auto"/>
            <w:rPr>
              <w:rFonts w:asciiTheme="minorHAnsi" w:eastAsiaTheme="minorEastAsia" w:hAnsiTheme="minorHAnsi" w:cstheme="minorBidi"/>
              <w:noProof/>
              <w:sz w:val="22"/>
              <w:szCs w:val="22"/>
            </w:rPr>
          </w:pPr>
          <w:hyperlink w:anchor="_Toc44922373" w:history="1">
            <w:r w:rsidRPr="00277F8F">
              <w:rPr>
                <w:rStyle w:val="Hyperlink"/>
                <w:noProof/>
              </w:rPr>
              <w:t>2.1.</w:t>
            </w:r>
            <w:r>
              <w:rPr>
                <w:rFonts w:asciiTheme="minorHAnsi" w:eastAsiaTheme="minorEastAsia" w:hAnsiTheme="minorHAnsi" w:cstheme="minorBidi"/>
                <w:noProof/>
                <w:sz w:val="22"/>
                <w:szCs w:val="22"/>
              </w:rPr>
              <w:tab/>
            </w:r>
            <w:r w:rsidRPr="00277F8F">
              <w:rPr>
                <w:rStyle w:val="Hyperlink"/>
                <w:noProof/>
              </w:rPr>
              <w:t>Sơ đồ khối tổng quan phần cứng thiết bị Smart Plug</w:t>
            </w:r>
            <w:r>
              <w:rPr>
                <w:noProof/>
                <w:webHidden/>
              </w:rPr>
              <w:tab/>
            </w:r>
            <w:r>
              <w:rPr>
                <w:noProof/>
                <w:webHidden/>
              </w:rPr>
              <w:fldChar w:fldCharType="begin"/>
            </w:r>
            <w:r>
              <w:rPr>
                <w:noProof/>
                <w:webHidden/>
              </w:rPr>
              <w:instrText xml:space="preserve"> PAGEREF _Toc44922373 \h </w:instrText>
            </w:r>
            <w:r>
              <w:rPr>
                <w:noProof/>
                <w:webHidden/>
              </w:rPr>
            </w:r>
            <w:r>
              <w:rPr>
                <w:noProof/>
                <w:webHidden/>
              </w:rPr>
              <w:fldChar w:fldCharType="separate"/>
            </w:r>
            <w:r>
              <w:rPr>
                <w:noProof/>
                <w:webHidden/>
              </w:rPr>
              <w:t>98</w:t>
            </w:r>
            <w:r>
              <w:rPr>
                <w:noProof/>
                <w:webHidden/>
              </w:rPr>
              <w:fldChar w:fldCharType="end"/>
            </w:r>
          </w:hyperlink>
        </w:p>
        <w:p w14:paraId="1E4678FE" w14:textId="77777777" w:rsidR="006D59C2" w:rsidRDefault="006D59C2" w:rsidP="006D59C2">
          <w:pPr>
            <w:pStyle w:val="TOC2"/>
            <w:tabs>
              <w:tab w:val="left" w:pos="880"/>
              <w:tab w:val="right" w:leader="dot" w:pos="9736"/>
            </w:tabs>
            <w:spacing w:line="276" w:lineRule="auto"/>
            <w:rPr>
              <w:rFonts w:asciiTheme="minorHAnsi" w:eastAsiaTheme="minorEastAsia" w:hAnsiTheme="minorHAnsi" w:cstheme="minorBidi"/>
              <w:noProof/>
              <w:sz w:val="22"/>
              <w:szCs w:val="22"/>
            </w:rPr>
          </w:pPr>
          <w:hyperlink w:anchor="_Toc44922374" w:history="1">
            <w:r w:rsidRPr="00277F8F">
              <w:rPr>
                <w:rStyle w:val="Hyperlink"/>
                <w:noProof/>
              </w:rPr>
              <w:t>2.2.</w:t>
            </w:r>
            <w:r>
              <w:rPr>
                <w:rFonts w:asciiTheme="minorHAnsi" w:eastAsiaTheme="minorEastAsia" w:hAnsiTheme="minorHAnsi" w:cstheme="minorBidi"/>
                <w:noProof/>
                <w:sz w:val="22"/>
                <w:szCs w:val="22"/>
              </w:rPr>
              <w:tab/>
            </w:r>
            <w:r w:rsidRPr="00277F8F">
              <w:rPr>
                <w:rStyle w:val="Hyperlink"/>
                <w:noProof/>
              </w:rPr>
              <w:t>Thiết kế HLD các khối chức năng Hardware</w:t>
            </w:r>
            <w:r>
              <w:rPr>
                <w:noProof/>
                <w:webHidden/>
              </w:rPr>
              <w:tab/>
            </w:r>
            <w:r>
              <w:rPr>
                <w:noProof/>
                <w:webHidden/>
              </w:rPr>
              <w:fldChar w:fldCharType="begin"/>
            </w:r>
            <w:r>
              <w:rPr>
                <w:noProof/>
                <w:webHidden/>
              </w:rPr>
              <w:instrText xml:space="preserve"> PAGEREF _Toc44922374 \h </w:instrText>
            </w:r>
            <w:r>
              <w:rPr>
                <w:noProof/>
                <w:webHidden/>
              </w:rPr>
            </w:r>
            <w:r>
              <w:rPr>
                <w:noProof/>
                <w:webHidden/>
              </w:rPr>
              <w:fldChar w:fldCharType="separate"/>
            </w:r>
            <w:r>
              <w:rPr>
                <w:noProof/>
                <w:webHidden/>
              </w:rPr>
              <w:t>100</w:t>
            </w:r>
            <w:r>
              <w:rPr>
                <w:noProof/>
                <w:webHidden/>
              </w:rPr>
              <w:fldChar w:fldCharType="end"/>
            </w:r>
          </w:hyperlink>
        </w:p>
        <w:p w14:paraId="109C7441"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75" w:history="1">
            <w:r w:rsidRPr="00277F8F">
              <w:rPr>
                <w:rStyle w:val="Hyperlink"/>
                <w:noProof/>
              </w:rPr>
              <w:t>2.2.1.</w:t>
            </w:r>
            <w:r>
              <w:rPr>
                <w:rFonts w:asciiTheme="minorHAnsi" w:eastAsiaTheme="minorEastAsia" w:hAnsiTheme="minorHAnsi" w:cstheme="minorBidi"/>
                <w:noProof/>
                <w:sz w:val="22"/>
                <w:szCs w:val="22"/>
              </w:rPr>
              <w:tab/>
            </w:r>
            <w:r w:rsidRPr="00277F8F">
              <w:rPr>
                <w:rStyle w:val="Hyperlink"/>
                <w:noProof/>
              </w:rPr>
              <w:t>Khối Controller</w:t>
            </w:r>
            <w:r>
              <w:rPr>
                <w:noProof/>
                <w:webHidden/>
              </w:rPr>
              <w:tab/>
            </w:r>
            <w:r>
              <w:rPr>
                <w:noProof/>
                <w:webHidden/>
              </w:rPr>
              <w:fldChar w:fldCharType="begin"/>
            </w:r>
            <w:r>
              <w:rPr>
                <w:noProof/>
                <w:webHidden/>
              </w:rPr>
              <w:instrText xml:space="preserve"> PAGEREF _Toc44922375 \h </w:instrText>
            </w:r>
            <w:r>
              <w:rPr>
                <w:noProof/>
                <w:webHidden/>
              </w:rPr>
            </w:r>
            <w:r>
              <w:rPr>
                <w:noProof/>
                <w:webHidden/>
              </w:rPr>
              <w:fldChar w:fldCharType="separate"/>
            </w:r>
            <w:r>
              <w:rPr>
                <w:noProof/>
                <w:webHidden/>
              </w:rPr>
              <w:t>100</w:t>
            </w:r>
            <w:r>
              <w:rPr>
                <w:noProof/>
                <w:webHidden/>
              </w:rPr>
              <w:fldChar w:fldCharType="end"/>
            </w:r>
          </w:hyperlink>
        </w:p>
        <w:p w14:paraId="5D249C21"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76" w:history="1">
            <w:r w:rsidRPr="00277F8F">
              <w:rPr>
                <w:rStyle w:val="Hyperlink"/>
                <w:noProof/>
              </w:rPr>
              <w:t>2.2.2.</w:t>
            </w:r>
            <w:r>
              <w:rPr>
                <w:rFonts w:asciiTheme="minorHAnsi" w:eastAsiaTheme="minorEastAsia" w:hAnsiTheme="minorHAnsi" w:cstheme="minorBidi"/>
                <w:noProof/>
                <w:sz w:val="22"/>
                <w:szCs w:val="22"/>
              </w:rPr>
              <w:tab/>
            </w:r>
            <w:r w:rsidRPr="00277F8F">
              <w:rPr>
                <w:rStyle w:val="Hyperlink"/>
                <w:noProof/>
              </w:rPr>
              <w:t>Khối Peripheral</w:t>
            </w:r>
            <w:r>
              <w:rPr>
                <w:noProof/>
                <w:webHidden/>
              </w:rPr>
              <w:tab/>
            </w:r>
            <w:r>
              <w:rPr>
                <w:noProof/>
                <w:webHidden/>
              </w:rPr>
              <w:fldChar w:fldCharType="begin"/>
            </w:r>
            <w:r>
              <w:rPr>
                <w:noProof/>
                <w:webHidden/>
              </w:rPr>
              <w:instrText xml:space="preserve"> PAGEREF _Toc44922376 \h </w:instrText>
            </w:r>
            <w:r>
              <w:rPr>
                <w:noProof/>
                <w:webHidden/>
              </w:rPr>
            </w:r>
            <w:r>
              <w:rPr>
                <w:noProof/>
                <w:webHidden/>
              </w:rPr>
              <w:fldChar w:fldCharType="separate"/>
            </w:r>
            <w:r>
              <w:rPr>
                <w:noProof/>
                <w:webHidden/>
              </w:rPr>
              <w:t>102</w:t>
            </w:r>
            <w:r>
              <w:rPr>
                <w:noProof/>
                <w:webHidden/>
              </w:rPr>
              <w:fldChar w:fldCharType="end"/>
            </w:r>
          </w:hyperlink>
        </w:p>
        <w:p w14:paraId="608698DE"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77" w:history="1">
            <w:r w:rsidRPr="00277F8F">
              <w:rPr>
                <w:rStyle w:val="Hyperlink"/>
                <w:noProof/>
              </w:rPr>
              <w:t>2.2.3.</w:t>
            </w:r>
            <w:r>
              <w:rPr>
                <w:rFonts w:asciiTheme="minorHAnsi" w:eastAsiaTheme="minorEastAsia" w:hAnsiTheme="minorHAnsi" w:cstheme="minorBidi"/>
                <w:noProof/>
                <w:sz w:val="22"/>
                <w:szCs w:val="22"/>
              </w:rPr>
              <w:tab/>
            </w:r>
            <w:r w:rsidRPr="00277F8F">
              <w:rPr>
                <w:rStyle w:val="Hyperlink"/>
                <w:noProof/>
              </w:rPr>
              <w:t>Khối Antenna</w:t>
            </w:r>
            <w:r>
              <w:rPr>
                <w:noProof/>
                <w:webHidden/>
              </w:rPr>
              <w:tab/>
            </w:r>
            <w:r>
              <w:rPr>
                <w:noProof/>
                <w:webHidden/>
              </w:rPr>
              <w:fldChar w:fldCharType="begin"/>
            </w:r>
            <w:r>
              <w:rPr>
                <w:noProof/>
                <w:webHidden/>
              </w:rPr>
              <w:instrText xml:space="preserve"> PAGEREF _Toc44922377 \h </w:instrText>
            </w:r>
            <w:r>
              <w:rPr>
                <w:noProof/>
                <w:webHidden/>
              </w:rPr>
            </w:r>
            <w:r>
              <w:rPr>
                <w:noProof/>
                <w:webHidden/>
              </w:rPr>
              <w:fldChar w:fldCharType="separate"/>
            </w:r>
            <w:r>
              <w:rPr>
                <w:noProof/>
                <w:webHidden/>
              </w:rPr>
              <w:t>105</w:t>
            </w:r>
            <w:r>
              <w:rPr>
                <w:noProof/>
                <w:webHidden/>
              </w:rPr>
              <w:fldChar w:fldCharType="end"/>
            </w:r>
          </w:hyperlink>
        </w:p>
        <w:p w14:paraId="26A378A8"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78" w:history="1">
            <w:r w:rsidRPr="00277F8F">
              <w:rPr>
                <w:rStyle w:val="Hyperlink"/>
                <w:noProof/>
              </w:rPr>
              <w:t>2.2.4.</w:t>
            </w:r>
            <w:r>
              <w:rPr>
                <w:rFonts w:asciiTheme="minorHAnsi" w:eastAsiaTheme="minorEastAsia" w:hAnsiTheme="minorHAnsi" w:cstheme="minorBidi"/>
                <w:noProof/>
                <w:sz w:val="22"/>
                <w:szCs w:val="22"/>
              </w:rPr>
              <w:tab/>
            </w:r>
            <w:r w:rsidRPr="00277F8F">
              <w:rPr>
                <w:rStyle w:val="Hyperlink"/>
                <w:noProof/>
              </w:rPr>
              <w:t>Khối Switch</w:t>
            </w:r>
            <w:r>
              <w:rPr>
                <w:noProof/>
                <w:webHidden/>
              </w:rPr>
              <w:tab/>
            </w:r>
            <w:r>
              <w:rPr>
                <w:noProof/>
                <w:webHidden/>
              </w:rPr>
              <w:fldChar w:fldCharType="begin"/>
            </w:r>
            <w:r>
              <w:rPr>
                <w:noProof/>
                <w:webHidden/>
              </w:rPr>
              <w:instrText xml:space="preserve"> PAGEREF _Toc44922378 \h </w:instrText>
            </w:r>
            <w:r>
              <w:rPr>
                <w:noProof/>
                <w:webHidden/>
              </w:rPr>
            </w:r>
            <w:r>
              <w:rPr>
                <w:noProof/>
                <w:webHidden/>
              </w:rPr>
              <w:fldChar w:fldCharType="separate"/>
            </w:r>
            <w:r>
              <w:rPr>
                <w:noProof/>
                <w:webHidden/>
              </w:rPr>
              <w:t>106</w:t>
            </w:r>
            <w:r>
              <w:rPr>
                <w:noProof/>
                <w:webHidden/>
              </w:rPr>
              <w:fldChar w:fldCharType="end"/>
            </w:r>
          </w:hyperlink>
        </w:p>
        <w:p w14:paraId="6858901B"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79" w:history="1">
            <w:r w:rsidRPr="00277F8F">
              <w:rPr>
                <w:rStyle w:val="Hyperlink"/>
                <w:noProof/>
              </w:rPr>
              <w:t>2.2.5.</w:t>
            </w:r>
            <w:r>
              <w:rPr>
                <w:rFonts w:asciiTheme="minorHAnsi" w:eastAsiaTheme="minorEastAsia" w:hAnsiTheme="minorHAnsi" w:cstheme="minorBidi"/>
                <w:noProof/>
                <w:sz w:val="22"/>
                <w:szCs w:val="22"/>
              </w:rPr>
              <w:tab/>
            </w:r>
            <w:r w:rsidRPr="00277F8F">
              <w:rPr>
                <w:rStyle w:val="Hyperlink"/>
                <w:noProof/>
              </w:rPr>
              <w:t>Khối Energy metter</w:t>
            </w:r>
            <w:r>
              <w:rPr>
                <w:noProof/>
                <w:webHidden/>
              </w:rPr>
              <w:tab/>
            </w:r>
            <w:r>
              <w:rPr>
                <w:noProof/>
                <w:webHidden/>
              </w:rPr>
              <w:fldChar w:fldCharType="begin"/>
            </w:r>
            <w:r>
              <w:rPr>
                <w:noProof/>
                <w:webHidden/>
              </w:rPr>
              <w:instrText xml:space="preserve"> PAGEREF _Toc44922379 \h </w:instrText>
            </w:r>
            <w:r>
              <w:rPr>
                <w:noProof/>
                <w:webHidden/>
              </w:rPr>
            </w:r>
            <w:r>
              <w:rPr>
                <w:noProof/>
                <w:webHidden/>
              </w:rPr>
              <w:fldChar w:fldCharType="separate"/>
            </w:r>
            <w:r>
              <w:rPr>
                <w:noProof/>
                <w:webHidden/>
              </w:rPr>
              <w:t>109</w:t>
            </w:r>
            <w:r>
              <w:rPr>
                <w:noProof/>
                <w:webHidden/>
              </w:rPr>
              <w:fldChar w:fldCharType="end"/>
            </w:r>
          </w:hyperlink>
        </w:p>
        <w:p w14:paraId="289D5C2A"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80" w:history="1">
            <w:r w:rsidRPr="00277F8F">
              <w:rPr>
                <w:rStyle w:val="Hyperlink"/>
                <w:noProof/>
              </w:rPr>
              <w:t>2.2.6.</w:t>
            </w:r>
            <w:r>
              <w:rPr>
                <w:rFonts w:asciiTheme="minorHAnsi" w:eastAsiaTheme="minorEastAsia" w:hAnsiTheme="minorHAnsi" w:cstheme="minorBidi"/>
                <w:noProof/>
                <w:sz w:val="22"/>
                <w:szCs w:val="22"/>
              </w:rPr>
              <w:tab/>
            </w:r>
            <w:r w:rsidRPr="00277F8F">
              <w:rPr>
                <w:rStyle w:val="Hyperlink"/>
                <w:noProof/>
              </w:rPr>
              <w:t>Khối AC-DC</w:t>
            </w:r>
            <w:r>
              <w:rPr>
                <w:noProof/>
                <w:webHidden/>
              </w:rPr>
              <w:tab/>
            </w:r>
            <w:r>
              <w:rPr>
                <w:noProof/>
                <w:webHidden/>
              </w:rPr>
              <w:fldChar w:fldCharType="begin"/>
            </w:r>
            <w:r>
              <w:rPr>
                <w:noProof/>
                <w:webHidden/>
              </w:rPr>
              <w:instrText xml:space="preserve"> PAGEREF _Toc44922380 \h </w:instrText>
            </w:r>
            <w:r>
              <w:rPr>
                <w:noProof/>
                <w:webHidden/>
              </w:rPr>
            </w:r>
            <w:r>
              <w:rPr>
                <w:noProof/>
                <w:webHidden/>
              </w:rPr>
              <w:fldChar w:fldCharType="separate"/>
            </w:r>
            <w:r>
              <w:rPr>
                <w:noProof/>
                <w:webHidden/>
              </w:rPr>
              <w:t>110</w:t>
            </w:r>
            <w:r>
              <w:rPr>
                <w:noProof/>
                <w:webHidden/>
              </w:rPr>
              <w:fldChar w:fldCharType="end"/>
            </w:r>
          </w:hyperlink>
        </w:p>
        <w:p w14:paraId="37E57081"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81" w:history="1">
            <w:r w:rsidRPr="00277F8F">
              <w:rPr>
                <w:rStyle w:val="Hyperlink"/>
                <w:noProof/>
              </w:rPr>
              <w:t>2.2.7.</w:t>
            </w:r>
            <w:r>
              <w:rPr>
                <w:rFonts w:asciiTheme="minorHAnsi" w:eastAsiaTheme="minorEastAsia" w:hAnsiTheme="minorHAnsi" w:cstheme="minorBidi"/>
                <w:noProof/>
                <w:sz w:val="22"/>
                <w:szCs w:val="22"/>
              </w:rPr>
              <w:tab/>
            </w:r>
            <w:r w:rsidRPr="00277F8F">
              <w:rPr>
                <w:rStyle w:val="Hyperlink"/>
                <w:noProof/>
              </w:rPr>
              <w:t>Khối EMI Filter</w:t>
            </w:r>
            <w:r>
              <w:rPr>
                <w:noProof/>
                <w:webHidden/>
              </w:rPr>
              <w:tab/>
            </w:r>
            <w:r>
              <w:rPr>
                <w:noProof/>
                <w:webHidden/>
              </w:rPr>
              <w:fldChar w:fldCharType="begin"/>
            </w:r>
            <w:r>
              <w:rPr>
                <w:noProof/>
                <w:webHidden/>
              </w:rPr>
              <w:instrText xml:space="preserve"> PAGEREF _Toc44922381 \h </w:instrText>
            </w:r>
            <w:r>
              <w:rPr>
                <w:noProof/>
                <w:webHidden/>
              </w:rPr>
            </w:r>
            <w:r>
              <w:rPr>
                <w:noProof/>
                <w:webHidden/>
              </w:rPr>
              <w:fldChar w:fldCharType="separate"/>
            </w:r>
            <w:r>
              <w:rPr>
                <w:noProof/>
                <w:webHidden/>
              </w:rPr>
              <w:t>115</w:t>
            </w:r>
            <w:r>
              <w:rPr>
                <w:noProof/>
                <w:webHidden/>
              </w:rPr>
              <w:fldChar w:fldCharType="end"/>
            </w:r>
          </w:hyperlink>
        </w:p>
        <w:p w14:paraId="7819D602" w14:textId="77777777" w:rsidR="006D59C2" w:rsidRDefault="006D59C2" w:rsidP="006D59C2">
          <w:pPr>
            <w:pStyle w:val="TOC3"/>
            <w:tabs>
              <w:tab w:val="left" w:pos="1540"/>
              <w:tab w:val="right" w:leader="dot" w:pos="9736"/>
            </w:tabs>
            <w:spacing w:line="276" w:lineRule="auto"/>
            <w:rPr>
              <w:rFonts w:asciiTheme="minorHAnsi" w:eastAsiaTheme="minorEastAsia" w:hAnsiTheme="minorHAnsi" w:cstheme="minorBidi"/>
              <w:noProof/>
              <w:sz w:val="22"/>
              <w:szCs w:val="22"/>
            </w:rPr>
          </w:pPr>
          <w:hyperlink w:anchor="_Toc44922382" w:history="1">
            <w:r w:rsidRPr="00277F8F">
              <w:rPr>
                <w:rStyle w:val="Hyperlink"/>
                <w:noProof/>
              </w:rPr>
              <w:t>2.2.8.</w:t>
            </w:r>
            <w:r>
              <w:rPr>
                <w:rFonts w:asciiTheme="minorHAnsi" w:eastAsiaTheme="minorEastAsia" w:hAnsiTheme="minorHAnsi" w:cstheme="minorBidi"/>
                <w:noProof/>
                <w:sz w:val="22"/>
                <w:szCs w:val="22"/>
              </w:rPr>
              <w:tab/>
            </w:r>
            <w:r w:rsidRPr="00277F8F">
              <w:rPr>
                <w:rStyle w:val="Hyperlink"/>
                <w:noProof/>
              </w:rPr>
              <w:t>Khối Overvoltage/Curent protection</w:t>
            </w:r>
            <w:r>
              <w:rPr>
                <w:noProof/>
                <w:webHidden/>
              </w:rPr>
              <w:tab/>
            </w:r>
            <w:r>
              <w:rPr>
                <w:noProof/>
                <w:webHidden/>
              </w:rPr>
              <w:fldChar w:fldCharType="begin"/>
            </w:r>
            <w:r>
              <w:rPr>
                <w:noProof/>
                <w:webHidden/>
              </w:rPr>
              <w:instrText xml:space="preserve"> PAGEREF _Toc44922382 \h </w:instrText>
            </w:r>
            <w:r>
              <w:rPr>
                <w:noProof/>
                <w:webHidden/>
              </w:rPr>
            </w:r>
            <w:r>
              <w:rPr>
                <w:noProof/>
                <w:webHidden/>
              </w:rPr>
              <w:fldChar w:fldCharType="separate"/>
            </w:r>
            <w:r>
              <w:rPr>
                <w:noProof/>
                <w:webHidden/>
              </w:rPr>
              <w:t>115</w:t>
            </w:r>
            <w:r>
              <w:rPr>
                <w:noProof/>
                <w:webHidden/>
              </w:rPr>
              <w:fldChar w:fldCharType="end"/>
            </w:r>
          </w:hyperlink>
        </w:p>
        <w:p w14:paraId="01FF4737" w14:textId="2F2AE111" w:rsidR="00C444DB" w:rsidRPr="00B414A0" w:rsidRDefault="00C444DB" w:rsidP="006D59C2">
          <w:pPr>
            <w:spacing w:line="276" w:lineRule="auto"/>
          </w:pPr>
          <w:r w:rsidRPr="00B414A0">
            <w:rPr>
              <w:b/>
              <w:bCs/>
              <w:noProof/>
            </w:rPr>
            <w:fldChar w:fldCharType="end"/>
          </w:r>
        </w:p>
      </w:sdtContent>
    </w:sdt>
    <w:p w14:paraId="141E4909" w14:textId="77777777" w:rsidR="00F220DD" w:rsidRDefault="00F220DD" w:rsidP="006D59C2">
      <w:pPr>
        <w:spacing w:line="276" w:lineRule="auto"/>
        <w:jc w:val="left"/>
        <w:rPr>
          <w:rStyle w:val="st"/>
          <w:rFonts w:cs="Times New Roman"/>
          <w:b/>
          <w:szCs w:val="26"/>
        </w:rPr>
      </w:pPr>
    </w:p>
    <w:p w14:paraId="08F80AA5" w14:textId="77777777" w:rsidR="00A77822" w:rsidRDefault="00A77822" w:rsidP="006D59C2">
      <w:pPr>
        <w:spacing w:line="276" w:lineRule="auto"/>
        <w:jc w:val="left"/>
        <w:rPr>
          <w:rStyle w:val="st"/>
          <w:rFonts w:cs="Times New Roman"/>
          <w:b/>
          <w:szCs w:val="26"/>
        </w:rPr>
      </w:pPr>
    </w:p>
    <w:p w14:paraId="2EBD18F0" w14:textId="77777777" w:rsidR="00A77822" w:rsidRDefault="00A77822" w:rsidP="006D59C2">
      <w:pPr>
        <w:spacing w:line="276" w:lineRule="auto"/>
        <w:jc w:val="left"/>
        <w:rPr>
          <w:rStyle w:val="st"/>
          <w:rFonts w:cs="Times New Roman"/>
          <w:b/>
          <w:szCs w:val="26"/>
        </w:rPr>
      </w:pPr>
    </w:p>
    <w:p w14:paraId="2772689F" w14:textId="77777777" w:rsidR="00A77822" w:rsidRDefault="00A77822" w:rsidP="006D59C2">
      <w:pPr>
        <w:spacing w:line="276" w:lineRule="auto"/>
        <w:jc w:val="left"/>
        <w:rPr>
          <w:rStyle w:val="st"/>
          <w:rFonts w:cs="Times New Roman"/>
          <w:b/>
          <w:szCs w:val="26"/>
        </w:rPr>
      </w:pPr>
    </w:p>
    <w:p w14:paraId="6B246B25" w14:textId="77777777" w:rsidR="00A77822" w:rsidRDefault="00A77822" w:rsidP="006D59C2">
      <w:pPr>
        <w:spacing w:line="276" w:lineRule="auto"/>
        <w:jc w:val="left"/>
        <w:rPr>
          <w:rStyle w:val="st"/>
          <w:rFonts w:cs="Times New Roman"/>
          <w:b/>
          <w:szCs w:val="26"/>
        </w:rPr>
      </w:pPr>
    </w:p>
    <w:p w14:paraId="6F2F68A8" w14:textId="77777777" w:rsidR="00A77822" w:rsidRDefault="00A77822" w:rsidP="006D59C2">
      <w:pPr>
        <w:spacing w:line="276" w:lineRule="auto"/>
        <w:jc w:val="left"/>
        <w:rPr>
          <w:rStyle w:val="st"/>
          <w:rFonts w:cs="Times New Roman"/>
          <w:b/>
          <w:szCs w:val="26"/>
        </w:rPr>
      </w:pPr>
    </w:p>
    <w:p w14:paraId="08CEE128" w14:textId="77777777" w:rsidR="00A77822" w:rsidRDefault="00A77822" w:rsidP="006D59C2">
      <w:pPr>
        <w:spacing w:line="276" w:lineRule="auto"/>
        <w:jc w:val="left"/>
        <w:rPr>
          <w:rStyle w:val="st"/>
          <w:rFonts w:cs="Times New Roman"/>
          <w:b/>
          <w:szCs w:val="26"/>
        </w:rPr>
      </w:pPr>
    </w:p>
    <w:p w14:paraId="03A07335" w14:textId="77777777" w:rsidR="00A77822" w:rsidRDefault="00A77822" w:rsidP="006D59C2">
      <w:pPr>
        <w:spacing w:line="276" w:lineRule="auto"/>
        <w:jc w:val="left"/>
        <w:rPr>
          <w:rStyle w:val="st"/>
          <w:rFonts w:cs="Times New Roman"/>
          <w:b/>
          <w:szCs w:val="26"/>
        </w:rPr>
      </w:pPr>
    </w:p>
    <w:p w14:paraId="3D706A28" w14:textId="77777777" w:rsidR="00A77822" w:rsidRDefault="00A77822" w:rsidP="006D59C2">
      <w:pPr>
        <w:spacing w:line="276" w:lineRule="auto"/>
        <w:jc w:val="left"/>
        <w:rPr>
          <w:rStyle w:val="st"/>
          <w:rFonts w:cs="Times New Roman"/>
          <w:b/>
          <w:szCs w:val="26"/>
        </w:rPr>
      </w:pPr>
    </w:p>
    <w:p w14:paraId="1CA55953" w14:textId="77777777" w:rsidR="00A77822" w:rsidRDefault="00A77822" w:rsidP="006D59C2">
      <w:pPr>
        <w:spacing w:line="276" w:lineRule="auto"/>
        <w:jc w:val="left"/>
        <w:rPr>
          <w:rStyle w:val="st"/>
          <w:rFonts w:cs="Times New Roman"/>
          <w:b/>
          <w:szCs w:val="26"/>
        </w:rPr>
      </w:pPr>
    </w:p>
    <w:p w14:paraId="0E6081FF" w14:textId="77777777" w:rsidR="00A77822" w:rsidRDefault="00A77822" w:rsidP="006D59C2">
      <w:pPr>
        <w:spacing w:line="276" w:lineRule="auto"/>
        <w:jc w:val="left"/>
        <w:rPr>
          <w:rStyle w:val="st"/>
          <w:rFonts w:cs="Times New Roman"/>
          <w:b/>
          <w:szCs w:val="26"/>
        </w:rPr>
      </w:pPr>
    </w:p>
    <w:p w14:paraId="2767D9FF" w14:textId="77777777" w:rsidR="00A77822" w:rsidRDefault="00A77822" w:rsidP="006D59C2">
      <w:pPr>
        <w:spacing w:line="276" w:lineRule="auto"/>
        <w:jc w:val="left"/>
        <w:rPr>
          <w:rStyle w:val="st"/>
          <w:rFonts w:cs="Times New Roman"/>
          <w:b/>
          <w:szCs w:val="26"/>
        </w:rPr>
      </w:pPr>
    </w:p>
    <w:p w14:paraId="5622D49E" w14:textId="77777777" w:rsidR="00A77822" w:rsidRDefault="00A77822" w:rsidP="006D59C2">
      <w:pPr>
        <w:spacing w:line="276" w:lineRule="auto"/>
        <w:jc w:val="left"/>
        <w:rPr>
          <w:rStyle w:val="st"/>
          <w:rFonts w:cs="Times New Roman"/>
          <w:b/>
          <w:szCs w:val="26"/>
        </w:rPr>
      </w:pPr>
    </w:p>
    <w:p w14:paraId="11438818" w14:textId="77777777" w:rsidR="00A77822" w:rsidRDefault="00A77822" w:rsidP="006D59C2">
      <w:pPr>
        <w:spacing w:line="276" w:lineRule="auto"/>
        <w:jc w:val="left"/>
        <w:rPr>
          <w:rStyle w:val="st"/>
          <w:rFonts w:cs="Times New Roman"/>
          <w:b/>
          <w:szCs w:val="26"/>
        </w:rPr>
      </w:pPr>
    </w:p>
    <w:p w14:paraId="66C8BA43" w14:textId="77777777" w:rsidR="00A77822" w:rsidRDefault="00A77822" w:rsidP="006D59C2">
      <w:pPr>
        <w:spacing w:line="276" w:lineRule="auto"/>
        <w:jc w:val="left"/>
        <w:rPr>
          <w:rStyle w:val="st"/>
          <w:rFonts w:cs="Times New Roman"/>
          <w:b/>
          <w:szCs w:val="26"/>
        </w:rPr>
      </w:pPr>
    </w:p>
    <w:p w14:paraId="3D9E895C" w14:textId="77777777" w:rsidR="00A77822" w:rsidRDefault="00A77822" w:rsidP="006D59C2">
      <w:pPr>
        <w:spacing w:line="276" w:lineRule="auto"/>
        <w:jc w:val="left"/>
        <w:rPr>
          <w:rStyle w:val="st"/>
          <w:rFonts w:cs="Times New Roman"/>
          <w:b/>
          <w:szCs w:val="26"/>
        </w:rPr>
      </w:pPr>
    </w:p>
    <w:p w14:paraId="06087347" w14:textId="77777777" w:rsidR="00A77822" w:rsidRDefault="00A77822" w:rsidP="006D59C2">
      <w:pPr>
        <w:spacing w:line="276" w:lineRule="auto"/>
        <w:jc w:val="left"/>
        <w:rPr>
          <w:rStyle w:val="st"/>
          <w:rFonts w:cs="Times New Roman"/>
          <w:b/>
          <w:szCs w:val="26"/>
        </w:rPr>
      </w:pPr>
    </w:p>
    <w:p w14:paraId="0D3B3101" w14:textId="77777777" w:rsidR="00A77822" w:rsidRDefault="00A77822" w:rsidP="006D59C2">
      <w:pPr>
        <w:spacing w:line="276" w:lineRule="auto"/>
        <w:jc w:val="left"/>
        <w:rPr>
          <w:rStyle w:val="st"/>
          <w:rFonts w:cs="Times New Roman"/>
          <w:b/>
          <w:szCs w:val="26"/>
        </w:rPr>
      </w:pPr>
    </w:p>
    <w:p w14:paraId="32D3AE68" w14:textId="77777777" w:rsidR="00A77822" w:rsidRDefault="00A77822" w:rsidP="006D59C2">
      <w:pPr>
        <w:spacing w:line="276" w:lineRule="auto"/>
        <w:jc w:val="left"/>
        <w:rPr>
          <w:rStyle w:val="st"/>
          <w:rFonts w:cs="Times New Roman"/>
          <w:b/>
          <w:szCs w:val="26"/>
        </w:rPr>
      </w:pPr>
    </w:p>
    <w:p w14:paraId="7DD6AAB6" w14:textId="77777777" w:rsidR="00A77822" w:rsidRDefault="00A77822" w:rsidP="006D59C2">
      <w:pPr>
        <w:spacing w:line="276" w:lineRule="auto"/>
        <w:jc w:val="left"/>
        <w:rPr>
          <w:rStyle w:val="st"/>
          <w:rFonts w:cs="Times New Roman"/>
          <w:b/>
          <w:szCs w:val="26"/>
        </w:rPr>
      </w:pPr>
    </w:p>
    <w:p w14:paraId="2F600DA4" w14:textId="77777777" w:rsidR="00A77822" w:rsidRDefault="00A77822" w:rsidP="006D59C2">
      <w:pPr>
        <w:spacing w:line="276" w:lineRule="auto"/>
        <w:jc w:val="left"/>
        <w:rPr>
          <w:rStyle w:val="st"/>
          <w:rFonts w:cs="Times New Roman"/>
          <w:b/>
          <w:szCs w:val="26"/>
        </w:rPr>
      </w:pPr>
    </w:p>
    <w:p w14:paraId="395BAAA0" w14:textId="0105E231" w:rsidR="00DC6DCB" w:rsidRPr="00B414A0" w:rsidRDefault="00DC6DCB" w:rsidP="006D59C2">
      <w:pPr>
        <w:overflowPunct/>
        <w:autoSpaceDE/>
        <w:autoSpaceDN/>
        <w:adjustRightInd/>
        <w:spacing w:after="0" w:line="276" w:lineRule="auto"/>
        <w:jc w:val="left"/>
        <w:textAlignment w:val="auto"/>
        <w:rPr>
          <w:rStyle w:val="st"/>
          <w:rFonts w:cs="Times New Roman"/>
          <w:b/>
          <w:szCs w:val="26"/>
        </w:rPr>
      </w:pPr>
      <w:r w:rsidRPr="00B414A0">
        <w:rPr>
          <w:rStyle w:val="st"/>
          <w:rFonts w:cs="Times New Roman"/>
          <w:b/>
          <w:szCs w:val="26"/>
        </w:rPr>
        <w:lastRenderedPageBreak/>
        <w:t>DANH SÁCH CÁC BẢNG / TABLES</w:t>
      </w:r>
    </w:p>
    <w:p w14:paraId="0F83194F" w14:textId="77777777" w:rsidR="00A77822" w:rsidRDefault="00E86FAE" w:rsidP="006D59C2">
      <w:pPr>
        <w:pStyle w:val="TableofFigures"/>
        <w:tabs>
          <w:tab w:val="right" w:leader="dot" w:pos="9736"/>
        </w:tabs>
        <w:spacing w:line="276" w:lineRule="auto"/>
        <w:rPr>
          <w:rFonts w:asciiTheme="minorHAnsi" w:eastAsiaTheme="minorEastAsia" w:hAnsiTheme="minorHAnsi" w:cstheme="minorBidi"/>
          <w:noProof/>
          <w:sz w:val="22"/>
          <w:szCs w:val="22"/>
        </w:rPr>
      </w:pPr>
      <w:r w:rsidRPr="00B414A0">
        <w:rPr>
          <w:rStyle w:val="st"/>
          <w:rFonts w:cs="Times New Roman"/>
          <w:b/>
          <w:szCs w:val="26"/>
        </w:rPr>
        <w:fldChar w:fldCharType="begin"/>
      </w:r>
      <w:r w:rsidRPr="00B414A0">
        <w:rPr>
          <w:rStyle w:val="st"/>
          <w:rFonts w:cs="Times New Roman"/>
          <w:b/>
          <w:szCs w:val="26"/>
        </w:rPr>
        <w:instrText xml:space="preserve"> TOC \h \z \c "Bảng" </w:instrText>
      </w:r>
      <w:r w:rsidRPr="00B414A0">
        <w:rPr>
          <w:rStyle w:val="st"/>
          <w:rFonts w:cs="Times New Roman"/>
          <w:b/>
          <w:szCs w:val="26"/>
        </w:rPr>
        <w:fldChar w:fldCharType="separate"/>
      </w:r>
      <w:hyperlink w:anchor="_Toc44593930" w:history="1">
        <w:r w:rsidR="00A77822" w:rsidRPr="00826F37">
          <w:rPr>
            <w:rStyle w:val="Hyperlink"/>
            <w:noProof/>
          </w:rPr>
          <w:t>Bảng 1: Đặc tả yêu cầu antenna</w:t>
        </w:r>
        <w:r w:rsidR="00A77822" w:rsidRPr="00826F37">
          <w:rPr>
            <w:rStyle w:val="Hyperlink"/>
            <w:noProof/>
            <w:lang w:val="vi-VN"/>
          </w:rPr>
          <w:t xml:space="preserve"> Zigbee, Bluetooth và WiFi</w:t>
        </w:r>
        <w:r w:rsidR="00A77822">
          <w:rPr>
            <w:noProof/>
            <w:webHidden/>
          </w:rPr>
          <w:tab/>
        </w:r>
        <w:r w:rsidR="00A77822">
          <w:rPr>
            <w:noProof/>
            <w:webHidden/>
          </w:rPr>
          <w:fldChar w:fldCharType="begin"/>
        </w:r>
        <w:r w:rsidR="00A77822">
          <w:rPr>
            <w:noProof/>
            <w:webHidden/>
          </w:rPr>
          <w:instrText xml:space="preserve"> PAGEREF _Toc44593930 \h </w:instrText>
        </w:r>
        <w:r w:rsidR="00A77822">
          <w:rPr>
            <w:noProof/>
            <w:webHidden/>
          </w:rPr>
        </w:r>
        <w:r w:rsidR="00A77822">
          <w:rPr>
            <w:noProof/>
            <w:webHidden/>
          </w:rPr>
          <w:fldChar w:fldCharType="separate"/>
        </w:r>
        <w:r w:rsidR="00A77822">
          <w:rPr>
            <w:noProof/>
            <w:webHidden/>
          </w:rPr>
          <w:t>54</w:t>
        </w:r>
        <w:r w:rsidR="00A77822">
          <w:rPr>
            <w:noProof/>
            <w:webHidden/>
          </w:rPr>
          <w:fldChar w:fldCharType="end"/>
        </w:r>
      </w:hyperlink>
    </w:p>
    <w:p w14:paraId="336E991B"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31" w:history="1">
        <w:r w:rsidR="00A77822" w:rsidRPr="00826F37">
          <w:rPr>
            <w:rStyle w:val="Hyperlink"/>
            <w:noProof/>
          </w:rPr>
          <w:t>Bảng 2: Các giải pháp antenna</w:t>
        </w:r>
        <w:r w:rsidR="00A77822">
          <w:rPr>
            <w:noProof/>
            <w:webHidden/>
          </w:rPr>
          <w:tab/>
        </w:r>
        <w:r w:rsidR="00A77822">
          <w:rPr>
            <w:noProof/>
            <w:webHidden/>
          </w:rPr>
          <w:fldChar w:fldCharType="begin"/>
        </w:r>
        <w:r w:rsidR="00A77822">
          <w:rPr>
            <w:noProof/>
            <w:webHidden/>
          </w:rPr>
          <w:instrText xml:space="preserve"> PAGEREF _Toc44593931 \h </w:instrText>
        </w:r>
        <w:r w:rsidR="00A77822">
          <w:rPr>
            <w:noProof/>
            <w:webHidden/>
          </w:rPr>
        </w:r>
        <w:r w:rsidR="00A77822">
          <w:rPr>
            <w:noProof/>
            <w:webHidden/>
          </w:rPr>
          <w:fldChar w:fldCharType="separate"/>
        </w:r>
        <w:r w:rsidR="00A77822">
          <w:rPr>
            <w:noProof/>
            <w:webHidden/>
          </w:rPr>
          <w:t>55</w:t>
        </w:r>
        <w:r w:rsidR="00A77822">
          <w:rPr>
            <w:noProof/>
            <w:webHidden/>
          </w:rPr>
          <w:fldChar w:fldCharType="end"/>
        </w:r>
      </w:hyperlink>
    </w:p>
    <w:p w14:paraId="34F47D7F"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32" w:history="1">
        <w:r w:rsidR="00A77822" w:rsidRPr="00826F37">
          <w:rPr>
            <w:rStyle w:val="Hyperlink"/>
            <w:noProof/>
          </w:rPr>
          <w:t>Bảng 3: Các giải pháp truyền thông không dây</w:t>
        </w:r>
        <w:r w:rsidR="00A77822">
          <w:rPr>
            <w:noProof/>
            <w:webHidden/>
          </w:rPr>
          <w:tab/>
        </w:r>
        <w:r w:rsidR="00A77822">
          <w:rPr>
            <w:noProof/>
            <w:webHidden/>
          </w:rPr>
          <w:fldChar w:fldCharType="begin"/>
        </w:r>
        <w:r w:rsidR="00A77822">
          <w:rPr>
            <w:noProof/>
            <w:webHidden/>
          </w:rPr>
          <w:instrText xml:space="preserve"> PAGEREF _Toc44593932 \h </w:instrText>
        </w:r>
        <w:r w:rsidR="00A77822">
          <w:rPr>
            <w:noProof/>
            <w:webHidden/>
          </w:rPr>
        </w:r>
        <w:r w:rsidR="00A77822">
          <w:rPr>
            <w:noProof/>
            <w:webHidden/>
          </w:rPr>
          <w:fldChar w:fldCharType="separate"/>
        </w:r>
        <w:r w:rsidR="00A77822">
          <w:rPr>
            <w:noProof/>
            <w:webHidden/>
          </w:rPr>
          <w:t>70</w:t>
        </w:r>
        <w:r w:rsidR="00A77822">
          <w:rPr>
            <w:noProof/>
            <w:webHidden/>
          </w:rPr>
          <w:fldChar w:fldCharType="end"/>
        </w:r>
      </w:hyperlink>
    </w:p>
    <w:p w14:paraId="227F3F10"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33" w:history="1">
        <w:r w:rsidR="00A77822" w:rsidRPr="00826F37">
          <w:rPr>
            <w:rStyle w:val="Hyperlink"/>
            <w:noProof/>
          </w:rPr>
          <w:t>Bảng 4: Các hãng cung cấp giải pháp Zigbee</w:t>
        </w:r>
        <w:r w:rsidR="00A77822">
          <w:rPr>
            <w:noProof/>
            <w:webHidden/>
          </w:rPr>
          <w:tab/>
        </w:r>
        <w:r w:rsidR="00A77822">
          <w:rPr>
            <w:noProof/>
            <w:webHidden/>
          </w:rPr>
          <w:fldChar w:fldCharType="begin"/>
        </w:r>
        <w:r w:rsidR="00A77822">
          <w:rPr>
            <w:noProof/>
            <w:webHidden/>
          </w:rPr>
          <w:instrText xml:space="preserve"> PAGEREF _Toc44593933 \h </w:instrText>
        </w:r>
        <w:r w:rsidR="00A77822">
          <w:rPr>
            <w:noProof/>
            <w:webHidden/>
          </w:rPr>
        </w:r>
        <w:r w:rsidR="00A77822">
          <w:rPr>
            <w:noProof/>
            <w:webHidden/>
          </w:rPr>
          <w:fldChar w:fldCharType="separate"/>
        </w:r>
        <w:r w:rsidR="00A77822">
          <w:rPr>
            <w:noProof/>
            <w:webHidden/>
          </w:rPr>
          <w:t>70</w:t>
        </w:r>
        <w:r w:rsidR="00A77822">
          <w:rPr>
            <w:noProof/>
            <w:webHidden/>
          </w:rPr>
          <w:fldChar w:fldCharType="end"/>
        </w:r>
      </w:hyperlink>
    </w:p>
    <w:p w14:paraId="06A31F0F"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34" w:history="1">
        <w:r w:rsidR="00A77822" w:rsidRPr="00826F37">
          <w:rPr>
            <w:rStyle w:val="Hyperlink"/>
            <w:noProof/>
          </w:rPr>
          <w:t>Bảng 5: Các dòng SoC Zigbee của Silab</w:t>
        </w:r>
        <w:r w:rsidR="00A77822">
          <w:rPr>
            <w:noProof/>
            <w:webHidden/>
          </w:rPr>
          <w:tab/>
        </w:r>
        <w:r w:rsidR="00A77822">
          <w:rPr>
            <w:noProof/>
            <w:webHidden/>
          </w:rPr>
          <w:fldChar w:fldCharType="begin"/>
        </w:r>
        <w:r w:rsidR="00A77822">
          <w:rPr>
            <w:noProof/>
            <w:webHidden/>
          </w:rPr>
          <w:instrText xml:space="preserve"> PAGEREF _Toc44593934 \h </w:instrText>
        </w:r>
        <w:r w:rsidR="00A77822">
          <w:rPr>
            <w:noProof/>
            <w:webHidden/>
          </w:rPr>
        </w:r>
        <w:r w:rsidR="00A77822">
          <w:rPr>
            <w:noProof/>
            <w:webHidden/>
          </w:rPr>
          <w:fldChar w:fldCharType="separate"/>
        </w:r>
        <w:r w:rsidR="00A77822">
          <w:rPr>
            <w:noProof/>
            <w:webHidden/>
          </w:rPr>
          <w:t>71</w:t>
        </w:r>
        <w:r w:rsidR="00A77822">
          <w:rPr>
            <w:noProof/>
            <w:webHidden/>
          </w:rPr>
          <w:fldChar w:fldCharType="end"/>
        </w:r>
      </w:hyperlink>
    </w:p>
    <w:p w14:paraId="3AEB388C"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35" w:history="1">
        <w:r w:rsidR="00A77822" w:rsidRPr="00826F37">
          <w:rPr>
            <w:rStyle w:val="Hyperlink"/>
            <w:noProof/>
          </w:rPr>
          <w:t>Bảng 6: Đặc tả yêu cầu antenna</w:t>
        </w:r>
        <w:r w:rsidR="00A77822">
          <w:rPr>
            <w:noProof/>
            <w:webHidden/>
          </w:rPr>
          <w:tab/>
        </w:r>
        <w:r w:rsidR="00A77822">
          <w:rPr>
            <w:noProof/>
            <w:webHidden/>
          </w:rPr>
          <w:fldChar w:fldCharType="begin"/>
        </w:r>
        <w:r w:rsidR="00A77822">
          <w:rPr>
            <w:noProof/>
            <w:webHidden/>
          </w:rPr>
          <w:instrText xml:space="preserve"> PAGEREF _Toc44593935 \h </w:instrText>
        </w:r>
        <w:r w:rsidR="00A77822">
          <w:rPr>
            <w:noProof/>
            <w:webHidden/>
          </w:rPr>
        </w:r>
        <w:r w:rsidR="00A77822">
          <w:rPr>
            <w:noProof/>
            <w:webHidden/>
          </w:rPr>
          <w:fldChar w:fldCharType="separate"/>
        </w:r>
        <w:r w:rsidR="00A77822">
          <w:rPr>
            <w:noProof/>
            <w:webHidden/>
          </w:rPr>
          <w:t>71</w:t>
        </w:r>
        <w:r w:rsidR="00A77822">
          <w:rPr>
            <w:noProof/>
            <w:webHidden/>
          </w:rPr>
          <w:fldChar w:fldCharType="end"/>
        </w:r>
      </w:hyperlink>
    </w:p>
    <w:p w14:paraId="6CE5323E"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36" w:history="1">
        <w:r w:rsidR="00A77822" w:rsidRPr="00826F37">
          <w:rPr>
            <w:rStyle w:val="Hyperlink"/>
            <w:noProof/>
          </w:rPr>
          <w:t>Bảng 7: Các giải pháp antenna</w:t>
        </w:r>
        <w:r w:rsidR="00A77822">
          <w:rPr>
            <w:noProof/>
            <w:webHidden/>
          </w:rPr>
          <w:tab/>
        </w:r>
        <w:r w:rsidR="00A77822">
          <w:rPr>
            <w:noProof/>
            <w:webHidden/>
          </w:rPr>
          <w:fldChar w:fldCharType="begin"/>
        </w:r>
        <w:r w:rsidR="00A77822">
          <w:rPr>
            <w:noProof/>
            <w:webHidden/>
          </w:rPr>
          <w:instrText xml:space="preserve"> PAGEREF _Toc44593936 \h </w:instrText>
        </w:r>
        <w:r w:rsidR="00A77822">
          <w:rPr>
            <w:noProof/>
            <w:webHidden/>
          </w:rPr>
        </w:r>
        <w:r w:rsidR="00A77822">
          <w:rPr>
            <w:noProof/>
            <w:webHidden/>
          </w:rPr>
          <w:fldChar w:fldCharType="separate"/>
        </w:r>
        <w:r w:rsidR="00A77822">
          <w:rPr>
            <w:noProof/>
            <w:webHidden/>
          </w:rPr>
          <w:t>72</w:t>
        </w:r>
        <w:r w:rsidR="00A77822">
          <w:rPr>
            <w:noProof/>
            <w:webHidden/>
          </w:rPr>
          <w:fldChar w:fldCharType="end"/>
        </w:r>
      </w:hyperlink>
    </w:p>
    <w:p w14:paraId="2FC55721"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37" w:history="1">
        <w:r w:rsidR="00A77822" w:rsidRPr="00826F37">
          <w:rPr>
            <w:rStyle w:val="Hyperlink"/>
            <w:noProof/>
          </w:rPr>
          <w:t>Bảng 8: Các giải pháp Touch Controller</w:t>
        </w:r>
        <w:r w:rsidR="00A77822">
          <w:rPr>
            <w:noProof/>
            <w:webHidden/>
          </w:rPr>
          <w:tab/>
        </w:r>
        <w:r w:rsidR="00A77822">
          <w:rPr>
            <w:noProof/>
            <w:webHidden/>
          </w:rPr>
          <w:fldChar w:fldCharType="begin"/>
        </w:r>
        <w:r w:rsidR="00A77822">
          <w:rPr>
            <w:noProof/>
            <w:webHidden/>
          </w:rPr>
          <w:instrText xml:space="preserve"> PAGEREF _Toc44593937 \h </w:instrText>
        </w:r>
        <w:r w:rsidR="00A77822">
          <w:rPr>
            <w:noProof/>
            <w:webHidden/>
          </w:rPr>
        </w:r>
        <w:r w:rsidR="00A77822">
          <w:rPr>
            <w:noProof/>
            <w:webHidden/>
          </w:rPr>
          <w:fldChar w:fldCharType="separate"/>
        </w:r>
        <w:r w:rsidR="00A77822">
          <w:rPr>
            <w:noProof/>
            <w:webHidden/>
          </w:rPr>
          <w:t>73</w:t>
        </w:r>
        <w:r w:rsidR="00A77822">
          <w:rPr>
            <w:noProof/>
            <w:webHidden/>
          </w:rPr>
          <w:fldChar w:fldCharType="end"/>
        </w:r>
      </w:hyperlink>
    </w:p>
    <w:p w14:paraId="40AC6853"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38" w:history="1">
        <w:r w:rsidR="00A77822" w:rsidRPr="00826F37">
          <w:rPr>
            <w:rStyle w:val="Hyperlink"/>
            <w:noProof/>
          </w:rPr>
          <w:t>Bảng 9: Giải pháp điều khiển tải đèn</w:t>
        </w:r>
        <w:r w:rsidR="00A77822">
          <w:rPr>
            <w:noProof/>
            <w:webHidden/>
          </w:rPr>
          <w:tab/>
        </w:r>
        <w:r w:rsidR="00A77822">
          <w:rPr>
            <w:noProof/>
            <w:webHidden/>
          </w:rPr>
          <w:fldChar w:fldCharType="begin"/>
        </w:r>
        <w:r w:rsidR="00A77822">
          <w:rPr>
            <w:noProof/>
            <w:webHidden/>
          </w:rPr>
          <w:instrText xml:space="preserve"> PAGEREF _Toc44593938 \h </w:instrText>
        </w:r>
        <w:r w:rsidR="00A77822">
          <w:rPr>
            <w:noProof/>
            <w:webHidden/>
          </w:rPr>
        </w:r>
        <w:r w:rsidR="00A77822">
          <w:rPr>
            <w:noProof/>
            <w:webHidden/>
          </w:rPr>
          <w:fldChar w:fldCharType="separate"/>
        </w:r>
        <w:r w:rsidR="00A77822">
          <w:rPr>
            <w:noProof/>
            <w:webHidden/>
          </w:rPr>
          <w:t>74</w:t>
        </w:r>
        <w:r w:rsidR="00A77822">
          <w:rPr>
            <w:noProof/>
            <w:webHidden/>
          </w:rPr>
          <w:fldChar w:fldCharType="end"/>
        </w:r>
      </w:hyperlink>
    </w:p>
    <w:p w14:paraId="312B221A"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39" w:history="1">
        <w:r w:rsidR="00A77822" w:rsidRPr="00826F37">
          <w:rPr>
            <w:rStyle w:val="Hyperlink"/>
            <w:noProof/>
          </w:rPr>
          <w:t>Bảng 10: Đặc tả yêu cầu Relay</w:t>
        </w:r>
        <w:r w:rsidR="00A77822">
          <w:rPr>
            <w:noProof/>
            <w:webHidden/>
          </w:rPr>
          <w:tab/>
        </w:r>
        <w:r w:rsidR="00A77822">
          <w:rPr>
            <w:noProof/>
            <w:webHidden/>
          </w:rPr>
          <w:fldChar w:fldCharType="begin"/>
        </w:r>
        <w:r w:rsidR="00A77822">
          <w:rPr>
            <w:noProof/>
            <w:webHidden/>
          </w:rPr>
          <w:instrText xml:space="preserve"> PAGEREF _Toc44593939 \h </w:instrText>
        </w:r>
        <w:r w:rsidR="00A77822">
          <w:rPr>
            <w:noProof/>
            <w:webHidden/>
          </w:rPr>
        </w:r>
        <w:r w:rsidR="00A77822">
          <w:rPr>
            <w:noProof/>
            <w:webHidden/>
          </w:rPr>
          <w:fldChar w:fldCharType="separate"/>
        </w:r>
        <w:r w:rsidR="00A77822">
          <w:rPr>
            <w:noProof/>
            <w:webHidden/>
          </w:rPr>
          <w:t>76</w:t>
        </w:r>
        <w:r w:rsidR="00A77822">
          <w:rPr>
            <w:noProof/>
            <w:webHidden/>
          </w:rPr>
          <w:fldChar w:fldCharType="end"/>
        </w:r>
      </w:hyperlink>
    </w:p>
    <w:p w14:paraId="5EC81323"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40" w:history="1">
        <w:r w:rsidR="00A77822" w:rsidRPr="00826F37">
          <w:rPr>
            <w:rStyle w:val="Hyperlink"/>
            <w:noProof/>
          </w:rPr>
          <w:t>Bảng 11: Các giải pháp cảm ứng chạm</w:t>
        </w:r>
        <w:r w:rsidR="00A77822">
          <w:rPr>
            <w:noProof/>
            <w:webHidden/>
          </w:rPr>
          <w:tab/>
        </w:r>
        <w:r w:rsidR="00A77822">
          <w:rPr>
            <w:noProof/>
            <w:webHidden/>
          </w:rPr>
          <w:fldChar w:fldCharType="begin"/>
        </w:r>
        <w:r w:rsidR="00A77822">
          <w:rPr>
            <w:noProof/>
            <w:webHidden/>
          </w:rPr>
          <w:instrText xml:space="preserve"> PAGEREF _Toc44593940 \h </w:instrText>
        </w:r>
        <w:r w:rsidR="00A77822">
          <w:rPr>
            <w:noProof/>
            <w:webHidden/>
          </w:rPr>
        </w:r>
        <w:r w:rsidR="00A77822">
          <w:rPr>
            <w:noProof/>
            <w:webHidden/>
          </w:rPr>
          <w:fldChar w:fldCharType="separate"/>
        </w:r>
        <w:r w:rsidR="00A77822">
          <w:rPr>
            <w:noProof/>
            <w:webHidden/>
          </w:rPr>
          <w:t>77</w:t>
        </w:r>
        <w:r w:rsidR="00A77822">
          <w:rPr>
            <w:noProof/>
            <w:webHidden/>
          </w:rPr>
          <w:fldChar w:fldCharType="end"/>
        </w:r>
      </w:hyperlink>
    </w:p>
    <w:p w14:paraId="3C9321CC"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41" w:history="1">
        <w:r w:rsidR="00A77822" w:rsidRPr="00826F37">
          <w:rPr>
            <w:rStyle w:val="Hyperlink"/>
            <w:noProof/>
          </w:rPr>
          <w:t>Bảng 12: Các giải pháp dẫn cảm ứng</w:t>
        </w:r>
        <w:r w:rsidR="00A77822">
          <w:rPr>
            <w:noProof/>
            <w:webHidden/>
          </w:rPr>
          <w:tab/>
        </w:r>
        <w:r w:rsidR="00A77822">
          <w:rPr>
            <w:noProof/>
            <w:webHidden/>
          </w:rPr>
          <w:fldChar w:fldCharType="begin"/>
        </w:r>
        <w:r w:rsidR="00A77822">
          <w:rPr>
            <w:noProof/>
            <w:webHidden/>
          </w:rPr>
          <w:instrText xml:space="preserve"> PAGEREF _Toc44593941 \h </w:instrText>
        </w:r>
        <w:r w:rsidR="00A77822">
          <w:rPr>
            <w:noProof/>
            <w:webHidden/>
          </w:rPr>
        </w:r>
        <w:r w:rsidR="00A77822">
          <w:rPr>
            <w:noProof/>
            <w:webHidden/>
          </w:rPr>
          <w:fldChar w:fldCharType="separate"/>
        </w:r>
        <w:r w:rsidR="00A77822">
          <w:rPr>
            <w:noProof/>
            <w:webHidden/>
          </w:rPr>
          <w:t>78</w:t>
        </w:r>
        <w:r w:rsidR="00A77822">
          <w:rPr>
            <w:noProof/>
            <w:webHidden/>
          </w:rPr>
          <w:fldChar w:fldCharType="end"/>
        </w:r>
      </w:hyperlink>
    </w:p>
    <w:p w14:paraId="73846127"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42" w:history="1">
        <w:r w:rsidR="00A77822" w:rsidRPr="00826F37">
          <w:rPr>
            <w:rStyle w:val="Hyperlink"/>
            <w:noProof/>
          </w:rPr>
          <w:t>Bảng 13: Quy ước mức logic điều khiển LED</w:t>
        </w:r>
        <w:r w:rsidR="00A77822">
          <w:rPr>
            <w:noProof/>
            <w:webHidden/>
          </w:rPr>
          <w:tab/>
        </w:r>
        <w:r w:rsidR="00A77822">
          <w:rPr>
            <w:noProof/>
            <w:webHidden/>
          </w:rPr>
          <w:fldChar w:fldCharType="begin"/>
        </w:r>
        <w:r w:rsidR="00A77822">
          <w:rPr>
            <w:noProof/>
            <w:webHidden/>
          </w:rPr>
          <w:instrText xml:space="preserve"> PAGEREF _Toc44593942 \h </w:instrText>
        </w:r>
        <w:r w:rsidR="00A77822">
          <w:rPr>
            <w:noProof/>
            <w:webHidden/>
          </w:rPr>
        </w:r>
        <w:r w:rsidR="00A77822">
          <w:rPr>
            <w:noProof/>
            <w:webHidden/>
          </w:rPr>
          <w:fldChar w:fldCharType="separate"/>
        </w:r>
        <w:r w:rsidR="00A77822">
          <w:rPr>
            <w:noProof/>
            <w:webHidden/>
          </w:rPr>
          <w:t>79</w:t>
        </w:r>
        <w:r w:rsidR="00A77822">
          <w:rPr>
            <w:noProof/>
            <w:webHidden/>
          </w:rPr>
          <w:fldChar w:fldCharType="end"/>
        </w:r>
      </w:hyperlink>
    </w:p>
    <w:p w14:paraId="38901166"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43" w:history="1">
        <w:r w:rsidR="00A77822" w:rsidRPr="00826F37">
          <w:rPr>
            <w:rStyle w:val="Hyperlink"/>
            <w:noProof/>
          </w:rPr>
          <w:t>Bảng 14: Đặc tả yêu cầu khối nguồn AC-DC</w:t>
        </w:r>
        <w:r w:rsidR="00A77822">
          <w:rPr>
            <w:noProof/>
            <w:webHidden/>
          </w:rPr>
          <w:tab/>
        </w:r>
        <w:r w:rsidR="00A77822">
          <w:rPr>
            <w:noProof/>
            <w:webHidden/>
          </w:rPr>
          <w:fldChar w:fldCharType="begin"/>
        </w:r>
        <w:r w:rsidR="00A77822">
          <w:rPr>
            <w:noProof/>
            <w:webHidden/>
          </w:rPr>
          <w:instrText xml:space="preserve"> PAGEREF _Toc44593943 \h </w:instrText>
        </w:r>
        <w:r w:rsidR="00A77822">
          <w:rPr>
            <w:noProof/>
            <w:webHidden/>
          </w:rPr>
        </w:r>
        <w:r w:rsidR="00A77822">
          <w:rPr>
            <w:noProof/>
            <w:webHidden/>
          </w:rPr>
          <w:fldChar w:fldCharType="separate"/>
        </w:r>
        <w:r w:rsidR="00A77822">
          <w:rPr>
            <w:noProof/>
            <w:webHidden/>
          </w:rPr>
          <w:t>81</w:t>
        </w:r>
        <w:r w:rsidR="00A77822">
          <w:rPr>
            <w:noProof/>
            <w:webHidden/>
          </w:rPr>
          <w:fldChar w:fldCharType="end"/>
        </w:r>
      </w:hyperlink>
    </w:p>
    <w:p w14:paraId="09F85631"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44" w:history="1">
        <w:r w:rsidR="00A77822" w:rsidRPr="00826F37">
          <w:rPr>
            <w:rStyle w:val="Hyperlink"/>
            <w:noProof/>
          </w:rPr>
          <w:t>Bảng 15: Công suất không tải và hiệu suất yêu cầu đối với khối AC-DC</w:t>
        </w:r>
        <w:r w:rsidR="00A77822">
          <w:rPr>
            <w:noProof/>
            <w:webHidden/>
          </w:rPr>
          <w:tab/>
        </w:r>
        <w:r w:rsidR="00A77822">
          <w:rPr>
            <w:noProof/>
            <w:webHidden/>
          </w:rPr>
          <w:fldChar w:fldCharType="begin"/>
        </w:r>
        <w:r w:rsidR="00A77822">
          <w:rPr>
            <w:noProof/>
            <w:webHidden/>
          </w:rPr>
          <w:instrText xml:space="preserve"> PAGEREF _Toc44593944 \h </w:instrText>
        </w:r>
        <w:r w:rsidR="00A77822">
          <w:rPr>
            <w:noProof/>
            <w:webHidden/>
          </w:rPr>
        </w:r>
        <w:r w:rsidR="00A77822">
          <w:rPr>
            <w:noProof/>
            <w:webHidden/>
          </w:rPr>
          <w:fldChar w:fldCharType="separate"/>
        </w:r>
        <w:r w:rsidR="00A77822">
          <w:rPr>
            <w:noProof/>
            <w:webHidden/>
          </w:rPr>
          <w:t>82</w:t>
        </w:r>
        <w:r w:rsidR="00A77822">
          <w:rPr>
            <w:noProof/>
            <w:webHidden/>
          </w:rPr>
          <w:fldChar w:fldCharType="end"/>
        </w:r>
      </w:hyperlink>
    </w:p>
    <w:p w14:paraId="170F4B01"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45" w:history="1">
        <w:r w:rsidR="00A77822" w:rsidRPr="00826F37">
          <w:rPr>
            <w:rStyle w:val="Hyperlink"/>
            <w:noProof/>
          </w:rPr>
          <w:t>Bảng 16: Đặc tả yêu cầu khối Overvoltage protection</w:t>
        </w:r>
        <w:r w:rsidR="00A77822">
          <w:rPr>
            <w:noProof/>
            <w:webHidden/>
          </w:rPr>
          <w:tab/>
        </w:r>
        <w:r w:rsidR="00A77822">
          <w:rPr>
            <w:noProof/>
            <w:webHidden/>
          </w:rPr>
          <w:fldChar w:fldCharType="begin"/>
        </w:r>
        <w:r w:rsidR="00A77822">
          <w:rPr>
            <w:noProof/>
            <w:webHidden/>
          </w:rPr>
          <w:instrText xml:space="preserve"> PAGEREF _Toc44593945 \h </w:instrText>
        </w:r>
        <w:r w:rsidR="00A77822">
          <w:rPr>
            <w:noProof/>
            <w:webHidden/>
          </w:rPr>
        </w:r>
        <w:r w:rsidR="00A77822">
          <w:rPr>
            <w:noProof/>
            <w:webHidden/>
          </w:rPr>
          <w:fldChar w:fldCharType="separate"/>
        </w:r>
        <w:r w:rsidR="00A77822">
          <w:rPr>
            <w:noProof/>
            <w:webHidden/>
          </w:rPr>
          <w:t>83</w:t>
        </w:r>
        <w:r w:rsidR="00A77822">
          <w:rPr>
            <w:noProof/>
            <w:webHidden/>
          </w:rPr>
          <w:fldChar w:fldCharType="end"/>
        </w:r>
      </w:hyperlink>
    </w:p>
    <w:p w14:paraId="40BD177E"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46" w:history="1">
        <w:r w:rsidR="00A77822" w:rsidRPr="00826F37">
          <w:rPr>
            <w:rStyle w:val="Hyperlink"/>
            <w:noProof/>
          </w:rPr>
          <w:t>Bảng 17: Đặc tả yêu cầu cho cầu chì</w:t>
        </w:r>
        <w:r w:rsidR="00A77822">
          <w:rPr>
            <w:noProof/>
            <w:webHidden/>
          </w:rPr>
          <w:tab/>
        </w:r>
        <w:r w:rsidR="00A77822">
          <w:rPr>
            <w:noProof/>
            <w:webHidden/>
          </w:rPr>
          <w:fldChar w:fldCharType="begin"/>
        </w:r>
        <w:r w:rsidR="00A77822">
          <w:rPr>
            <w:noProof/>
            <w:webHidden/>
          </w:rPr>
          <w:instrText xml:space="preserve"> PAGEREF _Toc44593946 \h </w:instrText>
        </w:r>
        <w:r w:rsidR="00A77822">
          <w:rPr>
            <w:noProof/>
            <w:webHidden/>
          </w:rPr>
        </w:r>
        <w:r w:rsidR="00A77822">
          <w:rPr>
            <w:noProof/>
            <w:webHidden/>
          </w:rPr>
          <w:fldChar w:fldCharType="separate"/>
        </w:r>
        <w:r w:rsidR="00A77822">
          <w:rPr>
            <w:noProof/>
            <w:webHidden/>
          </w:rPr>
          <w:t>84</w:t>
        </w:r>
        <w:r w:rsidR="00A77822">
          <w:rPr>
            <w:noProof/>
            <w:webHidden/>
          </w:rPr>
          <w:fldChar w:fldCharType="end"/>
        </w:r>
      </w:hyperlink>
    </w:p>
    <w:p w14:paraId="313B041B"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47" w:history="1">
        <w:r w:rsidR="00A77822" w:rsidRPr="00826F37">
          <w:rPr>
            <w:rStyle w:val="Hyperlink"/>
            <w:noProof/>
          </w:rPr>
          <w:t>Bảng 17: Bảng mô tả các thành phần trong sơ đồ khối</w:t>
        </w:r>
        <w:r w:rsidR="00A77822">
          <w:rPr>
            <w:noProof/>
            <w:webHidden/>
          </w:rPr>
          <w:tab/>
        </w:r>
        <w:r w:rsidR="00A77822">
          <w:rPr>
            <w:noProof/>
            <w:webHidden/>
          </w:rPr>
          <w:fldChar w:fldCharType="begin"/>
        </w:r>
        <w:r w:rsidR="00A77822">
          <w:rPr>
            <w:noProof/>
            <w:webHidden/>
          </w:rPr>
          <w:instrText xml:space="preserve"> PAGEREF _Toc44593947 \h </w:instrText>
        </w:r>
        <w:r w:rsidR="00A77822">
          <w:rPr>
            <w:noProof/>
            <w:webHidden/>
          </w:rPr>
        </w:r>
        <w:r w:rsidR="00A77822">
          <w:rPr>
            <w:noProof/>
            <w:webHidden/>
          </w:rPr>
          <w:fldChar w:fldCharType="separate"/>
        </w:r>
        <w:r w:rsidR="00A77822">
          <w:rPr>
            <w:noProof/>
            <w:webHidden/>
          </w:rPr>
          <w:t>96</w:t>
        </w:r>
        <w:r w:rsidR="00A77822">
          <w:rPr>
            <w:noProof/>
            <w:webHidden/>
          </w:rPr>
          <w:fldChar w:fldCharType="end"/>
        </w:r>
      </w:hyperlink>
    </w:p>
    <w:p w14:paraId="401956A7"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48" w:history="1">
        <w:r w:rsidR="00A77822" w:rsidRPr="00826F37">
          <w:rPr>
            <w:rStyle w:val="Hyperlink"/>
            <w:noProof/>
          </w:rPr>
          <w:t>Bảng 18: Số lượng GPIO cần để xử lý nút bấm</w:t>
        </w:r>
        <w:r w:rsidR="00A77822">
          <w:rPr>
            <w:noProof/>
            <w:webHidden/>
          </w:rPr>
          <w:tab/>
        </w:r>
        <w:r w:rsidR="00A77822">
          <w:rPr>
            <w:noProof/>
            <w:webHidden/>
          </w:rPr>
          <w:fldChar w:fldCharType="begin"/>
        </w:r>
        <w:r w:rsidR="00A77822">
          <w:rPr>
            <w:noProof/>
            <w:webHidden/>
          </w:rPr>
          <w:instrText xml:space="preserve"> PAGEREF _Toc44593948 \h </w:instrText>
        </w:r>
        <w:r w:rsidR="00A77822">
          <w:rPr>
            <w:noProof/>
            <w:webHidden/>
          </w:rPr>
        </w:r>
        <w:r w:rsidR="00A77822">
          <w:rPr>
            <w:noProof/>
            <w:webHidden/>
          </w:rPr>
          <w:fldChar w:fldCharType="separate"/>
        </w:r>
        <w:r w:rsidR="00A77822">
          <w:rPr>
            <w:noProof/>
            <w:webHidden/>
          </w:rPr>
          <w:t>97</w:t>
        </w:r>
        <w:r w:rsidR="00A77822">
          <w:rPr>
            <w:noProof/>
            <w:webHidden/>
          </w:rPr>
          <w:fldChar w:fldCharType="end"/>
        </w:r>
      </w:hyperlink>
    </w:p>
    <w:p w14:paraId="271E0C27"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49" w:history="1">
        <w:r w:rsidR="00A77822" w:rsidRPr="00826F37">
          <w:rPr>
            <w:rStyle w:val="Hyperlink"/>
            <w:noProof/>
          </w:rPr>
          <w:t>Bảng 19: Số lượng GPIO cần để điều khiển khối switch</w:t>
        </w:r>
        <w:r w:rsidR="00A77822">
          <w:rPr>
            <w:noProof/>
            <w:webHidden/>
          </w:rPr>
          <w:tab/>
        </w:r>
        <w:r w:rsidR="00A77822">
          <w:rPr>
            <w:noProof/>
            <w:webHidden/>
          </w:rPr>
          <w:fldChar w:fldCharType="begin"/>
        </w:r>
        <w:r w:rsidR="00A77822">
          <w:rPr>
            <w:noProof/>
            <w:webHidden/>
          </w:rPr>
          <w:instrText xml:space="preserve"> PAGEREF _Toc44593949 \h </w:instrText>
        </w:r>
        <w:r w:rsidR="00A77822">
          <w:rPr>
            <w:noProof/>
            <w:webHidden/>
          </w:rPr>
        </w:r>
        <w:r w:rsidR="00A77822">
          <w:rPr>
            <w:noProof/>
            <w:webHidden/>
          </w:rPr>
          <w:fldChar w:fldCharType="separate"/>
        </w:r>
        <w:r w:rsidR="00A77822">
          <w:rPr>
            <w:noProof/>
            <w:webHidden/>
          </w:rPr>
          <w:t>97</w:t>
        </w:r>
        <w:r w:rsidR="00A77822">
          <w:rPr>
            <w:noProof/>
            <w:webHidden/>
          </w:rPr>
          <w:fldChar w:fldCharType="end"/>
        </w:r>
      </w:hyperlink>
    </w:p>
    <w:p w14:paraId="46C4F295"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50" w:history="1">
        <w:r w:rsidR="00A77822" w:rsidRPr="00826F37">
          <w:rPr>
            <w:rStyle w:val="Hyperlink"/>
            <w:noProof/>
          </w:rPr>
          <w:t>Bảng 20: Số lượng GPIO cần để điều khiển khối LED</w:t>
        </w:r>
        <w:r w:rsidR="00A77822">
          <w:rPr>
            <w:noProof/>
            <w:webHidden/>
          </w:rPr>
          <w:tab/>
        </w:r>
        <w:r w:rsidR="00A77822">
          <w:rPr>
            <w:noProof/>
            <w:webHidden/>
          </w:rPr>
          <w:fldChar w:fldCharType="begin"/>
        </w:r>
        <w:r w:rsidR="00A77822">
          <w:rPr>
            <w:noProof/>
            <w:webHidden/>
          </w:rPr>
          <w:instrText xml:space="preserve"> PAGEREF _Toc44593950 \h </w:instrText>
        </w:r>
        <w:r w:rsidR="00A77822">
          <w:rPr>
            <w:noProof/>
            <w:webHidden/>
          </w:rPr>
        </w:r>
        <w:r w:rsidR="00A77822">
          <w:rPr>
            <w:noProof/>
            <w:webHidden/>
          </w:rPr>
          <w:fldChar w:fldCharType="separate"/>
        </w:r>
        <w:r w:rsidR="00A77822">
          <w:rPr>
            <w:noProof/>
            <w:webHidden/>
          </w:rPr>
          <w:t>98</w:t>
        </w:r>
        <w:r w:rsidR="00A77822">
          <w:rPr>
            <w:noProof/>
            <w:webHidden/>
          </w:rPr>
          <w:fldChar w:fldCharType="end"/>
        </w:r>
      </w:hyperlink>
    </w:p>
    <w:p w14:paraId="0C9B23BC"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51" w:history="1">
        <w:r w:rsidR="00A77822" w:rsidRPr="00826F37">
          <w:rPr>
            <w:rStyle w:val="Hyperlink"/>
            <w:noProof/>
          </w:rPr>
          <w:t>Bảng 5: Yêu cầu đối với bộ nhớ dữ liệu trạng thái và dữ liệu calibration của thiết bị</w:t>
        </w:r>
        <w:r w:rsidR="00A77822">
          <w:rPr>
            <w:noProof/>
            <w:webHidden/>
          </w:rPr>
          <w:tab/>
        </w:r>
        <w:r w:rsidR="00A77822">
          <w:rPr>
            <w:noProof/>
            <w:webHidden/>
          </w:rPr>
          <w:fldChar w:fldCharType="begin"/>
        </w:r>
        <w:r w:rsidR="00A77822">
          <w:rPr>
            <w:noProof/>
            <w:webHidden/>
          </w:rPr>
          <w:instrText xml:space="preserve"> PAGEREF _Toc44593951 \h </w:instrText>
        </w:r>
        <w:r w:rsidR="00A77822">
          <w:rPr>
            <w:noProof/>
            <w:webHidden/>
          </w:rPr>
        </w:r>
        <w:r w:rsidR="00A77822">
          <w:rPr>
            <w:noProof/>
            <w:webHidden/>
          </w:rPr>
          <w:fldChar w:fldCharType="separate"/>
        </w:r>
        <w:r w:rsidR="00A77822">
          <w:rPr>
            <w:noProof/>
            <w:webHidden/>
          </w:rPr>
          <w:t>98</w:t>
        </w:r>
        <w:r w:rsidR="00A77822">
          <w:rPr>
            <w:noProof/>
            <w:webHidden/>
          </w:rPr>
          <w:fldChar w:fldCharType="end"/>
        </w:r>
      </w:hyperlink>
    </w:p>
    <w:p w14:paraId="36B6A276"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52" w:history="1">
        <w:r w:rsidR="00A77822" w:rsidRPr="00826F37">
          <w:rPr>
            <w:rStyle w:val="Hyperlink"/>
            <w:noProof/>
          </w:rPr>
          <w:t>Bảng 22: Các dòng SoC Zigbee của Silab</w:t>
        </w:r>
        <w:r w:rsidR="00A77822">
          <w:rPr>
            <w:noProof/>
            <w:webHidden/>
          </w:rPr>
          <w:tab/>
        </w:r>
        <w:r w:rsidR="00A77822">
          <w:rPr>
            <w:noProof/>
            <w:webHidden/>
          </w:rPr>
          <w:fldChar w:fldCharType="begin"/>
        </w:r>
        <w:r w:rsidR="00A77822">
          <w:rPr>
            <w:noProof/>
            <w:webHidden/>
          </w:rPr>
          <w:instrText xml:space="preserve"> PAGEREF _Toc44593952 \h </w:instrText>
        </w:r>
        <w:r w:rsidR="00A77822">
          <w:rPr>
            <w:noProof/>
            <w:webHidden/>
          </w:rPr>
        </w:r>
        <w:r w:rsidR="00A77822">
          <w:rPr>
            <w:noProof/>
            <w:webHidden/>
          </w:rPr>
          <w:fldChar w:fldCharType="separate"/>
        </w:r>
        <w:r w:rsidR="00A77822">
          <w:rPr>
            <w:noProof/>
            <w:webHidden/>
          </w:rPr>
          <w:t>99</w:t>
        </w:r>
        <w:r w:rsidR="00A77822">
          <w:rPr>
            <w:noProof/>
            <w:webHidden/>
          </w:rPr>
          <w:fldChar w:fldCharType="end"/>
        </w:r>
      </w:hyperlink>
    </w:p>
    <w:p w14:paraId="1783676E"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53" w:history="1">
        <w:r w:rsidR="00A77822" w:rsidRPr="00826F37">
          <w:rPr>
            <w:rStyle w:val="Hyperlink"/>
            <w:noProof/>
          </w:rPr>
          <w:t>Bảng 23: So sánh giải pháp nút bấm cơ khí và nút bấm cảm ứng</w:t>
        </w:r>
        <w:r w:rsidR="00A77822">
          <w:rPr>
            <w:noProof/>
            <w:webHidden/>
          </w:rPr>
          <w:tab/>
        </w:r>
        <w:r w:rsidR="00A77822">
          <w:rPr>
            <w:noProof/>
            <w:webHidden/>
          </w:rPr>
          <w:fldChar w:fldCharType="begin"/>
        </w:r>
        <w:r w:rsidR="00A77822">
          <w:rPr>
            <w:noProof/>
            <w:webHidden/>
          </w:rPr>
          <w:instrText xml:space="preserve"> PAGEREF _Toc44593953 \h </w:instrText>
        </w:r>
        <w:r w:rsidR="00A77822">
          <w:rPr>
            <w:noProof/>
            <w:webHidden/>
          </w:rPr>
        </w:r>
        <w:r w:rsidR="00A77822">
          <w:rPr>
            <w:noProof/>
            <w:webHidden/>
          </w:rPr>
          <w:fldChar w:fldCharType="separate"/>
        </w:r>
        <w:r w:rsidR="00A77822">
          <w:rPr>
            <w:noProof/>
            <w:webHidden/>
          </w:rPr>
          <w:t>100</w:t>
        </w:r>
        <w:r w:rsidR="00A77822">
          <w:rPr>
            <w:noProof/>
            <w:webHidden/>
          </w:rPr>
          <w:fldChar w:fldCharType="end"/>
        </w:r>
      </w:hyperlink>
    </w:p>
    <w:p w14:paraId="2723A348"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54" w:history="1">
        <w:r w:rsidR="00A77822" w:rsidRPr="00826F37">
          <w:rPr>
            <w:rStyle w:val="Hyperlink"/>
            <w:noProof/>
          </w:rPr>
          <w:t>Bảng 24: Yêu cầu đối với khối Led</w:t>
        </w:r>
        <w:r w:rsidR="00A77822">
          <w:rPr>
            <w:noProof/>
            <w:webHidden/>
          </w:rPr>
          <w:tab/>
        </w:r>
        <w:r w:rsidR="00A77822">
          <w:rPr>
            <w:noProof/>
            <w:webHidden/>
          </w:rPr>
          <w:fldChar w:fldCharType="begin"/>
        </w:r>
        <w:r w:rsidR="00A77822">
          <w:rPr>
            <w:noProof/>
            <w:webHidden/>
          </w:rPr>
          <w:instrText xml:space="preserve"> PAGEREF _Toc44593954 \h </w:instrText>
        </w:r>
        <w:r w:rsidR="00A77822">
          <w:rPr>
            <w:noProof/>
            <w:webHidden/>
          </w:rPr>
        </w:r>
        <w:r w:rsidR="00A77822">
          <w:rPr>
            <w:noProof/>
            <w:webHidden/>
          </w:rPr>
          <w:fldChar w:fldCharType="separate"/>
        </w:r>
        <w:r w:rsidR="00A77822">
          <w:rPr>
            <w:noProof/>
            <w:webHidden/>
          </w:rPr>
          <w:t>100</w:t>
        </w:r>
        <w:r w:rsidR="00A77822">
          <w:rPr>
            <w:noProof/>
            <w:webHidden/>
          </w:rPr>
          <w:fldChar w:fldCharType="end"/>
        </w:r>
      </w:hyperlink>
    </w:p>
    <w:p w14:paraId="1D3BBD1A"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55" w:history="1">
        <w:r w:rsidR="00A77822" w:rsidRPr="00826F37">
          <w:rPr>
            <w:rStyle w:val="Hyperlink"/>
            <w:noProof/>
          </w:rPr>
          <w:t>Bảng 25: Yêu cầu đối với khối connector</w:t>
        </w:r>
        <w:r w:rsidR="00A77822">
          <w:rPr>
            <w:noProof/>
            <w:webHidden/>
          </w:rPr>
          <w:tab/>
        </w:r>
        <w:r w:rsidR="00A77822">
          <w:rPr>
            <w:noProof/>
            <w:webHidden/>
          </w:rPr>
          <w:fldChar w:fldCharType="begin"/>
        </w:r>
        <w:r w:rsidR="00A77822">
          <w:rPr>
            <w:noProof/>
            <w:webHidden/>
          </w:rPr>
          <w:instrText xml:space="preserve"> PAGEREF _Toc44593955 \h </w:instrText>
        </w:r>
        <w:r w:rsidR="00A77822">
          <w:rPr>
            <w:noProof/>
            <w:webHidden/>
          </w:rPr>
        </w:r>
        <w:r w:rsidR="00A77822">
          <w:rPr>
            <w:noProof/>
            <w:webHidden/>
          </w:rPr>
          <w:fldChar w:fldCharType="separate"/>
        </w:r>
        <w:r w:rsidR="00A77822">
          <w:rPr>
            <w:noProof/>
            <w:webHidden/>
          </w:rPr>
          <w:t>101</w:t>
        </w:r>
        <w:r w:rsidR="00A77822">
          <w:rPr>
            <w:noProof/>
            <w:webHidden/>
          </w:rPr>
          <w:fldChar w:fldCharType="end"/>
        </w:r>
      </w:hyperlink>
    </w:p>
    <w:p w14:paraId="17D24DEA"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56" w:history="1">
        <w:r w:rsidR="00A77822" w:rsidRPr="00826F37">
          <w:rPr>
            <w:rStyle w:val="Hyperlink"/>
            <w:noProof/>
          </w:rPr>
          <w:t>Bảng 26: Yêu cầu đối với antenna</w:t>
        </w:r>
        <w:r w:rsidR="00A77822">
          <w:rPr>
            <w:noProof/>
            <w:webHidden/>
          </w:rPr>
          <w:tab/>
        </w:r>
        <w:r w:rsidR="00A77822">
          <w:rPr>
            <w:noProof/>
            <w:webHidden/>
          </w:rPr>
          <w:fldChar w:fldCharType="begin"/>
        </w:r>
        <w:r w:rsidR="00A77822">
          <w:rPr>
            <w:noProof/>
            <w:webHidden/>
          </w:rPr>
          <w:instrText xml:space="preserve"> PAGEREF _Toc44593956 \h </w:instrText>
        </w:r>
        <w:r w:rsidR="00A77822">
          <w:rPr>
            <w:noProof/>
            <w:webHidden/>
          </w:rPr>
        </w:r>
        <w:r w:rsidR="00A77822">
          <w:rPr>
            <w:noProof/>
            <w:webHidden/>
          </w:rPr>
          <w:fldChar w:fldCharType="separate"/>
        </w:r>
        <w:r w:rsidR="00A77822">
          <w:rPr>
            <w:noProof/>
            <w:webHidden/>
          </w:rPr>
          <w:t>102</w:t>
        </w:r>
        <w:r w:rsidR="00A77822">
          <w:rPr>
            <w:noProof/>
            <w:webHidden/>
          </w:rPr>
          <w:fldChar w:fldCharType="end"/>
        </w:r>
      </w:hyperlink>
    </w:p>
    <w:p w14:paraId="7A03B7B6"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57" w:history="1">
        <w:r w:rsidR="00A77822" w:rsidRPr="00826F37">
          <w:rPr>
            <w:rStyle w:val="Hyperlink"/>
            <w:noProof/>
          </w:rPr>
          <w:t>Bảng 27: So sánh các giải pháp antenna</w:t>
        </w:r>
        <w:r w:rsidR="00A77822">
          <w:rPr>
            <w:noProof/>
            <w:webHidden/>
          </w:rPr>
          <w:tab/>
        </w:r>
        <w:r w:rsidR="00A77822">
          <w:rPr>
            <w:noProof/>
            <w:webHidden/>
          </w:rPr>
          <w:fldChar w:fldCharType="begin"/>
        </w:r>
        <w:r w:rsidR="00A77822">
          <w:rPr>
            <w:noProof/>
            <w:webHidden/>
          </w:rPr>
          <w:instrText xml:space="preserve"> PAGEREF _Toc44593957 \h </w:instrText>
        </w:r>
        <w:r w:rsidR="00A77822">
          <w:rPr>
            <w:noProof/>
            <w:webHidden/>
          </w:rPr>
        </w:r>
        <w:r w:rsidR="00A77822">
          <w:rPr>
            <w:noProof/>
            <w:webHidden/>
          </w:rPr>
          <w:fldChar w:fldCharType="separate"/>
        </w:r>
        <w:r w:rsidR="00A77822">
          <w:rPr>
            <w:noProof/>
            <w:webHidden/>
          </w:rPr>
          <w:t>102</w:t>
        </w:r>
        <w:r w:rsidR="00A77822">
          <w:rPr>
            <w:noProof/>
            <w:webHidden/>
          </w:rPr>
          <w:fldChar w:fldCharType="end"/>
        </w:r>
      </w:hyperlink>
    </w:p>
    <w:p w14:paraId="7BABB9AC"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58" w:history="1">
        <w:r w:rsidR="00A77822" w:rsidRPr="00826F37">
          <w:rPr>
            <w:rStyle w:val="Hyperlink"/>
            <w:noProof/>
          </w:rPr>
          <w:t>Bảng 28: Yêu cầu khối Switch</w:t>
        </w:r>
        <w:r w:rsidR="00A77822">
          <w:rPr>
            <w:noProof/>
            <w:webHidden/>
          </w:rPr>
          <w:tab/>
        </w:r>
        <w:r w:rsidR="00A77822">
          <w:rPr>
            <w:noProof/>
            <w:webHidden/>
          </w:rPr>
          <w:fldChar w:fldCharType="begin"/>
        </w:r>
        <w:r w:rsidR="00A77822">
          <w:rPr>
            <w:noProof/>
            <w:webHidden/>
          </w:rPr>
          <w:instrText xml:space="preserve"> PAGEREF _Toc44593958 \h </w:instrText>
        </w:r>
        <w:r w:rsidR="00A77822">
          <w:rPr>
            <w:noProof/>
            <w:webHidden/>
          </w:rPr>
        </w:r>
        <w:r w:rsidR="00A77822">
          <w:rPr>
            <w:noProof/>
            <w:webHidden/>
          </w:rPr>
          <w:fldChar w:fldCharType="separate"/>
        </w:r>
        <w:r w:rsidR="00A77822">
          <w:rPr>
            <w:noProof/>
            <w:webHidden/>
          </w:rPr>
          <w:t>103</w:t>
        </w:r>
        <w:r w:rsidR="00A77822">
          <w:rPr>
            <w:noProof/>
            <w:webHidden/>
          </w:rPr>
          <w:fldChar w:fldCharType="end"/>
        </w:r>
      </w:hyperlink>
    </w:p>
    <w:p w14:paraId="05FF05BB"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59" w:history="1">
        <w:r w:rsidR="00A77822" w:rsidRPr="00826F37">
          <w:rPr>
            <w:rStyle w:val="Hyperlink"/>
            <w:noProof/>
          </w:rPr>
          <w:t>Bảng 29: So sánh giải pháp Relay và Triac</w:t>
        </w:r>
        <w:r w:rsidR="00A77822">
          <w:rPr>
            <w:noProof/>
            <w:webHidden/>
          </w:rPr>
          <w:tab/>
        </w:r>
        <w:r w:rsidR="00A77822">
          <w:rPr>
            <w:noProof/>
            <w:webHidden/>
          </w:rPr>
          <w:fldChar w:fldCharType="begin"/>
        </w:r>
        <w:r w:rsidR="00A77822">
          <w:rPr>
            <w:noProof/>
            <w:webHidden/>
          </w:rPr>
          <w:instrText xml:space="preserve"> PAGEREF _Toc44593959 \h </w:instrText>
        </w:r>
        <w:r w:rsidR="00A77822">
          <w:rPr>
            <w:noProof/>
            <w:webHidden/>
          </w:rPr>
        </w:r>
        <w:r w:rsidR="00A77822">
          <w:rPr>
            <w:noProof/>
            <w:webHidden/>
          </w:rPr>
          <w:fldChar w:fldCharType="separate"/>
        </w:r>
        <w:r w:rsidR="00A77822">
          <w:rPr>
            <w:noProof/>
            <w:webHidden/>
          </w:rPr>
          <w:t>104</w:t>
        </w:r>
        <w:r w:rsidR="00A77822">
          <w:rPr>
            <w:noProof/>
            <w:webHidden/>
          </w:rPr>
          <w:fldChar w:fldCharType="end"/>
        </w:r>
      </w:hyperlink>
    </w:p>
    <w:p w14:paraId="238B8F5B"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60" w:history="1">
        <w:r w:rsidR="00A77822" w:rsidRPr="00826F37">
          <w:rPr>
            <w:rStyle w:val="Hyperlink"/>
            <w:noProof/>
          </w:rPr>
          <w:t>Bảng 30: Yêu cầu khi lựa chọn Relay</w:t>
        </w:r>
        <w:r w:rsidR="00A77822">
          <w:rPr>
            <w:noProof/>
            <w:webHidden/>
          </w:rPr>
          <w:tab/>
        </w:r>
        <w:r w:rsidR="00A77822">
          <w:rPr>
            <w:noProof/>
            <w:webHidden/>
          </w:rPr>
          <w:fldChar w:fldCharType="begin"/>
        </w:r>
        <w:r w:rsidR="00A77822">
          <w:rPr>
            <w:noProof/>
            <w:webHidden/>
          </w:rPr>
          <w:instrText xml:space="preserve"> PAGEREF _Toc44593960 \h </w:instrText>
        </w:r>
        <w:r w:rsidR="00A77822">
          <w:rPr>
            <w:noProof/>
            <w:webHidden/>
          </w:rPr>
        </w:r>
        <w:r w:rsidR="00A77822">
          <w:rPr>
            <w:noProof/>
            <w:webHidden/>
          </w:rPr>
          <w:fldChar w:fldCharType="separate"/>
        </w:r>
        <w:r w:rsidR="00A77822">
          <w:rPr>
            <w:noProof/>
            <w:webHidden/>
          </w:rPr>
          <w:t>106</w:t>
        </w:r>
        <w:r w:rsidR="00A77822">
          <w:rPr>
            <w:noProof/>
            <w:webHidden/>
          </w:rPr>
          <w:fldChar w:fldCharType="end"/>
        </w:r>
      </w:hyperlink>
    </w:p>
    <w:p w14:paraId="3C076748"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61" w:history="1">
        <w:r w:rsidR="00A77822" w:rsidRPr="00826F37">
          <w:rPr>
            <w:rStyle w:val="Hyperlink"/>
            <w:noProof/>
          </w:rPr>
          <w:t>Bảng 31: Yêu cầu khối Energy metter</w:t>
        </w:r>
        <w:r w:rsidR="00A77822">
          <w:rPr>
            <w:noProof/>
            <w:webHidden/>
          </w:rPr>
          <w:tab/>
        </w:r>
        <w:r w:rsidR="00A77822">
          <w:rPr>
            <w:noProof/>
            <w:webHidden/>
          </w:rPr>
          <w:fldChar w:fldCharType="begin"/>
        </w:r>
        <w:r w:rsidR="00A77822">
          <w:rPr>
            <w:noProof/>
            <w:webHidden/>
          </w:rPr>
          <w:instrText xml:space="preserve"> PAGEREF _Toc44593961 \h </w:instrText>
        </w:r>
        <w:r w:rsidR="00A77822">
          <w:rPr>
            <w:noProof/>
            <w:webHidden/>
          </w:rPr>
        </w:r>
        <w:r w:rsidR="00A77822">
          <w:rPr>
            <w:noProof/>
            <w:webHidden/>
          </w:rPr>
          <w:fldChar w:fldCharType="separate"/>
        </w:r>
        <w:r w:rsidR="00A77822">
          <w:rPr>
            <w:noProof/>
            <w:webHidden/>
          </w:rPr>
          <w:t>106</w:t>
        </w:r>
        <w:r w:rsidR="00A77822">
          <w:rPr>
            <w:noProof/>
            <w:webHidden/>
          </w:rPr>
          <w:fldChar w:fldCharType="end"/>
        </w:r>
      </w:hyperlink>
    </w:p>
    <w:p w14:paraId="03120B1A"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62" w:history="1">
        <w:r w:rsidR="00A77822" w:rsidRPr="00826F37">
          <w:rPr>
            <w:rStyle w:val="Hyperlink"/>
            <w:noProof/>
          </w:rPr>
          <w:t>Bảng 32: So sánh giải pháp đo năng lượng IC energy metter</w:t>
        </w:r>
        <w:r w:rsidR="00A77822">
          <w:rPr>
            <w:noProof/>
            <w:webHidden/>
          </w:rPr>
          <w:tab/>
        </w:r>
        <w:r w:rsidR="00A77822">
          <w:rPr>
            <w:noProof/>
            <w:webHidden/>
          </w:rPr>
          <w:fldChar w:fldCharType="begin"/>
        </w:r>
        <w:r w:rsidR="00A77822">
          <w:rPr>
            <w:noProof/>
            <w:webHidden/>
          </w:rPr>
          <w:instrText xml:space="preserve"> PAGEREF _Toc44593962 \h </w:instrText>
        </w:r>
        <w:r w:rsidR="00A77822">
          <w:rPr>
            <w:noProof/>
            <w:webHidden/>
          </w:rPr>
        </w:r>
        <w:r w:rsidR="00A77822">
          <w:rPr>
            <w:noProof/>
            <w:webHidden/>
          </w:rPr>
          <w:fldChar w:fldCharType="separate"/>
        </w:r>
        <w:r w:rsidR="00A77822">
          <w:rPr>
            <w:noProof/>
            <w:webHidden/>
          </w:rPr>
          <w:t>107</w:t>
        </w:r>
        <w:r w:rsidR="00A77822">
          <w:rPr>
            <w:noProof/>
            <w:webHidden/>
          </w:rPr>
          <w:fldChar w:fldCharType="end"/>
        </w:r>
      </w:hyperlink>
    </w:p>
    <w:p w14:paraId="6640A508"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63" w:history="1">
        <w:r w:rsidR="00A77822" w:rsidRPr="00826F37">
          <w:rPr>
            <w:rStyle w:val="Hyperlink"/>
            <w:noProof/>
          </w:rPr>
          <w:t>Bảng 33: Công suất không tải và hiệu suất yêu cầu đối với khối AC-DC</w:t>
        </w:r>
        <w:r w:rsidR="00A77822">
          <w:rPr>
            <w:noProof/>
            <w:webHidden/>
          </w:rPr>
          <w:tab/>
        </w:r>
        <w:r w:rsidR="00A77822">
          <w:rPr>
            <w:noProof/>
            <w:webHidden/>
          </w:rPr>
          <w:fldChar w:fldCharType="begin"/>
        </w:r>
        <w:r w:rsidR="00A77822">
          <w:rPr>
            <w:noProof/>
            <w:webHidden/>
          </w:rPr>
          <w:instrText xml:space="preserve"> PAGEREF _Toc44593963 \h </w:instrText>
        </w:r>
        <w:r w:rsidR="00A77822">
          <w:rPr>
            <w:noProof/>
            <w:webHidden/>
          </w:rPr>
        </w:r>
        <w:r w:rsidR="00A77822">
          <w:rPr>
            <w:noProof/>
            <w:webHidden/>
          </w:rPr>
          <w:fldChar w:fldCharType="separate"/>
        </w:r>
        <w:r w:rsidR="00A77822">
          <w:rPr>
            <w:noProof/>
            <w:webHidden/>
          </w:rPr>
          <w:t>110</w:t>
        </w:r>
        <w:r w:rsidR="00A77822">
          <w:rPr>
            <w:noProof/>
            <w:webHidden/>
          </w:rPr>
          <w:fldChar w:fldCharType="end"/>
        </w:r>
      </w:hyperlink>
    </w:p>
    <w:p w14:paraId="590813C6"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64" w:history="1">
        <w:r w:rsidR="00A77822" w:rsidRPr="00826F37">
          <w:rPr>
            <w:rStyle w:val="Hyperlink"/>
            <w:noProof/>
          </w:rPr>
          <w:t>Bảng 34: Yêu cầu khối nguồn AC-DC</w:t>
        </w:r>
        <w:r w:rsidR="00A77822">
          <w:rPr>
            <w:noProof/>
            <w:webHidden/>
          </w:rPr>
          <w:tab/>
        </w:r>
        <w:r w:rsidR="00A77822">
          <w:rPr>
            <w:noProof/>
            <w:webHidden/>
          </w:rPr>
          <w:fldChar w:fldCharType="begin"/>
        </w:r>
        <w:r w:rsidR="00A77822">
          <w:rPr>
            <w:noProof/>
            <w:webHidden/>
          </w:rPr>
          <w:instrText xml:space="preserve"> PAGEREF _Toc44593964 \h </w:instrText>
        </w:r>
        <w:r w:rsidR="00A77822">
          <w:rPr>
            <w:noProof/>
            <w:webHidden/>
          </w:rPr>
        </w:r>
        <w:r w:rsidR="00A77822">
          <w:rPr>
            <w:noProof/>
            <w:webHidden/>
          </w:rPr>
          <w:fldChar w:fldCharType="separate"/>
        </w:r>
        <w:r w:rsidR="00A77822">
          <w:rPr>
            <w:noProof/>
            <w:webHidden/>
          </w:rPr>
          <w:t>111</w:t>
        </w:r>
        <w:r w:rsidR="00A77822">
          <w:rPr>
            <w:noProof/>
            <w:webHidden/>
          </w:rPr>
          <w:fldChar w:fldCharType="end"/>
        </w:r>
      </w:hyperlink>
    </w:p>
    <w:p w14:paraId="25EB8B0B"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65" w:history="1">
        <w:r w:rsidR="00A77822" w:rsidRPr="00826F37">
          <w:rPr>
            <w:rStyle w:val="Hyperlink"/>
            <w:noProof/>
          </w:rPr>
          <w:t>Bảng 35: So sánh giải pháp IC energy metter</w:t>
        </w:r>
        <w:r w:rsidR="00A77822">
          <w:rPr>
            <w:noProof/>
            <w:webHidden/>
          </w:rPr>
          <w:tab/>
        </w:r>
        <w:r w:rsidR="00A77822">
          <w:rPr>
            <w:noProof/>
            <w:webHidden/>
          </w:rPr>
          <w:fldChar w:fldCharType="begin"/>
        </w:r>
        <w:r w:rsidR="00A77822">
          <w:rPr>
            <w:noProof/>
            <w:webHidden/>
          </w:rPr>
          <w:instrText xml:space="preserve"> PAGEREF _Toc44593965 \h </w:instrText>
        </w:r>
        <w:r w:rsidR="00A77822">
          <w:rPr>
            <w:noProof/>
            <w:webHidden/>
          </w:rPr>
        </w:r>
        <w:r w:rsidR="00A77822">
          <w:rPr>
            <w:noProof/>
            <w:webHidden/>
          </w:rPr>
          <w:fldChar w:fldCharType="separate"/>
        </w:r>
        <w:r w:rsidR="00A77822">
          <w:rPr>
            <w:noProof/>
            <w:webHidden/>
          </w:rPr>
          <w:t>112</w:t>
        </w:r>
        <w:r w:rsidR="00A77822">
          <w:rPr>
            <w:noProof/>
            <w:webHidden/>
          </w:rPr>
          <w:fldChar w:fldCharType="end"/>
        </w:r>
      </w:hyperlink>
    </w:p>
    <w:p w14:paraId="5841DEFD" w14:textId="77777777" w:rsidR="00A77822" w:rsidRDefault="006B3D1A" w:rsidP="006D59C2">
      <w:pPr>
        <w:pStyle w:val="TableofFigures"/>
        <w:tabs>
          <w:tab w:val="right" w:leader="dot" w:pos="9736"/>
        </w:tabs>
        <w:spacing w:line="276" w:lineRule="auto"/>
        <w:rPr>
          <w:rFonts w:asciiTheme="minorHAnsi" w:eastAsiaTheme="minorEastAsia" w:hAnsiTheme="minorHAnsi" w:cstheme="minorBidi"/>
          <w:noProof/>
          <w:sz w:val="22"/>
          <w:szCs w:val="22"/>
        </w:rPr>
      </w:pPr>
      <w:hyperlink w:anchor="_Toc44593966" w:history="1">
        <w:r w:rsidR="00A77822" w:rsidRPr="00826F37">
          <w:rPr>
            <w:rStyle w:val="Hyperlink"/>
            <w:noProof/>
          </w:rPr>
          <w:t>Bảng 36: Đặc tả yêu cầu khối Overvoltage protection</w:t>
        </w:r>
        <w:r w:rsidR="00A77822">
          <w:rPr>
            <w:noProof/>
            <w:webHidden/>
          </w:rPr>
          <w:tab/>
        </w:r>
        <w:r w:rsidR="00A77822">
          <w:rPr>
            <w:noProof/>
            <w:webHidden/>
          </w:rPr>
          <w:fldChar w:fldCharType="begin"/>
        </w:r>
        <w:r w:rsidR="00A77822">
          <w:rPr>
            <w:noProof/>
            <w:webHidden/>
          </w:rPr>
          <w:instrText xml:space="preserve"> PAGEREF _Toc44593966 \h </w:instrText>
        </w:r>
        <w:r w:rsidR="00A77822">
          <w:rPr>
            <w:noProof/>
            <w:webHidden/>
          </w:rPr>
        </w:r>
        <w:r w:rsidR="00A77822">
          <w:rPr>
            <w:noProof/>
            <w:webHidden/>
          </w:rPr>
          <w:fldChar w:fldCharType="separate"/>
        </w:r>
        <w:r w:rsidR="00A77822">
          <w:rPr>
            <w:noProof/>
            <w:webHidden/>
          </w:rPr>
          <w:t>113</w:t>
        </w:r>
        <w:r w:rsidR="00A77822">
          <w:rPr>
            <w:noProof/>
            <w:webHidden/>
          </w:rPr>
          <w:fldChar w:fldCharType="end"/>
        </w:r>
      </w:hyperlink>
    </w:p>
    <w:p w14:paraId="77D28AC2" w14:textId="3A83A34E" w:rsidR="00DC6DCB" w:rsidRPr="00B414A0" w:rsidRDefault="00E86FAE" w:rsidP="006D59C2">
      <w:pPr>
        <w:spacing w:line="276" w:lineRule="auto"/>
        <w:jc w:val="center"/>
        <w:rPr>
          <w:rStyle w:val="st"/>
          <w:rFonts w:cs="Times New Roman"/>
          <w:b/>
          <w:szCs w:val="26"/>
        </w:rPr>
      </w:pPr>
      <w:r w:rsidRPr="00B414A0">
        <w:rPr>
          <w:rStyle w:val="st"/>
          <w:rFonts w:cs="Times New Roman"/>
          <w:b/>
          <w:szCs w:val="26"/>
        </w:rPr>
        <w:fldChar w:fldCharType="end"/>
      </w:r>
    </w:p>
    <w:p w14:paraId="671CB75B" w14:textId="74B21EEA" w:rsidR="00D249FE" w:rsidRPr="00B414A0" w:rsidRDefault="00D249FE" w:rsidP="006D59C2">
      <w:pPr>
        <w:spacing w:line="276" w:lineRule="auto"/>
        <w:jc w:val="center"/>
        <w:rPr>
          <w:rStyle w:val="st"/>
          <w:rFonts w:cs="Times New Roman"/>
          <w:b/>
          <w:szCs w:val="26"/>
        </w:rPr>
      </w:pPr>
    </w:p>
    <w:p w14:paraId="7058EA18" w14:textId="77777777" w:rsidR="00D249FE" w:rsidRPr="00B414A0" w:rsidRDefault="00D249FE" w:rsidP="006D59C2">
      <w:pPr>
        <w:spacing w:line="276" w:lineRule="auto"/>
        <w:jc w:val="center"/>
        <w:rPr>
          <w:rStyle w:val="st"/>
          <w:rFonts w:cs="Times New Roman"/>
          <w:b/>
          <w:szCs w:val="26"/>
        </w:rPr>
      </w:pPr>
    </w:p>
    <w:p w14:paraId="35CB8C8F" w14:textId="77777777" w:rsidR="00F220DD" w:rsidRPr="00B414A0" w:rsidRDefault="00F220DD" w:rsidP="006D59C2">
      <w:pPr>
        <w:spacing w:line="276" w:lineRule="auto"/>
        <w:jc w:val="left"/>
        <w:rPr>
          <w:rStyle w:val="st"/>
          <w:rFonts w:cs="Times New Roman"/>
          <w:b/>
          <w:szCs w:val="26"/>
        </w:rPr>
      </w:pPr>
    </w:p>
    <w:p w14:paraId="00174A68" w14:textId="77777777" w:rsidR="00F220DD" w:rsidRPr="00B414A0" w:rsidRDefault="00F220DD" w:rsidP="006D59C2">
      <w:pPr>
        <w:spacing w:line="276" w:lineRule="auto"/>
        <w:jc w:val="left"/>
        <w:rPr>
          <w:rStyle w:val="st"/>
          <w:rFonts w:cs="Times New Roman"/>
          <w:b/>
          <w:szCs w:val="26"/>
        </w:rPr>
      </w:pPr>
    </w:p>
    <w:p w14:paraId="23549B2D" w14:textId="77777777" w:rsidR="00F220DD" w:rsidRPr="00B414A0" w:rsidRDefault="00F220DD" w:rsidP="006D59C2">
      <w:pPr>
        <w:spacing w:line="276" w:lineRule="auto"/>
        <w:jc w:val="left"/>
        <w:rPr>
          <w:rStyle w:val="st"/>
          <w:rFonts w:cs="Times New Roman"/>
          <w:b/>
          <w:szCs w:val="26"/>
        </w:rPr>
      </w:pPr>
    </w:p>
    <w:p w14:paraId="2DEB3C3F" w14:textId="77777777" w:rsidR="00F220DD" w:rsidRPr="00B414A0" w:rsidRDefault="00F220DD" w:rsidP="006D59C2">
      <w:pPr>
        <w:spacing w:line="276" w:lineRule="auto"/>
        <w:jc w:val="left"/>
        <w:rPr>
          <w:rStyle w:val="st"/>
          <w:rFonts w:cs="Times New Roman"/>
          <w:b/>
          <w:szCs w:val="26"/>
        </w:rPr>
      </w:pPr>
    </w:p>
    <w:p w14:paraId="3DD433E6" w14:textId="77777777" w:rsidR="00F220DD" w:rsidRPr="00B414A0" w:rsidRDefault="00F220DD" w:rsidP="006D59C2">
      <w:pPr>
        <w:spacing w:line="276" w:lineRule="auto"/>
        <w:jc w:val="left"/>
        <w:rPr>
          <w:rStyle w:val="st"/>
          <w:rFonts w:cs="Times New Roman"/>
          <w:b/>
          <w:szCs w:val="26"/>
        </w:rPr>
      </w:pPr>
    </w:p>
    <w:p w14:paraId="42C0B5EF" w14:textId="77777777" w:rsidR="00F220DD" w:rsidRPr="00B414A0" w:rsidRDefault="00F220DD" w:rsidP="006D59C2">
      <w:pPr>
        <w:spacing w:line="276" w:lineRule="auto"/>
        <w:jc w:val="left"/>
        <w:rPr>
          <w:rStyle w:val="st"/>
          <w:rFonts w:cs="Times New Roman"/>
          <w:b/>
          <w:szCs w:val="26"/>
        </w:rPr>
      </w:pPr>
    </w:p>
    <w:p w14:paraId="6EA32E91" w14:textId="77777777" w:rsidR="00F220DD" w:rsidRPr="00B414A0" w:rsidRDefault="00F220DD" w:rsidP="006D59C2">
      <w:pPr>
        <w:spacing w:line="276" w:lineRule="auto"/>
        <w:jc w:val="left"/>
        <w:rPr>
          <w:rStyle w:val="st"/>
          <w:rFonts w:cs="Times New Roman"/>
          <w:b/>
          <w:szCs w:val="26"/>
        </w:rPr>
      </w:pPr>
    </w:p>
    <w:p w14:paraId="4435DF40" w14:textId="77777777" w:rsidR="00F220DD" w:rsidRPr="00B414A0" w:rsidRDefault="00F220DD" w:rsidP="006D59C2">
      <w:pPr>
        <w:spacing w:line="276" w:lineRule="auto"/>
        <w:jc w:val="left"/>
        <w:rPr>
          <w:rStyle w:val="st"/>
          <w:rFonts w:cs="Times New Roman"/>
          <w:b/>
          <w:szCs w:val="26"/>
        </w:rPr>
      </w:pPr>
    </w:p>
    <w:p w14:paraId="794326AD" w14:textId="77777777" w:rsidR="00F220DD" w:rsidRPr="00B414A0" w:rsidRDefault="00F220DD" w:rsidP="006D59C2">
      <w:pPr>
        <w:spacing w:line="276" w:lineRule="auto"/>
        <w:jc w:val="left"/>
        <w:rPr>
          <w:rStyle w:val="st"/>
          <w:rFonts w:cs="Times New Roman"/>
          <w:b/>
          <w:szCs w:val="26"/>
        </w:rPr>
      </w:pPr>
    </w:p>
    <w:p w14:paraId="5EFA37FE" w14:textId="77777777" w:rsidR="00F220DD" w:rsidRPr="00B414A0" w:rsidRDefault="00F220DD" w:rsidP="006D59C2">
      <w:pPr>
        <w:spacing w:line="276" w:lineRule="auto"/>
        <w:jc w:val="left"/>
        <w:rPr>
          <w:rStyle w:val="st"/>
          <w:rFonts w:cs="Times New Roman"/>
          <w:b/>
          <w:szCs w:val="26"/>
        </w:rPr>
      </w:pPr>
    </w:p>
    <w:p w14:paraId="43F70143" w14:textId="77777777" w:rsidR="00D249FE" w:rsidRPr="00B414A0" w:rsidRDefault="00D249FE" w:rsidP="006D59C2">
      <w:pPr>
        <w:overflowPunct/>
        <w:autoSpaceDE/>
        <w:autoSpaceDN/>
        <w:adjustRightInd/>
        <w:spacing w:after="0" w:line="276" w:lineRule="auto"/>
        <w:jc w:val="left"/>
        <w:textAlignment w:val="auto"/>
        <w:rPr>
          <w:rStyle w:val="st"/>
          <w:rFonts w:cs="Times New Roman"/>
          <w:b/>
          <w:szCs w:val="26"/>
        </w:rPr>
      </w:pPr>
      <w:r w:rsidRPr="00B414A0">
        <w:rPr>
          <w:rStyle w:val="st"/>
          <w:rFonts w:cs="Times New Roman"/>
          <w:b/>
          <w:szCs w:val="26"/>
        </w:rPr>
        <w:br w:type="page"/>
      </w:r>
    </w:p>
    <w:p w14:paraId="632239EC" w14:textId="5DD15D59" w:rsidR="00DC6DCB" w:rsidRPr="00B414A0" w:rsidRDefault="00DC6DCB" w:rsidP="006D59C2">
      <w:pPr>
        <w:spacing w:line="276" w:lineRule="auto"/>
        <w:jc w:val="left"/>
        <w:rPr>
          <w:rStyle w:val="st"/>
          <w:rFonts w:cs="Times New Roman"/>
          <w:b/>
          <w:szCs w:val="26"/>
        </w:rPr>
      </w:pPr>
      <w:r w:rsidRPr="00B414A0">
        <w:rPr>
          <w:rStyle w:val="st"/>
          <w:rFonts w:cs="Times New Roman"/>
          <w:b/>
          <w:szCs w:val="26"/>
        </w:rPr>
        <w:lastRenderedPageBreak/>
        <w:t>DANH SÁCH CÁC HÌNH VẼ / FIGURES</w:t>
      </w:r>
    </w:p>
    <w:p w14:paraId="40B8ECF6" w14:textId="77777777" w:rsidR="00B414A0" w:rsidRPr="00B414A0" w:rsidRDefault="00E86FAE" w:rsidP="006D59C2">
      <w:pPr>
        <w:pStyle w:val="TableofFigures"/>
        <w:tabs>
          <w:tab w:val="right" w:leader="dot" w:pos="9736"/>
        </w:tabs>
        <w:spacing w:line="276" w:lineRule="auto"/>
        <w:rPr>
          <w:rFonts w:eastAsiaTheme="minorEastAsia"/>
          <w:noProof/>
          <w:sz w:val="22"/>
          <w:szCs w:val="22"/>
        </w:rPr>
      </w:pPr>
      <w:r w:rsidRPr="00B414A0">
        <w:rPr>
          <w:rStyle w:val="st"/>
          <w:rFonts w:cs="Times New Roman"/>
          <w:b/>
          <w:szCs w:val="26"/>
        </w:rPr>
        <w:fldChar w:fldCharType="begin"/>
      </w:r>
      <w:r w:rsidRPr="00B414A0">
        <w:rPr>
          <w:rStyle w:val="st"/>
          <w:rFonts w:cs="Times New Roman"/>
          <w:b/>
          <w:szCs w:val="26"/>
        </w:rPr>
        <w:instrText xml:space="preserve"> TOC \h \z \c "Hình" </w:instrText>
      </w:r>
      <w:r w:rsidRPr="00B414A0">
        <w:rPr>
          <w:rStyle w:val="st"/>
          <w:rFonts w:cs="Times New Roman"/>
          <w:b/>
          <w:szCs w:val="26"/>
        </w:rPr>
        <w:fldChar w:fldCharType="separate"/>
      </w:r>
      <w:hyperlink w:anchor="_Toc43714586" w:history="1">
        <w:r w:rsidR="00B414A0" w:rsidRPr="00B414A0">
          <w:rPr>
            <w:rStyle w:val="Hyperlink"/>
            <w:noProof/>
          </w:rPr>
          <w:t>Hình 1. Sơ đồ ngữ cảnh chung hệ thống</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_Toc43714586 \h </w:instrText>
        </w:r>
        <w:r w:rsidR="00B414A0" w:rsidRPr="00B414A0">
          <w:rPr>
            <w:noProof/>
            <w:webHidden/>
          </w:rPr>
        </w:r>
        <w:r w:rsidR="00B414A0" w:rsidRPr="00B414A0">
          <w:rPr>
            <w:noProof/>
            <w:webHidden/>
          </w:rPr>
          <w:fldChar w:fldCharType="separate"/>
        </w:r>
        <w:r w:rsidR="00B414A0" w:rsidRPr="00B414A0">
          <w:rPr>
            <w:noProof/>
            <w:webHidden/>
          </w:rPr>
          <w:t>11</w:t>
        </w:r>
        <w:r w:rsidR="00B414A0" w:rsidRPr="00B414A0">
          <w:rPr>
            <w:noProof/>
            <w:webHidden/>
          </w:rPr>
          <w:fldChar w:fldCharType="end"/>
        </w:r>
      </w:hyperlink>
    </w:p>
    <w:p w14:paraId="11676C2B"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587" w:history="1">
        <w:r w:rsidR="00B414A0" w:rsidRPr="00B414A0">
          <w:rPr>
            <w:rStyle w:val="Hyperlink"/>
            <w:noProof/>
          </w:rPr>
          <w:t>Hình 2. Thiết kế thành phần module Agent process</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_Toc43714587 \h </w:instrText>
        </w:r>
        <w:r w:rsidR="00B414A0" w:rsidRPr="00B414A0">
          <w:rPr>
            <w:noProof/>
            <w:webHidden/>
          </w:rPr>
        </w:r>
        <w:r w:rsidR="00B414A0" w:rsidRPr="00B414A0">
          <w:rPr>
            <w:noProof/>
            <w:webHidden/>
          </w:rPr>
          <w:fldChar w:fldCharType="separate"/>
        </w:r>
        <w:r w:rsidR="00B414A0" w:rsidRPr="00B414A0">
          <w:rPr>
            <w:noProof/>
            <w:webHidden/>
          </w:rPr>
          <w:t>13</w:t>
        </w:r>
        <w:r w:rsidR="00B414A0" w:rsidRPr="00B414A0">
          <w:rPr>
            <w:noProof/>
            <w:webHidden/>
          </w:rPr>
          <w:fldChar w:fldCharType="end"/>
        </w:r>
      </w:hyperlink>
    </w:p>
    <w:p w14:paraId="47AD5615"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588" w:history="1">
        <w:r w:rsidR="00B414A0" w:rsidRPr="00B414A0">
          <w:rPr>
            <w:rStyle w:val="Hyperlink"/>
            <w:noProof/>
          </w:rPr>
          <w:t>Hình 3. Thiết kế thành phần module Smart Home application</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_Toc43714588 \h </w:instrText>
        </w:r>
        <w:r w:rsidR="00B414A0" w:rsidRPr="00B414A0">
          <w:rPr>
            <w:noProof/>
            <w:webHidden/>
          </w:rPr>
        </w:r>
        <w:r w:rsidR="00B414A0" w:rsidRPr="00B414A0">
          <w:rPr>
            <w:noProof/>
            <w:webHidden/>
          </w:rPr>
          <w:fldChar w:fldCharType="separate"/>
        </w:r>
        <w:r w:rsidR="00B414A0" w:rsidRPr="00B414A0">
          <w:rPr>
            <w:noProof/>
            <w:webHidden/>
          </w:rPr>
          <w:t>14</w:t>
        </w:r>
        <w:r w:rsidR="00B414A0" w:rsidRPr="00B414A0">
          <w:rPr>
            <w:noProof/>
            <w:webHidden/>
          </w:rPr>
          <w:fldChar w:fldCharType="end"/>
        </w:r>
      </w:hyperlink>
    </w:p>
    <w:p w14:paraId="5FCC40C3"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589" w:history="1">
        <w:r w:rsidR="00B414A0" w:rsidRPr="00B414A0">
          <w:rPr>
            <w:rStyle w:val="Hyperlink"/>
            <w:noProof/>
          </w:rPr>
          <w:t>Hình 4. Thiết kế thành phần module Device management</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_Toc43714589 \h </w:instrText>
        </w:r>
        <w:r w:rsidR="00B414A0" w:rsidRPr="00B414A0">
          <w:rPr>
            <w:noProof/>
            <w:webHidden/>
          </w:rPr>
        </w:r>
        <w:r w:rsidR="00B414A0" w:rsidRPr="00B414A0">
          <w:rPr>
            <w:noProof/>
            <w:webHidden/>
          </w:rPr>
          <w:fldChar w:fldCharType="separate"/>
        </w:r>
        <w:r w:rsidR="00B414A0" w:rsidRPr="00B414A0">
          <w:rPr>
            <w:noProof/>
            <w:webHidden/>
          </w:rPr>
          <w:t>15</w:t>
        </w:r>
        <w:r w:rsidR="00B414A0" w:rsidRPr="00B414A0">
          <w:rPr>
            <w:noProof/>
            <w:webHidden/>
          </w:rPr>
          <w:fldChar w:fldCharType="end"/>
        </w:r>
      </w:hyperlink>
    </w:p>
    <w:p w14:paraId="39DD7093"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590" w:history="1">
        <w:r w:rsidR="00B414A0" w:rsidRPr="00B414A0">
          <w:rPr>
            <w:rStyle w:val="Hyperlink"/>
            <w:noProof/>
          </w:rPr>
          <w:t>Hình 5. Thiết kế thành phần module Data management</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_Toc43714590 \h </w:instrText>
        </w:r>
        <w:r w:rsidR="00B414A0" w:rsidRPr="00B414A0">
          <w:rPr>
            <w:noProof/>
            <w:webHidden/>
          </w:rPr>
        </w:r>
        <w:r w:rsidR="00B414A0" w:rsidRPr="00B414A0">
          <w:rPr>
            <w:noProof/>
            <w:webHidden/>
          </w:rPr>
          <w:fldChar w:fldCharType="separate"/>
        </w:r>
        <w:r w:rsidR="00B414A0" w:rsidRPr="00B414A0">
          <w:rPr>
            <w:noProof/>
            <w:webHidden/>
          </w:rPr>
          <w:t>17</w:t>
        </w:r>
        <w:r w:rsidR="00B414A0" w:rsidRPr="00B414A0">
          <w:rPr>
            <w:noProof/>
            <w:webHidden/>
          </w:rPr>
          <w:fldChar w:fldCharType="end"/>
        </w:r>
      </w:hyperlink>
    </w:p>
    <w:p w14:paraId="7F349B47"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591" w:history="1">
        <w:r w:rsidR="00B414A0" w:rsidRPr="00B414A0">
          <w:rPr>
            <w:rStyle w:val="Hyperlink"/>
            <w:noProof/>
          </w:rPr>
          <w:t>Hình 6. Thiết kế thành phần module Authentication</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_Toc43714591 \h </w:instrText>
        </w:r>
        <w:r w:rsidR="00B414A0" w:rsidRPr="00B414A0">
          <w:rPr>
            <w:noProof/>
            <w:webHidden/>
          </w:rPr>
        </w:r>
        <w:r w:rsidR="00B414A0" w:rsidRPr="00B414A0">
          <w:rPr>
            <w:noProof/>
            <w:webHidden/>
          </w:rPr>
          <w:fldChar w:fldCharType="separate"/>
        </w:r>
        <w:r w:rsidR="00B414A0" w:rsidRPr="00B414A0">
          <w:rPr>
            <w:noProof/>
            <w:webHidden/>
          </w:rPr>
          <w:t>18</w:t>
        </w:r>
        <w:r w:rsidR="00B414A0" w:rsidRPr="00B414A0">
          <w:rPr>
            <w:noProof/>
            <w:webHidden/>
          </w:rPr>
          <w:fldChar w:fldCharType="end"/>
        </w:r>
      </w:hyperlink>
    </w:p>
    <w:p w14:paraId="2035F7DE"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592" w:history="1">
        <w:r w:rsidR="00B414A0" w:rsidRPr="00B414A0">
          <w:rPr>
            <w:rStyle w:val="Hyperlink"/>
            <w:i/>
            <w:noProof/>
          </w:rPr>
          <w:t>Hình 7. Thiết kế thành phần module Connectivity assistant</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_Toc43714592 \h </w:instrText>
        </w:r>
        <w:r w:rsidR="00B414A0" w:rsidRPr="00B414A0">
          <w:rPr>
            <w:noProof/>
            <w:webHidden/>
          </w:rPr>
        </w:r>
        <w:r w:rsidR="00B414A0" w:rsidRPr="00B414A0">
          <w:rPr>
            <w:noProof/>
            <w:webHidden/>
          </w:rPr>
          <w:fldChar w:fldCharType="separate"/>
        </w:r>
        <w:r w:rsidR="00B414A0" w:rsidRPr="00B414A0">
          <w:rPr>
            <w:noProof/>
            <w:webHidden/>
          </w:rPr>
          <w:t>19</w:t>
        </w:r>
        <w:r w:rsidR="00B414A0" w:rsidRPr="00B414A0">
          <w:rPr>
            <w:noProof/>
            <w:webHidden/>
          </w:rPr>
          <w:fldChar w:fldCharType="end"/>
        </w:r>
      </w:hyperlink>
    </w:p>
    <w:p w14:paraId="5172C9E7"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593" w:history="1">
        <w:r w:rsidR="00B414A0" w:rsidRPr="00B414A0">
          <w:rPr>
            <w:rStyle w:val="Hyperlink"/>
            <w:i/>
            <w:noProof/>
          </w:rPr>
          <w:t>Hình 8. Thiết kế thành phần module Hardware assistant</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_Toc43714593 \h </w:instrText>
        </w:r>
        <w:r w:rsidR="00B414A0" w:rsidRPr="00B414A0">
          <w:rPr>
            <w:noProof/>
            <w:webHidden/>
          </w:rPr>
        </w:r>
        <w:r w:rsidR="00B414A0" w:rsidRPr="00B414A0">
          <w:rPr>
            <w:noProof/>
            <w:webHidden/>
          </w:rPr>
          <w:fldChar w:fldCharType="separate"/>
        </w:r>
        <w:r w:rsidR="00B414A0" w:rsidRPr="00B414A0">
          <w:rPr>
            <w:noProof/>
            <w:webHidden/>
          </w:rPr>
          <w:t>20</w:t>
        </w:r>
        <w:r w:rsidR="00B414A0" w:rsidRPr="00B414A0">
          <w:rPr>
            <w:noProof/>
            <w:webHidden/>
          </w:rPr>
          <w:fldChar w:fldCharType="end"/>
        </w:r>
      </w:hyperlink>
    </w:p>
    <w:p w14:paraId="3BB87CFB"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594" w:history="1">
        <w:r w:rsidR="00B414A0" w:rsidRPr="00B414A0">
          <w:rPr>
            <w:rStyle w:val="Hyperlink"/>
            <w:i/>
            <w:noProof/>
          </w:rPr>
          <w:t>Hình 9. Thiết kế thành phần module Firmware management</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_Toc43714594 \h </w:instrText>
        </w:r>
        <w:r w:rsidR="00B414A0" w:rsidRPr="00B414A0">
          <w:rPr>
            <w:noProof/>
            <w:webHidden/>
          </w:rPr>
        </w:r>
        <w:r w:rsidR="00B414A0" w:rsidRPr="00B414A0">
          <w:rPr>
            <w:noProof/>
            <w:webHidden/>
          </w:rPr>
          <w:fldChar w:fldCharType="separate"/>
        </w:r>
        <w:r w:rsidR="00B414A0" w:rsidRPr="00B414A0">
          <w:rPr>
            <w:noProof/>
            <w:webHidden/>
          </w:rPr>
          <w:t>21</w:t>
        </w:r>
        <w:r w:rsidR="00B414A0" w:rsidRPr="00B414A0">
          <w:rPr>
            <w:noProof/>
            <w:webHidden/>
          </w:rPr>
          <w:fldChar w:fldCharType="end"/>
        </w:r>
      </w:hyperlink>
    </w:p>
    <w:p w14:paraId="2F9F8FC3"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595" w:history="1">
        <w:r w:rsidR="00B414A0" w:rsidRPr="00B414A0">
          <w:rPr>
            <w:rStyle w:val="Hyperlink"/>
            <w:i/>
            <w:noProof/>
          </w:rPr>
          <w:t>Hình 10. Thiết kế thành phần module Zigbee adapter</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_Toc43714595 \h </w:instrText>
        </w:r>
        <w:r w:rsidR="00B414A0" w:rsidRPr="00B414A0">
          <w:rPr>
            <w:noProof/>
            <w:webHidden/>
          </w:rPr>
        </w:r>
        <w:r w:rsidR="00B414A0" w:rsidRPr="00B414A0">
          <w:rPr>
            <w:noProof/>
            <w:webHidden/>
          </w:rPr>
          <w:fldChar w:fldCharType="separate"/>
        </w:r>
        <w:r w:rsidR="00B414A0" w:rsidRPr="00B414A0">
          <w:rPr>
            <w:noProof/>
            <w:webHidden/>
          </w:rPr>
          <w:t>22</w:t>
        </w:r>
        <w:r w:rsidR="00B414A0" w:rsidRPr="00B414A0">
          <w:rPr>
            <w:noProof/>
            <w:webHidden/>
          </w:rPr>
          <w:fldChar w:fldCharType="end"/>
        </w:r>
      </w:hyperlink>
    </w:p>
    <w:p w14:paraId="175AF8DE"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596" w:history="1">
        <w:r w:rsidR="00B414A0" w:rsidRPr="00B414A0">
          <w:rPr>
            <w:rStyle w:val="Hyperlink"/>
            <w:i/>
            <w:noProof/>
          </w:rPr>
          <w:t>Hình 11. Thiết kế thành phần module Bluetooth adapter</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_Toc43714596 \h </w:instrText>
        </w:r>
        <w:r w:rsidR="00B414A0" w:rsidRPr="00B414A0">
          <w:rPr>
            <w:noProof/>
            <w:webHidden/>
          </w:rPr>
        </w:r>
        <w:r w:rsidR="00B414A0" w:rsidRPr="00B414A0">
          <w:rPr>
            <w:noProof/>
            <w:webHidden/>
          </w:rPr>
          <w:fldChar w:fldCharType="separate"/>
        </w:r>
        <w:r w:rsidR="00B414A0" w:rsidRPr="00B414A0">
          <w:rPr>
            <w:noProof/>
            <w:webHidden/>
          </w:rPr>
          <w:t>23</w:t>
        </w:r>
        <w:r w:rsidR="00B414A0" w:rsidRPr="00B414A0">
          <w:rPr>
            <w:noProof/>
            <w:webHidden/>
          </w:rPr>
          <w:fldChar w:fldCharType="end"/>
        </w:r>
      </w:hyperlink>
    </w:p>
    <w:p w14:paraId="180A2C00"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597" w:history="1">
        <w:r w:rsidR="00B414A0" w:rsidRPr="00B414A0">
          <w:rPr>
            <w:rStyle w:val="Hyperlink"/>
            <w:i/>
            <w:noProof/>
          </w:rPr>
          <w:t>Hình 12. Thiết kế thành phần module Wifi adapter</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_Toc43714597 \h </w:instrText>
        </w:r>
        <w:r w:rsidR="00B414A0" w:rsidRPr="00B414A0">
          <w:rPr>
            <w:noProof/>
            <w:webHidden/>
          </w:rPr>
        </w:r>
        <w:r w:rsidR="00B414A0" w:rsidRPr="00B414A0">
          <w:rPr>
            <w:noProof/>
            <w:webHidden/>
          </w:rPr>
          <w:fldChar w:fldCharType="separate"/>
        </w:r>
        <w:r w:rsidR="00B414A0" w:rsidRPr="00B414A0">
          <w:rPr>
            <w:noProof/>
            <w:webHidden/>
          </w:rPr>
          <w:t>24</w:t>
        </w:r>
        <w:r w:rsidR="00B414A0" w:rsidRPr="00B414A0">
          <w:rPr>
            <w:noProof/>
            <w:webHidden/>
          </w:rPr>
          <w:fldChar w:fldCharType="end"/>
        </w:r>
      </w:hyperlink>
    </w:p>
    <w:p w14:paraId="5946BD30"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598" w:history="1">
        <w:r w:rsidR="00B414A0" w:rsidRPr="00B414A0">
          <w:rPr>
            <w:rStyle w:val="Hyperlink"/>
            <w:i/>
            <w:noProof/>
          </w:rPr>
          <w:t>Hình 13. Thiết kế thành phần module Agent</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_Toc43714598 \h </w:instrText>
        </w:r>
        <w:r w:rsidR="00B414A0" w:rsidRPr="00B414A0">
          <w:rPr>
            <w:noProof/>
            <w:webHidden/>
          </w:rPr>
        </w:r>
        <w:r w:rsidR="00B414A0" w:rsidRPr="00B414A0">
          <w:rPr>
            <w:noProof/>
            <w:webHidden/>
          </w:rPr>
          <w:fldChar w:fldCharType="separate"/>
        </w:r>
        <w:r w:rsidR="00B414A0" w:rsidRPr="00B414A0">
          <w:rPr>
            <w:noProof/>
            <w:webHidden/>
          </w:rPr>
          <w:t>26</w:t>
        </w:r>
        <w:r w:rsidR="00B414A0" w:rsidRPr="00B414A0">
          <w:rPr>
            <w:noProof/>
            <w:webHidden/>
          </w:rPr>
          <w:fldChar w:fldCharType="end"/>
        </w:r>
      </w:hyperlink>
    </w:p>
    <w:p w14:paraId="09D4B554"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599" w:history="1">
        <w:r w:rsidR="00B414A0" w:rsidRPr="00B414A0">
          <w:rPr>
            <w:rStyle w:val="Hyperlink"/>
            <w:i/>
            <w:noProof/>
          </w:rPr>
          <w:t>Hình 14. Luồng nghiệp vụ xử lý bản tin cấu hình GW</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_Toc43714599 \h </w:instrText>
        </w:r>
        <w:r w:rsidR="00B414A0" w:rsidRPr="00B414A0">
          <w:rPr>
            <w:noProof/>
            <w:webHidden/>
          </w:rPr>
        </w:r>
        <w:r w:rsidR="00B414A0" w:rsidRPr="00B414A0">
          <w:rPr>
            <w:noProof/>
            <w:webHidden/>
          </w:rPr>
          <w:fldChar w:fldCharType="separate"/>
        </w:r>
        <w:r w:rsidR="00B414A0" w:rsidRPr="00B414A0">
          <w:rPr>
            <w:noProof/>
            <w:webHidden/>
          </w:rPr>
          <w:t>27</w:t>
        </w:r>
        <w:r w:rsidR="00B414A0" w:rsidRPr="00B414A0">
          <w:rPr>
            <w:noProof/>
            <w:webHidden/>
          </w:rPr>
          <w:fldChar w:fldCharType="end"/>
        </w:r>
      </w:hyperlink>
    </w:p>
    <w:p w14:paraId="403D17A8"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00" w:history="1">
        <w:r w:rsidR="00B414A0" w:rsidRPr="00B414A0">
          <w:rPr>
            <w:rStyle w:val="Hyperlink"/>
            <w:i/>
            <w:noProof/>
          </w:rPr>
          <w:t>Hình 15. Luồng xử lí bản tin thêm bớt, điều khiển, cấu hình thiết bị</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_Toc43714600 \h </w:instrText>
        </w:r>
        <w:r w:rsidR="00B414A0" w:rsidRPr="00B414A0">
          <w:rPr>
            <w:noProof/>
            <w:webHidden/>
          </w:rPr>
        </w:r>
        <w:r w:rsidR="00B414A0" w:rsidRPr="00B414A0">
          <w:rPr>
            <w:noProof/>
            <w:webHidden/>
          </w:rPr>
          <w:fldChar w:fldCharType="separate"/>
        </w:r>
        <w:r w:rsidR="00B414A0" w:rsidRPr="00B414A0">
          <w:rPr>
            <w:noProof/>
            <w:webHidden/>
          </w:rPr>
          <w:t>28</w:t>
        </w:r>
        <w:r w:rsidR="00B414A0" w:rsidRPr="00B414A0">
          <w:rPr>
            <w:noProof/>
            <w:webHidden/>
          </w:rPr>
          <w:fldChar w:fldCharType="end"/>
        </w:r>
      </w:hyperlink>
    </w:p>
    <w:p w14:paraId="02C14E18"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01" w:history="1">
        <w:r w:rsidR="00B414A0" w:rsidRPr="00B414A0">
          <w:rPr>
            <w:rStyle w:val="Hyperlink"/>
            <w:i/>
            <w:noProof/>
          </w:rPr>
          <w:t>Hình 16. Luồng xử lí bản tin yêu cầu update FW</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_Toc43714601 \h </w:instrText>
        </w:r>
        <w:r w:rsidR="00B414A0" w:rsidRPr="00B414A0">
          <w:rPr>
            <w:noProof/>
            <w:webHidden/>
          </w:rPr>
        </w:r>
        <w:r w:rsidR="00B414A0" w:rsidRPr="00B414A0">
          <w:rPr>
            <w:noProof/>
            <w:webHidden/>
          </w:rPr>
          <w:fldChar w:fldCharType="separate"/>
        </w:r>
        <w:r w:rsidR="00B414A0" w:rsidRPr="00B414A0">
          <w:rPr>
            <w:noProof/>
            <w:webHidden/>
          </w:rPr>
          <w:t>29</w:t>
        </w:r>
        <w:r w:rsidR="00B414A0" w:rsidRPr="00B414A0">
          <w:rPr>
            <w:noProof/>
            <w:webHidden/>
          </w:rPr>
          <w:fldChar w:fldCharType="end"/>
        </w:r>
      </w:hyperlink>
    </w:p>
    <w:p w14:paraId="4CDD9BD3"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02" w:history="1">
        <w:r w:rsidR="00B414A0" w:rsidRPr="00B414A0">
          <w:rPr>
            <w:rStyle w:val="Hyperlink"/>
            <w:i/>
            <w:noProof/>
          </w:rPr>
          <w:t>Hình 17. Luồng xử lí bản tin gửi dữ liệu lên App</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_Toc43714602 \h </w:instrText>
        </w:r>
        <w:r w:rsidR="00B414A0" w:rsidRPr="00B414A0">
          <w:rPr>
            <w:noProof/>
            <w:webHidden/>
          </w:rPr>
        </w:r>
        <w:r w:rsidR="00B414A0" w:rsidRPr="00B414A0">
          <w:rPr>
            <w:noProof/>
            <w:webHidden/>
          </w:rPr>
          <w:fldChar w:fldCharType="separate"/>
        </w:r>
        <w:r w:rsidR="00B414A0" w:rsidRPr="00B414A0">
          <w:rPr>
            <w:noProof/>
            <w:webHidden/>
          </w:rPr>
          <w:t>30</w:t>
        </w:r>
        <w:r w:rsidR="00B414A0" w:rsidRPr="00B414A0">
          <w:rPr>
            <w:noProof/>
            <w:webHidden/>
          </w:rPr>
          <w:fldChar w:fldCharType="end"/>
        </w:r>
      </w:hyperlink>
    </w:p>
    <w:p w14:paraId="6CAFD4D4"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03" w:history="1">
        <w:r w:rsidR="00B414A0" w:rsidRPr="00B414A0">
          <w:rPr>
            <w:rStyle w:val="Hyperlink"/>
            <w:i/>
            <w:noProof/>
          </w:rPr>
          <w:t>Hình 18. Luồng đăng kí thiết bị với Platform</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_Toc43714603 \h </w:instrText>
        </w:r>
        <w:r w:rsidR="00B414A0" w:rsidRPr="00B414A0">
          <w:rPr>
            <w:noProof/>
            <w:webHidden/>
          </w:rPr>
        </w:r>
        <w:r w:rsidR="00B414A0" w:rsidRPr="00B414A0">
          <w:rPr>
            <w:noProof/>
            <w:webHidden/>
          </w:rPr>
          <w:fldChar w:fldCharType="separate"/>
        </w:r>
        <w:r w:rsidR="00B414A0" w:rsidRPr="00B414A0">
          <w:rPr>
            <w:noProof/>
            <w:webHidden/>
          </w:rPr>
          <w:t>30</w:t>
        </w:r>
        <w:r w:rsidR="00B414A0" w:rsidRPr="00B414A0">
          <w:rPr>
            <w:noProof/>
            <w:webHidden/>
          </w:rPr>
          <w:fldChar w:fldCharType="end"/>
        </w:r>
      </w:hyperlink>
    </w:p>
    <w:p w14:paraId="3084BE6E"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04" w:history="1">
        <w:r w:rsidR="00B414A0" w:rsidRPr="00B414A0">
          <w:rPr>
            <w:rStyle w:val="Hyperlink"/>
            <w:i/>
            <w:noProof/>
          </w:rPr>
          <w:t>Hình 19. Luồng xử lí bản tin từ Platform</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_Toc43714604 \h </w:instrText>
        </w:r>
        <w:r w:rsidR="00B414A0" w:rsidRPr="00B414A0">
          <w:rPr>
            <w:noProof/>
            <w:webHidden/>
          </w:rPr>
        </w:r>
        <w:r w:rsidR="00B414A0" w:rsidRPr="00B414A0">
          <w:rPr>
            <w:noProof/>
            <w:webHidden/>
          </w:rPr>
          <w:fldChar w:fldCharType="separate"/>
        </w:r>
        <w:r w:rsidR="00B414A0" w:rsidRPr="00B414A0">
          <w:rPr>
            <w:noProof/>
            <w:webHidden/>
          </w:rPr>
          <w:t>31</w:t>
        </w:r>
        <w:r w:rsidR="00B414A0" w:rsidRPr="00B414A0">
          <w:rPr>
            <w:noProof/>
            <w:webHidden/>
          </w:rPr>
          <w:fldChar w:fldCharType="end"/>
        </w:r>
      </w:hyperlink>
    </w:p>
    <w:p w14:paraId="6F8A4DB6"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05" w:history="1">
        <w:r w:rsidR="00B414A0" w:rsidRPr="00B414A0">
          <w:rPr>
            <w:rStyle w:val="Hyperlink"/>
            <w:i/>
            <w:noProof/>
          </w:rPr>
          <w:t>Hình 20. Luồng xử gửi bản tin lên Platform</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_Toc43714605 \h </w:instrText>
        </w:r>
        <w:r w:rsidR="00B414A0" w:rsidRPr="00B414A0">
          <w:rPr>
            <w:noProof/>
            <w:webHidden/>
          </w:rPr>
        </w:r>
        <w:r w:rsidR="00B414A0" w:rsidRPr="00B414A0">
          <w:rPr>
            <w:noProof/>
            <w:webHidden/>
          </w:rPr>
          <w:fldChar w:fldCharType="separate"/>
        </w:r>
        <w:r w:rsidR="00B414A0" w:rsidRPr="00B414A0">
          <w:rPr>
            <w:noProof/>
            <w:webHidden/>
          </w:rPr>
          <w:t>31</w:t>
        </w:r>
        <w:r w:rsidR="00B414A0" w:rsidRPr="00B414A0">
          <w:rPr>
            <w:noProof/>
            <w:webHidden/>
          </w:rPr>
          <w:fldChar w:fldCharType="end"/>
        </w:r>
      </w:hyperlink>
    </w:p>
    <w:p w14:paraId="27D43176"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06" w:history="1">
        <w:r w:rsidR="00B414A0" w:rsidRPr="00B414A0">
          <w:rPr>
            <w:rStyle w:val="Hyperlink"/>
            <w:i/>
            <w:noProof/>
          </w:rPr>
          <w:t>Hình 21. Luồng smartconfig bằng SoftAP mode</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_Toc43714606 \h </w:instrText>
        </w:r>
        <w:r w:rsidR="00B414A0" w:rsidRPr="00B414A0">
          <w:rPr>
            <w:noProof/>
            <w:webHidden/>
          </w:rPr>
        </w:r>
        <w:r w:rsidR="00B414A0" w:rsidRPr="00B414A0">
          <w:rPr>
            <w:noProof/>
            <w:webHidden/>
          </w:rPr>
          <w:fldChar w:fldCharType="separate"/>
        </w:r>
        <w:r w:rsidR="00B414A0" w:rsidRPr="00B414A0">
          <w:rPr>
            <w:noProof/>
            <w:webHidden/>
          </w:rPr>
          <w:t>32</w:t>
        </w:r>
        <w:r w:rsidR="00B414A0" w:rsidRPr="00B414A0">
          <w:rPr>
            <w:noProof/>
            <w:webHidden/>
          </w:rPr>
          <w:fldChar w:fldCharType="end"/>
        </w:r>
      </w:hyperlink>
    </w:p>
    <w:p w14:paraId="127A368A"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07" w:history="1">
        <w:r w:rsidR="00B414A0" w:rsidRPr="00B414A0">
          <w:rPr>
            <w:rStyle w:val="Hyperlink"/>
            <w:i/>
            <w:noProof/>
          </w:rPr>
          <w:t>Hình 22. Luồng smartconfig bằng UDP Broadcast mode</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_Toc43714607 \h </w:instrText>
        </w:r>
        <w:r w:rsidR="00B414A0" w:rsidRPr="00B414A0">
          <w:rPr>
            <w:noProof/>
            <w:webHidden/>
          </w:rPr>
        </w:r>
        <w:r w:rsidR="00B414A0" w:rsidRPr="00B414A0">
          <w:rPr>
            <w:noProof/>
            <w:webHidden/>
          </w:rPr>
          <w:fldChar w:fldCharType="separate"/>
        </w:r>
        <w:r w:rsidR="00B414A0" w:rsidRPr="00B414A0">
          <w:rPr>
            <w:noProof/>
            <w:webHidden/>
          </w:rPr>
          <w:t>33</w:t>
        </w:r>
        <w:r w:rsidR="00B414A0" w:rsidRPr="00B414A0">
          <w:rPr>
            <w:noProof/>
            <w:webHidden/>
          </w:rPr>
          <w:fldChar w:fldCharType="end"/>
        </w:r>
      </w:hyperlink>
    </w:p>
    <w:p w14:paraId="758B0839"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08" w:history="1">
        <w:r w:rsidR="00B414A0" w:rsidRPr="00B414A0">
          <w:rPr>
            <w:rStyle w:val="Hyperlink"/>
            <w:i/>
            <w:noProof/>
          </w:rPr>
          <w:t xml:space="preserve">Hình 23. </w:t>
        </w:r>
        <w:r w:rsidR="00B414A0" w:rsidRPr="00B414A0">
          <w:rPr>
            <w:rStyle w:val="Hyperlink"/>
            <w:bCs/>
            <w:i/>
            <w:noProof/>
          </w:rPr>
          <w:t>Sơ đồ khối thiết bị Home Gateway</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_Toc43714608 \h </w:instrText>
        </w:r>
        <w:r w:rsidR="00B414A0" w:rsidRPr="00B414A0">
          <w:rPr>
            <w:noProof/>
            <w:webHidden/>
          </w:rPr>
        </w:r>
        <w:r w:rsidR="00B414A0" w:rsidRPr="00B414A0">
          <w:rPr>
            <w:noProof/>
            <w:webHidden/>
          </w:rPr>
          <w:fldChar w:fldCharType="separate"/>
        </w:r>
        <w:r w:rsidR="00B414A0" w:rsidRPr="00B414A0">
          <w:rPr>
            <w:noProof/>
            <w:webHidden/>
          </w:rPr>
          <w:t>38</w:t>
        </w:r>
        <w:r w:rsidR="00B414A0" w:rsidRPr="00B414A0">
          <w:rPr>
            <w:noProof/>
            <w:webHidden/>
          </w:rPr>
          <w:fldChar w:fldCharType="end"/>
        </w:r>
      </w:hyperlink>
    </w:p>
    <w:p w14:paraId="71C76678"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09" w:history="1">
        <w:r w:rsidR="00B414A0" w:rsidRPr="00B414A0">
          <w:rPr>
            <w:rStyle w:val="Hyperlink"/>
            <w:i/>
            <w:noProof/>
          </w:rPr>
          <w:t>Hình 24. i.MX6UL series</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_Toc43714609 \h </w:instrText>
        </w:r>
        <w:r w:rsidR="00B414A0" w:rsidRPr="00B414A0">
          <w:rPr>
            <w:noProof/>
            <w:webHidden/>
          </w:rPr>
        </w:r>
        <w:r w:rsidR="00B414A0" w:rsidRPr="00B414A0">
          <w:rPr>
            <w:noProof/>
            <w:webHidden/>
          </w:rPr>
          <w:fldChar w:fldCharType="separate"/>
        </w:r>
        <w:r w:rsidR="00B414A0" w:rsidRPr="00B414A0">
          <w:rPr>
            <w:noProof/>
            <w:webHidden/>
          </w:rPr>
          <w:t>45</w:t>
        </w:r>
        <w:r w:rsidR="00B414A0" w:rsidRPr="00B414A0">
          <w:rPr>
            <w:noProof/>
            <w:webHidden/>
          </w:rPr>
          <w:fldChar w:fldCharType="end"/>
        </w:r>
      </w:hyperlink>
    </w:p>
    <w:p w14:paraId="09B2FBDD"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10" w:history="1">
        <w:r w:rsidR="00B414A0" w:rsidRPr="00B414A0">
          <w:rPr>
            <w:rStyle w:val="Hyperlink"/>
            <w:i/>
            <w:noProof/>
          </w:rPr>
          <w:t>Hình 25. Power tree cho SoC i.MX6ULZ</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_Toc43714610 \h </w:instrText>
        </w:r>
        <w:r w:rsidR="00B414A0" w:rsidRPr="00B414A0">
          <w:rPr>
            <w:noProof/>
            <w:webHidden/>
          </w:rPr>
        </w:r>
        <w:r w:rsidR="00B414A0" w:rsidRPr="00B414A0">
          <w:rPr>
            <w:noProof/>
            <w:webHidden/>
          </w:rPr>
          <w:fldChar w:fldCharType="separate"/>
        </w:r>
        <w:r w:rsidR="00B414A0" w:rsidRPr="00B414A0">
          <w:rPr>
            <w:noProof/>
            <w:webHidden/>
          </w:rPr>
          <w:t>51</w:t>
        </w:r>
        <w:r w:rsidR="00B414A0" w:rsidRPr="00B414A0">
          <w:rPr>
            <w:noProof/>
            <w:webHidden/>
          </w:rPr>
          <w:fldChar w:fldCharType="end"/>
        </w:r>
      </w:hyperlink>
    </w:p>
    <w:p w14:paraId="327500E9"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11" w:history="1">
        <w:r w:rsidR="00B414A0" w:rsidRPr="00B414A0">
          <w:rPr>
            <w:rStyle w:val="Hyperlink"/>
            <w:noProof/>
          </w:rPr>
          <w:t>Hình 26. Giải pháp điều khiển Buzzer</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_Toc43714611 \h </w:instrText>
        </w:r>
        <w:r w:rsidR="00B414A0" w:rsidRPr="00B414A0">
          <w:rPr>
            <w:noProof/>
            <w:webHidden/>
          </w:rPr>
        </w:r>
        <w:r w:rsidR="00B414A0" w:rsidRPr="00B414A0">
          <w:rPr>
            <w:noProof/>
            <w:webHidden/>
          </w:rPr>
          <w:fldChar w:fldCharType="separate"/>
        </w:r>
        <w:r w:rsidR="00B414A0" w:rsidRPr="00B414A0">
          <w:rPr>
            <w:noProof/>
            <w:webHidden/>
          </w:rPr>
          <w:t>52</w:t>
        </w:r>
        <w:r w:rsidR="00B414A0" w:rsidRPr="00B414A0">
          <w:rPr>
            <w:noProof/>
            <w:webHidden/>
          </w:rPr>
          <w:fldChar w:fldCharType="end"/>
        </w:r>
      </w:hyperlink>
    </w:p>
    <w:p w14:paraId="4DB0CA41"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12" w:history="1">
        <w:r w:rsidR="00B414A0" w:rsidRPr="00B414A0">
          <w:rPr>
            <w:rStyle w:val="Hyperlink"/>
            <w:noProof/>
          </w:rPr>
          <w:t>Hình 27. Sơ đồ kiến trúc Smart switch</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_Toc43714612 \h </w:instrText>
        </w:r>
        <w:r w:rsidR="00B414A0" w:rsidRPr="00B414A0">
          <w:rPr>
            <w:noProof/>
            <w:webHidden/>
          </w:rPr>
        </w:r>
        <w:r w:rsidR="00B414A0" w:rsidRPr="00B414A0">
          <w:rPr>
            <w:noProof/>
            <w:webHidden/>
          </w:rPr>
          <w:fldChar w:fldCharType="separate"/>
        </w:r>
        <w:r w:rsidR="00B414A0" w:rsidRPr="00B414A0">
          <w:rPr>
            <w:noProof/>
            <w:webHidden/>
          </w:rPr>
          <w:t>55</w:t>
        </w:r>
        <w:r w:rsidR="00B414A0" w:rsidRPr="00B414A0">
          <w:rPr>
            <w:noProof/>
            <w:webHidden/>
          </w:rPr>
          <w:fldChar w:fldCharType="end"/>
        </w:r>
      </w:hyperlink>
    </w:p>
    <w:p w14:paraId="124BF0C4"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13" w:history="1">
        <w:r w:rsidR="00B414A0" w:rsidRPr="00B414A0">
          <w:rPr>
            <w:rStyle w:val="Hyperlink"/>
            <w:noProof/>
          </w:rPr>
          <w:t>Hình 28. Thiết kế thành phần module User interaction and notification</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_Toc43714613 \h </w:instrText>
        </w:r>
        <w:r w:rsidR="00B414A0" w:rsidRPr="00B414A0">
          <w:rPr>
            <w:noProof/>
            <w:webHidden/>
          </w:rPr>
        </w:r>
        <w:r w:rsidR="00B414A0" w:rsidRPr="00B414A0">
          <w:rPr>
            <w:noProof/>
            <w:webHidden/>
          </w:rPr>
          <w:fldChar w:fldCharType="separate"/>
        </w:r>
        <w:r w:rsidR="00B414A0" w:rsidRPr="00B414A0">
          <w:rPr>
            <w:noProof/>
            <w:webHidden/>
          </w:rPr>
          <w:t>56</w:t>
        </w:r>
        <w:r w:rsidR="00B414A0" w:rsidRPr="00B414A0">
          <w:rPr>
            <w:noProof/>
            <w:webHidden/>
          </w:rPr>
          <w:fldChar w:fldCharType="end"/>
        </w:r>
      </w:hyperlink>
    </w:p>
    <w:p w14:paraId="066037D1"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14" w:history="1">
        <w:r w:rsidR="00B414A0" w:rsidRPr="00B414A0">
          <w:rPr>
            <w:rStyle w:val="Hyperlink"/>
            <w:noProof/>
          </w:rPr>
          <w:t>Hình 29. Thiết kế thành phần module RF network managment</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_Toc43714614 \h </w:instrText>
        </w:r>
        <w:r w:rsidR="00B414A0" w:rsidRPr="00B414A0">
          <w:rPr>
            <w:noProof/>
            <w:webHidden/>
          </w:rPr>
        </w:r>
        <w:r w:rsidR="00B414A0" w:rsidRPr="00B414A0">
          <w:rPr>
            <w:noProof/>
            <w:webHidden/>
          </w:rPr>
          <w:fldChar w:fldCharType="separate"/>
        </w:r>
        <w:r w:rsidR="00B414A0" w:rsidRPr="00B414A0">
          <w:rPr>
            <w:noProof/>
            <w:webHidden/>
          </w:rPr>
          <w:t>57</w:t>
        </w:r>
        <w:r w:rsidR="00B414A0" w:rsidRPr="00B414A0">
          <w:rPr>
            <w:noProof/>
            <w:webHidden/>
          </w:rPr>
          <w:fldChar w:fldCharType="end"/>
        </w:r>
      </w:hyperlink>
    </w:p>
    <w:p w14:paraId="344A11A3"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15" w:history="1">
        <w:r w:rsidR="00B414A0" w:rsidRPr="00B414A0">
          <w:rPr>
            <w:rStyle w:val="Hyperlink"/>
            <w:noProof/>
          </w:rPr>
          <w:t>Hình 30. Thiết kế thành phần module Load control</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_Toc43714615 \h </w:instrText>
        </w:r>
        <w:r w:rsidR="00B414A0" w:rsidRPr="00B414A0">
          <w:rPr>
            <w:noProof/>
            <w:webHidden/>
          </w:rPr>
        </w:r>
        <w:r w:rsidR="00B414A0" w:rsidRPr="00B414A0">
          <w:rPr>
            <w:noProof/>
            <w:webHidden/>
          </w:rPr>
          <w:fldChar w:fldCharType="separate"/>
        </w:r>
        <w:r w:rsidR="00B414A0" w:rsidRPr="00B414A0">
          <w:rPr>
            <w:noProof/>
            <w:webHidden/>
          </w:rPr>
          <w:t>58</w:t>
        </w:r>
        <w:r w:rsidR="00B414A0" w:rsidRPr="00B414A0">
          <w:rPr>
            <w:noProof/>
            <w:webHidden/>
          </w:rPr>
          <w:fldChar w:fldCharType="end"/>
        </w:r>
      </w:hyperlink>
    </w:p>
    <w:p w14:paraId="18936359"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16" w:history="1">
        <w:r w:rsidR="00B414A0" w:rsidRPr="00B414A0">
          <w:rPr>
            <w:rStyle w:val="Hyperlink"/>
            <w:i/>
            <w:noProof/>
          </w:rPr>
          <w:t>Hình 31. Luồng nghiệp vụ gia nhập mạng</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_Toc43714616 \h </w:instrText>
        </w:r>
        <w:r w:rsidR="00B414A0" w:rsidRPr="00B414A0">
          <w:rPr>
            <w:noProof/>
            <w:webHidden/>
          </w:rPr>
        </w:r>
        <w:r w:rsidR="00B414A0" w:rsidRPr="00B414A0">
          <w:rPr>
            <w:noProof/>
            <w:webHidden/>
          </w:rPr>
          <w:fldChar w:fldCharType="separate"/>
        </w:r>
        <w:r w:rsidR="00B414A0" w:rsidRPr="00B414A0">
          <w:rPr>
            <w:noProof/>
            <w:webHidden/>
          </w:rPr>
          <w:t>59</w:t>
        </w:r>
        <w:r w:rsidR="00B414A0" w:rsidRPr="00B414A0">
          <w:rPr>
            <w:noProof/>
            <w:webHidden/>
          </w:rPr>
          <w:fldChar w:fldCharType="end"/>
        </w:r>
      </w:hyperlink>
    </w:p>
    <w:p w14:paraId="69570B98"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17" w:history="1">
        <w:r w:rsidR="00B414A0" w:rsidRPr="00B414A0">
          <w:rPr>
            <w:rStyle w:val="Hyperlink"/>
            <w:i/>
            <w:noProof/>
          </w:rPr>
          <w:t>Hình 32.Luồng nghiệp vụ hủy gia nhập mạng</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_Toc43714617 \h </w:instrText>
        </w:r>
        <w:r w:rsidR="00B414A0" w:rsidRPr="00B414A0">
          <w:rPr>
            <w:noProof/>
            <w:webHidden/>
          </w:rPr>
        </w:r>
        <w:r w:rsidR="00B414A0" w:rsidRPr="00B414A0">
          <w:rPr>
            <w:noProof/>
            <w:webHidden/>
          </w:rPr>
          <w:fldChar w:fldCharType="separate"/>
        </w:r>
        <w:r w:rsidR="00B414A0" w:rsidRPr="00B414A0">
          <w:rPr>
            <w:noProof/>
            <w:webHidden/>
          </w:rPr>
          <w:t>60</w:t>
        </w:r>
        <w:r w:rsidR="00B414A0" w:rsidRPr="00B414A0">
          <w:rPr>
            <w:noProof/>
            <w:webHidden/>
          </w:rPr>
          <w:fldChar w:fldCharType="end"/>
        </w:r>
      </w:hyperlink>
    </w:p>
    <w:p w14:paraId="4B64C43F"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18" w:history="1">
        <w:r w:rsidR="00B414A0" w:rsidRPr="00B414A0">
          <w:rPr>
            <w:rStyle w:val="Hyperlink"/>
            <w:i/>
            <w:noProof/>
          </w:rPr>
          <w:t>Hình 33. Luồng nghiệp vụ điều khiển gián tiếp</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_Toc43714618 \h </w:instrText>
        </w:r>
        <w:r w:rsidR="00B414A0" w:rsidRPr="00B414A0">
          <w:rPr>
            <w:noProof/>
            <w:webHidden/>
          </w:rPr>
        </w:r>
        <w:r w:rsidR="00B414A0" w:rsidRPr="00B414A0">
          <w:rPr>
            <w:noProof/>
            <w:webHidden/>
          </w:rPr>
          <w:fldChar w:fldCharType="separate"/>
        </w:r>
        <w:r w:rsidR="00B414A0" w:rsidRPr="00B414A0">
          <w:rPr>
            <w:noProof/>
            <w:webHidden/>
          </w:rPr>
          <w:t>61</w:t>
        </w:r>
        <w:r w:rsidR="00B414A0" w:rsidRPr="00B414A0">
          <w:rPr>
            <w:noProof/>
            <w:webHidden/>
          </w:rPr>
          <w:fldChar w:fldCharType="end"/>
        </w:r>
      </w:hyperlink>
    </w:p>
    <w:p w14:paraId="73C992A7"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19" w:history="1">
        <w:r w:rsidR="00B414A0" w:rsidRPr="00B414A0">
          <w:rPr>
            <w:rStyle w:val="Hyperlink"/>
            <w:i/>
            <w:noProof/>
          </w:rPr>
          <w:t>Hình 34.Luồng nghiệp vụ điều khiển trực tiếp</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_Toc43714619 \h </w:instrText>
        </w:r>
        <w:r w:rsidR="00B414A0" w:rsidRPr="00B414A0">
          <w:rPr>
            <w:noProof/>
            <w:webHidden/>
          </w:rPr>
        </w:r>
        <w:r w:rsidR="00B414A0" w:rsidRPr="00B414A0">
          <w:rPr>
            <w:noProof/>
            <w:webHidden/>
          </w:rPr>
          <w:fldChar w:fldCharType="separate"/>
        </w:r>
        <w:r w:rsidR="00B414A0" w:rsidRPr="00B414A0">
          <w:rPr>
            <w:noProof/>
            <w:webHidden/>
          </w:rPr>
          <w:t>62</w:t>
        </w:r>
        <w:r w:rsidR="00B414A0" w:rsidRPr="00B414A0">
          <w:rPr>
            <w:noProof/>
            <w:webHidden/>
          </w:rPr>
          <w:fldChar w:fldCharType="end"/>
        </w:r>
      </w:hyperlink>
    </w:p>
    <w:p w14:paraId="170C14D8"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20" w:history="1">
        <w:r w:rsidR="00B414A0" w:rsidRPr="00B414A0">
          <w:rPr>
            <w:rStyle w:val="Hyperlink"/>
            <w:noProof/>
          </w:rPr>
          <w:t>Hình 35: Sơ đồ khối quan phần cứng thiết bị Smart Lighting Switch</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_Toc43714620 \h </w:instrText>
        </w:r>
        <w:r w:rsidR="00B414A0" w:rsidRPr="00B414A0">
          <w:rPr>
            <w:noProof/>
            <w:webHidden/>
          </w:rPr>
        </w:r>
        <w:r w:rsidR="00B414A0" w:rsidRPr="00B414A0">
          <w:rPr>
            <w:noProof/>
            <w:webHidden/>
          </w:rPr>
          <w:fldChar w:fldCharType="separate"/>
        </w:r>
        <w:r w:rsidR="00B414A0" w:rsidRPr="00B414A0">
          <w:rPr>
            <w:noProof/>
            <w:webHidden/>
          </w:rPr>
          <w:t>63</w:t>
        </w:r>
        <w:r w:rsidR="00B414A0" w:rsidRPr="00B414A0">
          <w:rPr>
            <w:noProof/>
            <w:webHidden/>
          </w:rPr>
          <w:fldChar w:fldCharType="end"/>
        </w:r>
      </w:hyperlink>
    </w:p>
    <w:p w14:paraId="458865D4"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21" w:history="1">
        <w:r w:rsidR="00B414A0" w:rsidRPr="00B414A0">
          <w:rPr>
            <w:rStyle w:val="Hyperlink"/>
            <w:noProof/>
          </w:rPr>
          <w:t>Hình 36: Giải pháp điều khiển Relay</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_Toc43714621 \h </w:instrText>
        </w:r>
        <w:r w:rsidR="00B414A0" w:rsidRPr="00B414A0">
          <w:rPr>
            <w:noProof/>
            <w:webHidden/>
          </w:rPr>
        </w:r>
        <w:r w:rsidR="00B414A0" w:rsidRPr="00B414A0">
          <w:rPr>
            <w:noProof/>
            <w:webHidden/>
          </w:rPr>
          <w:fldChar w:fldCharType="separate"/>
        </w:r>
        <w:r w:rsidR="00B414A0" w:rsidRPr="00B414A0">
          <w:rPr>
            <w:noProof/>
            <w:webHidden/>
          </w:rPr>
          <w:t>72</w:t>
        </w:r>
        <w:r w:rsidR="00B414A0" w:rsidRPr="00B414A0">
          <w:rPr>
            <w:noProof/>
            <w:webHidden/>
          </w:rPr>
          <w:fldChar w:fldCharType="end"/>
        </w:r>
      </w:hyperlink>
    </w:p>
    <w:p w14:paraId="1CB75B2C"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22" w:history="1">
        <w:r w:rsidR="00B414A0" w:rsidRPr="00B414A0">
          <w:rPr>
            <w:rStyle w:val="Hyperlink"/>
            <w:noProof/>
          </w:rPr>
          <w:t>Hình 37: Sơ đồ phân bổ nguồn DC</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_Toc43714622 \h </w:instrText>
        </w:r>
        <w:r w:rsidR="00B414A0" w:rsidRPr="00B414A0">
          <w:rPr>
            <w:noProof/>
            <w:webHidden/>
          </w:rPr>
        </w:r>
        <w:r w:rsidR="00B414A0" w:rsidRPr="00B414A0">
          <w:rPr>
            <w:noProof/>
            <w:webHidden/>
          </w:rPr>
          <w:fldChar w:fldCharType="separate"/>
        </w:r>
        <w:r w:rsidR="00B414A0" w:rsidRPr="00B414A0">
          <w:rPr>
            <w:noProof/>
            <w:webHidden/>
          </w:rPr>
          <w:t>76</w:t>
        </w:r>
        <w:r w:rsidR="00B414A0" w:rsidRPr="00B414A0">
          <w:rPr>
            <w:noProof/>
            <w:webHidden/>
          </w:rPr>
          <w:fldChar w:fldCharType="end"/>
        </w:r>
      </w:hyperlink>
    </w:p>
    <w:p w14:paraId="413162B4"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23" w:history="1">
        <w:r w:rsidR="00B414A0" w:rsidRPr="00B414A0">
          <w:rPr>
            <w:rStyle w:val="Hyperlink"/>
            <w:noProof/>
          </w:rPr>
          <w:t>Hình 8: Đặc tả yêu cầu khối nguồn AC-DC</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_Toc43714623 \h </w:instrText>
        </w:r>
        <w:r w:rsidR="00B414A0" w:rsidRPr="00B414A0">
          <w:rPr>
            <w:noProof/>
            <w:webHidden/>
          </w:rPr>
        </w:r>
        <w:r w:rsidR="00B414A0" w:rsidRPr="00B414A0">
          <w:rPr>
            <w:noProof/>
            <w:webHidden/>
          </w:rPr>
          <w:fldChar w:fldCharType="separate"/>
        </w:r>
        <w:r w:rsidR="00B414A0" w:rsidRPr="00B414A0">
          <w:rPr>
            <w:noProof/>
            <w:webHidden/>
          </w:rPr>
          <w:t>77</w:t>
        </w:r>
        <w:r w:rsidR="00B414A0" w:rsidRPr="00B414A0">
          <w:rPr>
            <w:noProof/>
            <w:webHidden/>
          </w:rPr>
          <w:fldChar w:fldCharType="end"/>
        </w:r>
      </w:hyperlink>
    </w:p>
    <w:p w14:paraId="1EA46451"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24" w:history="1">
        <w:r w:rsidR="00B414A0" w:rsidRPr="00B414A0">
          <w:rPr>
            <w:rStyle w:val="Hyperlink"/>
            <w:noProof/>
          </w:rPr>
          <w:t>Hình 39. Sơ đồ kiến trúc Smart Plug</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_Toc43714624 \h </w:instrText>
        </w:r>
        <w:r w:rsidR="00B414A0" w:rsidRPr="00B414A0">
          <w:rPr>
            <w:noProof/>
            <w:webHidden/>
          </w:rPr>
        </w:r>
        <w:r w:rsidR="00B414A0" w:rsidRPr="00B414A0">
          <w:rPr>
            <w:noProof/>
            <w:webHidden/>
          </w:rPr>
          <w:fldChar w:fldCharType="separate"/>
        </w:r>
        <w:r w:rsidR="00B414A0" w:rsidRPr="00B414A0">
          <w:rPr>
            <w:noProof/>
            <w:webHidden/>
          </w:rPr>
          <w:t>81</w:t>
        </w:r>
        <w:r w:rsidR="00B414A0" w:rsidRPr="00B414A0">
          <w:rPr>
            <w:noProof/>
            <w:webHidden/>
          </w:rPr>
          <w:fldChar w:fldCharType="end"/>
        </w:r>
      </w:hyperlink>
    </w:p>
    <w:p w14:paraId="23A9317F"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25" w:history="1">
        <w:r w:rsidR="00B414A0" w:rsidRPr="00B414A0">
          <w:rPr>
            <w:rStyle w:val="Hyperlink"/>
            <w:noProof/>
          </w:rPr>
          <w:t>Hình 40. Thiết kế thành phần module User interaction and notification</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_Toc43714625 \h </w:instrText>
        </w:r>
        <w:r w:rsidR="00B414A0" w:rsidRPr="00B414A0">
          <w:rPr>
            <w:noProof/>
            <w:webHidden/>
          </w:rPr>
        </w:r>
        <w:r w:rsidR="00B414A0" w:rsidRPr="00B414A0">
          <w:rPr>
            <w:noProof/>
            <w:webHidden/>
          </w:rPr>
          <w:fldChar w:fldCharType="separate"/>
        </w:r>
        <w:r w:rsidR="00B414A0" w:rsidRPr="00B414A0">
          <w:rPr>
            <w:noProof/>
            <w:webHidden/>
          </w:rPr>
          <w:t>82</w:t>
        </w:r>
        <w:r w:rsidR="00B414A0" w:rsidRPr="00B414A0">
          <w:rPr>
            <w:noProof/>
            <w:webHidden/>
          </w:rPr>
          <w:fldChar w:fldCharType="end"/>
        </w:r>
      </w:hyperlink>
    </w:p>
    <w:p w14:paraId="2CDCA636"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26" w:history="1">
        <w:r w:rsidR="00B414A0" w:rsidRPr="00B414A0">
          <w:rPr>
            <w:rStyle w:val="Hyperlink"/>
            <w:noProof/>
          </w:rPr>
          <w:t>Hình 41. Thiết kế thành phần module RF network managment</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_Toc43714626 \h </w:instrText>
        </w:r>
        <w:r w:rsidR="00B414A0" w:rsidRPr="00B414A0">
          <w:rPr>
            <w:noProof/>
            <w:webHidden/>
          </w:rPr>
        </w:r>
        <w:r w:rsidR="00B414A0" w:rsidRPr="00B414A0">
          <w:rPr>
            <w:noProof/>
            <w:webHidden/>
          </w:rPr>
          <w:fldChar w:fldCharType="separate"/>
        </w:r>
        <w:r w:rsidR="00B414A0" w:rsidRPr="00B414A0">
          <w:rPr>
            <w:noProof/>
            <w:webHidden/>
          </w:rPr>
          <w:t>83</w:t>
        </w:r>
        <w:r w:rsidR="00B414A0" w:rsidRPr="00B414A0">
          <w:rPr>
            <w:noProof/>
            <w:webHidden/>
          </w:rPr>
          <w:fldChar w:fldCharType="end"/>
        </w:r>
      </w:hyperlink>
    </w:p>
    <w:p w14:paraId="27E12DA0"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27" w:history="1">
        <w:r w:rsidR="00B414A0" w:rsidRPr="00B414A0">
          <w:rPr>
            <w:rStyle w:val="Hyperlink"/>
            <w:noProof/>
          </w:rPr>
          <w:t>Hình 42. Thiết kế thành phần module Sensor managment</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_Toc43714627 \h </w:instrText>
        </w:r>
        <w:r w:rsidR="00B414A0" w:rsidRPr="00B414A0">
          <w:rPr>
            <w:noProof/>
            <w:webHidden/>
          </w:rPr>
        </w:r>
        <w:r w:rsidR="00B414A0" w:rsidRPr="00B414A0">
          <w:rPr>
            <w:noProof/>
            <w:webHidden/>
          </w:rPr>
          <w:fldChar w:fldCharType="separate"/>
        </w:r>
        <w:r w:rsidR="00B414A0" w:rsidRPr="00B414A0">
          <w:rPr>
            <w:noProof/>
            <w:webHidden/>
          </w:rPr>
          <w:t>84</w:t>
        </w:r>
        <w:r w:rsidR="00B414A0" w:rsidRPr="00B414A0">
          <w:rPr>
            <w:noProof/>
            <w:webHidden/>
          </w:rPr>
          <w:fldChar w:fldCharType="end"/>
        </w:r>
      </w:hyperlink>
    </w:p>
    <w:p w14:paraId="04A01BF6"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28" w:history="1">
        <w:r w:rsidR="00B414A0" w:rsidRPr="00B414A0">
          <w:rPr>
            <w:rStyle w:val="Hyperlink"/>
            <w:noProof/>
          </w:rPr>
          <w:t>Hình 43. Thiết kế thành phần module Electrical meter processing</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_Toc43714628 \h </w:instrText>
        </w:r>
        <w:r w:rsidR="00B414A0" w:rsidRPr="00B414A0">
          <w:rPr>
            <w:noProof/>
            <w:webHidden/>
          </w:rPr>
        </w:r>
        <w:r w:rsidR="00B414A0" w:rsidRPr="00B414A0">
          <w:rPr>
            <w:noProof/>
            <w:webHidden/>
          </w:rPr>
          <w:fldChar w:fldCharType="separate"/>
        </w:r>
        <w:r w:rsidR="00B414A0" w:rsidRPr="00B414A0">
          <w:rPr>
            <w:noProof/>
            <w:webHidden/>
          </w:rPr>
          <w:t>85</w:t>
        </w:r>
        <w:r w:rsidR="00B414A0" w:rsidRPr="00B414A0">
          <w:rPr>
            <w:noProof/>
            <w:webHidden/>
          </w:rPr>
          <w:fldChar w:fldCharType="end"/>
        </w:r>
      </w:hyperlink>
    </w:p>
    <w:p w14:paraId="0D5D4EC3"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29" w:history="1">
        <w:r w:rsidR="00B414A0" w:rsidRPr="00B414A0">
          <w:rPr>
            <w:rStyle w:val="Hyperlink"/>
            <w:i/>
            <w:noProof/>
          </w:rPr>
          <w:t>Hình 44. Luồng nghiệp vụ gia nhập mạng</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_Toc43714629 \h </w:instrText>
        </w:r>
        <w:r w:rsidR="00B414A0" w:rsidRPr="00B414A0">
          <w:rPr>
            <w:noProof/>
            <w:webHidden/>
          </w:rPr>
        </w:r>
        <w:r w:rsidR="00B414A0" w:rsidRPr="00B414A0">
          <w:rPr>
            <w:noProof/>
            <w:webHidden/>
          </w:rPr>
          <w:fldChar w:fldCharType="separate"/>
        </w:r>
        <w:r w:rsidR="00B414A0" w:rsidRPr="00B414A0">
          <w:rPr>
            <w:noProof/>
            <w:webHidden/>
          </w:rPr>
          <w:t>86</w:t>
        </w:r>
        <w:r w:rsidR="00B414A0" w:rsidRPr="00B414A0">
          <w:rPr>
            <w:noProof/>
            <w:webHidden/>
          </w:rPr>
          <w:fldChar w:fldCharType="end"/>
        </w:r>
      </w:hyperlink>
    </w:p>
    <w:p w14:paraId="4FA350A0"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30" w:history="1">
        <w:r w:rsidR="00B414A0" w:rsidRPr="00B414A0">
          <w:rPr>
            <w:rStyle w:val="Hyperlink"/>
            <w:i/>
            <w:noProof/>
          </w:rPr>
          <w:t>Hình 45. Luồng nghiệp vụ hủy gia nhập mạng</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_Toc43714630 \h </w:instrText>
        </w:r>
        <w:r w:rsidR="00B414A0" w:rsidRPr="00B414A0">
          <w:rPr>
            <w:noProof/>
            <w:webHidden/>
          </w:rPr>
        </w:r>
        <w:r w:rsidR="00B414A0" w:rsidRPr="00B414A0">
          <w:rPr>
            <w:noProof/>
            <w:webHidden/>
          </w:rPr>
          <w:fldChar w:fldCharType="separate"/>
        </w:r>
        <w:r w:rsidR="00B414A0" w:rsidRPr="00B414A0">
          <w:rPr>
            <w:noProof/>
            <w:webHidden/>
          </w:rPr>
          <w:t>87</w:t>
        </w:r>
        <w:r w:rsidR="00B414A0" w:rsidRPr="00B414A0">
          <w:rPr>
            <w:noProof/>
            <w:webHidden/>
          </w:rPr>
          <w:fldChar w:fldCharType="end"/>
        </w:r>
      </w:hyperlink>
    </w:p>
    <w:p w14:paraId="4758F665"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31" w:history="1">
        <w:r w:rsidR="00B414A0" w:rsidRPr="00B414A0">
          <w:rPr>
            <w:rStyle w:val="Hyperlink"/>
            <w:i/>
            <w:noProof/>
          </w:rPr>
          <w:t>Hình 46. Luồng nghiệp vụ điều khiển gián tiếp</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_Toc43714631 \h </w:instrText>
        </w:r>
        <w:r w:rsidR="00B414A0" w:rsidRPr="00B414A0">
          <w:rPr>
            <w:noProof/>
            <w:webHidden/>
          </w:rPr>
        </w:r>
        <w:r w:rsidR="00B414A0" w:rsidRPr="00B414A0">
          <w:rPr>
            <w:noProof/>
            <w:webHidden/>
          </w:rPr>
          <w:fldChar w:fldCharType="separate"/>
        </w:r>
        <w:r w:rsidR="00B414A0" w:rsidRPr="00B414A0">
          <w:rPr>
            <w:noProof/>
            <w:webHidden/>
          </w:rPr>
          <w:t>88</w:t>
        </w:r>
        <w:r w:rsidR="00B414A0" w:rsidRPr="00B414A0">
          <w:rPr>
            <w:noProof/>
            <w:webHidden/>
          </w:rPr>
          <w:fldChar w:fldCharType="end"/>
        </w:r>
      </w:hyperlink>
    </w:p>
    <w:p w14:paraId="3AF16C97"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32" w:history="1">
        <w:r w:rsidR="00B414A0" w:rsidRPr="00B414A0">
          <w:rPr>
            <w:rStyle w:val="Hyperlink"/>
            <w:i/>
            <w:noProof/>
          </w:rPr>
          <w:t>Hình 47.Luồng nghiệp vụ điều khiển trực tiếp</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_Toc43714632 \h </w:instrText>
        </w:r>
        <w:r w:rsidR="00B414A0" w:rsidRPr="00B414A0">
          <w:rPr>
            <w:noProof/>
            <w:webHidden/>
          </w:rPr>
        </w:r>
        <w:r w:rsidR="00B414A0" w:rsidRPr="00B414A0">
          <w:rPr>
            <w:noProof/>
            <w:webHidden/>
          </w:rPr>
          <w:fldChar w:fldCharType="separate"/>
        </w:r>
        <w:r w:rsidR="00B414A0" w:rsidRPr="00B414A0">
          <w:rPr>
            <w:noProof/>
            <w:webHidden/>
          </w:rPr>
          <w:t>89</w:t>
        </w:r>
        <w:r w:rsidR="00B414A0" w:rsidRPr="00B414A0">
          <w:rPr>
            <w:noProof/>
            <w:webHidden/>
          </w:rPr>
          <w:fldChar w:fldCharType="end"/>
        </w:r>
      </w:hyperlink>
    </w:p>
    <w:p w14:paraId="5ADFA5E9"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33" w:history="1">
        <w:r w:rsidR="00B414A0" w:rsidRPr="00B414A0">
          <w:rPr>
            <w:rStyle w:val="Hyperlink"/>
            <w:i/>
            <w:noProof/>
          </w:rPr>
          <w:t>Hình 48.Luồng nghiệp vụ cập nhật công suất tiêu thụ</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_Toc43714633 \h </w:instrText>
        </w:r>
        <w:r w:rsidR="00B414A0" w:rsidRPr="00B414A0">
          <w:rPr>
            <w:noProof/>
            <w:webHidden/>
          </w:rPr>
        </w:r>
        <w:r w:rsidR="00B414A0" w:rsidRPr="00B414A0">
          <w:rPr>
            <w:noProof/>
            <w:webHidden/>
          </w:rPr>
          <w:fldChar w:fldCharType="separate"/>
        </w:r>
        <w:r w:rsidR="00B414A0" w:rsidRPr="00B414A0">
          <w:rPr>
            <w:noProof/>
            <w:webHidden/>
          </w:rPr>
          <w:t>90</w:t>
        </w:r>
        <w:r w:rsidR="00B414A0" w:rsidRPr="00B414A0">
          <w:rPr>
            <w:noProof/>
            <w:webHidden/>
          </w:rPr>
          <w:fldChar w:fldCharType="end"/>
        </w:r>
      </w:hyperlink>
    </w:p>
    <w:p w14:paraId="50ECB94E"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34" w:history="1">
        <w:r w:rsidR="00B414A0" w:rsidRPr="00B414A0">
          <w:rPr>
            <w:rStyle w:val="Hyperlink"/>
            <w:noProof/>
          </w:rPr>
          <w:t>Hình 49: Sơ đồ khối thiết bị Smart Plug</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_Toc43714634 \h </w:instrText>
        </w:r>
        <w:r w:rsidR="00B414A0" w:rsidRPr="00B414A0">
          <w:rPr>
            <w:noProof/>
            <w:webHidden/>
          </w:rPr>
        </w:r>
        <w:r w:rsidR="00B414A0" w:rsidRPr="00B414A0">
          <w:rPr>
            <w:noProof/>
            <w:webHidden/>
          </w:rPr>
          <w:fldChar w:fldCharType="separate"/>
        </w:r>
        <w:r w:rsidR="00B414A0" w:rsidRPr="00B414A0">
          <w:rPr>
            <w:noProof/>
            <w:webHidden/>
          </w:rPr>
          <w:t>91</w:t>
        </w:r>
        <w:r w:rsidR="00B414A0" w:rsidRPr="00B414A0">
          <w:rPr>
            <w:noProof/>
            <w:webHidden/>
          </w:rPr>
          <w:fldChar w:fldCharType="end"/>
        </w:r>
      </w:hyperlink>
    </w:p>
    <w:p w14:paraId="248DC120" w14:textId="77777777" w:rsidR="00B414A0" w:rsidRPr="00B414A0" w:rsidRDefault="006B3D1A" w:rsidP="006D59C2">
      <w:pPr>
        <w:pStyle w:val="TableofFigures"/>
        <w:tabs>
          <w:tab w:val="right" w:leader="dot" w:pos="9736"/>
        </w:tabs>
        <w:spacing w:line="276" w:lineRule="auto"/>
        <w:rPr>
          <w:rFonts w:eastAsiaTheme="minorEastAsia"/>
          <w:noProof/>
          <w:sz w:val="22"/>
          <w:szCs w:val="22"/>
        </w:rPr>
      </w:pPr>
      <w:hyperlink w:anchor="_Toc43714635" w:history="1">
        <w:r w:rsidR="00B414A0" w:rsidRPr="00B414A0">
          <w:rPr>
            <w:rStyle w:val="Hyperlink"/>
            <w:noProof/>
          </w:rPr>
          <w:t>Hình 50: Sơ đồ phân bổ nguồn DC</w:t>
        </w:r>
        <w:r w:rsidR="00B414A0" w:rsidRPr="00B414A0">
          <w:rPr>
            <w:noProof/>
            <w:webHidden/>
          </w:rPr>
          <w:tab/>
        </w:r>
        <w:r w:rsidR="00B414A0" w:rsidRPr="00B414A0">
          <w:rPr>
            <w:noProof/>
            <w:webHidden/>
          </w:rPr>
          <w:fldChar w:fldCharType="begin"/>
        </w:r>
        <w:r w:rsidR="00B414A0" w:rsidRPr="00B414A0">
          <w:rPr>
            <w:noProof/>
            <w:webHidden/>
          </w:rPr>
          <w:instrText xml:space="preserve"> PAGEREF _Toc43714635 \h </w:instrText>
        </w:r>
        <w:r w:rsidR="00B414A0" w:rsidRPr="00B414A0">
          <w:rPr>
            <w:noProof/>
            <w:webHidden/>
          </w:rPr>
        </w:r>
        <w:r w:rsidR="00B414A0" w:rsidRPr="00B414A0">
          <w:rPr>
            <w:noProof/>
            <w:webHidden/>
          </w:rPr>
          <w:fldChar w:fldCharType="separate"/>
        </w:r>
        <w:r w:rsidR="00B414A0" w:rsidRPr="00B414A0">
          <w:rPr>
            <w:noProof/>
            <w:webHidden/>
          </w:rPr>
          <w:t>104</w:t>
        </w:r>
        <w:r w:rsidR="00B414A0" w:rsidRPr="00B414A0">
          <w:rPr>
            <w:noProof/>
            <w:webHidden/>
          </w:rPr>
          <w:fldChar w:fldCharType="end"/>
        </w:r>
      </w:hyperlink>
    </w:p>
    <w:p w14:paraId="47AA33B5" w14:textId="4CC856C7" w:rsidR="00DC6DCB" w:rsidRPr="00B414A0" w:rsidRDefault="00E86FAE" w:rsidP="006D59C2">
      <w:pPr>
        <w:spacing w:line="276" w:lineRule="auto"/>
        <w:rPr>
          <w:rStyle w:val="st"/>
          <w:rFonts w:cs="Times New Roman"/>
          <w:b/>
          <w:szCs w:val="26"/>
        </w:rPr>
      </w:pPr>
      <w:r w:rsidRPr="00B414A0">
        <w:rPr>
          <w:rStyle w:val="st"/>
          <w:rFonts w:cs="Times New Roman"/>
          <w:b/>
          <w:szCs w:val="26"/>
        </w:rPr>
        <w:fldChar w:fldCharType="end"/>
      </w:r>
    </w:p>
    <w:p w14:paraId="678E8B15" w14:textId="77777777" w:rsidR="00DC6DCB" w:rsidRPr="00B414A0" w:rsidRDefault="00DC6DCB" w:rsidP="006D59C2">
      <w:pPr>
        <w:spacing w:line="276" w:lineRule="auto"/>
        <w:jc w:val="center"/>
        <w:rPr>
          <w:rStyle w:val="st"/>
          <w:rFonts w:cs="Times New Roman"/>
          <w:b/>
          <w:szCs w:val="26"/>
        </w:rPr>
      </w:pPr>
    </w:p>
    <w:p w14:paraId="627A86C8" w14:textId="77777777" w:rsidR="00F57DA1" w:rsidRPr="00B414A0" w:rsidRDefault="00DC6DCB" w:rsidP="006D59C2">
      <w:pPr>
        <w:spacing w:line="276" w:lineRule="auto"/>
        <w:jc w:val="center"/>
        <w:rPr>
          <w:szCs w:val="26"/>
        </w:rPr>
      </w:pPr>
      <w:r w:rsidRPr="00B414A0">
        <w:rPr>
          <w:szCs w:val="26"/>
        </w:rPr>
        <w:t xml:space="preserve"> </w:t>
      </w:r>
      <w:r w:rsidR="00CD266D" w:rsidRPr="00B414A0">
        <w:rPr>
          <w:szCs w:val="26"/>
        </w:rPr>
        <w:br w:type="page"/>
      </w:r>
    </w:p>
    <w:p w14:paraId="79D29BEE" w14:textId="5DA808C8" w:rsidR="00DF52AB" w:rsidRPr="00B414A0" w:rsidRDefault="00DF52AB" w:rsidP="006D59C2">
      <w:pPr>
        <w:pStyle w:val="ANSVHeading1"/>
        <w:numPr>
          <w:ilvl w:val="0"/>
          <w:numId w:val="11"/>
        </w:numPr>
        <w:rPr>
          <w:rFonts w:cs="Times New Roman"/>
        </w:rPr>
      </w:pPr>
      <w:bookmarkStart w:id="1" w:name="_Toc437438798"/>
      <w:bookmarkStart w:id="2" w:name="_Toc437507962"/>
      <w:bookmarkStart w:id="3" w:name="_Toc499306442"/>
      <w:bookmarkStart w:id="4" w:name="_Toc499624299"/>
      <w:bookmarkStart w:id="5" w:name="_Toc474824656"/>
      <w:bookmarkStart w:id="6" w:name="_Toc44922317"/>
      <w:r w:rsidRPr="00B414A0">
        <w:rPr>
          <w:rFonts w:cs="Times New Roman"/>
        </w:rPr>
        <w:lastRenderedPageBreak/>
        <w:t>HOME GATEWAY</w:t>
      </w:r>
      <w:bookmarkEnd w:id="6"/>
    </w:p>
    <w:p w14:paraId="18DBB802" w14:textId="4C4409D2" w:rsidR="00D16B24" w:rsidRPr="00B414A0" w:rsidRDefault="008A5AE1" w:rsidP="006D59C2">
      <w:pPr>
        <w:pStyle w:val="ANSVHeading1"/>
        <w:numPr>
          <w:ilvl w:val="0"/>
          <w:numId w:val="6"/>
        </w:numPr>
        <w:rPr>
          <w:rFonts w:cs="Times New Roman"/>
        </w:rPr>
      </w:pPr>
      <w:r>
        <w:rPr>
          <w:rFonts w:cs="Times New Roman"/>
        </w:rPr>
        <w:t xml:space="preserve"> </w:t>
      </w:r>
      <w:bookmarkStart w:id="7" w:name="_Toc44922318"/>
      <w:r w:rsidR="00D16B24" w:rsidRPr="00B414A0">
        <w:rPr>
          <w:rFonts w:cs="Times New Roman"/>
        </w:rPr>
        <w:t>Thiết kế HLD [Firmware] thiết bị Home Gateway</w:t>
      </w:r>
      <w:bookmarkEnd w:id="7"/>
    </w:p>
    <w:p w14:paraId="7B7B69D0" w14:textId="627A9AC9" w:rsidR="00D16B24" w:rsidRPr="00A775AC" w:rsidRDefault="00D16B24" w:rsidP="006D59C2">
      <w:pPr>
        <w:pStyle w:val="ANSVHeading2"/>
        <w:numPr>
          <w:ilvl w:val="1"/>
          <w:numId w:val="6"/>
        </w:numPr>
        <w:spacing w:line="276" w:lineRule="auto"/>
        <w:ind w:left="0" w:firstLine="0"/>
        <w:jc w:val="both"/>
        <w:rPr>
          <w:bCs w:val="0"/>
          <w:sz w:val="28"/>
          <w:lang w:val="fr-FR"/>
        </w:rPr>
      </w:pPr>
      <w:bookmarkStart w:id="8" w:name="_Toc38907366"/>
      <w:bookmarkStart w:id="9" w:name="_Toc437438802"/>
      <w:bookmarkStart w:id="10" w:name="_Toc437507966"/>
      <w:bookmarkStart w:id="11" w:name="_Toc499306446"/>
      <w:bookmarkStart w:id="12" w:name="_Toc499624303"/>
      <w:bookmarkStart w:id="13" w:name="_Toc44922319"/>
      <w:r w:rsidRPr="00A775AC">
        <w:rPr>
          <w:bCs w:val="0"/>
          <w:sz w:val="28"/>
          <w:lang w:val="fr-FR"/>
        </w:rPr>
        <w:t>Tổng quan kiến trúc Firmware Gateway</w:t>
      </w:r>
      <w:bookmarkEnd w:id="8"/>
      <w:bookmarkEnd w:id="13"/>
    </w:p>
    <w:p w14:paraId="489754F6" w14:textId="72D6B7DF" w:rsidR="00D16B24" w:rsidRPr="00FA7D7D" w:rsidRDefault="00D16B24" w:rsidP="006D59C2">
      <w:pPr>
        <w:pStyle w:val="ANSVHeadingLevel3"/>
        <w:numPr>
          <w:ilvl w:val="2"/>
          <w:numId w:val="6"/>
        </w:numPr>
        <w:spacing w:line="276" w:lineRule="auto"/>
      </w:pPr>
      <w:bookmarkStart w:id="14" w:name="_Toc44922320"/>
      <w:r w:rsidRPr="00B414A0">
        <w:t>Mô hình kiến trúc hệ thố</w:t>
      </w:r>
      <w:r w:rsidR="00FA7D7D">
        <w:t>ng</w:t>
      </w:r>
      <w:bookmarkEnd w:id="14"/>
    </w:p>
    <w:p w14:paraId="70A339B4" w14:textId="01F495DC" w:rsidR="00D16B24" w:rsidRPr="00B414A0" w:rsidRDefault="00D16B24" w:rsidP="006D59C2">
      <w:pPr>
        <w:keepNext/>
        <w:spacing w:line="276" w:lineRule="auto"/>
        <w:jc w:val="center"/>
        <w:rPr>
          <w:szCs w:val="26"/>
        </w:rPr>
      </w:pPr>
      <w:r w:rsidRPr="00B414A0">
        <w:rPr>
          <w:noProof/>
        </w:rPr>
        <w:t xml:space="preserve"> </w:t>
      </w:r>
      <w:r w:rsidR="00950025">
        <w:rPr>
          <w:noProof/>
        </w:rPr>
        <w:drawing>
          <wp:inline distT="0" distB="0" distL="0" distR="0" wp14:anchorId="1F25CB93" wp14:editId="0015E323">
            <wp:extent cx="5408762" cy="6587595"/>
            <wp:effectExtent l="0" t="0" r="1905"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9339" cy="6600477"/>
                    </a:xfrm>
                    <a:prstGeom prst="rect">
                      <a:avLst/>
                    </a:prstGeom>
                  </pic:spPr>
                </pic:pic>
              </a:graphicData>
            </a:graphic>
          </wp:inline>
        </w:drawing>
      </w:r>
    </w:p>
    <w:p w14:paraId="40E9B483" w14:textId="77777777" w:rsidR="00D16B24" w:rsidRPr="00B414A0" w:rsidRDefault="00D16B24" w:rsidP="006D59C2">
      <w:pPr>
        <w:pStyle w:val="Caption"/>
        <w:rPr>
          <w:rFonts w:cs="Times New Roman"/>
          <w:b/>
          <w:szCs w:val="26"/>
        </w:rPr>
      </w:pPr>
      <w:bookmarkStart w:id="15" w:name="_Toc38907662"/>
      <w:bookmarkStart w:id="16" w:name="_Toc43714586"/>
      <w:r w:rsidRPr="00B414A0">
        <w:rPr>
          <w:rFonts w:cs="Times New Roman"/>
          <w:szCs w:val="26"/>
        </w:rPr>
        <w:t xml:space="preserve">Hình </w:t>
      </w:r>
      <w:r w:rsidRPr="00B414A0">
        <w:rPr>
          <w:rFonts w:cs="Times New Roman"/>
          <w:b/>
          <w:szCs w:val="26"/>
        </w:rPr>
        <w:fldChar w:fldCharType="begin"/>
      </w:r>
      <w:r w:rsidRPr="00B414A0">
        <w:rPr>
          <w:rFonts w:cs="Times New Roman"/>
          <w:szCs w:val="26"/>
        </w:rPr>
        <w:instrText xml:space="preserve"> SEQ Hình \* ARABIC </w:instrText>
      </w:r>
      <w:r w:rsidRPr="00B414A0">
        <w:rPr>
          <w:rFonts w:cs="Times New Roman"/>
          <w:b/>
          <w:szCs w:val="26"/>
        </w:rPr>
        <w:fldChar w:fldCharType="separate"/>
      </w:r>
      <w:r w:rsidR="00766E57" w:rsidRPr="00B414A0">
        <w:rPr>
          <w:rFonts w:cs="Times New Roman"/>
          <w:noProof/>
          <w:szCs w:val="26"/>
        </w:rPr>
        <w:t>1</w:t>
      </w:r>
      <w:r w:rsidRPr="00B414A0">
        <w:rPr>
          <w:rFonts w:cs="Times New Roman"/>
          <w:b/>
          <w:noProof/>
          <w:szCs w:val="26"/>
        </w:rPr>
        <w:fldChar w:fldCharType="end"/>
      </w:r>
      <w:r w:rsidRPr="00B414A0">
        <w:rPr>
          <w:rFonts w:cs="Times New Roman"/>
          <w:szCs w:val="26"/>
        </w:rPr>
        <w:t xml:space="preserve">. Sơ đồ ngữ cảnh </w:t>
      </w:r>
      <w:proofErr w:type="gramStart"/>
      <w:r w:rsidRPr="00B414A0">
        <w:rPr>
          <w:rFonts w:cs="Times New Roman"/>
          <w:szCs w:val="26"/>
        </w:rPr>
        <w:t>chung</w:t>
      </w:r>
      <w:proofErr w:type="gramEnd"/>
      <w:r w:rsidRPr="00B414A0">
        <w:rPr>
          <w:rFonts w:cs="Times New Roman"/>
          <w:szCs w:val="26"/>
        </w:rPr>
        <w:t xml:space="preserve"> hệ thống</w:t>
      </w:r>
      <w:bookmarkEnd w:id="15"/>
      <w:bookmarkEnd w:id="16"/>
    </w:p>
    <w:p w14:paraId="73350BBA" w14:textId="03C559B8" w:rsidR="00FA7D7D" w:rsidRDefault="00FA7D7D" w:rsidP="006D59C2">
      <w:pPr>
        <w:spacing w:line="276" w:lineRule="auto"/>
        <w:rPr>
          <w:szCs w:val="26"/>
        </w:rPr>
      </w:pPr>
      <w:r>
        <w:rPr>
          <w:szCs w:val="26"/>
        </w:rPr>
        <w:lastRenderedPageBreak/>
        <w:t xml:space="preserve">Bảng mapping các yêu cầu SRS đáp ứng bởi các module chức năng của IoT Gateway: </w:t>
      </w:r>
    </w:p>
    <w:tbl>
      <w:tblPr>
        <w:tblStyle w:val="TableGrid"/>
        <w:tblW w:w="0" w:type="auto"/>
        <w:tblInd w:w="-5" w:type="dxa"/>
        <w:tblLook w:val="04A0" w:firstRow="1" w:lastRow="0" w:firstColumn="1" w:lastColumn="0" w:noHBand="0" w:noVBand="1"/>
      </w:tblPr>
      <w:tblGrid>
        <w:gridCol w:w="1170"/>
        <w:gridCol w:w="2970"/>
        <w:gridCol w:w="5130"/>
      </w:tblGrid>
      <w:tr w:rsidR="00FA7D7D" w14:paraId="629DC42B" w14:textId="77777777" w:rsidTr="00FA7D7D">
        <w:tc>
          <w:tcPr>
            <w:tcW w:w="1170" w:type="dxa"/>
          </w:tcPr>
          <w:p w14:paraId="1847D77D" w14:textId="77777777" w:rsidR="00FA7D7D" w:rsidRPr="00FA7D7D" w:rsidRDefault="00FA7D7D" w:rsidP="006D59C2">
            <w:pPr>
              <w:spacing w:line="276" w:lineRule="auto"/>
              <w:jc w:val="center"/>
              <w:rPr>
                <w:b/>
              </w:rPr>
            </w:pPr>
            <w:r w:rsidRPr="00FA7D7D">
              <w:rPr>
                <w:b/>
              </w:rPr>
              <w:t>STT</w:t>
            </w:r>
          </w:p>
        </w:tc>
        <w:tc>
          <w:tcPr>
            <w:tcW w:w="2970" w:type="dxa"/>
          </w:tcPr>
          <w:p w14:paraId="17229162" w14:textId="77777777" w:rsidR="00FA7D7D" w:rsidRPr="00FA7D7D" w:rsidRDefault="00FA7D7D" w:rsidP="006D59C2">
            <w:pPr>
              <w:spacing w:line="276" w:lineRule="auto"/>
              <w:jc w:val="center"/>
              <w:rPr>
                <w:b/>
              </w:rPr>
            </w:pPr>
            <w:r w:rsidRPr="00FA7D7D">
              <w:rPr>
                <w:b/>
              </w:rPr>
              <w:t>Nhóm chức năng</w:t>
            </w:r>
          </w:p>
        </w:tc>
        <w:tc>
          <w:tcPr>
            <w:tcW w:w="5130" w:type="dxa"/>
          </w:tcPr>
          <w:p w14:paraId="24300E35" w14:textId="77777777" w:rsidR="00FA7D7D" w:rsidRPr="00FA7D7D" w:rsidRDefault="00FA7D7D" w:rsidP="006D59C2">
            <w:pPr>
              <w:spacing w:line="276" w:lineRule="auto"/>
              <w:jc w:val="center"/>
              <w:rPr>
                <w:b/>
              </w:rPr>
            </w:pPr>
            <w:r w:rsidRPr="00FA7D7D">
              <w:rPr>
                <w:b/>
              </w:rPr>
              <w:t>Khối thực thi trong HLD</w:t>
            </w:r>
          </w:p>
        </w:tc>
      </w:tr>
      <w:tr w:rsidR="00FA7D7D" w14:paraId="1944FF03" w14:textId="77777777" w:rsidTr="00FA7D7D">
        <w:tc>
          <w:tcPr>
            <w:tcW w:w="1170" w:type="dxa"/>
          </w:tcPr>
          <w:p w14:paraId="597B994F" w14:textId="77777777" w:rsidR="00FA7D7D" w:rsidRDefault="00FA7D7D" w:rsidP="006D59C2">
            <w:pPr>
              <w:spacing w:line="276" w:lineRule="auto"/>
              <w:jc w:val="center"/>
            </w:pPr>
            <w:r>
              <w:t>1</w:t>
            </w:r>
          </w:p>
        </w:tc>
        <w:tc>
          <w:tcPr>
            <w:tcW w:w="2970" w:type="dxa"/>
          </w:tcPr>
          <w:p w14:paraId="75B556EB" w14:textId="77777777" w:rsidR="00FA7D7D" w:rsidRDefault="00FA7D7D" w:rsidP="006D59C2">
            <w:pPr>
              <w:spacing w:line="276" w:lineRule="auto"/>
            </w:pPr>
            <w:r>
              <w:t>Smart Config</w:t>
            </w:r>
          </w:p>
        </w:tc>
        <w:tc>
          <w:tcPr>
            <w:tcW w:w="5130" w:type="dxa"/>
          </w:tcPr>
          <w:p w14:paraId="48D472CD" w14:textId="77777777" w:rsidR="00FA7D7D" w:rsidRDefault="00FA7D7D" w:rsidP="006D59C2">
            <w:pPr>
              <w:spacing w:line="276" w:lineRule="auto"/>
            </w:pPr>
            <w:r>
              <w:t>Hardware Assistant, Database</w:t>
            </w:r>
          </w:p>
        </w:tc>
      </w:tr>
      <w:tr w:rsidR="00FA7D7D" w14:paraId="23C8C54C" w14:textId="77777777" w:rsidTr="00FA7D7D">
        <w:tc>
          <w:tcPr>
            <w:tcW w:w="1170" w:type="dxa"/>
          </w:tcPr>
          <w:p w14:paraId="06F7D615" w14:textId="77777777" w:rsidR="00FA7D7D" w:rsidRDefault="00FA7D7D" w:rsidP="006D59C2">
            <w:pPr>
              <w:spacing w:line="276" w:lineRule="auto"/>
              <w:jc w:val="center"/>
            </w:pPr>
            <w:r>
              <w:t>2</w:t>
            </w:r>
          </w:p>
        </w:tc>
        <w:tc>
          <w:tcPr>
            <w:tcW w:w="2970" w:type="dxa"/>
          </w:tcPr>
          <w:p w14:paraId="6CDC9BBF" w14:textId="77777777" w:rsidR="00FA7D7D" w:rsidRDefault="00FA7D7D" w:rsidP="006D59C2">
            <w:pPr>
              <w:spacing w:line="276" w:lineRule="auto"/>
            </w:pPr>
            <w:r>
              <w:t>Đăng kí xác thực thiết bị với Platform</w:t>
            </w:r>
          </w:p>
        </w:tc>
        <w:tc>
          <w:tcPr>
            <w:tcW w:w="5130" w:type="dxa"/>
          </w:tcPr>
          <w:p w14:paraId="664FF076" w14:textId="77777777" w:rsidR="00FA7D7D" w:rsidRDefault="00FA7D7D" w:rsidP="006D59C2">
            <w:pPr>
              <w:spacing w:line="276" w:lineRule="auto"/>
            </w:pPr>
            <w:r>
              <w:t>Agent</w:t>
            </w:r>
          </w:p>
        </w:tc>
      </w:tr>
      <w:tr w:rsidR="00FA7D7D" w14:paraId="5C314375" w14:textId="77777777" w:rsidTr="00FA7D7D">
        <w:tc>
          <w:tcPr>
            <w:tcW w:w="1170" w:type="dxa"/>
          </w:tcPr>
          <w:p w14:paraId="6845B3B2" w14:textId="77777777" w:rsidR="00FA7D7D" w:rsidRDefault="00FA7D7D" w:rsidP="006D59C2">
            <w:pPr>
              <w:spacing w:line="276" w:lineRule="auto"/>
              <w:jc w:val="center"/>
            </w:pPr>
            <w:r>
              <w:t>3</w:t>
            </w:r>
          </w:p>
        </w:tc>
        <w:tc>
          <w:tcPr>
            <w:tcW w:w="2970" w:type="dxa"/>
          </w:tcPr>
          <w:p w14:paraId="550BB19E" w14:textId="77777777" w:rsidR="00FA7D7D" w:rsidRDefault="00FA7D7D" w:rsidP="006D59C2">
            <w:pPr>
              <w:spacing w:line="276" w:lineRule="auto"/>
            </w:pPr>
            <w:r>
              <w:t>Quản lí mạng</w:t>
            </w:r>
          </w:p>
        </w:tc>
        <w:tc>
          <w:tcPr>
            <w:tcW w:w="5130" w:type="dxa"/>
          </w:tcPr>
          <w:p w14:paraId="3CA9E133" w14:textId="77777777" w:rsidR="00FA7D7D" w:rsidRDefault="00FA7D7D" w:rsidP="006D59C2">
            <w:pPr>
              <w:spacing w:line="276" w:lineRule="auto"/>
            </w:pPr>
            <w:r>
              <w:t>Connectivity Adapter, Connectivity Assistant, Device Management, Database</w:t>
            </w:r>
          </w:p>
        </w:tc>
      </w:tr>
      <w:tr w:rsidR="00FA7D7D" w14:paraId="6A03744A" w14:textId="77777777" w:rsidTr="00FA7D7D">
        <w:tc>
          <w:tcPr>
            <w:tcW w:w="1170" w:type="dxa"/>
          </w:tcPr>
          <w:p w14:paraId="68F5C8DA" w14:textId="77777777" w:rsidR="00FA7D7D" w:rsidRDefault="00FA7D7D" w:rsidP="006D59C2">
            <w:pPr>
              <w:spacing w:line="276" w:lineRule="auto"/>
              <w:jc w:val="center"/>
            </w:pPr>
            <w:r>
              <w:t>4</w:t>
            </w:r>
          </w:p>
        </w:tc>
        <w:tc>
          <w:tcPr>
            <w:tcW w:w="2970" w:type="dxa"/>
          </w:tcPr>
          <w:p w14:paraId="38273BDF" w14:textId="77777777" w:rsidR="00FA7D7D" w:rsidRDefault="00FA7D7D" w:rsidP="006D59C2">
            <w:pPr>
              <w:spacing w:line="276" w:lineRule="auto"/>
            </w:pPr>
            <w:r>
              <w:t>Quản lí thiết bị</w:t>
            </w:r>
          </w:p>
        </w:tc>
        <w:tc>
          <w:tcPr>
            <w:tcW w:w="5130" w:type="dxa"/>
          </w:tcPr>
          <w:p w14:paraId="5430AA55" w14:textId="77777777" w:rsidR="00FA7D7D" w:rsidRDefault="00FA7D7D" w:rsidP="006D59C2">
            <w:pPr>
              <w:spacing w:line="276" w:lineRule="auto"/>
            </w:pPr>
            <w:r>
              <w:t>Device Management, Data management, Database</w:t>
            </w:r>
          </w:p>
        </w:tc>
      </w:tr>
      <w:tr w:rsidR="00FA7D7D" w14:paraId="3FF75CB5" w14:textId="77777777" w:rsidTr="00FA7D7D">
        <w:tc>
          <w:tcPr>
            <w:tcW w:w="1170" w:type="dxa"/>
          </w:tcPr>
          <w:p w14:paraId="21912CED" w14:textId="77777777" w:rsidR="00FA7D7D" w:rsidRDefault="00FA7D7D" w:rsidP="006D59C2">
            <w:pPr>
              <w:spacing w:line="276" w:lineRule="auto"/>
              <w:jc w:val="center"/>
            </w:pPr>
            <w:r>
              <w:t>5</w:t>
            </w:r>
          </w:p>
        </w:tc>
        <w:tc>
          <w:tcPr>
            <w:tcW w:w="2970" w:type="dxa"/>
          </w:tcPr>
          <w:p w14:paraId="5975451B" w14:textId="77777777" w:rsidR="00FA7D7D" w:rsidRDefault="00FA7D7D" w:rsidP="006D59C2">
            <w:pPr>
              <w:spacing w:line="276" w:lineRule="auto"/>
            </w:pPr>
            <w:r>
              <w:t>Cấu hình thiết bị</w:t>
            </w:r>
          </w:p>
        </w:tc>
        <w:tc>
          <w:tcPr>
            <w:tcW w:w="5130" w:type="dxa"/>
          </w:tcPr>
          <w:p w14:paraId="02E901D1" w14:textId="77777777" w:rsidR="00FA7D7D" w:rsidRDefault="00FA7D7D" w:rsidP="006D59C2">
            <w:pPr>
              <w:spacing w:line="276" w:lineRule="auto"/>
            </w:pPr>
            <w:r>
              <w:t>Connectivity Adapter, Connectivity Assistant, Device Management, Database</w:t>
            </w:r>
          </w:p>
        </w:tc>
      </w:tr>
      <w:tr w:rsidR="00FA7D7D" w14:paraId="50F4222D" w14:textId="77777777" w:rsidTr="00FA7D7D">
        <w:tc>
          <w:tcPr>
            <w:tcW w:w="1170" w:type="dxa"/>
          </w:tcPr>
          <w:p w14:paraId="0FAC64ED" w14:textId="77777777" w:rsidR="00FA7D7D" w:rsidRDefault="00FA7D7D" w:rsidP="006D59C2">
            <w:pPr>
              <w:spacing w:line="276" w:lineRule="auto"/>
              <w:jc w:val="center"/>
            </w:pPr>
            <w:r>
              <w:t>6</w:t>
            </w:r>
          </w:p>
        </w:tc>
        <w:tc>
          <w:tcPr>
            <w:tcW w:w="2970" w:type="dxa"/>
          </w:tcPr>
          <w:p w14:paraId="63A8820E" w14:textId="77777777" w:rsidR="00FA7D7D" w:rsidRDefault="00FA7D7D" w:rsidP="006D59C2">
            <w:pPr>
              <w:spacing w:line="276" w:lineRule="auto"/>
            </w:pPr>
            <w:r>
              <w:t>Điều khiển thiết bị</w:t>
            </w:r>
          </w:p>
        </w:tc>
        <w:tc>
          <w:tcPr>
            <w:tcW w:w="5130" w:type="dxa"/>
          </w:tcPr>
          <w:p w14:paraId="5292487F" w14:textId="77777777" w:rsidR="00FA7D7D" w:rsidRDefault="00FA7D7D" w:rsidP="006D59C2">
            <w:pPr>
              <w:spacing w:line="276" w:lineRule="auto"/>
            </w:pPr>
            <w:r>
              <w:t>Connectivity Adapter, Connectivity Assistant, Device Management</w:t>
            </w:r>
          </w:p>
        </w:tc>
      </w:tr>
      <w:tr w:rsidR="00FA7D7D" w14:paraId="70C3C5FB" w14:textId="77777777" w:rsidTr="00FA7D7D">
        <w:tc>
          <w:tcPr>
            <w:tcW w:w="1170" w:type="dxa"/>
          </w:tcPr>
          <w:p w14:paraId="40D003B8" w14:textId="77777777" w:rsidR="00FA7D7D" w:rsidRDefault="00FA7D7D" w:rsidP="006D59C2">
            <w:pPr>
              <w:spacing w:line="276" w:lineRule="auto"/>
              <w:jc w:val="center"/>
            </w:pPr>
            <w:r>
              <w:t>7</w:t>
            </w:r>
          </w:p>
        </w:tc>
        <w:tc>
          <w:tcPr>
            <w:tcW w:w="2970" w:type="dxa"/>
          </w:tcPr>
          <w:p w14:paraId="072B8EDA" w14:textId="77777777" w:rsidR="00FA7D7D" w:rsidRDefault="00FA7D7D" w:rsidP="006D59C2">
            <w:pPr>
              <w:spacing w:line="276" w:lineRule="auto"/>
            </w:pPr>
            <w:r>
              <w:t>Cập nhật dữ liệu từ thiết bị</w:t>
            </w:r>
          </w:p>
        </w:tc>
        <w:tc>
          <w:tcPr>
            <w:tcW w:w="5130" w:type="dxa"/>
          </w:tcPr>
          <w:p w14:paraId="2D13EEFA" w14:textId="77777777" w:rsidR="00FA7D7D" w:rsidRDefault="00FA7D7D" w:rsidP="006D59C2">
            <w:pPr>
              <w:spacing w:line="276" w:lineRule="auto"/>
            </w:pPr>
            <w:r>
              <w:t>Connectivity Adapter, Connectivity Assistant, Device Management, Data management, Database</w:t>
            </w:r>
          </w:p>
        </w:tc>
      </w:tr>
      <w:tr w:rsidR="00FA7D7D" w14:paraId="2956553E" w14:textId="77777777" w:rsidTr="00FA7D7D">
        <w:tc>
          <w:tcPr>
            <w:tcW w:w="1170" w:type="dxa"/>
          </w:tcPr>
          <w:p w14:paraId="218F343C" w14:textId="77777777" w:rsidR="00FA7D7D" w:rsidRDefault="00FA7D7D" w:rsidP="006D59C2">
            <w:pPr>
              <w:spacing w:line="276" w:lineRule="auto"/>
              <w:jc w:val="center"/>
            </w:pPr>
            <w:r>
              <w:t>8</w:t>
            </w:r>
          </w:p>
        </w:tc>
        <w:tc>
          <w:tcPr>
            <w:tcW w:w="2970" w:type="dxa"/>
          </w:tcPr>
          <w:p w14:paraId="0DD393A1" w14:textId="77777777" w:rsidR="00FA7D7D" w:rsidRDefault="00FA7D7D" w:rsidP="006D59C2">
            <w:pPr>
              <w:spacing w:line="276" w:lineRule="auto"/>
            </w:pPr>
            <w:r>
              <w:t>Cập nhật dữ liệu lên Mobile App</w:t>
            </w:r>
          </w:p>
        </w:tc>
        <w:tc>
          <w:tcPr>
            <w:tcW w:w="5130" w:type="dxa"/>
          </w:tcPr>
          <w:p w14:paraId="08D332F3" w14:textId="77777777" w:rsidR="00FA7D7D" w:rsidRDefault="00FA7D7D" w:rsidP="006D59C2">
            <w:pPr>
              <w:spacing w:line="276" w:lineRule="auto"/>
            </w:pPr>
            <w:r>
              <w:t>Connectivity Adapter, Connectivity Assistant, Device Management, Agent Process, Data management</w:t>
            </w:r>
          </w:p>
        </w:tc>
      </w:tr>
      <w:tr w:rsidR="00FA7D7D" w14:paraId="305DD88E" w14:textId="77777777" w:rsidTr="00FA7D7D">
        <w:tc>
          <w:tcPr>
            <w:tcW w:w="1170" w:type="dxa"/>
          </w:tcPr>
          <w:p w14:paraId="7010F181" w14:textId="77777777" w:rsidR="00FA7D7D" w:rsidRDefault="00FA7D7D" w:rsidP="006D59C2">
            <w:pPr>
              <w:spacing w:line="276" w:lineRule="auto"/>
              <w:jc w:val="center"/>
            </w:pPr>
            <w:r>
              <w:t>9</w:t>
            </w:r>
          </w:p>
        </w:tc>
        <w:tc>
          <w:tcPr>
            <w:tcW w:w="2970" w:type="dxa"/>
          </w:tcPr>
          <w:p w14:paraId="550DD4BA" w14:textId="77777777" w:rsidR="00FA7D7D" w:rsidRDefault="00FA7D7D" w:rsidP="006D59C2">
            <w:pPr>
              <w:spacing w:line="276" w:lineRule="auto"/>
            </w:pPr>
            <w:r>
              <w:t>Lưu trữ, thực thi các ngữ cảnh thông minh</w:t>
            </w:r>
          </w:p>
        </w:tc>
        <w:tc>
          <w:tcPr>
            <w:tcW w:w="5130" w:type="dxa"/>
          </w:tcPr>
          <w:p w14:paraId="0EA6CEF2" w14:textId="77777777" w:rsidR="00FA7D7D" w:rsidRDefault="00FA7D7D" w:rsidP="006D59C2">
            <w:pPr>
              <w:spacing w:line="276" w:lineRule="auto"/>
            </w:pPr>
            <w:r>
              <w:t>Smart Home Application, Connectivity Adapter, Connectivity Assistant, Device Management, Database</w:t>
            </w:r>
          </w:p>
        </w:tc>
      </w:tr>
      <w:tr w:rsidR="00FA7D7D" w14:paraId="74A99364" w14:textId="77777777" w:rsidTr="00FA7D7D">
        <w:tc>
          <w:tcPr>
            <w:tcW w:w="1170" w:type="dxa"/>
          </w:tcPr>
          <w:p w14:paraId="1B4993BC" w14:textId="77777777" w:rsidR="00FA7D7D" w:rsidRDefault="00FA7D7D" w:rsidP="006D59C2">
            <w:pPr>
              <w:spacing w:line="276" w:lineRule="auto"/>
              <w:jc w:val="center"/>
            </w:pPr>
            <w:r>
              <w:t>10</w:t>
            </w:r>
          </w:p>
        </w:tc>
        <w:tc>
          <w:tcPr>
            <w:tcW w:w="2970" w:type="dxa"/>
          </w:tcPr>
          <w:p w14:paraId="70B54618" w14:textId="77777777" w:rsidR="00FA7D7D" w:rsidRDefault="00FA7D7D" w:rsidP="006D59C2">
            <w:pPr>
              <w:spacing w:line="276" w:lineRule="auto"/>
            </w:pPr>
            <w:r>
              <w:t>Lưu trữ cấu hình cảnh báo và thực hiện các cảnh báo tự động</w:t>
            </w:r>
          </w:p>
        </w:tc>
        <w:tc>
          <w:tcPr>
            <w:tcW w:w="5130" w:type="dxa"/>
          </w:tcPr>
          <w:p w14:paraId="754F0CC3" w14:textId="77777777" w:rsidR="00FA7D7D" w:rsidRDefault="00FA7D7D" w:rsidP="006D59C2">
            <w:pPr>
              <w:spacing w:line="276" w:lineRule="auto"/>
            </w:pPr>
            <w:r>
              <w:t>Smart Home Application, Connectivity Adapter, Connectivity Assistant, Device Management, Hardware Assistant, Database</w:t>
            </w:r>
          </w:p>
        </w:tc>
      </w:tr>
      <w:tr w:rsidR="00FA7D7D" w14:paraId="285EA1A8" w14:textId="77777777" w:rsidTr="00FA7D7D">
        <w:tc>
          <w:tcPr>
            <w:tcW w:w="1170" w:type="dxa"/>
          </w:tcPr>
          <w:p w14:paraId="28885B97" w14:textId="77777777" w:rsidR="00FA7D7D" w:rsidRDefault="00FA7D7D" w:rsidP="006D59C2">
            <w:pPr>
              <w:spacing w:line="276" w:lineRule="auto"/>
              <w:jc w:val="center"/>
            </w:pPr>
            <w:r>
              <w:t>11</w:t>
            </w:r>
          </w:p>
        </w:tc>
        <w:tc>
          <w:tcPr>
            <w:tcW w:w="2970" w:type="dxa"/>
          </w:tcPr>
          <w:p w14:paraId="122E77DD" w14:textId="77777777" w:rsidR="00FA7D7D" w:rsidRDefault="00FA7D7D" w:rsidP="006D59C2">
            <w:pPr>
              <w:spacing w:line="276" w:lineRule="auto"/>
            </w:pPr>
            <w:r>
              <w:t>Tương thích với dịch vụ bên thứ 3</w:t>
            </w:r>
          </w:p>
        </w:tc>
        <w:tc>
          <w:tcPr>
            <w:tcW w:w="5130" w:type="dxa"/>
          </w:tcPr>
          <w:p w14:paraId="1BB9221E" w14:textId="77777777" w:rsidR="00FA7D7D" w:rsidRDefault="00FA7D7D" w:rsidP="006D59C2">
            <w:pPr>
              <w:spacing w:line="276" w:lineRule="auto"/>
            </w:pPr>
            <w:r>
              <w:t>Smart Home Application, Device Management, Database</w:t>
            </w:r>
          </w:p>
        </w:tc>
      </w:tr>
      <w:tr w:rsidR="00FA7D7D" w14:paraId="366E75DE" w14:textId="77777777" w:rsidTr="00FA7D7D">
        <w:tc>
          <w:tcPr>
            <w:tcW w:w="1170" w:type="dxa"/>
          </w:tcPr>
          <w:p w14:paraId="516C6BD1" w14:textId="77777777" w:rsidR="00FA7D7D" w:rsidRDefault="00FA7D7D" w:rsidP="006D59C2">
            <w:pPr>
              <w:spacing w:line="276" w:lineRule="auto"/>
              <w:jc w:val="center"/>
            </w:pPr>
            <w:r>
              <w:t>12</w:t>
            </w:r>
          </w:p>
        </w:tc>
        <w:tc>
          <w:tcPr>
            <w:tcW w:w="2970" w:type="dxa"/>
          </w:tcPr>
          <w:p w14:paraId="47711D32" w14:textId="77777777" w:rsidR="00FA7D7D" w:rsidRDefault="00FA7D7D" w:rsidP="006D59C2">
            <w:pPr>
              <w:spacing w:line="276" w:lineRule="auto"/>
            </w:pPr>
            <w:r>
              <w:t>Lưu trữ và xử lí số liệu tại biên</w:t>
            </w:r>
          </w:p>
        </w:tc>
        <w:tc>
          <w:tcPr>
            <w:tcW w:w="5130" w:type="dxa"/>
          </w:tcPr>
          <w:p w14:paraId="5979F30F" w14:textId="77777777" w:rsidR="00FA7D7D" w:rsidRDefault="00FA7D7D" w:rsidP="006D59C2">
            <w:pPr>
              <w:spacing w:line="276" w:lineRule="auto"/>
            </w:pPr>
            <w:r>
              <w:t>Smart Home Application, Device Management, Data management, Database</w:t>
            </w:r>
          </w:p>
        </w:tc>
      </w:tr>
      <w:tr w:rsidR="00FA7D7D" w14:paraId="0C60FB63" w14:textId="77777777" w:rsidTr="00FA7D7D">
        <w:tc>
          <w:tcPr>
            <w:tcW w:w="1170" w:type="dxa"/>
          </w:tcPr>
          <w:p w14:paraId="46ACA34F" w14:textId="77777777" w:rsidR="00FA7D7D" w:rsidRDefault="00FA7D7D" w:rsidP="006D59C2">
            <w:pPr>
              <w:spacing w:line="276" w:lineRule="auto"/>
              <w:jc w:val="center"/>
            </w:pPr>
            <w:r>
              <w:t>13</w:t>
            </w:r>
          </w:p>
        </w:tc>
        <w:tc>
          <w:tcPr>
            <w:tcW w:w="2970" w:type="dxa"/>
          </w:tcPr>
          <w:p w14:paraId="6801E97C" w14:textId="77777777" w:rsidR="00FA7D7D" w:rsidRDefault="00FA7D7D" w:rsidP="006D59C2">
            <w:pPr>
              <w:spacing w:line="276" w:lineRule="auto"/>
            </w:pPr>
            <w:r>
              <w:t>Hoạt động khi mất mạng Internet</w:t>
            </w:r>
          </w:p>
        </w:tc>
        <w:tc>
          <w:tcPr>
            <w:tcW w:w="5130" w:type="dxa"/>
          </w:tcPr>
          <w:p w14:paraId="2C672772" w14:textId="77777777" w:rsidR="00FA7D7D" w:rsidRDefault="00FA7D7D" w:rsidP="006D59C2">
            <w:pPr>
              <w:spacing w:line="276" w:lineRule="auto"/>
            </w:pPr>
            <w:r>
              <w:t>Smart Home Application, Connectivity Adapter, Connectivity Assistant, Device Management, Hardware Assistant</w:t>
            </w:r>
          </w:p>
        </w:tc>
      </w:tr>
      <w:tr w:rsidR="00FA7D7D" w14:paraId="22F3289C" w14:textId="77777777" w:rsidTr="00FA7D7D">
        <w:tc>
          <w:tcPr>
            <w:tcW w:w="1170" w:type="dxa"/>
          </w:tcPr>
          <w:p w14:paraId="7F98B690" w14:textId="77777777" w:rsidR="00FA7D7D" w:rsidRDefault="00FA7D7D" w:rsidP="006D59C2">
            <w:pPr>
              <w:spacing w:line="276" w:lineRule="auto"/>
              <w:jc w:val="center"/>
            </w:pPr>
            <w:r>
              <w:lastRenderedPageBreak/>
              <w:t>14</w:t>
            </w:r>
          </w:p>
        </w:tc>
        <w:tc>
          <w:tcPr>
            <w:tcW w:w="2970" w:type="dxa"/>
          </w:tcPr>
          <w:p w14:paraId="20A0BBF5" w14:textId="77777777" w:rsidR="00FA7D7D" w:rsidRDefault="00FA7D7D" w:rsidP="006D59C2">
            <w:pPr>
              <w:spacing w:line="276" w:lineRule="auto"/>
            </w:pPr>
            <w:r>
              <w:t>Tương tác với người dùng</w:t>
            </w:r>
          </w:p>
        </w:tc>
        <w:tc>
          <w:tcPr>
            <w:tcW w:w="5130" w:type="dxa"/>
          </w:tcPr>
          <w:p w14:paraId="51577367" w14:textId="77777777" w:rsidR="00FA7D7D" w:rsidRDefault="00FA7D7D" w:rsidP="006D59C2">
            <w:pPr>
              <w:spacing w:line="276" w:lineRule="auto"/>
            </w:pPr>
            <w:r>
              <w:t>Hardware Assistant, Device Management</w:t>
            </w:r>
          </w:p>
        </w:tc>
      </w:tr>
      <w:tr w:rsidR="00FA7D7D" w14:paraId="37C08D81" w14:textId="77777777" w:rsidTr="00FA7D7D">
        <w:tc>
          <w:tcPr>
            <w:tcW w:w="1170" w:type="dxa"/>
          </w:tcPr>
          <w:p w14:paraId="6569BB9E" w14:textId="77777777" w:rsidR="00FA7D7D" w:rsidRDefault="00FA7D7D" w:rsidP="006D59C2">
            <w:pPr>
              <w:spacing w:line="276" w:lineRule="auto"/>
              <w:jc w:val="center"/>
            </w:pPr>
            <w:r>
              <w:t>15</w:t>
            </w:r>
          </w:p>
        </w:tc>
        <w:tc>
          <w:tcPr>
            <w:tcW w:w="2970" w:type="dxa"/>
          </w:tcPr>
          <w:p w14:paraId="244F7929" w14:textId="77777777" w:rsidR="00FA7D7D" w:rsidRDefault="00FA7D7D" w:rsidP="006D59C2">
            <w:pPr>
              <w:spacing w:line="276" w:lineRule="auto"/>
            </w:pPr>
            <w:r>
              <w:t>Sercurity</w:t>
            </w:r>
          </w:p>
        </w:tc>
        <w:tc>
          <w:tcPr>
            <w:tcW w:w="5130" w:type="dxa"/>
          </w:tcPr>
          <w:p w14:paraId="17E7EECB" w14:textId="77777777" w:rsidR="00FA7D7D" w:rsidRDefault="00FA7D7D" w:rsidP="006D59C2">
            <w:pPr>
              <w:spacing w:line="276" w:lineRule="auto"/>
            </w:pPr>
            <w:r>
              <w:t>Hardware Assistant, Device Management</w:t>
            </w:r>
          </w:p>
        </w:tc>
      </w:tr>
      <w:tr w:rsidR="00FA7D7D" w14:paraId="118729F9" w14:textId="77777777" w:rsidTr="00FA7D7D">
        <w:tc>
          <w:tcPr>
            <w:tcW w:w="1170" w:type="dxa"/>
          </w:tcPr>
          <w:p w14:paraId="71016AB2" w14:textId="77777777" w:rsidR="00FA7D7D" w:rsidRDefault="00FA7D7D" w:rsidP="006D59C2">
            <w:pPr>
              <w:spacing w:line="276" w:lineRule="auto"/>
              <w:jc w:val="center"/>
            </w:pPr>
            <w:r>
              <w:t>16</w:t>
            </w:r>
          </w:p>
        </w:tc>
        <w:tc>
          <w:tcPr>
            <w:tcW w:w="2970" w:type="dxa"/>
          </w:tcPr>
          <w:p w14:paraId="5E6730E3" w14:textId="77777777" w:rsidR="00FA7D7D" w:rsidRDefault="00FA7D7D" w:rsidP="006D59C2">
            <w:pPr>
              <w:spacing w:line="276" w:lineRule="auto"/>
            </w:pPr>
            <w:r>
              <w:t>Cập nhật Firmware</w:t>
            </w:r>
          </w:p>
        </w:tc>
        <w:tc>
          <w:tcPr>
            <w:tcW w:w="5130" w:type="dxa"/>
          </w:tcPr>
          <w:p w14:paraId="37CB68FB" w14:textId="77777777" w:rsidR="00FA7D7D" w:rsidRDefault="00FA7D7D" w:rsidP="006D59C2">
            <w:pPr>
              <w:spacing w:line="276" w:lineRule="auto"/>
            </w:pPr>
            <w:r>
              <w:t>Firmware management, Device Management, Connectivity Assistant, Connectivity Adapter</w:t>
            </w:r>
          </w:p>
        </w:tc>
      </w:tr>
      <w:tr w:rsidR="00FA7D7D" w14:paraId="074DC5EA" w14:textId="77777777" w:rsidTr="00FA7D7D">
        <w:tc>
          <w:tcPr>
            <w:tcW w:w="1170" w:type="dxa"/>
          </w:tcPr>
          <w:p w14:paraId="0961DF32" w14:textId="77777777" w:rsidR="00FA7D7D" w:rsidRDefault="00FA7D7D" w:rsidP="006D59C2">
            <w:pPr>
              <w:spacing w:line="276" w:lineRule="auto"/>
              <w:jc w:val="center"/>
            </w:pPr>
            <w:r>
              <w:t>17</w:t>
            </w:r>
          </w:p>
        </w:tc>
        <w:tc>
          <w:tcPr>
            <w:tcW w:w="2970" w:type="dxa"/>
          </w:tcPr>
          <w:p w14:paraId="0ABC3B50" w14:textId="77777777" w:rsidR="00FA7D7D" w:rsidRDefault="00FA7D7D" w:rsidP="006D59C2">
            <w:pPr>
              <w:spacing w:line="276" w:lineRule="auto"/>
            </w:pPr>
            <w:r>
              <w:t>Cấu hình thông số hoạt động của Gateway</w:t>
            </w:r>
          </w:p>
        </w:tc>
        <w:tc>
          <w:tcPr>
            <w:tcW w:w="5130" w:type="dxa"/>
          </w:tcPr>
          <w:p w14:paraId="723C1DBD" w14:textId="77777777" w:rsidR="00FA7D7D" w:rsidRDefault="00FA7D7D" w:rsidP="006D59C2">
            <w:pPr>
              <w:spacing w:line="276" w:lineRule="auto"/>
            </w:pPr>
            <w:r>
              <w:t>Hardware Assistant, Device Management, Database</w:t>
            </w:r>
          </w:p>
        </w:tc>
      </w:tr>
      <w:tr w:rsidR="00FA7D7D" w14:paraId="7CFCDA69" w14:textId="77777777" w:rsidTr="00FA7D7D">
        <w:tc>
          <w:tcPr>
            <w:tcW w:w="1170" w:type="dxa"/>
          </w:tcPr>
          <w:p w14:paraId="4DAE4500" w14:textId="77777777" w:rsidR="00FA7D7D" w:rsidRDefault="00FA7D7D" w:rsidP="006D59C2">
            <w:pPr>
              <w:spacing w:line="276" w:lineRule="auto"/>
              <w:jc w:val="center"/>
            </w:pPr>
            <w:r>
              <w:t>18</w:t>
            </w:r>
          </w:p>
        </w:tc>
        <w:tc>
          <w:tcPr>
            <w:tcW w:w="2970" w:type="dxa"/>
          </w:tcPr>
          <w:p w14:paraId="3199E42C" w14:textId="77777777" w:rsidR="00FA7D7D" w:rsidRDefault="00FA7D7D" w:rsidP="006D59C2">
            <w:pPr>
              <w:spacing w:line="276" w:lineRule="auto"/>
            </w:pPr>
            <w:r>
              <w:t>Giới hạn số lượng thiết bị kết nối</w:t>
            </w:r>
          </w:p>
        </w:tc>
        <w:tc>
          <w:tcPr>
            <w:tcW w:w="5130" w:type="dxa"/>
          </w:tcPr>
          <w:p w14:paraId="77D33749" w14:textId="77777777" w:rsidR="00FA7D7D" w:rsidRDefault="00FA7D7D" w:rsidP="006D59C2">
            <w:pPr>
              <w:spacing w:line="276" w:lineRule="auto"/>
            </w:pPr>
            <w:r>
              <w:t>Device management, Connectivity Assistant, Database</w:t>
            </w:r>
          </w:p>
        </w:tc>
      </w:tr>
    </w:tbl>
    <w:p w14:paraId="450F8A50" w14:textId="77777777" w:rsidR="00FA7D7D" w:rsidRDefault="00FA7D7D" w:rsidP="006D59C2">
      <w:pPr>
        <w:spacing w:line="276" w:lineRule="auto"/>
        <w:rPr>
          <w:szCs w:val="26"/>
        </w:rPr>
      </w:pPr>
    </w:p>
    <w:p w14:paraId="4CB2BA38" w14:textId="4F3D012F" w:rsidR="00FA7D7D" w:rsidRPr="00FA7D7D" w:rsidRDefault="00FA7D7D" w:rsidP="006D59C2">
      <w:pPr>
        <w:pStyle w:val="ANSVHeadingLevel3"/>
        <w:numPr>
          <w:ilvl w:val="2"/>
          <w:numId w:val="6"/>
        </w:numPr>
        <w:spacing w:line="276" w:lineRule="auto"/>
      </w:pPr>
      <w:bookmarkStart w:id="17" w:name="_Toc44922321"/>
      <w:r>
        <w:t>Mô tả</w:t>
      </w:r>
      <w:r w:rsidRPr="00FA7D7D">
        <w:t xml:space="preserve"> kiến trúc Firmware của Home Gateway</w:t>
      </w:r>
      <w:bookmarkEnd w:id="17"/>
    </w:p>
    <w:p w14:paraId="60BEE4D2" w14:textId="77777777" w:rsidR="00D16B24" w:rsidRPr="00B414A0" w:rsidRDefault="00D16B24" w:rsidP="006D59C2">
      <w:pPr>
        <w:spacing w:line="276" w:lineRule="auto"/>
        <w:rPr>
          <w:szCs w:val="26"/>
        </w:rPr>
      </w:pPr>
      <w:commentRangeStart w:id="18"/>
      <w:r w:rsidRPr="00B414A0">
        <w:rPr>
          <w:szCs w:val="26"/>
        </w:rPr>
        <w:t>IoT Gateway được cấu tạo bởi các thành phần:</w:t>
      </w:r>
      <w:commentRangeEnd w:id="18"/>
      <w:r w:rsidR="001E5EC1">
        <w:rPr>
          <w:rStyle w:val="CommentReference"/>
        </w:rPr>
        <w:commentReference w:id="18"/>
      </w:r>
    </w:p>
    <w:tbl>
      <w:tblPr>
        <w:tblStyle w:val="TableGrid"/>
        <w:tblW w:w="0" w:type="auto"/>
        <w:tblLook w:val="04A0" w:firstRow="1" w:lastRow="0" w:firstColumn="1" w:lastColumn="0" w:noHBand="0" w:noVBand="1"/>
      </w:tblPr>
      <w:tblGrid>
        <w:gridCol w:w="1165"/>
        <w:gridCol w:w="2880"/>
        <w:gridCol w:w="5180"/>
      </w:tblGrid>
      <w:tr w:rsidR="00D16B24" w:rsidRPr="00B414A0" w14:paraId="3A0A8C12" w14:textId="77777777" w:rsidTr="00D16B24">
        <w:tc>
          <w:tcPr>
            <w:tcW w:w="1165" w:type="dxa"/>
          </w:tcPr>
          <w:p w14:paraId="165D4753" w14:textId="77777777" w:rsidR="00D16B24" w:rsidRPr="00B414A0" w:rsidRDefault="00D16B24" w:rsidP="006D59C2">
            <w:pPr>
              <w:spacing w:line="276" w:lineRule="auto"/>
              <w:jc w:val="center"/>
              <w:rPr>
                <w:b/>
                <w:szCs w:val="26"/>
              </w:rPr>
            </w:pPr>
            <w:r w:rsidRPr="00B414A0">
              <w:rPr>
                <w:b/>
                <w:szCs w:val="26"/>
              </w:rPr>
              <w:t>STT</w:t>
            </w:r>
          </w:p>
        </w:tc>
        <w:tc>
          <w:tcPr>
            <w:tcW w:w="2880" w:type="dxa"/>
          </w:tcPr>
          <w:p w14:paraId="1385F85F" w14:textId="77777777" w:rsidR="00D16B24" w:rsidRPr="00B414A0" w:rsidRDefault="00D16B24" w:rsidP="006D59C2">
            <w:pPr>
              <w:spacing w:line="276" w:lineRule="auto"/>
              <w:jc w:val="center"/>
              <w:rPr>
                <w:b/>
                <w:szCs w:val="26"/>
              </w:rPr>
            </w:pPr>
            <w:r w:rsidRPr="00B414A0">
              <w:rPr>
                <w:b/>
                <w:szCs w:val="26"/>
              </w:rPr>
              <w:t>Tên thành phần</w:t>
            </w:r>
          </w:p>
        </w:tc>
        <w:tc>
          <w:tcPr>
            <w:tcW w:w="5180" w:type="dxa"/>
          </w:tcPr>
          <w:p w14:paraId="1596175A" w14:textId="77777777" w:rsidR="00D16B24" w:rsidRPr="00B414A0" w:rsidRDefault="00D16B24" w:rsidP="006D59C2">
            <w:pPr>
              <w:spacing w:line="276" w:lineRule="auto"/>
              <w:jc w:val="center"/>
              <w:rPr>
                <w:b/>
                <w:szCs w:val="26"/>
              </w:rPr>
            </w:pPr>
            <w:r w:rsidRPr="00B414A0">
              <w:rPr>
                <w:b/>
                <w:szCs w:val="26"/>
              </w:rPr>
              <w:t>Vai trò nhiệm vụ</w:t>
            </w:r>
          </w:p>
        </w:tc>
      </w:tr>
      <w:tr w:rsidR="00D16B24" w:rsidRPr="00B414A0" w14:paraId="2BF8BA0D" w14:textId="77777777" w:rsidTr="00D16B24">
        <w:tc>
          <w:tcPr>
            <w:tcW w:w="1165" w:type="dxa"/>
          </w:tcPr>
          <w:p w14:paraId="41AC671B" w14:textId="77777777" w:rsidR="00D16B24" w:rsidRPr="00B414A0" w:rsidRDefault="00D16B24" w:rsidP="006D59C2">
            <w:pPr>
              <w:spacing w:line="276" w:lineRule="auto"/>
              <w:jc w:val="center"/>
              <w:rPr>
                <w:szCs w:val="26"/>
              </w:rPr>
            </w:pPr>
            <w:r w:rsidRPr="00B414A0">
              <w:rPr>
                <w:szCs w:val="26"/>
              </w:rPr>
              <w:t>1</w:t>
            </w:r>
          </w:p>
        </w:tc>
        <w:tc>
          <w:tcPr>
            <w:tcW w:w="2880" w:type="dxa"/>
          </w:tcPr>
          <w:p w14:paraId="0DFC451D" w14:textId="77777777" w:rsidR="00D16B24" w:rsidRPr="00B414A0" w:rsidRDefault="00D16B24" w:rsidP="006D59C2">
            <w:pPr>
              <w:spacing w:line="276" w:lineRule="auto"/>
              <w:rPr>
                <w:szCs w:val="26"/>
              </w:rPr>
            </w:pPr>
            <w:r w:rsidRPr="00B414A0">
              <w:rPr>
                <w:szCs w:val="26"/>
              </w:rPr>
              <w:t>Gateway core</w:t>
            </w:r>
          </w:p>
        </w:tc>
        <w:tc>
          <w:tcPr>
            <w:tcW w:w="5180" w:type="dxa"/>
          </w:tcPr>
          <w:p w14:paraId="21F415E5" w14:textId="77777777" w:rsidR="00D16B24" w:rsidRPr="00B414A0" w:rsidRDefault="00D16B24" w:rsidP="006D59C2">
            <w:pPr>
              <w:spacing w:line="276" w:lineRule="auto"/>
              <w:rPr>
                <w:szCs w:val="26"/>
              </w:rPr>
            </w:pPr>
            <w:r w:rsidRPr="00B414A0">
              <w:rPr>
                <w:szCs w:val="26"/>
              </w:rPr>
              <w:t>Gồm các khối đảm nhiệm các chức năng, nghiệp vụ chính của Gateway và có thể phát triển một cách độc lập</w:t>
            </w:r>
          </w:p>
        </w:tc>
      </w:tr>
      <w:tr w:rsidR="00D16B24" w:rsidRPr="00B414A0" w14:paraId="2EC03E54" w14:textId="77777777" w:rsidTr="00D16B24">
        <w:tc>
          <w:tcPr>
            <w:tcW w:w="1165" w:type="dxa"/>
          </w:tcPr>
          <w:p w14:paraId="00063F9F" w14:textId="77777777" w:rsidR="00D16B24" w:rsidRPr="00B414A0" w:rsidRDefault="00D16B24" w:rsidP="006D59C2">
            <w:pPr>
              <w:spacing w:line="276" w:lineRule="auto"/>
              <w:jc w:val="center"/>
              <w:rPr>
                <w:szCs w:val="26"/>
              </w:rPr>
            </w:pPr>
            <w:r w:rsidRPr="00B414A0">
              <w:rPr>
                <w:szCs w:val="26"/>
              </w:rPr>
              <w:t>2</w:t>
            </w:r>
          </w:p>
        </w:tc>
        <w:tc>
          <w:tcPr>
            <w:tcW w:w="2880" w:type="dxa"/>
          </w:tcPr>
          <w:p w14:paraId="0AC36166" w14:textId="77777777" w:rsidR="00D16B24" w:rsidRPr="00B414A0" w:rsidRDefault="00D16B24" w:rsidP="006D59C2">
            <w:pPr>
              <w:spacing w:line="276" w:lineRule="auto"/>
              <w:rPr>
                <w:szCs w:val="26"/>
              </w:rPr>
            </w:pPr>
            <w:r w:rsidRPr="00B414A0">
              <w:rPr>
                <w:szCs w:val="26"/>
              </w:rPr>
              <w:t>Connectivity Adapter</w:t>
            </w:r>
          </w:p>
        </w:tc>
        <w:tc>
          <w:tcPr>
            <w:tcW w:w="5180" w:type="dxa"/>
          </w:tcPr>
          <w:p w14:paraId="047C4719" w14:textId="77777777" w:rsidR="00D16B24" w:rsidRPr="00B414A0" w:rsidRDefault="00D16B24" w:rsidP="006D59C2">
            <w:pPr>
              <w:overflowPunct/>
              <w:autoSpaceDE/>
              <w:autoSpaceDN/>
              <w:adjustRightInd/>
              <w:spacing w:after="160" w:line="276" w:lineRule="auto"/>
              <w:textAlignment w:val="auto"/>
              <w:rPr>
                <w:szCs w:val="26"/>
              </w:rPr>
            </w:pPr>
            <w:r w:rsidRPr="00B414A0">
              <w:rPr>
                <w:szCs w:val="26"/>
              </w:rPr>
              <w:t>Gồm các khối đảm nhiệm thực hiện giao tiếp của Gateway với thiết bị và ứng dụng bên ngoài</w:t>
            </w:r>
          </w:p>
        </w:tc>
      </w:tr>
      <w:tr w:rsidR="00D16B24" w:rsidRPr="00B414A0" w14:paraId="6DCA1E80" w14:textId="77777777" w:rsidTr="00D16B24">
        <w:tc>
          <w:tcPr>
            <w:tcW w:w="1165" w:type="dxa"/>
          </w:tcPr>
          <w:p w14:paraId="2023DF4C" w14:textId="77777777" w:rsidR="00D16B24" w:rsidRPr="00B414A0" w:rsidRDefault="00D16B24" w:rsidP="006D59C2">
            <w:pPr>
              <w:spacing w:line="276" w:lineRule="auto"/>
              <w:jc w:val="center"/>
              <w:rPr>
                <w:szCs w:val="26"/>
              </w:rPr>
            </w:pPr>
            <w:r w:rsidRPr="00B414A0">
              <w:rPr>
                <w:szCs w:val="26"/>
              </w:rPr>
              <w:t>3</w:t>
            </w:r>
          </w:p>
        </w:tc>
        <w:tc>
          <w:tcPr>
            <w:tcW w:w="2880" w:type="dxa"/>
          </w:tcPr>
          <w:p w14:paraId="1B3A3284" w14:textId="77777777" w:rsidR="00D16B24" w:rsidRPr="00B414A0" w:rsidRDefault="00D16B24" w:rsidP="006D59C2">
            <w:pPr>
              <w:spacing w:line="276" w:lineRule="auto"/>
              <w:rPr>
                <w:szCs w:val="26"/>
              </w:rPr>
            </w:pPr>
            <w:r w:rsidRPr="00B414A0">
              <w:rPr>
                <w:szCs w:val="26"/>
              </w:rPr>
              <w:t>MQTT Broker</w:t>
            </w:r>
          </w:p>
        </w:tc>
        <w:tc>
          <w:tcPr>
            <w:tcW w:w="5180" w:type="dxa"/>
          </w:tcPr>
          <w:p w14:paraId="22B0A582" w14:textId="77777777" w:rsidR="00D16B24" w:rsidRPr="00B414A0" w:rsidRDefault="00D16B24" w:rsidP="006D59C2">
            <w:pPr>
              <w:spacing w:line="276" w:lineRule="auto"/>
              <w:rPr>
                <w:szCs w:val="26"/>
              </w:rPr>
            </w:pPr>
            <w:r w:rsidRPr="00B414A0">
              <w:rPr>
                <w:szCs w:val="26"/>
              </w:rPr>
              <w:t>Broker trung gian, đảm nhiệm giao tiếp giữa các tiến trình trong nội bộ Gateway sử dụng giao thức MQTT</w:t>
            </w:r>
          </w:p>
        </w:tc>
      </w:tr>
      <w:tr w:rsidR="00D16B24" w:rsidRPr="00B414A0" w14:paraId="381BDA66" w14:textId="77777777" w:rsidTr="00D16B24">
        <w:tc>
          <w:tcPr>
            <w:tcW w:w="1165" w:type="dxa"/>
          </w:tcPr>
          <w:p w14:paraId="7E011021" w14:textId="77777777" w:rsidR="00D16B24" w:rsidRPr="00B414A0" w:rsidRDefault="00D16B24" w:rsidP="006D59C2">
            <w:pPr>
              <w:spacing w:line="276" w:lineRule="auto"/>
              <w:jc w:val="center"/>
              <w:rPr>
                <w:szCs w:val="26"/>
              </w:rPr>
            </w:pPr>
            <w:r w:rsidRPr="00B414A0">
              <w:rPr>
                <w:szCs w:val="26"/>
              </w:rPr>
              <w:t>4</w:t>
            </w:r>
          </w:p>
        </w:tc>
        <w:tc>
          <w:tcPr>
            <w:tcW w:w="2880" w:type="dxa"/>
          </w:tcPr>
          <w:p w14:paraId="09D4B71B" w14:textId="77777777" w:rsidR="00D16B24" w:rsidRPr="00B414A0" w:rsidRDefault="00D16B24" w:rsidP="006D59C2">
            <w:pPr>
              <w:spacing w:line="276" w:lineRule="auto"/>
              <w:rPr>
                <w:szCs w:val="26"/>
              </w:rPr>
            </w:pPr>
            <w:r w:rsidRPr="00B414A0">
              <w:rPr>
                <w:szCs w:val="26"/>
              </w:rPr>
              <w:t>Data storage</w:t>
            </w:r>
          </w:p>
        </w:tc>
        <w:tc>
          <w:tcPr>
            <w:tcW w:w="5180" w:type="dxa"/>
          </w:tcPr>
          <w:p w14:paraId="408136B0" w14:textId="77777777" w:rsidR="00D16B24" w:rsidRPr="00B414A0" w:rsidRDefault="00D16B24" w:rsidP="006D59C2">
            <w:pPr>
              <w:spacing w:line="276" w:lineRule="auto"/>
              <w:rPr>
                <w:szCs w:val="26"/>
              </w:rPr>
            </w:pPr>
            <w:r w:rsidRPr="00B414A0">
              <w:rPr>
                <w:szCs w:val="26"/>
              </w:rPr>
              <w:t>Lưu trữ các dữ liệu phục vụ cho việc xử lí của tất cả các  thành phần trong IoT Gateway</w:t>
            </w:r>
          </w:p>
        </w:tc>
      </w:tr>
      <w:tr w:rsidR="00D16B24" w:rsidRPr="00B414A0" w14:paraId="0F3DFB15" w14:textId="77777777" w:rsidTr="00D16B24">
        <w:tc>
          <w:tcPr>
            <w:tcW w:w="1165" w:type="dxa"/>
          </w:tcPr>
          <w:p w14:paraId="1F965A71" w14:textId="77777777" w:rsidR="00D16B24" w:rsidRPr="00B414A0" w:rsidRDefault="00D16B24" w:rsidP="006D59C2">
            <w:pPr>
              <w:spacing w:line="276" w:lineRule="auto"/>
              <w:jc w:val="center"/>
              <w:rPr>
                <w:szCs w:val="26"/>
              </w:rPr>
            </w:pPr>
            <w:r w:rsidRPr="00B414A0">
              <w:rPr>
                <w:szCs w:val="26"/>
              </w:rPr>
              <w:t>5</w:t>
            </w:r>
          </w:p>
        </w:tc>
        <w:tc>
          <w:tcPr>
            <w:tcW w:w="2880" w:type="dxa"/>
          </w:tcPr>
          <w:p w14:paraId="66185D4B" w14:textId="77777777" w:rsidR="00D16B24" w:rsidRPr="00B414A0" w:rsidRDefault="00D16B24" w:rsidP="006D59C2">
            <w:pPr>
              <w:spacing w:line="276" w:lineRule="auto"/>
              <w:rPr>
                <w:szCs w:val="26"/>
              </w:rPr>
            </w:pPr>
            <w:r w:rsidRPr="00B414A0">
              <w:rPr>
                <w:szCs w:val="26"/>
              </w:rPr>
              <w:t>Agent</w:t>
            </w:r>
          </w:p>
        </w:tc>
        <w:tc>
          <w:tcPr>
            <w:tcW w:w="5180" w:type="dxa"/>
          </w:tcPr>
          <w:p w14:paraId="4FBFE195" w14:textId="77777777" w:rsidR="00D16B24" w:rsidRPr="00B414A0" w:rsidRDefault="00D16B24" w:rsidP="006D59C2">
            <w:pPr>
              <w:spacing w:line="276" w:lineRule="auto"/>
              <w:rPr>
                <w:szCs w:val="26"/>
              </w:rPr>
            </w:pPr>
            <w:r w:rsidRPr="00B414A0">
              <w:rPr>
                <w:szCs w:val="26"/>
              </w:rPr>
              <w:t>Nhiệm vụ cầu nối giữa Gateway với Platform, đăng kí Gateway với Platform và truyền nhận bản tin giữa Gateway với Platform</w:t>
            </w:r>
          </w:p>
        </w:tc>
      </w:tr>
    </w:tbl>
    <w:p w14:paraId="57D601F6" w14:textId="77777777" w:rsidR="00D16B24" w:rsidRDefault="00D16B24" w:rsidP="006D59C2">
      <w:pPr>
        <w:spacing w:line="276" w:lineRule="auto"/>
        <w:rPr>
          <w:szCs w:val="26"/>
        </w:rPr>
      </w:pPr>
    </w:p>
    <w:p w14:paraId="2331AEF1" w14:textId="1314036C" w:rsidR="00593227" w:rsidRDefault="00593227" w:rsidP="006D59C2">
      <w:pPr>
        <w:spacing w:line="276" w:lineRule="auto"/>
        <w:rPr>
          <w:szCs w:val="26"/>
        </w:rPr>
      </w:pPr>
      <w:r>
        <w:rPr>
          <w:szCs w:val="26"/>
        </w:rPr>
        <w:t>Các giao tiếp của Gateway:</w:t>
      </w:r>
    </w:p>
    <w:p w14:paraId="01D3EF86" w14:textId="3394600A" w:rsidR="00593227" w:rsidRDefault="00593227" w:rsidP="006D59C2">
      <w:pPr>
        <w:pStyle w:val="ListParagraph"/>
        <w:numPr>
          <w:ilvl w:val="0"/>
          <w:numId w:val="68"/>
        </w:numPr>
        <w:spacing w:line="276" w:lineRule="auto"/>
        <w:rPr>
          <w:szCs w:val="26"/>
        </w:rPr>
      </w:pPr>
      <w:r>
        <w:rPr>
          <w:szCs w:val="26"/>
        </w:rPr>
        <w:t>External:</w:t>
      </w:r>
    </w:p>
    <w:p w14:paraId="1E51000E" w14:textId="77777777" w:rsidR="00593227" w:rsidRDefault="00593227" w:rsidP="006D59C2">
      <w:pPr>
        <w:pStyle w:val="ListParagraph"/>
        <w:numPr>
          <w:ilvl w:val="0"/>
          <w:numId w:val="69"/>
        </w:numPr>
        <w:spacing w:line="276" w:lineRule="auto"/>
        <w:rPr>
          <w:szCs w:val="26"/>
        </w:rPr>
      </w:pPr>
      <w:r>
        <w:rPr>
          <w:szCs w:val="26"/>
        </w:rPr>
        <w:t>Gateway vs Platform:</w:t>
      </w:r>
    </w:p>
    <w:p w14:paraId="5E352D55" w14:textId="691C15C8" w:rsidR="00593227" w:rsidRDefault="00593227" w:rsidP="006D59C2">
      <w:pPr>
        <w:pStyle w:val="ListParagraph"/>
        <w:numPr>
          <w:ilvl w:val="0"/>
          <w:numId w:val="70"/>
        </w:numPr>
        <w:spacing w:line="276" w:lineRule="auto"/>
        <w:rPr>
          <w:szCs w:val="26"/>
        </w:rPr>
      </w:pPr>
      <w:r>
        <w:rPr>
          <w:szCs w:val="26"/>
        </w:rPr>
        <w:t>Giao thức: Sử dụng giao thức MQTT với cơ chế xác thực của Platform thông qua Token và Device ID.</w:t>
      </w:r>
      <w:r w:rsidR="00C4554C">
        <w:rPr>
          <w:szCs w:val="26"/>
        </w:rPr>
        <w:t xml:space="preserve"> Module Agent trên Gateway đóng vai trò là MQTT Client kết nối với </w:t>
      </w:r>
      <w:r w:rsidR="00750EF7">
        <w:rPr>
          <w:szCs w:val="26"/>
        </w:rPr>
        <w:t xml:space="preserve">MQTT </w:t>
      </w:r>
      <w:r w:rsidR="00C4554C">
        <w:rPr>
          <w:szCs w:val="26"/>
        </w:rPr>
        <w:t>Broker tại Platform.</w:t>
      </w:r>
    </w:p>
    <w:p w14:paraId="4EA6F112" w14:textId="05B92EC2" w:rsidR="00593227" w:rsidRDefault="00593227" w:rsidP="006D59C2">
      <w:pPr>
        <w:pStyle w:val="ListParagraph"/>
        <w:numPr>
          <w:ilvl w:val="0"/>
          <w:numId w:val="70"/>
        </w:numPr>
        <w:spacing w:line="276" w:lineRule="auto"/>
        <w:rPr>
          <w:szCs w:val="26"/>
        </w:rPr>
      </w:pPr>
      <w:r>
        <w:rPr>
          <w:szCs w:val="26"/>
        </w:rPr>
        <w:lastRenderedPageBreak/>
        <w:t>Chức năng: Vận chuyển các bản tin giữa Gateway và Mobile App khi có kết nối Internet</w:t>
      </w:r>
    </w:p>
    <w:p w14:paraId="1F832899" w14:textId="506D4A55" w:rsidR="00593227" w:rsidRDefault="00593227" w:rsidP="006D59C2">
      <w:pPr>
        <w:pStyle w:val="ListParagraph"/>
        <w:numPr>
          <w:ilvl w:val="0"/>
          <w:numId w:val="69"/>
        </w:numPr>
        <w:spacing w:line="276" w:lineRule="auto"/>
        <w:rPr>
          <w:szCs w:val="26"/>
        </w:rPr>
      </w:pPr>
      <w:r>
        <w:rPr>
          <w:szCs w:val="26"/>
        </w:rPr>
        <w:t>Gateway vs Mobile App:</w:t>
      </w:r>
    </w:p>
    <w:p w14:paraId="375FB539" w14:textId="1C9BAD2D" w:rsidR="002A447B" w:rsidRPr="002A447B" w:rsidRDefault="00593227" w:rsidP="006D59C2">
      <w:pPr>
        <w:pStyle w:val="ListParagraph"/>
        <w:numPr>
          <w:ilvl w:val="0"/>
          <w:numId w:val="71"/>
        </w:numPr>
        <w:spacing w:line="276" w:lineRule="auto"/>
        <w:rPr>
          <w:szCs w:val="26"/>
        </w:rPr>
      </w:pPr>
      <w:r>
        <w:rPr>
          <w:szCs w:val="26"/>
        </w:rPr>
        <w:t xml:space="preserve">Giao thức: </w:t>
      </w:r>
    </w:p>
    <w:p w14:paraId="0BC98216" w14:textId="6782418B" w:rsidR="00593227" w:rsidRDefault="00593227" w:rsidP="006D59C2">
      <w:pPr>
        <w:pStyle w:val="ListParagraph"/>
        <w:numPr>
          <w:ilvl w:val="0"/>
          <w:numId w:val="72"/>
        </w:numPr>
        <w:spacing w:line="276" w:lineRule="auto"/>
        <w:rPr>
          <w:szCs w:val="26"/>
        </w:rPr>
      </w:pPr>
      <w:r>
        <w:rPr>
          <w:szCs w:val="26"/>
        </w:rPr>
        <w:t>K</w:t>
      </w:r>
      <w:r w:rsidR="002A447B">
        <w:rPr>
          <w:szCs w:val="26"/>
        </w:rPr>
        <w:t>hi Gateway chưa kết nối được với Wifi: Mobile App và Gateway giao tiếp qu</w:t>
      </w:r>
      <w:r w:rsidR="00FA7D7D">
        <w:rPr>
          <w:szCs w:val="26"/>
        </w:rPr>
        <w:t xml:space="preserve">a mạng Wifi do Gateway phát ra </w:t>
      </w:r>
      <w:r w:rsidR="002A447B">
        <w:rPr>
          <w:szCs w:val="26"/>
        </w:rPr>
        <w:t>với giao thức TCP/IP, sử dụng cơ chế bảo mật mã hóa bản tin.</w:t>
      </w:r>
    </w:p>
    <w:p w14:paraId="1B4F6A98" w14:textId="2F8A8AE4" w:rsidR="002A447B" w:rsidRPr="002A447B" w:rsidRDefault="002A447B" w:rsidP="006D59C2">
      <w:pPr>
        <w:pStyle w:val="ListParagraph"/>
        <w:numPr>
          <w:ilvl w:val="0"/>
          <w:numId w:val="72"/>
        </w:numPr>
        <w:spacing w:line="276" w:lineRule="auto"/>
        <w:rPr>
          <w:szCs w:val="26"/>
        </w:rPr>
      </w:pPr>
      <w:r>
        <w:rPr>
          <w:szCs w:val="26"/>
        </w:rPr>
        <w:t xml:space="preserve">Khi có mạng Internet, Mobile App và Gateway giao tiếp thông qua Platform. Khi mất mạng Internet, Mobile App và Gateway giao tiếp trực tiếp qua giao thức MQTT với Broker </w:t>
      </w:r>
      <w:r w:rsidR="007E5EDD">
        <w:rPr>
          <w:szCs w:val="26"/>
        </w:rPr>
        <w:t>Local trên</w:t>
      </w:r>
      <w:r>
        <w:rPr>
          <w:szCs w:val="26"/>
        </w:rPr>
        <w:t xml:space="preserve"> Gateway. Cơ chế bảo mật sử </w:t>
      </w:r>
      <w:r w:rsidR="007E5EDD">
        <w:rPr>
          <w:szCs w:val="26"/>
        </w:rPr>
        <w:t>chế độ yêu cầu</w:t>
      </w:r>
      <w:r>
        <w:rPr>
          <w:szCs w:val="26"/>
        </w:rPr>
        <w:t xml:space="preserve"> Username, Password trên Broker với Username là AppID, Password là Token</w:t>
      </w:r>
    </w:p>
    <w:p w14:paraId="3AAF03F1" w14:textId="78B7CCA8" w:rsidR="00593227" w:rsidRDefault="00593227" w:rsidP="006D59C2">
      <w:pPr>
        <w:pStyle w:val="ListParagraph"/>
        <w:numPr>
          <w:ilvl w:val="0"/>
          <w:numId w:val="71"/>
        </w:numPr>
        <w:spacing w:line="276" w:lineRule="auto"/>
        <w:rPr>
          <w:szCs w:val="26"/>
        </w:rPr>
      </w:pPr>
      <w:r>
        <w:rPr>
          <w:szCs w:val="26"/>
        </w:rPr>
        <w:t>Chức năng: Vận chuyển bản tin giữa Mobile App và Gateway</w:t>
      </w:r>
    </w:p>
    <w:p w14:paraId="412CA1AF" w14:textId="2D9BE36A" w:rsidR="00811076" w:rsidRDefault="00811076" w:rsidP="006D59C2">
      <w:pPr>
        <w:pStyle w:val="ListParagraph"/>
        <w:numPr>
          <w:ilvl w:val="0"/>
          <w:numId w:val="69"/>
        </w:numPr>
        <w:spacing w:line="276" w:lineRule="auto"/>
        <w:rPr>
          <w:szCs w:val="26"/>
        </w:rPr>
      </w:pPr>
      <w:r>
        <w:rPr>
          <w:szCs w:val="26"/>
        </w:rPr>
        <w:t>Gateway vs Thiết bị:</w:t>
      </w:r>
    </w:p>
    <w:p w14:paraId="50701C45" w14:textId="531AAF93" w:rsidR="00811076" w:rsidRDefault="00811076" w:rsidP="006D59C2">
      <w:pPr>
        <w:pStyle w:val="ListParagraph"/>
        <w:numPr>
          <w:ilvl w:val="0"/>
          <w:numId w:val="71"/>
        </w:numPr>
        <w:spacing w:line="276" w:lineRule="auto"/>
        <w:rPr>
          <w:szCs w:val="26"/>
        </w:rPr>
      </w:pPr>
      <w:r>
        <w:rPr>
          <w:szCs w:val="26"/>
        </w:rPr>
        <w:t>Giao thức: Zigbee, Bluetooth Mesh, Wifi</w:t>
      </w:r>
    </w:p>
    <w:p w14:paraId="3D7BD803" w14:textId="289F66DD" w:rsidR="00811076" w:rsidRPr="00811076" w:rsidRDefault="00811076" w:rsidP="006D59C2">
      <w:pPr>
        <w:pStyle w:val="ListParagraph"/>
        <w:numPr>
          <w:ilvl w:val="0"/>
          <w:numId w:val="71"/>
        </w:numPr>
        <w:spacing w:line="276" w:lineRule="auto"/>
        <w:rPr>
          <w:szCs w:val="26"/>
        </w:rPr>
      </w:pPr>
      <w:r>
        <w:rPr>
          <w:szCs w:val="26"/>
        </w:rPr>
        <w:t>Chức năng: Vận chuyển các bản tin giữa Gateway và thiết bị kết nối với Gateway.</w:t>
      </w:r>
    </w:p>
    <w:p w14:paraId="3A0F5189" w14:textId="49DAACFC" w:rsidR="00593227" w:rsidRDefault="00593227" w:rsidP="006D59C2">
      <w:pPr>
        <w:pStyle w:val="ListParagraph"/>
        <w:numPr>
          <w:ilvl w:val="0"/>
          <w:numId w:val="68"/>
        </w:numPr>
        <w:spacing w:line="276" w:lineRule="auto"/>
        <w:rPr>
          <w:szCs w:val="26"/>
        </w:rPr>
      </w:pPr>
      <w:r>
        <w:rPr>
          <w:szCs w:val="26"/>
        </w:rPr>
        <w:t>Internal:</w:t>
      </w:r>
    </w:p>
    <w:p w14:paraId="0C231708" w14:textId="50E13EE9" w:rsidR="007E5EDD" w:rsidRDefault="007E5EDD" w:rsidP="006D59C2">
      <w:pPr>
        <w:pStyle w:val="ListParagraph"/>
        <w:numPr>
          <w:ilvl w:val="0"/>
          <w:numId w:val="69"/>
        </w:numPr>
        <w:spacing w:line="276" w:lineRule="auto"/>
        <w:rPr>
          <w:szCs w:val="26"/>
        </w:rPr>
      </w:pPr>
      <w:r>
        <w:rPr>
          <w:szCs w:val="26"/>
        </w:rPr>
        <w:t>Giao tiếp giữa các module tiến trình trong nội bộ Gateway:</w:t>
      </w:r>
    </w:p>
    <w:p w14:paraId="6C375738" w14:textId="26131F62" w:rsidR="007E5EDD" w:rsidRDefault="007E5EDD" w:rsidP="006D59C2">
      <w:pPr>
        <w:pStyle w:val="ListParagraph"/>
        <w:numPr>
          <w:ilvl w:val="0"/>
          <w:numId w:val="71"/>
        </w:numPr>
        <w:spacing w:line="276" w:lineRule="auto"/>
        <w:rPr>
          <w:szCs w:val="26"/>
        </w:rPr>
      </w:pPr>
      <w:r>
        <w:rPr>
          <w:szCs w:val="26"/>
        </w:rPr>
        <w:t>Giao thức: Sử dụng giao thức MQTT với Broker local trên Gateway</w:t>
      </w:r>
      <w:r w:rsidR="00F71588">
        <w:rPr>
          <w:szCs w:val="26"/>
        </w:rPr>
        <w:t xml:space="preserve"> và Client là các tiến trình</w:t>
      </w:r>
      <w:r>
        <w:rPr>
          <w:szCs w:val="26"/>
        </w:rPr>
        <w:t>, sử dụng giao thức bảo mật yêu cầu Username, Password khi kết nối tới Broker.</w:t>
      </w:r>
    </w:p>
    <w:p w14:paraId="4AC92B7C" w14:textId="616D6DF7" w:rsidR="007E5EDD" w:rsidRPr="00593227" w:rsidRDefault="007E5EDD" w:rsidP="006D59C2">
      <w:pPr>
        <w:pStyle w:val="ListParagraph"/>
        <w:numPr>
          <w:ilvl w:val="0"/>
          <w:numId w:val="71"/>
        </w:numPr>
        <w:spacing w:line="276" w:lineRule="auto"/>
        <w:rPr>
          <w:szCs w:val="26"/>
        </w:rPr>
      </w:pPr>
      <w:r>
        <w:rPr>
          <w:szCs w:val="26"/>
        </w:rPr>
        <w:t>Chức năng: Vận chuyển bản tin giữa các tiến trình trong nội bộ Gateway.</w:t>
      </w:r>
    </w:p>
    <w:p w14:paraId="48161016" w14:textId="7D143559" w:rsidR="00D16B24" w:rsidRPr="00A775AC" w:rsidRDefault="00D16B24" w:rsidP="006D59C2">
      <w:pPr>
        <w:pStyle w:val="ANSVHeading2"/>
        <w:numPr>
          <w:ilvl w:val="1"/>
          <w:numId w:val="6"/>
        </w:numPr>
        <w:spacing w:line="276" w:lineRule="auto"/>
        <w:ind w:left="0" w:firstLine="0"/>
        <w:jc w:val="both"/>
        <w:rPr>
          <w:bCs w:val="0"/>
          <w:sz w:val="28"/>
          <w:lang w:val="fr-FR"/>
        </w:rPr>
      </w:pPr>
      <w:bookmarkStart w:id="19" w:name="_Toc38907367"/>
      <w:bookmarkStart w:id="20" w:name="_Toc44922322"/>
      <w:r w:rsidRPr="00A775AC">
        <w:rPr>
          <w:bCs w:val="0"/>
          <w:sz w:val="28"/>
          <w:lang w:val="fr-FR"/>
        </w:rPr>
        <w:t>Thiết kế thành phần</w:t>
      </w:r>
      <w:bookmarkEnd w:id="19"/>
      <w:bookmarkEnd w:id="20"/>
    </w:p>
    <w:p w14:paraId="1173EE0B" w14:textId="093A0979" w:rsidR="00D16B24" w:rsidRPr="00A775AC" w:rsidRDefault="00D16B24" w:rsidP="006D59C2">
      <w:pPr>
        <w:pStyle w:val="ANSVHeadingLevel3"/>
        <w:numPr>
          <w:ilvl w:val="2"/>
          <w:numId w:val="6"/>
        </w:numPr>
        <w:spacing w:line="276" w:lineRule="auto"/>
      </w:pPr>
      <w:bookmarkStart w:id="21" w:name="_Toc44922323"/>
      <w:r w:rsidRPr="00A775AC">
        <w:t>Core</w:t>
      </w:r>
      <w:bookmarkEnd w:id="21"/>
    </w:p>
    <w:p w14:paraId="277FCB81" w14:textId="77777777" w:rsidR="00D16B24" w:rsidRPr="00B414A0" w:rsidRDefault="00D16B24" w:rsidP="006D59C2">
      <w:pPr>
        <w:spacing w:line="276" w:lineRule="auto"/>
        <w:rPr>
          <w:szCs w:val="26"/>
        </w:rPr>
      </w:pPr>
      <w:r w:rsidRPr="00B414A0">
        <w:rPr>
          <w:szCs w:val="26"/>
        </w:rPr>
        <w:t>Core gồm các khối đảm nhận các nhiệm vụ chính của Gateway:</w:t>
      </w:r>
    </w:p>
    <w:p w14:paraId="6CAECD7B" w14:textId="77777777" w:rsidR="00D16B24" w:rsidRPr="00B414A0" w:rsidRDefault="00D16B24" w:rsidP="006D59C2">
      <w:pPr>
        <w:pStyle w:val="ListParagraph"/>
        <w:numPr>
          <w:ilvl w:val="0"/>
          <w:numId w:val="8"/>
        </w:numPr>
        <w:spacing w:line="276" w:lineRule="auto"/>
        <w:rPr>
          <w:szCs w:val="26"/>
        </w:rPr>
      </w:pPr>
      <w:r w:rsidRPr="00B414A0">
        <w:rPr>
          <w:szCs w:val="26"/>
        </w:rPr>
        <w:t>Agent process</w:t>
      </w:r>
    </w:p>
    <w:p w14:paraId="090DDBAD" w14:textId="77777777" w:rsidR="00D16B24" w:rsidRPr="00B414A0" w:rsidRDefault="00D16B24" w:rsidP="006D59C2">
      <w:pPr>
        <w:pStyle w:val="ListParagraph"/>
        <w:numPr>
          <w:ilvl w:val="0"/>
          <w:numId w:val="8"/>
        </w:numPr>
        <w:spacing w:line="276" w:lineRule="auto"/>
        <w:rPr>
          <w:szCs w:val="26"/>
        </w:rPr>
      </w:pPr>
      <w:r w:rsidRPr="00B414A0">
        <w:rPr>
          <w:szCs w:val="26"/>
        </w:rPr>
        <w:t xml:space="preserve">Smart home application </w:t>
      </w:r>
    </w:p>
    <w:p w14:paraId="73B13637" w14:textId="77777777" w:rsidR="00D16B24" w:rsidRPr="00B414A0" w:rsidRDefault="00D16B24" w:rsidP="006D59C2">
      <w:pPr>
        <w:pStyle w:val="ListParagraph"/>
        <w:numPr>
          <w:ilvl w:val="0"/>
          <w:numId w:val="8"/>
        </w:numPr>
        <w:spacing w:line="276" w:lineRule="auto"/>
        <w:rPr>
          <w:szCs w:val="26"/>
        </w:rPr>
      </w:pPr>
      <w:r w:rsidRPr="00B414A0">
        <w:rPr>
          <w:szCs w:val="26"/>
        </w:rPr>
        <w:t xml:space="preserve">Device management </w:t>
      </w:r>
    </w:p>
    <w:p w14:paraId="7079C8EC" w14:textId="77777777" w:rsidR="00D16B24" w:rsidRPr="00B414A0" w:rsidRDefault="00D16B24" w:rsidP="006D59C2">
      <w:pPr>
        <w:pStyle w:val="ListParagraph"/>
        <w:numPr>
          <w:ilvl w:val="0"/>
          <w:numId w:val="8"/>
        </w:numPr>
        <w:spacing w:line="276" w:lineRule="auto"/>
        <w:rPr>
          <w:szCs w:val="26"/>
        </w:rPr>
      </w:pPr>
      <w:r w:rsidRPr="00B414A0">
        <w:rPr>
          <w:szCs w:val="26"/>
        </w:rPr>
        <w:t xml:space="preserve">Data management </w:t>
      </w:r>
    </w:p>
    <w:p w14:paraId="0B1E0A23" w14:textId="77777777" w:rsidR="00D16B24" w:rsidRPr="00B414A0" w:rsidRDefault="00D16B24" w:rsidP="006D59C2">
      <w:pPr>
        <w:pStyle w:val="ListParagraph"/>
        <w:numPr>
          <w:ilvl w:val="0"/>
          <w:numId w:val="8"/>
        </w:numPr>
        <w:spacing w:line="276" w:lineRule="auto"/>
        <w:rPr>
          <w:szCs w:val="26"/>
        </w:rPr>
      </w:pPr>
      <w:r w:rsidRPr="00B414A0">
        <w:rPr>
          <w:szCs w:val="26"/>
        </w:rPr>
        <w:t>Firmware management</w:t>
      </w:r>
    </w:p>
    <w:p w14:paraId="1A7792B2" w14:textId="77777777" w:rsidR="00D16B24" w:rsidRPr="00B414A0" w:rsidRDefault="00D16B24" w:rsidP="006D59C2">
      <w:pPr>
        <w:pStyle w:val="ListParagraph"/>
        <w:numPr>
          <w:ilvl w:val="0"/>
          <w:numId w:val="8"/>
        </w:numPr>
        <w:spacing w:line="276" w:lineRule="auto"/>
        <w:rPr>
          <w:szCs w:val="26"/>
        </w:rPr>
      </w:pPr>
      <w:r w:rsidRPr="00B414A0">
        <w:rPr>
          <w:szCs w:val="26"/>
        </w:rPr>
        <w:t xml:space="preserve">Authentication </w:t>
      </w:r>
    </w:p>
    <w:p w14:paraId="7843700E" w14:textId="77777777" w:rsidR="00D16B24" w:rsidRPr="00B414A0" w:rsidRDefault="00D16B24" w:rsidP="006D59C2">
      <w:pPr>
        <w:pStyle w:val="ListParagraph"/>
        <w:numPr>
          <w:ilvl w:val="0"/>
          <w:numId w:val="8"/>
        </w:numPr>
        <w:spacing w:line="276" w:lineRule="auto"/>
        <w:rPr>
          <w:szCs w:val="26"/>
        </w:rPr>
      </w:pPr>
      <w:r w:rsidRPr="00B414A0">
        <w:rPr>
          <w:szCs w:val="26"/>
        </w:rPr>
        <w:t xml:space="preserve">Connectivity assistant </w:t>
      </w:r>
    </w:p>
    <w:p w14:paraId="4E2ECE88" w14:textId="77777777" w:rsidR="00D16B24" w:rsidRPr="00B414A0" w:rsidRDefault="00D16B24" w:rsidP="006D59C2">
      <w:pPr>
        <w:pStyle w:val="ListParagraph"/>
        <w:numPr>
          <w:ilvl w:val="0"/>
          <w:numId w:val="8"/>
        </w:numPr>
        <w:spacing w:line="276" w:lineRule="auto"/>
        <w:rPr>
          <w:szCs w:val="26"/>
        </w:rPr>
      </w:pPr>
      <w:r w:rsidRPr="00B414A0">
        <w:rPr>
          <w:szCs w:val="26"/>
        </w:rPr>
        <w:t xml:space="preserve">Hardware assistant </w:t>
      </w:r>
    </w:p>
    <w:p w14:paraId="0761C956" w14:textId="77777777" w:rsidR="00D16B24" w:rsidRPr="00B414A0" w:rsidRDefault="00D16B24" w:rsidP="006D59C2">
      <w:pPr>
        <w:spacing w:line="276" w:lineRule="auto"/>
        <w:ind w:left="360"/>
        <w:rPr>
          <w:szCs w:val="26"/>
        </w:rPr>
      </w:pPr>
    </w:p>
    <w:p w14:paraId="6CA2548D" w14:textId="77777777" w:rsidR="00035A0A" w:rsidRPr="00B414A0" w:rsidRDefault="00035A0A" w:rsidP="006D59C2">
      <w:pPr>
        <w:spacing w:line="276" w:lineRule="auto"/>
        <w:ind w:left="360"/>
        <w:rPr>
          <w:szCs w:val="26"/>
        </w:rPr>
      </w:pPr>
    </w:p>
    <w:p w14:paraId="4D759E31" w14:textId="5F887CB3" w:rsidR="00D16B24" w:rsidRPr="00A775AC" w:rsidRDefault="00D16B24" w:rsidP="006D59C2">
      <w:pPr>
        <w:pStyle w:val="LandscapeHeading4"/>
        <w:numPr>
          <w:ilvl w:val="3"/>
          <w:numId w:val="6"/>
        </w:numPr>
        <w:spacing w:line="276" w:lineRule="auto"/>
        <w:ind w:left="0" w:firstLine="0"/>
      </w:pPr>
      <w:r w:rsidRPr="00A775AC">
        <w:lastRenderedPageBreak/>
        <w:t xml:space="preserve">Agent process </w:t>
      </w:r>
    </w:p>
    <w:p w14:paraId="34428F40" w14:textId="1EA92626" w:rsidR="00D16B24" w:rsidRPr="00B414A0" w:rsidRDefault="00F40DAB" w:rsidP="006D59C2">
      <w:pPr>
        <w:spacing w:line="276" w:lineRule="auto"/>
        <w:jc w:val="center"/>
        <w:rPr>
          <w:szCs w:val="26"/>
        </w:rPr>
      </w:pPr>
      <w:r>
        <w:rPr>
          <w:noProof/>
        </w:rPr>
        <w:drawing>
          <wp:inline distT="0" distB="0" distL="0" distR="0" wp14:anchorId="5A293048" wp14:editId="06F12CFC">
            <wp:extent cx="5318580" cy="371798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7412" cy="3724159"/>
                    </a:xfrm>
                    <a:prstGeom prst="rect">
                      <a:avLst/>
                    </a:prstGeom>
                  </pic:spPr>
                </pic:pic>
              </a:graphicData>
            </a:graphic>
          </wp:inline>
        </w:drawing>
      </w:r>
    </w:p>
    <w:p w14:paraId="787E4EBB" w14:textId="77777777" w:rsidR="00D16B24" w:rsidRPr="00B414A0" w:rsidRDefault="00D16B24" w:rsidP="006D59C2">
      <w:pPr>
        <w:pStyle w:val="Caption"/>
        <w:rPr>
          <w:rFonts w:cs="Times New Roman"/>
          <w:b/>
          <w:szCs w:val="26"/>
        </w:rPr>
      </w:pPr>
      <w:bookmarkStart w:id="22" w:name="_Toc38907663"/>
      <w:bookmarkStart w:id="23" w:name="_Toc43714587"/>
      <w:r w:rsidRPr="00B414A0">
        <w:rPr>
          <w:rFonts w:cs="Times New Roman"/>
          <w:szCs w:val="26"/>
        </w:rPr>
        <w:t xml:space="preserve">Hình </w:t>
      </w:r>
      <w:r w:rsidRPr="00B414A0">
        <w:rPr>
          <w:rFonts w:cs="Times New Roman"/>
          <w:b/>
          <w:szCs w:val="26"/>
        </w:rPr>
        <w:fldChar w:fldCharType="begin"/>
      </w:r>
      <w:r w:rsidRPr="00B414A0">
        <w:rPr>
          <w:rFonts w:cs="Times New Roman"/>
          <w:szCs w:val="26"/>
        </w:rPr>
        <w:instrText xml:space="preserve"> SEQ Hình \* ARABIC </w:instrText>
      </w:r>
      <w:r w:rsidRPr="00B414A0">
        <w:rPr>
          <w:rFonts w:cs="Times New Roman"/>
          <w:b/>
          <w:szCs w:val="26"/>
        </w:rPr>
        <w:fldChar w:fldCharType="separate"/>
      </w:r>
      <w:r w:rsidR="00766E57" w:rsidRPr="00B414A0">
        <w:rPr>
          <w:rFonts w:cs="Times New Roman"/>
          <w:noProof/>
          <w:szCs w:val="26"/>
        </w:rPr>
        <w:t>2</w:t>
      </w:r>
      <w:r w:rsidRPr="00B414A0">
        <w:rPr>
          <w:rFonts w:cs="Times New Roman"/>
          <w:b/>
          <w:noProof/>
          <w:szCs w:val="26"/>
        </w:rPr>
        <w:fldChar w:fldCharType="end"/>
      </w:r>
      <w:r w:rsidRPr="00B414A0">
        <w:rPr>
          <w:rFonts w:cs="Times New Roman"/>
          <w:szCs w:val="26"/>
        </w:rPr>
        <w:t>. Thiết kế thành phần module Agent process</w:t>
      </w:r>
      <w:bookmarkEnd w:id="22"/>
      <w:bookmarkEnd w:id="23"/>
    </w:p>
    <w:p w14:paraId="209F5CE3" w14:textId="77777777" w:rsidR="00D16B24" w:rsidRPr="00B414A0" w:rsidRDefault="00D16B24" w:rsidP="006D59C2">
      <w:pPr>
        <w:spacing w:line="276" w:lineRule="auto"/>
        <w:ind w:firstLine="720"/>
        <w:rPr>
          <w:szCs w:val="26"/>
        </w:rPr>
      </w:pPr>
      <w:r w:rsidRPr="00B414A0">
        <w:rPr>
          <w:szCs w:val="26"/>
        </w:rPr>
        <w:t>Agent Process có nhiệm vụ giao tiếp trực tiếp với Agent, khi Platform/App gửi yêu cầu tới Gateway, yêu cầu sẽ được Agent tiếp nhận rồi gửi tới  Agent Pcocess xử lí. Đồng thời khi Gateway muốn gửi dữ liệu lên Platform/App, Agent Process sẽ chịu trách nhiệm xử lí, đóng gói bản tin và gửi lên Agent để Agent gửi bản tin lên Platform/App. Agent Process giao tiếp với Agent thông qua giao thức MQTT truyền nhận bản tin, đồng thời giao tiếp với các module khác như Device Management, Smart Home Application thông qua giao thức MQTT</w:t>
      </w:r>
    </w:p>
    <w:p w14:paraId="1CBB3B2C" w14:textId="77777777" w:rsidR="00D16B24" w:rsidRPr="00B414A0" w:rsidRDefault="00D16B24" w:rsidP="006D59C2">
      <w:pPr>
        <w:spacing w:line="276" w:lineRule="auto"/>
        <w:rPr>
          <w:szCs w:val="26"/>
        </w:rPr>
      </w:pPr>
      <w:r w:rsidRPr="00B414A0">
        <w:rPr>
          <w:szCs w:val="26"/>
        </w:rPr>
        <w:t xml:space="preserve">Module Agent Process gồm các thành phần xử lí và các </w:t>
      </w:r>
      <w:proofErr w:type="gramStart"/>
      <w:r w:rsidRPr="00B414A0">
        <w:rPr>
          <w:szCs w:val="26"/>
        </w:rPr>
        <w:t>thư</w:t>
      </w:r>
      <w:proofErr w:type="gramEnd"/>
      <w:r w:rsidRPr="00B414A0">
        <w:rPr>
          <w:szCs w:val="26"/>
        </w:rPr>
        <w:t xml:space="preserve"> viện:</w:t>
      </w:r>
    </w:p>
    <w:p w14:paraId="55D9BE21"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MQTT handle: Xử lí giao tiếp MQTT giữa module Agent Process và Agent thông qua giao thức MQTT với Broker là MQTT Broker local. Tiếp nhận bản tin từ Agent qua phương thức subscribe, gửi bản tin lên Agent qua phương thức publish với Topic được quy định trước với Agent.</w:t>
      </w:r>
    </w:p>
    <w:p w14:paraId="1D5FEC34"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Message handle: Xử lí bản tin sau khi nhận được từ Agent, bóc tách bản tin lấy ra các thông tin yêu cầu và xử lí; hoặc đóng gói bản tin theo quy định trước khi đẩy lên Agent</w:t>
      </w:r>
    </w:p>
    <w:p w14:paraId="03F5562B"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Data handle: Xử lí dữ liệu trước khi đưa đến các khối thành phần</w:t>
      </w:r>
    </w:p>
    <w:p w14:paraId="75F769D6"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Data management: Quản lí việc liên kết đến cơ sở dữ liệu, cho phép truy suất cơ sở dữ liệu</w:t>
      </w:r>
    </w:p>
    <w:p w14:paraId="2FA43C1E"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Các thư hiện Database library, MQTT library, Json library</w:t>
      </w:r>
    </w:p>
    <w:p w14:paraId="4AA30AA9" w14:textId="3833F8A9" w:rsidR="00D16B24" w:rsidRPr="00A775AC" w:rsidRDefault="00D16B24" w:rsidP="006D59C2">
      <w:pPr>
        <w:pStyle w:val="LandscapeHeading4"/>
        <w:numPr>
          <w:ilvl w:val="3"/>
          <w:numId w:val="6"/>
        </w:numPr>
        <w:spacing w:line="276" w:lineRule="auto"/>
        <w:ind w:left="0" w:firstLine="0"/>
      </w:pPr>
      <w:r w:rsidRPr="00A775AC">
        <w:lastRenderedPageBreak/>
        <w:t xml:space="preserve">Smart Home application </w:t>
      </w:r>
    </w:p>
    <w:p w14:paraId="6BDCE556" w14:textId="319417D2" w:rsidR="00D16B24" w:rsidRPr="00B414A0" w:rsidRDefault="00473C4C" w:rsidP="006D59C2">
      <w:pPr>
        <w:spacing w:line="276" w:lineRule="auto"/>
        <w:jc w:val="center"/>
        <w:rPr>
          <w:szCs w:val="26"/>
        </w:rPr>
      </w:pPr>
      <w:r>
        <w:rPr>
          <w:noProof/>
        </w:rPr>
        <w:drawing>
          <wp:inline distT="0" distB="0" distL="0" distR="0" wp14:anchorId="1962A9AF" wp14:editId="6B0234B9">
            <wp:extent cx="5995359" cy="3927188"/>
            <wp:effectExtent l="0" t="0" r="571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8173" cy="3929031"/>
                    </a:xfrm>
                    <a:prstGeom prst="rect">
                      <a:avLst/>
                    </a:prstGeom>
                  </pic:spPr>
                </pic:pic>
              </a:graphicData>
            </a:graphic>
          </wp:inline>
        </w:drawing>
      </w:r>
    </w:p>
    <w:p w14:paraId="1456FC52" w14:textId="77777777" w:rsidR="00D16B24" w:rsidRPr="00B414A0" w:rsidRDefault="00D16B24" w:rsidP="006D59C2">
      <w:pPr>
        <w:pStyle w:val="Caption"/>
        <w:rPr>
          <w:rFonts w:cs="Times New Roman"/>
          <w:b/>
          <w:szCs w:val="26"/>
        </w:rPr>
      </w:pPr>
      <w:bookmarkStart w:id="24" w:name="_Toc38907664"/>
      <w:bookmarkStart w:id="25" w:name="_Toc43714588"/>
      <w:r w:rsidRPr="00B414A0">
        <w:rPr>
          <w:rFonts w:cs="Times New Roman"/>
          <w:szCs w:val="26"/>
        </w:rPr>
        <w:t xml:space="preserve">Hình </w:t>
      </w:r>
      <w:r w:rsidRPr="00B414A0">
        <w:rPr>
          <w:rFonts w:cs="Times New Roman"/>
          <w:b/>
          <w:szCs w:val="26"/>
        </w:rPr>
        <w:fldChar w:fldCharType="begin"/>
      </w:r>
      <w:r w:rsidRPr="00B414A0">
        <w:rPr>
          <w:rFonts w:cs="Times New Roman"/>
          <w:szCs w:val="26"/>
        </w:rPr>
        <w:instrText xml:space="preserve"> SEQ Hình \* ARABIC </w:instrText>
      </w:r>
      <w:r w:rsidRPr="00B414A0">
        <w:rPr>
          <w:rFonts w:cs="Times New Roman"/>
          <w:b/>
          <w:szCs w:val="26"/>
        </w:rPr>
        <w:fldChar w:fldCharType="separate"/>
      </w:r>
      <w:r w:rsidR="00766E57" w:rsidRPr="00B414A0">
        <w:rPr>
          <w:rFonts w:cs="Times New Roman"/>
          <w:noProof/>
          <w:szCs w:val="26"/>
        </w:rPr>
        <w:t>3</w:t>
      </w:r>
      <w:r w:rsidRPr="00B414A0">
        <w:rPr>
          <w:rFonts w:cs="Times New Roman"/>
          <w:b/>
          <w:noProof/>
          <w:szCs w:val="26"/>
        </w:rPr>
        <w:fldChar w:fldCharType="end"/>
      </w:r>
      <w:r w:rsidRPr="00B414A0">
        <w:rPr>
          <w:rFonts w:cs="Times New Roman"/>
          <w:szCs w:val="26"/>
        </w:rPr>
        <w:t>. Thiết kế thành phần module Smart Home application</w:t>
      </w:r>
      <w:bookmarkEnd w:id="24"/>
      <w:bookmarkEnd w:id="25"/>
    </w:p>
    <w:p w14:paraId="681A94CD" w14:textId="77777777" w:rsidR="00D16B24" w:rsidRPr="00B414A0" w:rsidRDefault="00D16B24" w:rsidP="006D59C2">
      <w:pPr>
        <w:spacing w:line="276" w:lineRule="auto"/>
        <w:ind w:firstLine="720"/>
        <w:rPr>
          <w:szCs w:val="26"/>
        </w:rPr>
      </w:pPr>
      <w:r w:rsidRPr="00B414A0">
        <w:rPr>
          <w:szCs w:val="26"/>
        </w:rPr>
        <w:t xml:space="preserve">Module Smart Home Application đảm nhận việc xử lí các logic đặc thù của IoT Gateway liên quan đến ứng dụng Smart Home. Module thực hiện các tiến trình lập lịch, xử lí lịch trình, xử lí các kịch bản ngữ cảnh, xử lí cảnh báo, quản lí điều khiển thiết bị, quản lí dữ liệu thiết bị </w:t>
      </w:r>
      <w:proofErr w:type="gramStart"/>
      <w:r w:rsidRPr="00B414A0">
        <w:rPr>
          <w:szCs w:val="26"/>
        </w:rPr>
        <w:t>theo</w:t>
      </w:r>
      <w:proofErr w:type="gramEnd"/>
      <w:r w:rsidRPr="00B414A0">
        <w:rPr>
          <w:szCs w:val="26"/>
        </w:rPr>
        <w:t xml:space="preserve"> logic nghiệp vụ được yêu cầu. Module giao tiếp với module Agent Process để tiếp nhận các yêu cầu từ Platform/App; giao tiếp với các module Device management, Data management để quản lí, điều khiển thiết bị, xử lí dữ liệu.</w:t>
      </w:r>
    </w:p>
    <w:p w14:paraId="5ECB7375" w14:textId="77777777" w:rsidR="00D16B24" w:rsidRPr="00B414A0" w:rsidRDefault="00D16B24" w:rsidP="006D59C2">
      <w:pPr>
        <w:spacing w:line="276" w:lineRule="auto"/>
        <w:rPr>
          <w:szCs w:val="26"/>
        </w:rPr>
      </w:pPr>
      <w:r w:rsidRPr="00B414A0">
        <w:rPr>
          <w:szCs w:val="26"/>
        </w:rPr>
        <w:t xml:space="preserve">Module Smart Home Application gồm các thành phần xử lí và các </w:t>
      </w:r>
      <w:proofErr w:type="gramStart"/>
      <w:r w:rsidRPr="00B414A0">
        <w:rPr>
          <w:szCs w:val="26"/>
        </w:rPr>
        <w:t>thư</w:t>
      </w:r>
      <w:proofErr w:type="gramEnd"/>
      <w:r w:rsidRPr="00B414A0">
        <w:rPr>
          <w:szCs w:val="26"/>
        </w:rPr>
        <w:t xml:space="preserve"> viện:</w:t>
      </w:r>
    </w:p>
    <w:p w14:paraId="3E193A6D"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Data handle: Xử lí dữ liệu nhận được từ các module liên quan</w:t>
      </w:r>
    </w:p>
    <w:p w14:paraId="68E34927"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Event handle: Lắng nghe và xử lí các dữ liệu nhận được từ module Device management thông qua cơ chế  Event</w:t>
      </w:r>
    </w:p>
    <w:p w14:paraId="727A4A09"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Schedule Process: Xử lí các tác vụ liên quan đến lịch trình, lập lịch</w:t>
      </w:r>
    </w:p>
    <w:p w14:paraId="5877388C"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Data management: Quản lí việc liên kết đến cơ sở dữ liệu, cho phép truy suất cơ sở dữ liệu</w:t>
      </w:r>
    </w:p>
    <w:p w14:paraId="70C147AC"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MQTT handle: Xử lí việc giao tiếp giữa tiến trình với các tiến trình khác qua giao thức MQTT</w:t>
      </w:r>
    </w:p>
    <w:p w14:paraId="41E77224"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Các thư hiện Database library, Json library, Schedule library,  MQTT library</w:t>
      </w:r>
    </w:p>
    <w:p w14:paraId="6712B534" w14:textId="291D8541" w:rsidR="00D16B24" w:rsidRPr="00A775AC" w:rsidRDefault="00D16B24" w:rsidP="006D59C2">
      <w:pPr>
        <w:pStyle w:val="LandscapeHeading4"/>
        <w:numPr>
          <w:ilvl w:val="3"/>
          <w:numId w:val="6"/>
        </w:numPr>
        <w:spacing w:line="276" w:lineRule="auto"/>
        <w:ind w:left="0" w:firstLine="0"/>
      </w:pPr>
      <w:r w:rsidRPr="00A775AC">
        <w:lastRenderedPageBreak/>
        <w:t>Device management</w:t>
      </w:r>
    </w:p>
    <w:p w14:paraId="53BE7BD5" w14:textId="77777777" w:rsidR="00D16B24" w:rsidRPr="00B414A0" w:rsidRDefault="00D16B24" w:rsidP="006D59C2">
      <w:pPr>
        <w:spacing w:line="276" w:lineRule="auto"/>
        <w:jc w:val="center"/>
        <w:rPr>
          <w:szCs w:val="26"/>
        </w:rPr>
      </w:pPr>
      <w:r w:rsidRPr="00B414A0">
        <w:rPr>
          <w:noProof/>
        </w:rPr>
        <w:drawing>
          <wp:inline distT="0" distB="0" distL="0" distR="0" wp14:anchorId="7AA7DF86" wp14:editId="15371783">
            <wp:extent cx="5864225" cy="475043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4225" cy="4750435"/>
                    </a:xfrm>
                    <a:prstGeom prst="rect">
                      <a:avLst/>
                    </a:prstGeom>
                  </pic:spPr>
                </pic:pic>
              </a:graphicData>
            </a:graphic>
          </wp:inline>
        </w:drawing>
      </w:r>
    </w:p>
    <w:p w14:paraId="4DA18274" w14:textId="77777777" w:rsidR="00D16B24" w:rsidRPr="00B414A0" w:rsidRDefault="00D16B24" w:rsidP="006D59C2">
      <w:pPr>
        <w:pStyle w:val="Caption"/>
        <w:rPr>
          <w:rFonts w:cs="Times New Roman"/>
          <w:b/>
          <w:szCs w:val="26"/>
        </w:rPr>
      </w:pPr>
      <w:bookmarkStart w:id="26" w:name="_Toc38907665"/>
      <w:bookmarkStart w:id="27" w:name="_Toc43714589"/>
      <w:r w:rsidRPr="00B414A0">
        <w:rPr>
          <w:rFonts w:cs="Times New Roman"/>
          <w:szCs w:val="26"/>
        </w:rPr>
        <w:t xml:space="preserve">Hình </w:t>
      </w:r>
      <w:r w:rsidRPr="00B414A0">
        <w:rPr>
          <w:rFonts w:cs="Times New Roman"/>
          <w:b/>
          <w:szCs w:val="26"/>
        </w:rPr>
        <w:fldChar w:fldCharType="begin"/>
      </w:r>
      <w:r w:rsidRPr="00B414A0">
        <w:rPr>
          <w:rFonts w:cs="Times New Roman"/>
          <w:szCs w:val="26"/>
        </w:rPr>
        <w:instrText xml:space="preserve"> SEQ Hình \* ARABIC </w:instrText>
      </w:r>
      <w:r w:rsidRPr="00B414A0">
        <w:rPr>
          <w:rFonts w:cs="Times New Roman"/>
          <w:b/>
          <w:szCs w:val="26"/>
        </w:rPr>
        <w:fldChar w:fldCharType="separate"/>
      </w:r>
      <w:r w:rsidR="00766E57" w:rsidRPr="00B414A0">
        <w:rPr>
          <w:rFonts w:cs="Times New Roman"/>
          <w:noProof/>
          <w:szCs w:val="26"/>
        </w:rPr>
        <w:t>4</w:t>
      </w:r>
      <w:r w:rsidRPr="00B414A0">
        <w:rPr>
          <w:rFonts w:cs="Times New Roman"/>
          <w:b/>
          <w:noProof/>
          <w:szCs w:val="26"/>
        </w:rPr>
        <w:fldChar w:fldCharType="end"/>
      </w:r>
      <w:r w:rsidRPr="00B414A0">
        <w:rPr>
          <w:rFonts w:cs="Times New Roman"/>
          <w:szCs w:val="26"/>
        </w:rPr>
        <w:t>. Thiết kế thành phần module Device management</w:t>
      </w:r>
      <w:bookmarkEnd w:id="26"/>
      <w:bookmarkEnd w:id="27"/>
    </w:p>
    <w:p w14:paraId="48168172" w14:textId="77777777" w:rsidR="00D16B24" w:rsidRPr="00B414A0" w:rsidRDefault="00D16B24" w:rsidP="006D59C2">
      <w:pPr>
        <w:spacing w:line="276" w:lineRule="auto"/>
        <w:ind w:firstLine="720"/>
        <w:rPr>
          <w:szCs w:val="26"/>
        </w:rPr>
      </w:pPr>
      <w:r w:rsidRPr="00B414A0">
        <w:rPr>
          <w:szCs w:val="26"/>
        </w:rPr>
        <w:t xml:space="preserve">Module Device Management thực hiện nhiệm vụ quản lí, tương tác với các thiế bị do IoT Gateway quản lí. Module tiếp nhận yêu cầu điều khiển, quản lí thiết bị từ các module Agent Process, Smart Home Application, Firmware management sau đó tương tác với thiết bị tương ứng. </w:t>
      </w:r>
    </w:p>
    <w:p w14:paraId="2270BC12" w14:textId="77777777" w:rsidR="00D16B24" w:rsidRPr="00B414A0" w:rsidRDefault="00D16B24" w:rsidP="006D59C2">
      <w:pPr>
        <w:spacing w:line="276" w:lineRule="auto"/>
        <w:rPr>
          <w:szCs w:val="26"/>
        </w:rPr>
      </w:pPr>
      <w:r w:rsidRPr="00B414A0">
        <w:rPr>
          <w:szCs w:val="26"/>
        </w:rPr>
        <w:t>Các khả năng module Device Management cung cấp:</w:t>
      </w:r>
    </w:p>
    <w:p w14:paraId="59EBC738"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 xml:space="preserve">Device manager: Cung cấp </w:t>
      </w:r>
      <w:proofErr w:type="gramStart"/>
      <w:r w:rsidRPr="00B414A0">
        <w:rPr>
          <w:szCs w:val="26"/>
        </w:rPr>
        <w:t>thư</w:t>
      </w:r>
      <w:proofErr w:type="gramEnd"/>
      <w:r w:rsidRPr="00B414A0">
        <w:rPr>
          <w:szCs w:val="26"/>
        </w:rPr>
        <w:t xml:space="preserve"> viện quản lí tính năng thiết bị. Cung cấp các tính năng quản lí trạng thái thiết bị, danh sách thiết bị, thông tin thiết bị, dữ liệu thu được từ thiết bị</w:t>
      </w:r>
    </w:p>
    <w:p w14:paraId="45469087"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Device config: Cung cấp các tính năng cấu hình tới thiết bị, nâng cấp firmware cho thiết bị</w:t>
      </w:r>
    </w:p>
    <w:p w14:paraId="3F235513"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Device controller: Cung cấp các tính năng điều khiển thiết bị</w:t>
      </w:r>
    </w:p>
    <w:p w14:paraId="49837F10"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lastRenderedPageBreak/>
        <w:t>Device commission: Cung cấp các tính năng cho phép thiết bị gia nhập mạng, hủy kết nối giữa thiết bị với Gateway</w:t>
      </w:r>
    </w:p>
    <w:p w14:paraId="54AE5563" w14:textId="77777777" w:rsidR="00D16B24" w:rsidRPr="00B414A0" w:rsidRDefault="00D16B24" w:rsidP="006D59C2">
      <w:pPr>
        <w:spacing w:line="276" w:lineRule="auto"/>
        <w:ind w:firstLine="720"/>
        <w:rPr>
          <w:szCs w:val="26"/>
        </w:rPr>
      </w:pPr>
      <w:r w:rsidRPr="00B414A0">
        <w:rPr>
          <w:szCs w:val="26"/>
        </w:rPr>
        <w:t>Đối với các yêu cầu liên quan đến cấu hình, điều khiển thiết bị, module Device Management sẽ xử lí và gửi yêu cầu tới module Connectivity Assistant và Hardware Assistant (đây là 2 module chứa các phương thức hỗ trợ giao tiếp với thiết bị do Gateway quản lí) thông qua các API và Event MQTT để thực hiện giao tiếp với các thiết bị, đồng thời sử dụng cơ chế Event MQTT và các API để thu thập dữ liệu từ thiết bị.</w:t>
      </w:r>
    </w:p>
    <w:p w14:paraId="3F0EA93B" w14:textId="77777777" w:rsidR="00D16B24" w:rsidRPr="00B414A0" w:rsidRDefault="00D16B24" w:rsidP="006D59C2">
      <w:pPr>
        <w:spacing w:line="276" w:lineRule="auto"/>
        <w:rPr>
          <w:szCs w:val="26"/>
        </w:rPr>
      </w:pPr>
      <w:r w:rsidRPr="00B414A0">
        <w:rPr>
          <w:szCs w:val="26"/>
        </w:rPr>
        <w:t xml:space="preserve">Module Device managent bao gồm các thành phần xử lí và các </w:t>
      </w:r>
      <w:proofErr w:type="gramStart"/>
      <w:r w:rsidRPr="00B414A0">
        <w:rPr>
          <w:szCs w:val="26"/>
        </w:rPr>
        <w:t>thư</w:t>
      </w:r>
      <w:proofErr w:type="gramEnd"/>
      <w:r w:rsidRPr="00B414A0">
        <w:rPr>
          <w:szCs w:val="26"/>
        </w:rPr>
        <w:t xml:space="preserve"> viện:</w:t>
      </w:r>
    </w:p>
    <w:p w14:paraId="307F1659"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Data handle: Xử lí dữ liệu nhận được từ các module liên quan</w:t>
      </w:r>
    </w:p>
    <w:p w14:paraId="16892CFA"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Event handle: Lắng nghe và xử lí các dữ liệu nhận được từ module CAL thông qua cơ chế  Event</w:t>
      </w:r>
    </w:p>
    <w:p w14:paraId="278F21BA"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Data management: Quản lí việc liên kết đến cơ sở dữ liệu, cho phép truy suất cơ sở dữ liệu</w:t>
      </w:r>
    </w:p>
    <w:p w14:paraId="390DAB2C"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MQTT handle: Xử lí giao tiếp giữa tiến trình với các tiến trình khác qua giao thức MQTT</w:t>
      </w:r>
    </w:p>
    <w:p w14:paraId="5C6C7F37"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Các thư hiện Database library, Json library, MQTT Library</w:t>
      </w:r>
    </w:p>
    <w:p w14:paraId="49593EB7" w14:textId="77777777" w:rsidR="00D16B24" w:rsidRPr="00B414A0" w:rsidRDefault="00D16B24" w:rsidP="006D59C2">
      <w:pPr>
        <w:overflowPunct/>
        <w:autoSpaceDE/>
        <w:autoSpaceDN/>
        <w:adjustRightInd/>
        <w:spacing w:after="160" w:line="276" w:lineRule="auto"/>
        <w:jc w:val="left"/>
        <w:textAlignment w:val="auto"/>
        <w:rPr>
          <w:szCs w:val="26"/>
        </w:rPr>
      </w:pPr>
    </w:p>
    <w:p w14:paraId="374B1555" w14:textId="77777777" w:rsidR="00035A0A" w:rsidRPr="00B414A0" w:rsidRDefault="00035A0A" w:rsidP="006D59C2">
      <w:pPr>
        <w:overflowPunct/>
        <w:autoSpaceDE/>
        <w:autoSpaceDN/>
        <w:adjustRightInd/>
        <w:spacing w:after="160" w:line="276" w:lineRule="auto"/>
        <w:jc w:val="left"/>
        <w:textAlignment w:val="auto"/>
        <w:rPr>
          <w:szCs w:val="26"/>
        </w:rPr>
      </w:pPr>
    </w:p>
    <w:p w14:paraId="567E291B" w14:textId="77777777" w:rsidR="00035A0A" w:rsidRPr="00B414A0" w:rsidRDefault="00035A0A" w:rsidP="006D59C2">
      <w:pPr>
        <w:overflowPunct/>
        <w:autoSpaceDE/>
        <w:autoSpaceDN/>
        <w:adjustRightInd/>
        <w:spacing w:after="160" w:line="276" w:lineRule="auto"/>
        <w:jc w:val="left"/>
        <w:textAlignment w:val="auto"/>
        <w:rPr>
          <w:szCs w:val="26"/>
        </w:rPr>
      </w:pPr>
    </w:p>
    <w:p w14:paraId="40FBD8BC" w14:textId="77777777" w:rsidR="00035A0A" w:rsidRPr="00B414A0" w:rsidRDefault="00035A0A" w:rsidP="006D59C2">
      <w:pPr>
        <w:overflowPunct/>
        <w:autoSpaceDE/>
        <w:autoSpaceDN/>
        <w:adjustRightInd/>
        <w:spacing w:after="160" w:line="276" w:lineRule="auto"/>
        <w:jc w:val="left"/>
        <w:textAlignment w:val="auto"/>
        <w:rPr>
          <w:szCs w:val="26"/>
        </w:rPr>
      </w:pPr>
    </w:p>
    <w:p w14:paraId="18B67BAA" w14:textId="77777777" w:rsidR="00035A0A" w:rsidRPr="00B414A0" w:rsidRDefault="00035A0A" w:rsidP="006D59C2">
      <w:pPr>
        <w:overflowPunct/>
        <w:autoSpaceDE/>
        <w:autoSpaceDN/>
        <w:adjustRightInd/>
        <w:spacing w:after="160" w:line="276" w:lineRule="auto"/>
        <w:jc w:val="left"/>
        <w:textAlignment w:val="auto"/>
        <w:rPr>
          <w:szCs w:val="26"/>
        </w:rPr>
      </w:pPr>
    </w:p>
    <w:p w14:paraId="2BB2FAA8" w14:textId="77777777" w:rsidR="00035A0A" w:rsidRPr="00B414A0" w:rsidRDefault="00035A0A" w:rsidP="006D59C2">
      <w:pPr>
        <w:overflowPunct/>
        <w:autoSpaceDE/>
        <w:autoSpaceDN/>
        <w:adjustRightInd/>
        <w:spacing w:after="160" w:line="276" w:lineRule="auto"/>
        <w:jc w:val="left"/>
        <w:textAlignment w:val="auto"/>
        <w:rPr>
          <w:szCs w:val="26"/>
        </w:rPr>
      </w:pPr>
    </w:p>
    <w:p w14:paraId="0C46C6F7" w14:textId="77777777" w:rsidR="00035A0A" w:rsidRPr="00B414A0" w:rsidRDefault="00035A0A" w:rsidP="006D59C2">
      <w:pPr>
        <w:overflowPunct/>
        <w:autoSpaceDE/>
        <w:autoSpaceDN/>
        <w:adjustRightInd/>
        <w:spacing w:after="160" w:line="276" w:lineRule="auto"/>
        <w:jc w:val="left"/>
        <w:textAlignment w:val="auto"/>
        <w:rPr>
          <w:szCs w:val="26"/>
        </w:rPr>
      </w:pPr>
    </w:p>
    <w:p w14:paraId="124BB398" w14:textId="77777777" w:rsidR="00035A0A" w:rsidRPr="00B414A0" w:rsidRDefault="00035A0A" w:rsidP="006D59C2">
      <w:pPr>
        <w:overflowPunct/>
        <w:autoSpaceDE/>
        <w:autoSpaceDN/>
        <w:adjustRightInd/>
        <w:spacing w:after="160" w:line="276" w:lineRule="auto"/>
        <w:jc w:val="left"/>
        <w:textAlignment w:val="auto"/>
        <w:rPr>
          <w:szCs w:val="26"/>
        </w:rPr>
      </w:pPr>
    </w:p>
    <w:p w14:paraId="7D359B17" w14:textId="77777777" w:rsidR="00035A0A" w:rsidRPr="00B414A0" w:rsidRDefault="00035A0A" w:rsidP="006D59C2">
      <w:pPr>
        <w:overflowPunct/>
        <w:autoSpaceDE/>
        <w:autoSpaceDN/>
        <w:adjustRightInd/>
        <w:spacing w:after="160" w:line="276" w:lineRule="auto"/>
        <w:jc w:val="left"/>
        <w:textAlignment w:val="auto"/>
        <w:rPr>
          <w:szCs w:val="26"/>
        </w:rPr>
      </w:pPr>
    </w:p>
    <w:p w14:paraId="0C8BCF7F" w14:textId="77777777" w:rsidR="00035A0A" w:rsidRPr="00B414A0" w:rsidRDefault="00035A0A" w:rsidP="006D59C2">
      <w:pPr>
        <w:overflowPunct/>
        <w:autoSpaceDE/>
        <w:autoSpaceDN/>
        <w:adjustRightInd/>
        <w:spacing w:after="160" w:line="276" w:lineRule="auto"/>
        <w:jc w:val="left"/>
        <w:textAlignment w:val="auto"/>
        <w:rPr>
          <w:szCs w:val="26"/>
        </w:rPr>
      </w:pPr>
    </w:p>
    <w:p w14:paraId="48E51479" w14:textId="77777777" w:rsidR="00D16B24" w:rsidRPr="00A775AC" w:rsidRDefault="00D16B24" w:rsidP="006D59C2">
      <w:pPr>
        <w:pStyle w:val="LandscapeHeading4"/>
        <w:numPr>
          <w:ilvl w:val="3"/>
          <w:numId w:val="6"/>
        </w:numPr>
        <w:spacing w:line="276" w:lineRule="auto"/>
        <w:ind w:left="0" w:firstLine="0"/>
      </w:pPr>
      <w:r w:rsidRPr="00A775AC">
        <w:lastRenderedPageBreak/>
        <w:t xml:space="preserve">Data management </w:t>
      </w:r>
    </w:p>
    <w:p w14:paraId="174F4438" w14:textId="77777777" w:rsidR="00D16B24" w:rsidRPr="00B414A0" w:rsidRDefault="00D16B24" w:rsidP="006D59C2">
      <w:pPr>
        <w:spacing w:line="276" w:lineRule="auto"/>
        <w:jc w:val="center"/>
        <w:rPr>
          <w:szCs w:val="26"/>
        </w:rPr>
      </w:pPr>
      <w:r w:rsidRPr="00B414A0">
        <w:rPr>
          <w:noProof/>
        </w:rPr>
        <w:drawing>
          <wp:inline distT="0" distB="0" distL="0" distR="0" wp14:anchorId="7D8DAB91" wp14:editId="3EFBD59C">
            <wp:extent cx="5864225" cy="406019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4225" cy="4060190"/>
                    </a:xfrm>
                    <a:prstGeom prst="rect">
                      <a:avLst/>
                    </a:prstGeom>
                  </pic:spPr>
                </pic:pic>
              </a:graphicData>
            </a:graphic>
          </wp:inline>
        </w:drawing>
      </w:r>
    </w:p>
    <w:p w14:paraId="56F8DF26" w14:textId="77777777" w:rsidR="00D16B24" w:rsidRPr="00B414A0" w:rsidRDefault="00D16B24" w:rsidP="006D59C2">
      <w:pPr>
        <w:pStyle w:val="Caption"/>
        <w:rPr>
          <w:rFonts w:cs="Times New Roman"/>
          <w:b/>
          <w:szCs w:val="26"/>
        </w:rPr>
      </w:pPr>
      <w:bookmarkStart w:id="28" w:name="_Toc38907666"/>
      <w:bookmarkStart w:id="29" w:name="_Toc43714590"/>
      <w:r w:rsidRPr="00B414A0">
        <w:rPr>
          <w:rFonts w:cs="Times New Roman"/>
          <w:szCs w:val="26"/>
        </w:rPr>
        <w:t xml:space="preserve">Hình </w:t>
      </w:r>
      <w:r w:rsidRPr="00B414A0">
        <w:rPr>
          <w:rFonts w:cs="Times New Roman"/>
          <w:b/>
          <w:szCs w:val="26"/>
        </w:rPr>
        <w:fldChar w:fldCharType="begin"/>
      </w:r>
      <w:r w:rsidRPr="00B414A0">
        <w:rPr>
          <w:rFonts w:cs="Times New Roman"/>
          <w:szCs w:val="26"/>
        </w:rPr>
        <w:instrText xml:space="preserve"> SEQ Hình \* ARABIC </w:instrText>
      </w:r>
      <w:r w:rsidRPr="00B414A0">
        <w:rPr>
          <w:rFonts w:cs="Times New Roman"/>
          <w:b/>
          <w:szCs w:val="26"/>
        </w:rPr>
        <w:fldChar w:fldCharType="separate"/>
      </w:r>
      <w:r w:rsidR="00766E57" w:rsidRPr="00B414A0">
        <w:rPr>
          <w:rFonts w:cs="Times New Roman"/>
          <w:noProof/>
          <w:szCs w:val="26"/>
        </w:rPr>
        <w:t>5</w:t>
      </w:r>
      <w:r w:rsidRPr="00B414A0">
        <w:rPr>
          <w:rFonts w:cs="Times New Roman"/>
          <w:b/>
          <w:noProof/>
          <w:szCs w:val="26"/>
        </w:rPr>
        <w:fldChar w:fldCharType="end"/>
      </w:r>
      <w:r w:rsidRPr="00B414A0">
        <w:rPr>
          <w:rFonts w:cs="Times New Roman"/>
          <w:szCs w:val="26"/>
        </w:rPr>
        <w:t>. Thiết kế thành phần module Data management</w:t>
      </w:r>
      <w:bookmarkEnd w:id="28"/>
      <w:bookmarkEnd w:id="29"/>
    </w:p>
    <w:p w14:paraId="2495A799" w14:textId="77777777" w:rsidR="00D16B24" w:rsidRPr="00B414A0" w:rsidRDefault="00D16B24" w:rsidP="006D59C2">
      <w:pPr>
        <w:spacing w:line="276" w:lineRule="auto"/>
        <w:ind w:firstLine="720"/>
        <w:rPr>
          <w:szCs w:val="26"/>
        </w:rPr>
      </w:pPr>
      <w:r w:rsidRPr="00B414A0">
        <w:rPr>
          <w:szCs w:val="26"/>
        </w:rPr>
        <w:t>Module Data management thực hiện nhiệm vụ thu thập, xử lí dữ liệu trong IoT Gateway: Bóc tách, giải mã, xử các dữ liệu từ thiết bị (dữ liệu cảm biến, dữ liệu cảnh báo,…), từ Platform/App (dữ liệu điều khiển, dữ liệu cấu hình,…) xử lí đóng gói bản tin theo định dạng yêu cầu trước khi gửi tới các module khác trong hệ thống.</w:t>
      </w:r>
    </w:p>
    <w:p w14:paraId="1C4B568D" w14:textId="77777777" w:rsidR="00D16B24" w:rsidRPr="00B414A0" w:rsidRDefault="00D16B24" w:rsidP="006D59C2">
      <w:pPr>
        <w:spacing w:line="276" w:lineRule="auto"/>
        <w:rPr>
          <w:szCs w:val="26"/>
        </w:rPr>
      </w:pPr>
      <w:r w:rsidRPr="00B414A0">
        <w:rPr>
          <w:szCs w:val="26"/>
        </w:rPr>
        <w:t>Data management cung cấp các chức năng chính:</w:t>
      </w:r>
    </w:p>
    <w:p w14:paraId="11441B05" w14:textId="0B197034" w:rsidR="00D16B24" w:rsidRPr="00B414A0" w:rsidRDefault="00D16B24" w:rsidP="006D59C2">
      <w:pPr>
        <w:pStyle w:val="ListParagraph"/>
        <w:numPr>
          <w:ilvl w:val="0"/>
          <w:numId w:val="9"/>
        </w:numPr>
        <w:spacing w:line="276" w:lineRule="auto"/>
        <w:rPr>
          <w:szCs w:val="26"/>
        </w:rPr>
      </w:pPr>
      <w:r w:rsidRPr="00B414A0">
        <w:rPr>
          <w:szCs w:val="26"/>
        </w:rPr>
        <w:t>Xử lí bản tin từ các thiết bị Zigbee, Bluetooth, Wifi, dựa vào các trường được định nghĩa trong Stack để phân loại các loại bản tin (bản tin dữ liệu (nhiệt đô, độ ẩm,</w:t>
      </w:r>
      <w:r w:rsidR="00FA7D7D">
        <w:rPr>
          <w:szCs w:val="26"/>
        </w:rPr>
        <w:t xml:space="preserve"> </w:t>
      </w:r>
      <w:r w:rsidRPr="00B414A0">
        <w:rPr>
          <w:szCs w:val="26"/>
        </w:rPr>
        <w:t>dòng điện, năng lượng, …), bản tin cảnh báo từ các cảm biến, bản tin phải hồi) và xử lí các bản tin theo từng loại dữ liệu.</w:t>
      </w:r>
    </w:p>
    <w:p w14:paraId="7CCD4057" w14:textId="77777777" w:rsidR="00D16B24" w:rsidRPr="00B414A0" w:rsidRDefault="00D16B24" w:rsidP="006D59C2">
      <w:pPr>
        <w:pStyle w:val="ListParagraph"/>
        <w:numPr>
          <w:ilvl w:val="0"/>
          <w:numId w:val="9"/>
        </w:numPr>
        <w:spacing w:line="276" w:lineRule="auto"/>
        <w:rPr>
          <w:szCs w:val="26"/>
        </w:rPr>
      </w:pPr>
      <w:r w:rsidRPr="00B414A0">
        <w:rPr>
          <w:szCs w:val="26"/>
        </w:rPr>
        <w:t>Bóc tách xử lí bản tin nhận được từ module Wifi trong quá trình Smartconfig gồm các cấu hình wifi, các dữ liệu config kết nối với Agent</w:t>
      </w:r>
    </w:p>
    <w:p w14:paraId="692A4C47" w14:textId="77777777" w:rsidR="00D16B24" w:rsidRPr="00B414A0" w:rsidRDefault="00D16B24" w:rsidP="006D59C2">
      <w:pPr>
        <w:pStyle w:val="ListParagraph"/>
        <w:numPr>
          <w:ilvl w:val="0"/>
          <w:numId w:val="9"/>
        </w:numPr>
        <w:spacing w:line="276" w:lineRule="auto"/>
        <w:rPr>
          <w:szCs w:val="26"/>
        </w:rPr>
      </w:pPr>
      <w:r w:rsidRPr="00B414A0">
        <w:rPr>
          <w:szCs w:val="26"/>
        </w:rPr>
        <w:t>Quản lí dữ liệu liên quan đến quá trình Update Firmware từ xa cho thiết bị và Gateway</w:t>
      </w:r>
    </w:p>
    <w:p w14:paraId="16BD379B" w14:textId="77777777" w:rsidR="00D16B24" w:rsidRPr="00B414A0" w:rsidRDefault="00D16B24" w:rsidP="006D59C2">
      <w:pPr>
        <w:pStyle w:val="ListParagraph"/>
        <w:numPr>
          <w:ilvl w:val="0"/>
          <w:numId w:val="9"/>
        </w:numPr>
        <w:spacing w:line="276" w:lineRule="auto"/>
        <w:rPr>
          <w:szCs w:val="26"/>
        </w:rPr>
      </w:pPr>
      <w:r w:rsidRPr="00B414A0">
        <w:rPr>
          <w:szCs w:val="26"/>
        </w:rPr>
        <w:t>Quản lí, cung cấp các API phục vụ truy suất tới cơ sở dữ liệu theo các yêu cầu đặc thù</w:t>
      </w:r>
    </w:p>
    <w:p w14:paraId="740AF9CA" w14:textId="77777777" w:rsidR="00D16B24" w:rsidRPr="00B414A0" w:rsidRDefault="00D16B24" w:rsidP="006D59C2">
      <w:pPr>
        <w:spacing w:line="276" w:lineRule="auto"/>
        <w:rPr>
          <w:szCs w:val="26"/>
        </w:rPr>
      </w:pPr>
      <w:r w:rsidRPr="00B414A0">
        <w:rPr>
          <w:szCs w:val="26"/>
        </w:rPr>
        <w:t>Data management xử lí chủ yếu các loại dữ liệu dạng chuỗi, dạng object, các file json.</w:t>
      </w:r>
    </w:p>
    <w:p w14:paraId="641DBB55" w14:textId="77777777" w:rsidR="00D16B24" w:rsidRPr="00B414A0" w:rsidRDefault="00D16B24" w:rsidP="006D59C2">
      <w:pPr>
        <w:spacing w:line="276" w:lineRule="auto"/>
        <w:rPr>
          <w:szCs w:val="26"/>
        </w:rPr>
      </w:pPr>
      <w:r w:rsidRPr="00B414A0">
        <w:rPr>
          <w:szCs w:val="26"/>
        </w:rPr>
        <w:t xml:space="preserve">Module Data management bao gồm các thành phần xử lí và các </w:t>
      </w:r>
      <w:proofErr w:type="gramStart"/>
      <w:r w:rsidRPr="00B414A0">
        <w:rPr>
          <w:szCs w:val="26"/>
        </w:rPr>
        <w:t>thư</w:t>
      </w:r>
      <w:proofErr w:type="gramEnd"/>
      <w:r w:rsidRPr="00B414A0">
        <w:rPr>
          <w:szCs w:val="26"/>
        </w:rPr>
        <w:t xml:space="preserve"> viện:</w:t>
      </w:r>
    </w:p>
    <w:p w14:paraId="63A89CF2" w14:textId="77777777" w:rsidR="00D16B24" w:rsidRPr="00B414A0" w:rsidRDefault="00D16B24" w:rsidP="006D59C2">
      <w:pPr>
        <w:pStyle w:val="ListParagraph"/>
        <w:numPr>
          <w:ilvl w:val="0"/>
          <w:numId w:val="9"/>
        </w:numPr>
        <w:overflowPunct/>
        <w:autoSpaceDE/>
        <w:autoSpaceDN/>
        <w:adjustRightInd/>
        <w:spacing w:after="160" w:line="276" w:lineRule="auto"/>
        <w:jc w:val="left"/>
        <w:textAlignment w:val="auto"/>
        <w:rPr>
          <w:szCs w:val="26"/>
        </w:rPr>
      </w:pPr>
      <w:r w:rsidRPr="00B414A0">
        <w:rPr>
          <w:szCs w:val="26"/>
        </w:rPr>
        <w:lastRenderedPageBreak/>
        <w:t>Data handle: Xử lí dữ liệu nhận được từ các module liên quan</w:t>
      </w:r>
    </w:p>
    <w:p w14:paraId="5699CD6C" w14:textId="77777777" w:rsidR="00D16B24" w:rsidRPr="00B414A0" w:rsidRDefault="00D16B24" w:rsidP="006D59C2">
      <w:pPr>
        <w:pStyle w:val="ListParagraph"/>
        <w:numPr>
          <w:ilvl w:val="0"/>
          <w:numId w:val="9"/>
        </w:numPr>
        <w:overflowPunct/>
        <w:autoSpaceDE/>
        <w:autoSpaceDN/>
        <w:adjustRightInd/>
        <w:spacing w:after="160" w:line="276" w:lineRule="auto"/>
        <w:jc w:val="left"/>
        <w:textAlignment w:val="auto"/>
        <w:rPr>
          <w:szCs w:val="26"/>
        </w:rPr>
      </w:pPr>
      <w:r w:rsidRPr="00B414A0">
        <w:rPr>
          <w:szCs w:val="26"/>
        </w:rPr>
        <w:t>Data management: Quản lí việc liên kết đến cơ sở dữ liệu, cho phép truy suất cơ sở dữ liệu</w:t>
      </w:r>
    </w:p>
    <w:p w14:paraId="656A9C72" w14:textId="77777777" w:rsidR="00D16B24" w:rsidRPr="00B414A0" w:rsidRDefault="00D16B24" w:rsidP="006D59C2">
      <w:pPr>
        <w:pStyle w:val="ListParagraph"/>
        <w:numPr>
          <w:ilvl w:val="0"/>
          <w:numId w:val="9"/>
        </w:numPr>
        <w:overflowPunct/>
        <w:autoSpaceDE/>
        <w:autoSpaceDN/>
        <w:adjustRightInd/>
        <w:spacing w:after="160" w:line="276" w:lineRule="auto"/>
        <w:jc w:val="left"/>
        <w:textAlignment w:val="auto"/>
        <w:rPr>
          <w:szCs w:val="26"/>
        </w:rPr>
      </w:pPr>
      <w:r w:rsidRPr="00B414A0">
        <w:rPr>
          <w:szCs w:val="26"/>
        </w:rPr>
        <w:t>MQTT handle: Xử lí giao tiếp giữa tiến trình với các tiến trình khác qua giao thức MQTT</w:t>
      </w:r>
    </w:p>
    <w:p w14:paraId="4600B70D" w14:textId="77777777" w:rsidR="00D16B24" w:rsidRPr="00B414A0" w:rsidRDefault="00D16B24" w:rsidP="006D59C2">
      <w:pPr>
        <w:pStyle w:val="ListParagraph"/>
        <w:numPr>
          <w:ilvl w:val="0"/>
          <w:numId w:val="9"/>
        </w:numPr>
        <w:overflowPunct/>
        <w:autoSpaceDE/>
        <w:autoSpaceDN/>
        <w:adjustRightInd/>
        <w:spacing w:after="160" w:line="276" w:lineRule="auto"/>
        <w:jc w:val="left"/>
        <w:textAlignment w:val="auto"/>
        <w:rPr>
          <w:szCs w:val="26"/>
        </w:rPr>
      </w:pPr>
      <w:r w:rsidRPr="00B414A0">
        <w:rPr>
          <w:szCs w:val="26"/>
        </w:rPr>
        <w:t>Các thư hiện Database library, Json library, MQTT library</w:t>
      </w:r>
    </w:p>
    <w:p w14:paraId="247B4E4F" w14:textId="77777777" w:rsidR="00D16B24" w:rsidRPr="00B414A0" w:rsidRDefault="00D16B24" w:rsidP="006D59C2">
      <w:pPr>
        <w:pStyle w:val="ListParagraph"/>
        <w:overflowPunct/>
        <w:autoSpaceDE/>
        <w:autoSpaceDN/>
        <w:adjustRightInd/>
        <w:spacing w:after="160" w:line="276" w:lineRule="auto"/>
        <w:jc w:val="left"/>
        <w:textAlignment w:val="auto"/>
        <w:rPr>
          <w:szCs w:val="26"/>
        </w:rPr>
      </w:pPr>
    </w:p>
    <w:p w14:paraId="2977E559" w14:textId="77777777" w:rsidR="00D16B24" w:rsidRPr="00A775AC" w:rsidRDefault="00D16B24" w:rsidP="006D59C2">
      <w:pPr>
        <w:pStyle w:val="LandscapeHeading4"/>
        <w:numPr>
          <w:ilvl w:val="3"/>
          <w:numId w:val="6"/>
        </w:numPr>
        <w:spacing w:line="276" w:lineRule="auto"/>
        <w:ind w:left="0" w:firstLine="0"/>
      </w:pPr>
      <w:r w:rsidRPr="00A775AC">
        <w:t>Authentication</w:t>
      </w:r>
    </w:p>
    <w:p w14:paraId="77A64718" w14:textId="77777777" w:rsidR="00D16B24" w:rsidRPr="00B414A0" w:rsidRDefault="00D16B24" w:rsidP="006D59C2">
      <w:pPr>
        <w:spacing w:line="276" w:lineRule="auto"/>
        <w:jc w:val="center"/>
        <w:rPr>
          <w:szCs w:val="26"/>
        </w:rPr>
      </w:pPr>
      <w:r w:rsidRPr="00B414A0">
        <w:rPr>
          <w:noProof/>
        </w:rPr>
        <w:drawing>
          <wp:inline distT="0" distB="0" distL="0" distR="0" wp14:anchorId="5E3E85EE" wp14:editId="1FA4E783">
            <wp:extent cx="5864225" cy="4238625"/>
            <wp:effectExtent l="0" t="0" r="317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4225" cy="4238625"/>
                    </a:xfrm>
                    <a:prstGeom prst="rect">
                      <a:avLst/>
                    </a:prstGeom>
                  </pic:spPr>
                </pic:pic>
              </a:graphicData>
            </a:graphic>
          </wp:inline>
        </w:drawing>
      </w:r>
    </w:p>
    <w:p w14:paraId="410253A9" w14:textId="77777777" w:rsidR="00D16B24" w:rsidRPr="00B414A0" w:rsidRDefault="00D16B24" w:rsidP="006D59C2">
      <w:pPr>
        <w:pStyle w:val="Caption"/>
        <w:rPr>
          <w:rFonts w:cs="Times New Roman"/>
          <w:b/>
          <w:szCs w:val="26"/>
        </w:rPr>
      </w:pPr>
      <w:bookmarkStart w:id="30" w:name="_Toc38907668"/>
      <w:bookmarkStart w:id="31" w:name="_Toc43714591"/>
      <w:r w:rsidRPr="00B414A0">
        <w:rPr>
          <w:rFonts w:cs="Times New Roman"/>
          <w:szCs w:val="26"/>
        </w:rPr>
        <w:t xml:space="preserve">Hình </w:t>
      </w:r>
      <w:r w:rsidRPr="00B414A0">
        <w:rPr>
          <w:rFonts w:cs="Times New Roman"/>
          <w:b/>
          <w:szCs w:val="26"/>
        </w:rPr>
        <w:fldChar w:fldCharType="begin"/>
      </w:r>
      <w:r w:rsidRPr="00B414A0">
        <w:rPr>
          <w:rFonts w:cs="Times New Roman"/>
          <w:szCs w:val="26"/>
        </w:rPr>
        <w:instrText xml:space="preserve"> SEQ Hình \* ARABIC </w:instrText>
      </w:r>
      <w:r w:rsidRPr="00B414A0">
        <w:rPr>
          <w:rFonts w:cs="Times New Roman"/>
          <w:b/>
          <w:szCs w:val="26"/>
        </w:rPr>
        <w:fldChar w:fldCharType="separate"/>
      </w:r>
      <w:r w:rsidR="00766E57" w:rsidRPr="00B414A0">
        <w:rPr>
          <w:rFonts w:cs="Times New Roman"/>
          <w:noProof/>
          <w:szCs w:val="26"/>
        </w:rPr>
        <w:t>6</w:t>
      </w:r>
      <w:r w:rsidRPr="00B414A0">
        <w:rPr>
          <w:rFonts w:cs="Times New Roman"/>
          <w:b/>
          <w:noProof/>
          <w:szCs w:val="26"/>
        </w:rPr>
        <w:fldChar w:fldCharType="end"/>
      </w:r>
      <w:r w:rsidRPr="00B414A0">
        <w:rPr>
          <w:rFonts w:cs="Times New Roman"/>
          <w:szCs w:val="26"/>
        </w:rPr>
        <w:t>. Thiết kế thành phần module Authentication</w:t>
      </w:r>
      <w:bookmarkEnd w:id="30"/>
      <w:bookmarkEnd w:id="31"/>
    </w:p>
    <w:p w14:paraId="1150629F" w14:textId="77777777" w:rsidR="00D16B24" w:rsidRPr="00B414A0" w:rsidRDefault="00D16B24" w:rsidP="006D59C2">
      <w:pPr>
        <w:spacing w:line="276" w:lineRule="auto"/>
        <w:rPr>
          <w:szCs w:val="26"/>
        </w:rPr>
      </w:pPr>
      <w:r w:rsidRPr="00B414A0">
        <w:rPr>
          <w:szCs w:val="26"/>
        </w:rPr>
        <w:t>Module Authentication đảm nhận chức năng xử lí các yêu cầu liên quan đến bảo mật, xác thực trên Gateway:</w:t>
      </w:r>
    </w:p>
    <w:p w14:paraId="53E43AA3" w14:textId="77777777" w:rsidR="00D16B24" w:rsidRPr="00B414A0" w:rsidRDefault="00D16B24" w:rsidP="006D59C2">
      <w:pPr>
        <w:pStyle w:val="ListParagraph"/>
        <w:numPr>
          <w:ilvl w:val="0"/>
          <w:numId w:val="9"/>
        </w:numPr>
        <w:spacing w:line="276" w:lineRule="auto"/>
        <w:rPr>
          <w:szCs w:val="26"/>
        </w:rPr>
      </w:pPr>
      <w:r w:rsidRPr="00B414A0">
        <w:rPr>
          <w:szCs w:val="26"/>
        </w:rPr>
        <w:t>Xử lí bảo mật trong quá trình SmartConfig, giải mã các gói tin cấu hình tới từ Mobile App</w:t>
      </w:r>
    </w:p>
    <w:p w14:paraId="75AA66FD" w14:textId="77777777" w:rsidR="00D16B24" w:rsidRPr="00B414A0" w:rsidRDefault="00D16B24" w:rsidP="006D59C2">
      <w:pPr>
        <w:pStyle w:val="ListParagraph"/>
        <w:numPr>
          <w:ilvl w:val="0"/>
          <w:numId w:val="9"/>
        </w:numPr>
        <w:spacing w:line="276" w:lineRule="auto"/>
        <w:rPr>
          <w:szCs w:val="26"/>
        </w:rPr>
      </w:pPr>
      <w:r w:rsidRPr="00B414A0">
        <w:rPr>
          <w:szCs w:val="26"/>
        </w:rPr>
        <w:t>Xử lí bảo mật dữ liệu người dùng trên Gateway</w:t>
      </w:r>
    </w:p>
    <w:p w14:paraId="253DE7B5" w14:textId="77777777" w:rsidR="00D16B24" w:rsidRPr="00B414A0" w:rsidRDefault="00D16B24" w:rsidP="006D59C2">
      <w:pPr>
        <w:spacing w:line="276" w:lineRule="auto"/>
        <w:rPr>
          <w:szCs w:val="26"/>
        </w:rPr>
      </w:pPr>
      <w:r w:rsidRPr="00B414A0">
        <w:rPr>
          <w:szCs w:val="26"/>
        </w:rPr>
        <w:t xml:space="preserve">Module Authentication bao gồm các thành phần xử lí và các </w:t>
      </w:r>
      <w:proofErr w:type="gramStart"/>
      <w:r w:rsidRPr="00B414A0">
        <w:rPr>
          <w:szCs w:val="26"/>
        </w:rPr>
        <w:t>thư</w:t>
      </w:r>
      <w:proofErr w:type="gramEnd"/>
      <w:r w:rsidRPr="00B414A0">
        <w:rPr>
          <w:szCs w:val="26"/>
        </w:rPr>
        <w:t xml:space="preserve"> viện:</w:t>
      </w:r>
    </w:p>
    <w:p w14:paraId="52EEBE87"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User management: Thực hiện quản lí thông tin người dùng trên Gateway</w:t>
      </w:r>
    </w:p>
    <w:p w14:paraId="2C102E97" w14:textId="77777777" w:rsidR="00D16B24" w:rsidRPr="00B414A0" w:rsidRDefault="00D16B24" w:rsidP="006D59C2">
      <w:pPr>
        <w:pStyle w:val="ListParagraph"/>
        <w:numPr>
          <w:ilvl w:val="0"/>
          <w:numId w:val="9"/>
        </w:numPr>
        <w:overflowPunct/>
        <w:autoSpaceDE/>
        <w:autoSpaceDN/>
        <w:adjustRightInd/>
        <w:spacing w:after="160" w:line="276" w:lineRule="auto"/>
        <w:jc w:val="left"/>
        <w:textAlignment w:val="auto"/>
        <w:rPr>
          <w:szCs w:val="26"/>
        </w:rPr>
      </w:pPr>
      <w:r w:rsidRPr="00B414A0">
        <w:rPr>
          <w:szCs w:val="26"/>
        </w:rPr>
        <w:lastRenderedPageBreak/>
        <w:t>Access authentication: Thực hiện quản lí xác thực người dùng, thiết bị; quản lí các key, token sử dụng trong Gateway</w:t>
      </w:r>
    </w:p>
    <w:p w14:paraId="03D81FC4" w14:textId="77777777" w:rsidR="00D16B24" w:rsidRPr="00B414A0" w:rsidRDefault="00D16B24" w:rsidP="006D59C2">
      <w:pPr>
        <w:pStyle w:val="ListParagraph"/>
        <w:numPr>
          <w:ilvl w:val="0"/>
          <w:numId w:val="9"/>
        </w:numPr>
        <w:overflowPunct/>
        <w:autoSpaceDE/>
        <w:autoSpaceDN/>
        <w:adjustRightInd/>
        <w:spacing w:after="160" w:line="276" w:lineRule="auto"/>
        <w:jc w:val="left"/>
        <w:textAlignment w:val="auto"/>
        <w:rPr>
          <w:szCs w:val="26"/>
        </w:rPr>
      </w:pPr>
      <w:r w:rsidRPr="00B414A0">
        <w:rPr>
          <w:szCs w:val="26"/>
        </w:rPr>
        <w:t>Thư viện Database library, Json library</w:t>
      </w:r>
    </w:p>
    <w:p w14:paraId="15474B91" w14:textId="77777777" w:rsidR="00D16B24" w:rsidRPr="00B414A0" w:rsidRDefault="00D16B24" w:rsidP="006D59C2">
      <w:pPr>
        <w:pStyle w:val="ListParagraph"/>
        <w:overflowPunct/>
        <w:autoSpaceDE/>
        <w:autoSpaceDN/>
        <w:adjustRightInd/>
        <w:spacing w:after="160" w:line="276" w:lineRule="auto"/>
        <w:jc w:val="left"/>
        <w:textAlignment w:val="auto"/>
        <w:rPr>
          <w:szCs w:val="26"/>
        </w:rPr>
      </w:pPr>
    </w:p>
    <w:p w14:paraId="6B2AB757" w14:textId="77777777" w:rsidR="00D16B24" w:rsidRPr="00A775AC" w:rsidRDefault="00D16B24" w:rsidP="006D59C2">
      <w:pPr>
        <w:pStyle w:val="LandscapeHeading4"/>
        <w:numPr>
          <w:ilvl w:val="3"/>
          <w:numId w:val="6"/>
        </w:numPr>
        <w:spacing w:line="276" w:lineRule="auto"/>
        <w:ind w:left="0" w:firstLine="0"/>
      </w:pPr>
      <w:r w:rsidRPr="00A775AC">
        <w:t>Connectivity assistant</w:t>
      </w:r>
    </w:p>
    <w:p w14:paraId="60C87140" w14:textId="77777777" w:rsidR="00D16B24" w:rsidRPr="00B414A0" w:rsidRDefault="00D16B24" w:rsidP="006D59C2">
      <w:pPr>
        <w:spacing w:line="276" w:lineRule="auto"/>
        <w:jc w:val="center"/>
        <w:rPr>
          <w:szCs w:val="26"/>
        </w:rPr>
      </w:pPr>
      <w:r w:rsidRPr="00B414A0">
        <w:rPr>
          <w:noProof/>
        </w:rPr>
        <w:drawing>
          <wp:inline distT="0" distB="0" distL="0" distR="0" wp14:anchorId="14523D39" wp14:editId="320362C3">
            <wp:extent cx="5399959" cy="41795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7479" cy="4185390"/>
                    </a:xfrm>
                    <a:prstGeom prst="rect">
                      <a:avLst/>
                    </a:prstGeom>
                  </pic:spPr>
                </pic:pic>
              </a:graphicData>
            </a:graphic>
          </wp:inline>
        </w:drawing>
      </w:r>
    </w:p>
    <w:p w14:paraId="04AD8CC7" w14:textId="77777777" w:rsidR="00D16B24" w:rsidRPr="00B414A0" w:rsidRDefault="00D16B24" w:rsidP="006D59C2">
      <w:pPr>
        <w:spacing w:line="276" w:lineRule="auto"/>
        <w:jc w:val="center"/>
        <w:rPr>
          <w:i/>
          <w:szCs w:val="26"/>
        </w:rPr>
      </w:pPr>
      <w:bookmarkStart w:id="32" w:name="_Toc38907669"/>
      <w:bookmarkStart w:id="33" w:name="_Toc43714592"/>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00766E57" w:rsidRPr="00B414A0">
        <w:rPr>
          <w:i/>
          <w:noProof/>
          <w:szCs w:val="26"/>
        </w:rPr>
        <w:t>7</w:t>
      </w:r>
      <w:r w:rsidRPr="00B414A0">
        <w:rPr>
          <w:i/>
          <w:noProof/>
          <w:szCs w:val="26"/>
        </w:rPr>
        <w:fldChar w:fldCharType="end"/>
      </w:r>
      <w:r w:rsidRPr="00B414A0">
        <w:rPr>
          <w:i/>
          <w:szCs w:val="26"/>
        </w:rPr>
        <w:t>. Thiết kế thành phần module Connectivity assistant</w:t>
      </w:r>
      <w:bookmarkEnd w:id="32"/>
      <w:bookmarkEnd w:id="33"/>
    </w:p>
    <w:p w14:paraId="10FE70AF" w14:textId="77777777" w:rsidR="00D16B24" w:rsidRPr="00B414A0" w:rsidRDefault="00D16B24" w:rsidP="006D59C2">
      <w:pPr>
        <w:spacing w:line="276" w:lineRule="auto"/>
        <w:ind w:firstLine="360"/>
        <w:rPr>
          <w:szCs w:val="26"/>
        </w:rPr>
      </w:pPr>
      <w:r w:rsidRPr="00B414A0">
        <w:rPr>
          <w:szCs w:val="26"/>
        </w:rPr>
        <w:t>Module Connectivity Assistant (CA) đảm nhận chức năng cung cấp các giao thức giúp Gateway giao tiếp với các thiết bị bên ngoài (Zigbee Deivce, Bluetooth Deive, Wifi Device) thông qua các thư viện tương ứng (Zigbee, Bluetooth, Wifi).</w:t>
      </w:r>
    </w:p>
    <w:p w14:paraId="0C359A82"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CA giao tiếp với Zigbee Adapter, Bluetooth Adapter, Wifi Adapter qua giao thức MQTT thông qua MQTT Broker local. CA lắng nghe các bản tin đến từ các thiết bị thông qua cơ chế Subscribe và gửi các bản tin điều khiển, cấu hình tới các thiết bị qua cơ chế Publish với các Topic được định nghĩa trước trong các Stack. CA cung cấp các giao thức cho các module khác sử dụng khi muốn tương tác với các thiết bị thông qua các API và cơ chế tạo Event.</w:t>
      </w:r>
    </w:p>
    <w:p w14:paraId="7F7511CA" w14:textId="77777777" w:rsidR="00D16B24" w:rsidRPr="00B414A0" w:rsidRDefault="00D16B24" w:rsidP="006D59C2">
      <w:pPr>
        <w:spacing w:line="276" w:lineRule="auto"/>
        <w:rPr>
          <w:szCs w:val="26"/>
        </w:rPr>
      </w:pPr>
      <w:r w:rsidRPr="00B414A0">
        <w:rPr>
          <w:szCs w:val="26"/>
        </w:rPr>
        <w:t xml:space="preserve">Module Authentication bao gồm các thành phần xử lí và các </w:t>
      </w:r>
      <w:proofErr w:type="gramStart"/>
      <w:r w:rsidRPr="00B414A0">
        <w:rPr>
          <w:szCs w:val="26"/>
        </w:rPr>
        <w:t>thư</w:t>
      </w:r>
      <w:proofErr w:type="gramEnd"/>
      <w:r w:rsidRPr="00B414A0">
        <w:rPr>
          <w:szCs w:val="26"/>
        </w:rPr>
        <w:t xml:space="preserve"> viện:</w:t>
      </w:r>
    </w:p>
    <w:p w14:paraId="493864CC"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lastRenderedPageBreak/>
        <w:t xml:space="preserve">MQTT handle: Xử lí giao tiếp MQTT với module Zigbee Adapter thông qua giao thức MQTT với Broker là MQTT Broker local. </w:t>
      </w:r>
    </w:p>
    <w:p w14:paraId="137FCE0A"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Event handle: Xử lí Event, tạo Event giao tiếp với các module khác trong hệ thống</w:t>
      </w:r>
    </w:p>
    <w:p w14:paraId="291006A3"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Data handle: Xử lí dữ liệu trước khi đưa đến các khối thành phần</w:t>
      </w:r>
    </w:p>
    <w:p w14:paraId="66DB6D1C"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Data management: Quản lí việc liên kết đến cơ sở dữ liệu, cho phép truy suất cơ sở dữ liệu</w:t>
      </w:r>
    </w:p>
    <w:p w14:paraId="0AF5B978"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Zigbee Library: Thư viện gồm các giao thức xử lí việc giao tiếp với thiết bị Zigbee do Stack của nhà sản xuất cung cấp.</w:t>
      </w:r>
    </w:p>
    <w:p w14:paraId="0FD8F276"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Bluetooth Library: Thư viện gồm các giao thức xử lí việc giao tiếp với thiết bị Bluetooth do Stack của nhà sản xuất cung cấp.</w:t>
      </w:r>
    </w:p>
    <w:p w14:paraId="10DA3F62"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 xml:space="preserve">Wifi Library: Thư viện gồm các giao thức xử lí việc giao tiếp với thiết bị Wifi do </w:t>
      </w:r>
    </w:p>
    <w:p w14:paraId="1FBE5404"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Các thư hiện Database library, MQTT library, Json library</w:t>
      </w:r>
    </w:p>
    <w:p w14:paraId="63A9E6E2" w14:textId="77777777" w:rsidR="00D16B24" w:rsidRPr="00A775AC" w:rsidRDefault="00D16B24" w:rsidP="006D59C2">
      <w:pPr>
        <w:pStyle w:val="LandscapeHeading4"/>
        <w:numPr>
          <w:ilvl w:val="3"/>
          <w:numId w:val="6"/>
        </w:numPr>
        <w:spacing w:line="276" w:lineRule="auto"/>
        <w:ind w:left="0" w:firstLine="0"/>
      </w:pPr>
      <w:r w:rsidRPr="00A775AC">
        <w:t>Hardware assistant</w:t>
      </w:r>
    </w:p>
    <w:p w14:paraId="080B463E" w14:textId="77777777" w:rsidR="00D16B24" w:rsidRPr="00B414A0" w:rsidRDefault="00D16B24" w:rsidP="006D59C2">
      <w:pPr>
        <w:spacing w:line="276" w:lineRule="auto"/>
        <w:jc w:val="center"/>
        <w:rPr>
          <w:szCs w:val="26"/>
        </w:rPr>
      </w:pPr>
      <w:r w:rsidRPr="00B414A0">
        <w:rPr>
          <w:noProof/>
          <w:szCs w:val="26"/>
        </w:rPr>
        <w:drawing>
          <wp:inline distT="0" distB="0" distL="0" distR="0" wp14:anchorId="46F0AF60" wp14:editId="1A84DC3B">
            <wp:extent cx="3343275" cy="38151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874" cy="3826142"/>
                    </a:xfrm>
                    <a:prstGeom prst="rect">
                      <a:avLst/>
                    </a:prstGeom>
                  </pic:spPr>
                </pic:pic>
              </a:graphicData>
            </a:graphic>
          </wp:inline>
        </w:drawing>
      </w:r>
    </w:p>
    <w:p w14:paraId="33927FB5" w14:textId="77777777" w:rsidR="00D16B24" w:rsidRPr="00B414A0" w:rsidRDefault="00D16B24" w:rsidP="006D59C2">
      <w:pPr>
        <w:spacing w:line="276" w:lineRule="auto"/>
        <w:jc w:val="center"/>
        <w:rPr>
          <w:i/>
          <w:szCs w:val="26"/>
        </w:rPr>
      </w:pPr>
      <w:bookmarkStart w:id="34" w:name="_Toc38907670"/>
      <w:bookmarkStart w:id="35" w:name="_Toc43714593"/>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00766E57" w:rsidRPr="00B414A0">
        <w:rPr>
          <w:i/>
          <w:noProof/>
          <w:szCs w:val="26"/>
        </w:rPr>
        <w:t>8</w:t>
      </w:r>
      <w:r w:rsidRPr="00B414A0">
        <w:rPr>
          <w:i/>
          <w:noProof/>
          <w:szCs w:val="26"/>
        </w:rPr>
        <w:fldChar w:fldCharType="end"/>
      </w:r>
      <w:r w:rsidRPr="00B414A0">
        <w:rPr>
          <w:i/>
          <w:szCs w:val="26"/>
        </w:rPr>
        <w:t>. Thiết kế thành phần module Hardware assistant</w:t>
      </w:r>
      <w:bookmarkEnd w:id="34"/>
      <w:bookmarkEnd w:id="35"/>
    </w:p>
    <w:p w14:paraId="163A0BA9" w14:textId="77777777" w:rsidR="00D16B24" w:rsidRPr="00B414A0" w:rsidRDefault="00D16B24" w:rsidP="006D59C2">
      <w:pPr>
        <w:spacing w:line="276" w:lineRule="auto"/>
        <w:ind w:firstLine="720"/>
        <w:rPr>
          <w:szCs w:val="26"/>
        </w:rPr>
      </w:pPr>
      <w:r w:rsidRPr="00B414A0">
        <w:rPr>
          <w:szCs w:val="26"/>
        </w:rPr>
        <w:t>Hardware assistant đảm nhận vai trò cung cấp các giao thức giúp tương tác với thiết bị phần cứng trên Gateway như đèn LED, nút nhấn, các cổng kết nối, … Hardware assistant cung cấp các API cho các module khác sử dụng để điều khiển, quản lí các thiết bị phần cứng.</w:t>
      </w:r>
    </w:p>
    <w:p w14:paraId="4BDE221E" w14:textId="77777777" w:rsidR="00D16B24" w:rsidRPr="00B414A0" w:rsidRDefault="00D16B24" w:rsidP="006D59C2">
      <w:pPr>
        <w:spacing w:line="276" w:lineRule="auto"/>
        <w:rPr>
          <w:szCs w:val="26"/>
        </w:rPr>
      </w:pPr>
    </w:p>
    <w:p w14:paraId="23CFBCEE" w14:textId="77777777" w:rsidR="00D16B24" w:rsidRPr="00A775AC" w:rsidRDefault="00D16B24" w:rsidP="006D59C2">
      <w:pPr>
        <w:pStyle w:val="LandscapeHeading4"/>
        <w:numPr>
          <w:ilvl w:val="3"/>
          <w:numId w:val="6"/>
        </w:numPr>
        <w:spacing w:line="276" w:lineRule="auto"/>
        <w:ind w:left="0" w:firstLine="0"/>
      </w:pPr>
      <w:r w:rsidRPr="00A775AC">
        <w:lastRenderedPageBreak/>
        <w:t>Firmware management</w:t>
      </w:r>
    </w:p>
    <w:p w14:paraId="738FBCBE" w14:textId="5907590E" w:rsidR="00D16B24" w:rsidRPr="00B414A0" w:rsidRDefault="00D31227" w:rsidP="006D59C2">
      <w:pPr>
        <w:spacing w:line="276" w:lineRule="auto"/>
        <w:jc w:val="center"/>
        <w:rPr>
          <w:szCs w:val="26"/>
        </w:rPr>
      </w:pPr>
      <w:r>
        <w:rPr>
          <w:noProof/>
        </w:rPr>
        <w:drawing>
          <wp:inline distT="0" distB="0" distL="0" distR="0" wp14:anchorId="09F0574A" wp14:editId="201C28C0">
            <wp:extent cx="5972175" cy="3770449"/>
            <wp:effectExtent l="0" t="0" r="0" b="190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4893" cy="3772165"/>
                    </a:xfrm>
                    <a:prstGeom prst="rect">
                      <a:avLst/>
                    </a:prstGeom>
                  </pic:spPr>
                </pic:pic>
              </a:graphicData>
            </a:graphic>
          </wp:inline>
        </w:drawing>
      </w:r>
    </w:p>
    <w:p w14:paraId="6C48AD65" w14:textId="25268928" w:rsidR="00D16B24" w:rsidRPr="00B414A0" w:rsidRDefault="00766E57" w:rsidP="006D59C2">
      <w:pPr>
        <w:spacing w:line="276" w:lineRule="auto"/>
        <w:jc w:val="center"/>
        <w:rPr>
          <w:i/>
          <w:szCs w:val="26"/>
        </w:rPr>
      </w:pPr>
      <w:bookmarkStart w:id="36" w:name="_Toc43714594"/>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Pr="00B414A0">
        <w:rPr>
          <w:i/>
          <w:noProof/>
          <w:szCs w:val="26"/>
        </w:rPr>
        <w:t>9</w:t>
      </w:r>
      <w:r w:rsidRPr="00B414A0">
        <w:rPr>
          <w:i/>
          <w:noProof/>
          <w:szCs w:val="26"/>
        </w:rPr>
        <w:fldChar w:fldCharType="end"/>
      </w:r>
      <w:r w:rsidRPr="00B414A0">
        <w:rPr>
          <w:i/>
          <w:szCs w:val="26"/>
        </w:rPr>
        <w:t xml:space="preserve">. </w:t>
      </w:r>
      <w:r w:rsidR="00D16B24" w:rsidRPr="00B414A0">
        <w:rPr>
          <w:i/>
          <w:szCs w:val="26"/>
        </w:rPr>
        <w:t>Thiết kế thành phần module Firmware management</w:t>
      </w:r>
      <w:bookmarkEnd w:id="36"/>
    </w:p>
    <w:p w14:paraId="3B30FCF1" w14:textId="77777777" w:rsidR="00D16B24" w:rsidRPr="00B414A0" w:rsidRDefault="00D16B24" w:rsidP="006D59C2">
      <w:pPr>
        <w:pStyle w:val="NormalTimes"/>
        <w:spacing w:line="276" w:lineRule="auto"/>
      </w:pPr>
      <w:r w:rsidRPr="00B414A0">
        <w:tab/>
        <w:t>Module Firmware management đảm nhận vai trò quản lí Firmware của Gateway và của các thiết bị mà Gateway quản lí, chịu trách nhiệm thực hiện cập nhật firmware cho Gateway và các thiết bị.</w:t>
      </w:r>
    </w:p>
    <w:p w14:paraId="61649020" w14:textId="77777777" w:rsidR="00D16B24" w:rsidRPr="00B414A0" w:rsidRDefault="00D16B24" w:rsidP="006D59C2">
      <w:pPr>
        <w:pStyle w:val="NormalTimes"/>
        <w:spacing w:line="276" w:lineRule="auto"/>
      </w:pPr>
      <w:r w:rsidRPr="00B414A0">
        <w:t>Module Firmware management nhận yêu cầu kiểm tra firmware của Gateway và các thiết bị từ Mobile App thông qua module Agent Process và thực hiện kết nối lên Platform  qua Agent process để tải các bản firmware về Gateway. Firmware management giao tiếp với module Device management thực hiện việc cập nhật firmware cho Gatewat và thiết bị</w:t>
      </w:r>
    </w:p>
    <w:p w14:paraId="69FA0F03" w14:textId="77777777" w:rsidR="00D16B24" w:rsidRPr="00B414A0" w:rsidRDefault="00D16B24" w:rsidP="006D59C2">
      <w:pPr>
        <w:pStyle w:val="NormalTimes"/>
        <w:spacing w:line="276" w:lineRule="auto"/>
      </w:pPr>
      <w:r w:rsidRPr="00B414A0">
        <w:t xml:space="preserve">Module Firmware management bao gồm các </w:t>
      </w:r>
      <w:proofErr w:type="gramStart"/>
      <w:r w:rsidRPr="00B414A0">
        <w:t>thư</w:t>
      </w:r>
      <w:proofErr w:type="gramEnd"/>
      <w:r w:rsidRPr="00B414A0">
        <w:t xml:space="preserve"> viện và các thành phần xử lí:</w:t>
      </w:r>
    </w:p>
    <w:p w14:paraId="391EDBCE" w14:textId="77777777" w:rsidR="00D16B24" w:rsidRPr="00B414A0" w:rsidRDefault="00D16B24" w:rsidP="006D59C2">
      <w:pPr>
        <w:pStyle w:val="ListParagraph"/>
        <w:numPr>
          <w:ilvl w:val="0"/>
          <w:numId w:val="9"/>
        </w:numPr>
        <w:overflowPunct/>
        <w:autoSpaceDE/>
        <w:autoSpaceDN/>
        <w:adjustRightInd/>
        <w:spacing w:after="160" w:line="276" w:lineRule="auto"/>
        <w:jc w:val="left"/>
        <w:textAlignment w:val="auto"/>
        <w:rPr>
          <w:szCs w:val="26"/>
        </w:rPr>
      </w:pPr>
      <w:r w:rsidRPr="00B414A0">
        <w:rPr>
          <w:szCs w:val="26"/>
        </w:rPr>
        <w:t>Data handle: Xử lí dữ liệu nhận được từ các module liên quan</w:t>
      </w:r>
    </w:p>
    <w:p w14:paraId="6FE32F05" w14:textId="77777777" w:rsidR="00D16B24" w:rsidRPr="00B414A0" w:rsidRDefault="00D16B24" w:rsidP="006D59C2">
      <w:pPr>
        <w:pStyle w:val="ListParagraph"/>
        <w:numPr>
          <w:ilvl w:val="0"/>
          <w:numId w:val="9"/>
        </w:numPr>
        <w:overflowPunct/>
        <w:autoSpaceDE/>
        <w:autoSpaceDN/>
        <w:adjustRightInd/>
        <w:spacing w:after="160" w:line="276" w:lineRule="auto"/>
        <w:jc w:val="left"/>
        <w:textAlignment w:val="auto"/>
        <w:rPr>
          <w:szCs w:val="26"/>
        </w:rPr>
      </w:pPr>
      <w:r w:rsidRPr="00B414A0">
        <w:rPr>
          <w:szCs w:val="26"/>
        </w:rPr>
        <w:t>Data management: Quản lí việc liên kết đến cơ sở dữ liệu, cho phép truy suất cơ sở dữ liệu</w:t>
      </w:r>
    </w:p>
    <w:p w14:paraId="798FD411" w14:textId="77777777" w:rsidR="00D16B24" w:rsidRPr="00B414A0" w:rsidRDefault="00D16B24" w:rsidP="006D59C2">
      <w:pPr>
        <w:pStyle w:val="ListParagraph"/>
        <w:numPr>
          <w:ilvl w:val="0"/>
          <w:numId w:val="9"/>
        </w:numPr>
        <w:overflowPunct/>
        <w:autoSpaceDE/>
        <w:autoSpaceDN/>
        <w:adjustRightInd/>
        <w:spacing w:after="160" w:line="276" w:lineRule="auto"/>
        <w:jc w:val="left"/>
        <w:textAlignment w:val="auto"/>
        <w:rPr>
          <w:szCs w:val="26"/>
        </w:rPr>
      </w:pPr>
      <w:r w:rsidRPr="00B414A0">
        <w:rPr>
          <w:szCs w:val="26"/>
        </w:rPr>
        <w:t>MQTT handle: Xử lí giao tiếp giữa tiến trình với các tiến trình khác qua giao thức MQTT</w:t>
      </w:r>
    </w:p>
    <w:p w14:paraId="1DC776C1" w14:textId="77777777" w:rsidR="00D16B24" w:rsidRPr="00B414A0" w:rsidRDefault="00D16B24" w:rsidP="006D59C2">
      <w:pPr>
        <w:pStyle w:val="ListParagraph"/>
        <w:numPr>
          <w:ilvl w:val="0"/>
          <w:numId w:val="9"/>
        </w:numPr>
        <w:overflowPunct/>
        <w:autoSpaceDE/>
        <w:autoSpaceDN/>
        <w:adjustRightInd/>
        <w:spacing w:after="160" w:line="276" w:lineRule="auto"/>
        <w:jc w:val="left"/>
        <w:textAlignment w:val="auto"/>
        <w:rPr>
          <w:szCs w:val="26"/>
        </w:rPr>
      </w:pPr>
      <w:r w:rsidRPr="00B414A0">
        <w:rPr>
          <w:szCs w:val="26"/>
        </w:rPr>
        <w:t>Các thư hiện Database library, Json library, MQTT library</w:t>
      </w:r>
    </w:p>
    <w:p w14:paraId="08239738" w14:textId="77777777" w:rsidR="00D16B24" w:rsidRPr="00B414A0" w:rsidRDefault="00D16B24" w:rsidP="006D59C2">
      <w:pPr>
        <w:pStyle w:val="NormalTimes"/>
        <w:spacing w:line="276" w:lineRule="auto"/>
      </w:pPr>
    </w:p>
    <w:p w14:paraId="586CEF4C" w14:textId="71C8CB90" w:rsidR="00D16B24" w:rsidRPr="00A775AC" w:rsidRDefault="00D16B24" w:rsidP="006D59C2">
      <w:pPr>
        <w:pStyle w:val="ANSVHeadingLevel3"/>
        <w:numPr>
          <w:ilvl w:val="2"/>
          <w:numId w:val="6"/>
        </w:numPr>
        <w:spacing w:line="276" w:lineRule="auto"/>
      </w:pPr>
      <w:bookmarkStart w:id="37" w:name="_Toc44922324"/>
      <w:r w:rsidRPr="00A775AC">
        <w:lastRenderedPageBreak/>
        <w:t>Connectivity adapter</w:t>
      </w:r>
      <w:bookmarkEnd w:id="37"/>
    </w:p>
    <w:p w14:paraId="66251A0A" w14:textId="1E12B009" w:rsidR="00D16B24" w:rsidRPr="00A775AC" w:rsidRDefault="00D16B24" w:rsidP="006D59C2">
      <w:pPr>
        <w:pStyle w:val="LandscapeHeading4"/>
        <w:numPr>
          <w:ilvl w:val="3"/>
          <w:numId w:val="6"/>
        </w:numPr>
        <w:spacing w:line="276" w:lineRule="auto"/>
        <w:ind w:left="0" w:firstLine="0"/>
      </w:pPr>
      <w:r w:rsidRPr="00A775AC">
        <w:t>Zigbee adapter</w:t>
      </w:r>
    </w:p>
    <w:p w14:paraId="3864CCE5" w14:textId="77777777" w:rsidR="00D16B24" w:rsidRPr="00B414A0" w:rsidRDefault="00D16B24" w:rsidP="006D59C2">
      <w:pPr>
        <w:spacing w:line="276" w:lineRule="auto"/>
        <w:jc w:val="center"/>
        <w:rPr>
          <w:szCs w:val="26"/>
        </w:rPr>
      </w:pPr>
      <w:r w:rsidRPr="00B414A0">
        <w:rPr>
          <w:noProof/>
        </w:rPr>
        <w:drawing>
          <wp:inline distT="0" distB="0" distL="0" distR="0" wp14:anchorId="0BA9940A" wp14:editId="03A102BA">
            <wp:extent cx="4638675" cy="5080454"/>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0016" cy="5081923"/>
                    </a:xfrm>
                    <a:prstGeom prst="rect">
                      <a:avLst/>
                    </a:prstGeom>
                  </pic:spPr>
                </pic:pic>
              </a:graphicData>
            </a:graphic>
          </wp:inline>
        </w:drawing>
      </w:r>
    </w:p>
    <w:p w14:paraId="0E15502D" w14:textId="77777777" w:rsidR="00D16B24" w:rsidRPr="00B414A0" w:rsidRDefault="00D16B24" w:rsidP="006D59C2">
      <w:pPr>
        <w:spacing w:line="276" w:lineRule="auto"/>
        <w:jc w:val="center"/>
        <w:rPr>
          <w:i/>
          <w:szCs w:val="26"/>
        </w:rPr>
      </w:pPr>
      <w:bookmarkStart w:id="38" w:name="_Toc38907671"/>
      <w:bookmarkStart w:id="39" w:name="_Toc43714595"/>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00766E57" w:rsidRPr="00B414A0">
        <w:rPr>
          <w:i/>
          <w:noProof/>
          <w:szCs w:val="26"/>
        </w:rPr>
        <w:t>10</w:t>
      </w:r>
      <w:r w:rsidRPr="00B414A0">
        <w:rPr>
          <w:i/>
          <w:noProof/>
          <w:szCs w:val="26"/>
        </w:rPr>
        <w:fldChar w:fldCharType="end"/>
      </w:r>
      <w:r w:rsidRPr="00B414A0">
        <w:rPr>
          <w:i/>
          <w:szCs w:val="26"/>
        </w:rPr>
        <w:t>. Thiết kế thành phần module Zigbee adapter</w:t>
      </w:r>
      <w:bookmarkEnd w:id="38"/>
      <w:bookmarkEnd w:id="39"/>
    </w:p>
    <w:p w14:paraId="62B17FCC" w14:textId="77777777" w:rsidR="00D16B24" w:rsidRPr="00B414A0" w:rsidRDefault="00D16B24" w:rsidP="006D59C2">
      <w:pPr>
        <w:spacing w:line="276" w:lineRule="auto"/>
        <w:ind w:firstLine="720"/>
        <w:rPr>
          <w:szCs w:val="26"/>
        </w:rPr>
      </w:pPr>
      <w:r w:rsidRPr="00B414A0">
        <w:rPr>
          <w:szCs w:val="26"/>
        </w:rPr>
        <w:t xml:space="preserve">Module Zigbee Adapter đảm nhận vai trò giao tiếp giữa Gateway và thiết bị Zigbee bằng giao thức Zigbee thông qua module phần cứng Zigbee. </w:t>
      </w:r>
    </w:p>
    <w:p w14:paraId="4E80B0D1" w14:textId="77777777" w:rsidR="00D16B24" w:rsidRPr="00B414A0" w:rsidRDefault="00D16B24" w:rsidP="006D59C2">
      <w:pPr>
        <w:spacing w:line="276" w:lineRule="auto"/>
        <w:rPr>
          <w:szCs w:val="26"/>
        </w:rPr>
      </w:pPr>
      <w:r w:rsidRPr="00B414A0">
        <w:rPr>
          <w:szCs w:val="26"/>
        </w:rPr>
        <w:t>Luồng hoạt động:</w:t>
      </w:r>
    </w:p>
    <w:p w14:paraId="3A0C177F"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Zigbee Adapter tiếp nhận các bản tin về mạng Zigbee và thiết bị trong mạng Zigbee từ module phần cứng Zigbee qua giao thức EmberZnet Serial Protocol (EZSP), sau đó xử lí, đóng gói và chuyển lên module CAL thông qua giao thức MQTT với Broker local.</w:t>
      </w:r>
    </w:p>
    <w:p w14:paraId="7CEE273E"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Zigbee Adapter tiếp nhận các bản tin yêu cầu điều khiển, cấu hình thiết bị trong mạng Zigbee từ module CAL thông qua giao thức MQTT, sau đó xử lí bóc tách bản tin và gửi xuống module phần cứng Zigbee qua giao thức EZSP.</w:t>
      </w:r>
    </w:p>
    <w:p w14:paraId="576479FF" w14:textId="77777777" w:rsidR="00D16B24" w:rsidRPr="00B414A0" w:rsidRDefault="00D16B24" w:rsidP="006D59C2">
      <w:pPr>
        <w:spacing w:line="276" w:lineRule="auto"/>
        <w:rPr>
          <w:szCs w:val="26"/>
        </w:rPr>
      </w:pPr>
      <w:r w:rsidRPr="00B414A0">
        <w:rPr>
          <w:szCs w:val="26"/>
        </w:rPr>
        <w:lastRenderedPageBreak/>
        <w:t xml:space="preserve">Module Zigbee Adapter bao gồm các thành phần xử lí và các </w:t>
      </w:r>
      <w:proofErr w:type="gramStart"/>
      <w:r w:rsidRPr="00B414A0">
        <w:rPr>
          <w:szCs w:val="26"/>
        </w:rPr>
        <w:t>thư</w:t>
      </w:r>
      <w:proofErr w:type="gramEnd"/>
      <w:r w:rsidRPr="00B414A0">
        <w:rPr>
          <w:szCs w:val="26"/>
        </w:rPr>
        <w:t xml:space="preserve"> viện:</w:t>
      </w:r>
    </w:p>
    <w:p w14:paraId="44A90ADF"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MQTT handle: Xử lí truyền nhận bản tin với module CAL thông qua giao thức MQTT</w:t>
      </w:r>
    </w:p>
    <w:p w14:paraId="2412E1AF"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 xml:space="preserve">Zigbee stack: </w:t>
      </w:r>
      <w:proofErr w:type="gramStart"/>
      <w:r w:rsidRPr="00B414A0">
        <w:rPr>
          <w:szCs w:val="26"/>
        </w:rPr>
        <w:t>thư</w:t>
      </w:r>
      <w:proofErr w:type="gramEnd"/>
      <w:r w:rsidRPr="00B414A0">
        <w:rPr>
          <w:szCs w:val="26"/>
        </w:rPr>
        <w:t xml:space="preserve"> viện hỗ trợ xử lí giao tiếp mạng Zigbee, do nhà sản xuất cung cấp.</w:t>
      </w:r>
    </w:p>
    <w:p w14:paraId="0368B3CB"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Các thư hiện MQTT library, Json library</w:t>
      </w:r>
    </w:p>
    <w:p w14:paraId="62C63595" w14:textId="77777777" w:rsidR="00D16B24" w:rsidRPr="00A775AC" w:rsidRDefault="00D16B24" w:rsidP="006D59C2">
      <w:pPr>
        <w:pStyle w:val="LandscapeHeading4"/>
        <w:numPr>
          <w:ilvl w:val="3"/>
          <w:numId w:val="6"/>
        </w:numPr>
        <w:spacing w:line="276" w:lineRule="auto"/>
        <w:ind w:left="0" w:firstLine="0"/>
      </w:pPr>
      <w:r w:rsidRPr="00A775AC">
        <w:t>Bluetooth adapter</w:t>
      </w:r>
    </w:p>
    <w:p w14:paraId="69026FDD" w14:textId="77777777" w:rsidR="00D16B24" w:rsidRPr="00B414A0" w:rsidRDefault="00D16B24" w:rsidP="006D59C2">
      <w:pPr>
        <w:spacing w:line="276" w:lineRule="auto"/>
        <w:jc w:val="center"/>
        <w:rPr>
          <w:szCs w:val="26"/>
        </w:rPr>
      </w:pPr>
      <w:r w:rsidRPr="00B414A0">
        <w:rPr>
          <w:noProof/>
        </w:rPr>
        <w:drawing>
          <wp:inline distT="0" distB="0" distL="0" distR="0" wp14:anchorId="52F24ACC" wp14:editId="342C5AE9">
            <wp:extent cx="4495800" cy="496949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4558" cy="4979176"/>
                    </a:xfrm>
                    <a:prstGeom prst="rect">
                      <a:avLst/>
                    </a:prstGeom>
                  </pic:spPr>
                </pic:pic>
              </a:graphicData>
            </a:graphic>
          </wp:inline>
        </w:drawing>
      </w:r>
    </w:p>
    <w:p w14:paraId="1D8A7037" w14:textId="77777777" w:rsidR="00D16B24" w:rsidRPr="00B414A0" w:rsidRDefault="00D16B24" w:rsidP="006D59C2">
      <w:pPr>
        <w:spacing w:line="276" w:lineRule="auto"/>
        <w:jc w:val="center"/>
        <w:rPr>
          <w:i/>
          <w:szCs w:val="26"/>
        </w:rPr>
      </w:pPr>
      <w:bookmarkStart w:id="40" w:name="_Toc38907672"/>
      <w:bookmarkStart w:id="41" w:name="_Toc43714596"/>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00766E57" w:rsidRPr="00B414A0">
        <w:rPr>
          <w:i/>
          <w:noProof/>
          <w:szCs w:val="26"/>
        </w:rPr>
        <w:t>11</w:t>
      </w:r>
      <w:r w:rsidRPr="00B414A0">
        <w:rPr>
          <w:i/>
          <w:noProof/>
          <w:szCs w:val="26"/>
        </w:rPr>
        <w:fldChar w:fldCharType="end"/>
      </w:r>
      <w:r w:rsidRPr="00B414A0">
        <w:rPr>
          <w:i/>
          <w:szCs w:val="26"/>
        </w:rPr>
        <w:t xml:space="preserve">. Thiết kế thành phần module </w:t>
      </w:r>
      <w:bookmarkEnd w:id="40"/>
      <w:r w:rsidRPr="00B414A0">
        <w:rPr>
          <w:i/>
          <w:szCs w:val="26"/>
        </w:rPr>
        <w:t>Bluetooth adapter</w:t>
      </w:r>
      <w:bookmarkEnd w:id="41"/>
    </w:p>
    <w:p w14:paraId="62FFBC47" w14:textId="77777777" w:rsidR="00D16B24" w:rsidRPr="00B414A0" w:rsidRDefault="00D16B24" w:rsidP="006D59C2">
      <w:pPr>
        <w:spacing w:line="276" w:lineRule="auto"/>
        <w:ind w:firstLine="720"/>
        <w:rPr>
          <w:szCs w:val="26"/>
        </w:rPr>
      </w:pPr>
      <w:r w:rsidRPr="00B414A0">
        <w:rPr>
          <w:szCs w:val="26"/>
        </w:rPr>
        <w:t xml:space="preserve">Module Zigbee Adapter đảm nhận vai trò giao tiếp giữa Gateway và thiết bị Bluetooth bằng giao thức Bluetooth thông qua module phần cứng Bluetooth. </w:t>
      </w:r>
    </w:p>
    <w:p w14:paraId="07E6E8E1" w14:textId="77777777" w:rsidR="00D16B24" w:rsidRPr="00B414A0" w:rsidRDefault="00D16B24" w:rsidP="006D59C2">
      <w:pPr>
        <w:spacing w:line="276" w:lineRule="auto"/>
        <w:rPr>
          <w:szCs w:val="26"/>
        </w:rPr>
      </w:pPr>
      <w:r w:rsidRPr="00B414A0">
        <w:rPr>
          <w:szCs w:val="26"/>
        </w:rPr>
        <w:t>Luồng hoạt động:</w:t>
      </w:r>
    </w:p>
    <w:p w14:paraId="4080C798"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BluetoothAdapter tiếp nhận các bản tin về mạng Bluetooth và thiết bị trong mạng Bluetooth từ module phần cứng Bluetooth, sau đó xử lí, đóng gói và chuyển lên module CAL thông qua giao thức MQTT với Broker local.</w:t>
      </w:r>
    </w:p>
    <w:p w14:paraId="2775F37A"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lastRenderedPageBreak/>
        <w:t>Bluetooth Adapter tiếp nhận các bản tin yêu cầu điều khiển, cấu hình thiết bị trong mạng Bluetooth từ module CAL thông qua giao thức MQTT, sau đó xử lí bóc tách bản tin và gửi xuống module phần cứng Bluetooth.</w:t>
      </w:r>
    </w:p>
    <w:p w14:paraId="730A6051" w14:textId="77777777" w:rsidR="00D16B24" w:rsidRPr="00B414A0" w:rsidRDefault="00D16B24" w:rsidP="006D59C2">
      <w:pPr>
        <w:spacing w:line="276" w:lineRule="auto"/>
        <w:rPr>
          <w:szCs w:val="26"/>
        </w:rPr>
      </w:pPr>
      <w:r w:rsidRPr="00B414A0">
        <w:rPr>
          <w:szCs w:val="26"/>
        </w:rPr>
        <w:t xml:space="preserve">Module Bluetooth Adapter bao gồm các thành phần xử lí và các </w:t>
      </w:r>
      <w:proofErr w:type="gramStart"/>
      <w:r w:rsidRPr="00B414A0">
        <w:rPr>
          <w:szCs w:val="26"/>
        </w:rPr>
        <w:t>thư</w:t>
      </w:r>
      <w:proofErr w:type="gramEnd"/>
      <w:r w:rsidRPr="00B414A0">
        <w:rPr>
          <w:szCs w:val="26"/>
        </w:rPr>
        <w:t xml:space="preserve"> viện:</w:t>
      </w:r>
    </w:p>
    <w:p w14:paraId="701DEAD3"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MQTT handle: Xử lí truyền nhận bản tin với module CAL thông qua giao thức MQTT</w:t>
      </w:r>
    </w:p>
    <w:p w14:paraId="46C693F8" w14:textId="4F85779C"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 xml:space="preserve">Bluetooth stack: </w:t>
      </w:r>
      <w:r w:rsidR="00A77822">
        <w:rPr>
          <w:szCs w:val="26"/>
        </w:rPr>
        <w:t>T</w:t>
      </w:r>
      <w:r w:rsidRPr="00B414A0">
        <w:rPr>
          <w:szCs w:val="26"/>
        </w:rPr>
        <w:t>hư viện hỗ trợ xử lí giao tiếp mạng Bluetooth, do nhà sản xuất cung cấp.</w:t>
      </w:r>
    </w:p>
    <w:p w14:paraId="4B27598D"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Các thư hiện MQTT library, Json library</w:t>
      </w:r>
    </w:p>
    <w:p w14:paraId="3FA34280" w14:textId="77777777" w:rsidR="00D16B24" w:rsidRPr="00B414A0" w:rsidRDefault="00D16B24" w:rsidP="006D59C2">
      <w:pPr>
        <w:overflowPunct/>
        <w:autoSpaceDE/>
        <w:autoSpaceDN/>
        <w:adjustRightInd/>
        <w:spacing w:after="160" w:line="276" w:lineRule="auto"/>
        <w:textAlignment w:val="auto"/>
        <w:rPr>
          <w:szCs w:val="26"/>
        </w:rPr>
      </w:pPr>
    </w:p>
    <w:p w14:paraId="753AFEE4" w14:textId="77777777" w:rsidR="00D16B24" w:rsidRPr="00A775AC" w:rsidRDefault="00D16B24" w:rsidP="006D59C2">
      <w:pPr>
        <w:pStyle w:val="LandscapeHeading4"/>
        <w:numPr>
          <w:ilvl w:val="3"/>
          <w:numId w:val="6"/>
        </w:numPr>
        <w:spacing w:line="276" w:lineRule="auto"/>
        <w:ind w:left="0" w:firstLine="0"/>
      </w:pPr>
      <w:r w:rsidRPr="00A775AC">
        <w:t>Wifi adapter</w:t>
      </w:r>
    </w:p>
    <w:p w14:paraId="73515B39" w14:textId="77777777" w:rsidR="00D16B24" w:rsidRPr="00B414A0" w:rsidRDefault="00D16B24" w:rsidP="006D59C2">
      <w:pPr>
        <w:spacing w:line="276" w:lineRule="auto"/>
        <w:jc w:val="center"/>
      </w:pPr>
      <w:r w:rsidRPr="00B414A0">
        <w:rPr>
          <w:noProof/>
        </w:rPr>
        <w:drawing>
          <wp:inline distT="0" distB="0" distL="0" distR="0" wp14:anchorId="24A87E94" wp14:editId="6F0CB6C0">
            <wp:extent cx="4347713" cy="450071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4462" cy="4507705"/>
                    </a:xfrm>
                    <a:prstGeom prst="rect">
                      <a:avLst/>
                    </a:prstGeom>
                  </pic:spPr>
                </pic:pic>
              </a:graphicData>
            </a:graphic>
          </wp:inline>
        </w:drawing>
      </w:r>
    </w:p>
    <w:p w14:paraId="13259737" w14:textId="519BBFF7" w:rsidR="00D16B24" w:rsidRPr="00B414A0" w:rsidRDefault="00766E57" w:rsidP="006D59C2">
      <w:pPr>
        <w:spacing w:line="276" w:lineRule="auto"/>
        <w:jc w:val="center"/>
        <w:rPr>
          <w:i/>
          <w:szCs w:val="26"/>
        </w:rPr>
      </w:pPr>
      <w:bookmarkStart w:id="42" w:name="_Toc43714597"/>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Pr="00B414A0">
        <w:rPr>
          <w:i/>
          <w:noProof/>
          <w:szCs w:val="26"/>
        </w:rPr>
        <w:t>12</w:t>
      </w:r>
      <w:r w:rsidRPr="00B414A0">
        <w:rPr>
          <w:i/>
          <w:szCs w:val="26"/>
        </w:rPr>
        <w:fldChar w:fldCharType="end"/>
      </w:r>
      <w:r w:rsidRPr="00B414A0">
        <w:rPr>
          <w:i/>
          <w:szCs w:val="26"/>
        </w:rPr>
        <w:t xml:space="preserve">. </w:t>
      </w:r>
      <w:r w:rsidR="00D16B24" w:rsidRPr="00B414A0">
        <w:rPr>
          <w:i/>
          <w:szCs w:val="26"/>
        </w:rPr>
        <w:t>Thiết kế thành phần module Wifi adapter</w:t>
      </w:r>
      <w:bookmarkEnd w:id="42"/>
    </w:p>
    <w:p w14:paraId="2426D60D" w14:textId="77777777" w:rsidR="00D16B24" w:rsidRPr="00B414A0" w:rsidRDefault="00D16B24" w:rsidP="006D59C2">
      <w:pPr>
        <w:spacing w:line="276" w:lineRule="auto"/>
        <w:jc w:val="center"/>
      </w:pPr>
    </w:p>
    <w:p w14:paraId="00EE65A0" w14:textId="77777777" w:rsidR="00D16B24" w:rsidRPr="00B414A0" w:rsidRDefault="00D16B24" w:rsidP="006D59C2">
      <w:pPr>
        <w:spacing w:line="276" w:lineRule="auto"/>
        <w:ind w:firstLine="720"/>
        <w:rPr>
          <w:szCs w:val="26"/>
        </w:rPr>
      </w:pPr>
      <w:r w:rsidRPr="00B414A0">
        <w:rPr>
          <w:szCs w:val="26"/>
        </w:rPr>
        <w:t xml:space="preserve">Module Zigbee Adapter đảm nhận vai trò giao tiếp giữa Gateway và thiết bị Wifi bằng giao thức Wifi thông qua module phần cứng Wifi. </w:t>
      </w:r>
    </w:p>
    <w:p w14:paraId="54BD67BE" w14:textId="77777777" w:rsidR="00D16B24" w:rsidRPr="00B414A0" w:rsidRDefault="00D16B24" w:rsidP="006D59C2">
      <w:pPr>
        <w:spacing w:line="276" w:lineRule="auto"/>
        <w:rPr>
          <w:szCs w:val="26"/>
        </w:rPr>
      </w:pPr>
      <w:r w:rsidRPr="00B414A0">
        <w:rPr>
          <w:szCs w:val="26"/>
        </w:rPr>
        <w:lastRenderedPageBreak/>
        <w:t>Luồng hoạt động:</w:t>
      </w:r>
    </w:p>
    <w:p w14:paraId="0141BBD8"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Wifi Adapter tiếp nhận các bản tin về mạng Bluetooth và thiết bị trong mạng Bluetooth từ module phần cứng Bluetooth, sau đó xử lí, đóng gói và chuyển lên module CAL thông qua giao thức MQTT với Broker local.</w:t>
      </w:r>
    </w:p>
    <w:p w14:paraId="51D007E9"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Bluetooth Adapter tiếp nhận các bản tin yêu cầu điều khiển, cấu hình thiết bị trong mạng Bluetooth từ module CAL thông qua giao thức MQTT, sau đó xử lí bóc tách bản tin và gửi xuống module phần cứng Bluetooth.</w:t>
      </w:r>
    </w:p>
    <w:p w14:paraId="34CC6990" w14:textId="77777777" w:rsidR="00D16B24" w:rsidRPr="00B414A0" w:rsidRDefault="00D16B24" w:rsidP="006D59C2">
      <w:pPr>
        <w:spacing w:line="276" w:lineRule="auto"/>
        <w:rPr>
          <w:szCs w:val="26"/>
        </w:rPr>
      </w:pPr>
      <w:r w:rsidRPr="00B414A0">
        <w:rPr>
          <w:szCs w:val="26"/>
        </w:rPr>
        <w:t xml:space="preserve">Module Bluetooth Adapter bao gồm các thành phần xử lí và các </w:t>
      </w:r>
      <w:proofErr w:type="gramStart"/>
      <w:r w:rsidRPr="00B414A0">
        <w:rPr>
          <w:szCs w:val="26"/>
        </w:rPr>
        <w:t>thư</w:t>
      </w:r>
      <w:proofErr w:type="gramEnd"/>
      <w:r w:rsidRPr="00B414A0">
        <w:rPr>
          <w:szCs w:val="26"/>
        </w:rPr>
        <w:t xml:space="preserve"> viện:</w:t>
      </w:r>
    </w:p>
    <w:p w14:paraId="20FA782E"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MQTT handle: Xử lí truyền nhận bản tin với module CAL thông qua giao thức MQTT</w:t>
      </w:r>
    </w:p>
    <w:p w14:paraId="43E13F66"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 xml:space="preserve">Bluetooth stack: </w:t>
      </w:r>
      <w:proofErr w:type="gramStart"/>
      <w:r w:rsidRPr="00B414A0">
        <w:rPr>
          <w:szCs w:val="26"/>
        </w:rPr>
        <w:t>thư</w:t>
      </w:r>
      <w:proofErr w:type="gramEnd"/>
      <w:r w:rsidRPr="00B414A0">
        <w:rPr>
          <w:szCs w:val="26"/>
        </w:rPr>
        <w:t xml:space="preserve"> viện hỗ trợ xử lí giao tiếp mạng Bluetooth, do nhà sản xuất cung cấp.</w:t>
      </w:r>
    </w:p>
    <w:p w14:paraId="3349F8DB" w14:textId="77777777" w:rsidR="00D16B24" w:rsidRPr="00B414A0" w:rsidRDefault="00D16B24" w:rsidP="006D59C2">
      <w:pPr>
        <w:pStyle w:val="ListParagraph"/>
        <w:numPr>
          <w:ilvl w:val="0"/>
          <w:numId w:val="9"/>
        </w:numPr>
        <w:overflowPunct/>
        <w:autoSpaceDE/>
        <w:autoSpaceDN/>
        <w:adjustRightInd/>
        <w:spacing w:after="160" w:line="276" w:lineRule="auto"/>
        <w:textAlignment w:val="auto"/>
        <w:rPr>
          <w:szCs w:val="26"/>
        </w:rPr>
      </w:pPr>
      <w:r w:rsidRPr="00B414A0">
        <w:rPr>
          <w:szCs w:val="26"/>
        </w:rPr>
        <w:t>Các thư hiện MQTT library, Json library</w:t>
      </w:r>
    </w:p>
    <w:p w14:paraId="37DCCA5E" w14:textId="77777777" w:rsidR="00D16B24" w:rsidRPr="00B414A0" w:rsidRDefault="00D16B24" w:rsidP="006D59C2">
      <w:pPr>
        <w:spacing w:line="276" w:lineRule="auto"/>
      </w:pPr>
    </w:p>
    <w:p w14:paraId="2C4C45B3" w14:textId="5DD64988" w:rsidR="00D16B24" w:rsidRPr="00B414A0" w:rsidRDefault="00D16B24" w:rsidP="006D59C2">
      <w:pPr>
        <w:pStyle w:val="ANSVHeadingLevel3"/>
        <w:numPr>
          <w:ilvl w:val="2"/>
          <w:numId w:val="6"/>
        </w:numPr>
        <w:spacing w:line="276" w:lineRule="auto"/>
      </w:pPr>
      <w:bookmarkStart w:id="43" w:name="_Toc44922325"/>
      <w:r w:rsidRPr="00B414A0">
        <w:t>Data Storage</w:t>
      </w:r>
      <w:bookmarkEnd w:id="43"/>
    </w:p>
    <w:p w14:paraId="051ABDCC" w14:textId="77777777" w:rsidR="00D16B24" w:rsidRPr="00B414A0" w:rsidRDefault="00D16B24" w:rsidP="006D59C2">
      <w:pPr>
        <w:pStyle w:val="NormalTimes"/>
        <w:spacing w:line="276" w:lineRule="auto"/>
      </w:pPr>
      <w:r w:rsidRPr="00B414A0">
        <w:t>Data Storage có nhiệm vụ lưu trữ dữ liệu trên IoT Gateway</w:t>
      </w:r>
    </w:p>
    <w:p w14:paraId="6DEFDF72" w14:textId="77777777" w:rsidR="00D16B24" w:rsidRPr="00B414A0" w:rsidRDefault="00D16B24" w:rsidP="006D59C2">
      <w:pPr>
        <w:pStyle w:val="NormalTimes"/>
        <w:spacing w:line="276" w:lineRule="auto"/>
      </w:pPr>
      <w:r w:rsidRPr="00B414A0">
        <w:t>Loại cơ sở dữ liệu sử dụng:</w:t>
      </w:r>
    </w:p>
    <w:p w14:paraId="265C1C4A" w14:textId="77777777" w:rsidR="00D16B24" w:rsidRPr="00B414A0" w:rsidRDefault="00D16B24" w:rsidP="006D59C2">
      <w:pPr>
        <w:pStyle w:val="NormalTimes"/>
        <w:numPr>
          <w:ilvl w:val="0"/>
          <w:numId w:val="9"/>
        </w:numPr>
        <w:spacing w:line="276" w:lineRule="auto"/>
      </w:pPr>
      <w:r w:rsidRPr="00B414A0">
        <w:t>Sử dụng cơ sở dữ liệu dạng sql và nosql để lưu trữ dữ liệu, sử dụng các phiên bản cơ sở dữ liệu lightweight phù hợp với tài nguyên Gateway</w:t>
      </w:r>
    </w:p>
    <w:p w14:paraId="36B610BC" w14:textId="77777777" w:rsidR="00D16B24" w:rsidRPr="00B414A0" w:rsidRDefault="00D16B24" w:rsidP="006D59C2">
      <w:pPr>
        <w:pStyle w:val="ANSVHeadingLevel3"/>
        <w:numPr>
          <w:ilvl w:val="2"/>
          <w:numId w:val="6"/>
        </w:numPr>
        <w:spacing w:line="276" w:lineRule="auto"/>
      </w:pPr>
      <w:bookmarkStart w:id="44" w:name="_Toc44922326"/>
      <w:r w:rsidRPr="00B414A0">
        <w:t>MQTT Broker</w:t>
      </w:r>
      <w:bookmarkEnd w:id="44"/>
    </w:p>
    <w:p w14:paraId="01ACCB93" w14:textId="77777777" w:rsidR="00D16B24" w:rsidRPr="00B414A0" w:rsidRDefault="00D16B24" w:rsidP="006D59C2">
      <w:pPr>
        <w:pStyle w:val="NormalTimes"/>
        <w:spacing w:line="276" w:lineRule="auto"/>
        <w:jc w:val="center"/>
      </w:pPr>
    </w:p>
    <w:p w14:paraId="5D0A809F" w14:textId="77777777" w:rsidR="00D16B24" w:rsidRPr="00B414A0" w:rsidRDefault="00D16B24" w:rsidP="006D59C2">
      <w:pPr>
        <w:pStyle w:val="NormalTimes"/>
        <w:spacing w:line="276" w:lineRule="auto"/>
      </w:pPr>
      <w:r w:rsidRPr="00B414A0">
        <w:t>MQTT Broker có nhiệm vụ làm Broker local phục vụ giao tiếp giữa các module trong nội bộ Gatewat sử dụng giao thức MQTT, đồng thời phục vụ giao tiếp giữa Mobile App và Gateway khi mất mạng Internet</w:t>
      </w:r>
    </w:p>
    <w:p w14:paraId="76F532C5" w14:textId="77777777" w:rsidR="00D16B24" w:rsidRPr="00B414A0" w:rsidRDefault="00D16B24" w:rsidP="006D59C2">
      <w:pPr>
        <w:pStyle w:val="NormalTimes"/>
        <w:spacing w:line="276" w:lineRule="auto"/>
      </w:pPr>
      <w:r w:rsidRPr="00B414A0">
        <w:t xml:space="preserve">Sử dụng </w:t>
      </w:r>
      <w:proofErr w:type="gramStart"/>
      <w:r w:rsidRPr="00B414A0">
        <w:t>thư</w:t>
      </w:r>
      <w:proofErr w:type="gramEnd"/>
      <w:r w:rsidRPr="00B414A0">
        <w:t xml:space="preserve"> viện Mosquitto để cài đặt MQTT Broker trên IoT Gateway.</w:t>
      </w:r>
    </w:p>
    <w:p w14:paraId="37A9ACB3" w14:textId="77777777" w:rsidR="00D16B24" w:rsidRPr="00B414A0" w:rsidRDefault="00D16B24" w:rsidP="006D59C2">
      <w:pPr>
        <w:pStyle w:val="ANSVHeadingLevel3"/>
        <w:numPr>
          <w:ilvl w:val="2"/>
          <w:numId w:val="6"/>
        </w:numPr>
        <w:spacing w:line="276" w:lineRule="auto"/>
      </w:pPr>
      <w:bookmarkStart w:id="45" w:name="_Toc44922327"/>
      <w:r w:rsidRPr="00B414A0">
        <w:lastRenderedPageBreak/>
        <w:t>Agent</w:t>
      </w:r>
      <w:bookmarkEnd w:id="45"/>
    </w:p>
    <w:p w14:paraId="03530FB2" w14:textId="77777777" w:rsidR="00D16B24" w:rsidRPr="00B414A0" w:rsidRDefault="00D16B24" w:rsidP="006D59C2">
      <w:pPr>
        <w:spacing w:line="276" w:lineRule="auto"/>
        <w:jc w:val="center"/>
      </w:pPr>
      <w:r w:rsidRPr="00B414A0">
        <w:rPr>
          <w:noProof/>
        </w:rPr>
        <w:drawing>
          <wp:inline distT="0" distB="0" distL="0" distR="0" wp14:anchorId="55CBCC6C" wp14:editId="066E4200">
            <wp:extent cx="4991100" cy="3698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7318" cy="3703480"/>
                    </a:xfrm>
                    <a:prstGeom prst="rect">
                      <a:avLst/>
                    </a:prstGeom>
                  </pic:spPr>
                </pic:pic>
              </a:graphicData>
            </a:graphic>
          </wp:inline>
        </w:drawing>
      </w:r>
    </w:p>
    <w:p w14:paraId="248DC9C7" w14:textId="5017F0D2" w:rsidR="00D16B24" w:rsidRPr="00B414A0" w:rsidRDefault="00766E57" w:rsidP="006D59C2">
      <w:pPr>
        <w:spacing w:line="276" w:lineRule="auto"/>
        <w:jc w:val="center"/>
        <w:rPr>
          <w:i/>
        </w:rPr>
      </w:pPr>
      <w:bookmarkStart w:id="46" w:name="_Toc43714598"/>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Pr="00B414A0">
        <w:rPr>
          <w:i/>
          <w:noProof/>
          <w:szCs w:val="26"/>
        </w:rPr>
        <w:t>13</w:t>
      </w:r>
      <w:r w:rsidRPr="00B414A0">
        <w:rPr>
          <w:i/>
          <w:szCs w:val="26"/>
        </w:rPr>
        <w:fldChar w:fldCharType="end"/>
      </w:r>
      <w:r w:rsidRPr="00B414A0">
        <w:rPr>
          <w:i/>
          <w:szCs w:val="26"/>
        </w:rPr>
        <w:t xml:space="preserve">. </w:t>
      </w:r>
      <w:r w:rsidR="00D16B24" w:rsidRPr="00B414A0">
        <w:rPr>
          <w:i/>
        </w:rPr>
        <w:t>Thiết kế thành phần module Agent</w:t>
      </w:r>
      <w:bookmarkEnd w:id="46"/>
    </w:p>
    <w:p w14:paraId="6E828DEA" w14:textId="77777777" w:rsidR="00D16B24" w:rsidRPr="00B414A0" w:rsidRDefault="00D16B24" w:rsidP="006D59C2">
      <w:pPr>
        <w:spacing w:line="276" w:lineRule="auto"/>
      </w:pPr>
      <w:r w:rsidRPr="00B414A0">
        <w:t xml:space="preserve">Module Agent có nhiệm vụ tạo cầu nối giữa Gateway và Platform. </w:t>
      </w:r>
    </w:p>
    <w:p w14:paraId="218B4AD0" w14:textId="77777777" w:rsidR="00D16B24" w:rsidRPr="00B414A0" w:rsidRDefault="00D16B24" w:rsidP="006D59C2">
      <w:pPr>
        <w:pStyle w:val="ListParagraph"/>
        <w:numPr>
          <w:ilvl w:val="0"/>
          <w:numId w:val="9"/>
        </w:numPr>
        <w:spacing w:line="276" w:lineRule="auto"/>
      </w:pPr>
      <w:r w:rsidRPr="00B414A0">
        <w:t>Agent sử dụng các tài nguyên được cung cấp từ database của Agent (ID, Token, AppID, DeviceID) thực hiện xác thực và đăng kí thiết bị với Platform theo luồng đặc tả của Platform</w:t>
      </w:r>
    </w:p>
    <w:p w14:paraId="77C1CA54" w14:textId="77777777" w:rsidR="00D16B24" w:rsidRPr="00B414A0" w:rsidRDefault="00D16B24" w:rsidP="006D59C2">
      <w:pPr>
        <w:pStyle w:val="ListParagraph"/>
        <w:numPr>
          <w:ilvl w:val="0"/>
          <w:numId w:val="9"/>
        </w:numPr>
        <w:spacing w:line="276" w:lineRule="auto"/>
      </w:pPr>
      <w:r w:rsidRPr="00B414A0">
        <w:t>Agent nhận bản tin từ Platform qua giao thức MQTT, tiền xử lí bóc tách nội dung và gửi xuống module Agent Process qua giao thức MQTT với Broker tại Local</w:t>
      </w:r>
    </w:p>
    <w:p w14:paraId="607BDE44" w14:textId="77777777" w:rsidR="00D16B24" w:rsidRPr="00B414A0" w:rsidRDefault="00D16B24" w:rsidP="006D59C2">
      <w:pPr>
        <w:pStyle w:val="ListParagraph"/>
        <w:numPr>
          <w:ilvl w:val="0"/>
          <w:numId w:val="9"/>
        </w:numPr>
        <w:spacing w:line="276" w:lineRule="auto"/>
      </w:pPr>
      <w:r w:rsidRPr="00B414A0">
        <w:t>Agent nhận bản tin từ module Agent Process gửi tới qua giao thức MQTT với Broker tại Local, đóng gói bản tin theo yêu cầu của Platform và gửi lên Platform qua giao thức MQTT</w:t>
      </w:r>
    </w:p>
    <w:p w14:paraId="0B0ACA52" w14:textId="2C1D17A4" w:rsidR="00D16B24" w:rsidRPr="00A775AC" w:rsidRDefault="00D16B24" w:rsidP="006D59C2">
      <w:pPr>
        <w:pStyle w:val="ANSVHeading2"/>
        <w:numPr>
          <w:ilvl w:val="1"/>
          <w:numId w:val="6"/>
        </w:numPr>
        <w:spacing w:line="276" w:lineRule="auto"/>
        <w:ind w:left="0" w:firstLine="0"/>
        <w:jc w:val="both"/>
        <w:rPr>
          <w:bCs w:val="0"/>
          <w:sz w:val="28"/>
          <w:lang w:val="fr-FR"/>
        </w:rPr>
      </w:pPr>
      <w:bookmarkStart w:id="47" w:name="_Toc38907368"/>
      <w:bookmarkStart w:id="48" w:name="_Toc44922328"/>
      <w:r w:rsidRPr="00A775AC">
        <w:rPr>
          <w:bCs w:val="0"/>
          <w:sz w:val="28"/>
          <w:lang w:val="fr-FR"/>
        </w:rPr>
        <w:lastRenderedPageBreak/>
        <w:t>Luồng nghiệp vụ</w:t>
      </w:r>
      <w:bookmarkEnd w:id="47"/>
      <w:bookmarkEnd w:id="48"/>
    </w:p>
    <w:p w14:paraId="380069AE" w14:textId="09E6FBA9" w:rsidR="00D16B24" w:rsidRPr="00B414A0" w:rsidRDefault="00386497" w:rsidP="006D59C2">
      <w:pPr>
        <w:pStyle w:val="ANSVHeadingLevel3"/>
        <w:numPr>
          <w:ilvl w:val="2"/>
          <w:numId w:val="6"/>
        </w:numPr>
        <w:spacing w:line="276" w:lineRule="auto"/>
        <w:rPr>
          <w:szCs w:val="26"/>
        </w:rPr>
      </w:pPr>
      <w:bookmarkStart w:id="49" w:name="_Toc44922329"/>
      <w:r>
        <w:t>Smart config Wifi cho Gateway</w:t>
      </w:r>
      <w:bookmarkEnd w:id="49"/>
    </w:p>
    <w:p w14:paraId="02E31367" w14:textId="79B28D53" w:rsidR="00D16B24" w:rsidRDefault="00924AF4" w:rsidP="006D59C2">
      <w:pPr>
        <w:spacing w:line="276" w:lineRule="auto"/>
        <w:jc w:val="center"/>
        <w:rPr>
          <w:b/>
          <w:szCs w:val="26"/>
        </w:rPr>
      </w:pPr>
      <w:r>
        <w:rPr>
          <w:noProof/>
        </w:rPr>
        <w:drawing>
          <wp:inline distT="0" distB="0" distL="0" distR="0" wp14:anchorId="51E4B019" wp14:editId="6702CCA6">
            <wp:extent cx="5471769" cy="6230756"/>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5270" cy="6234743"/>
                    </a:xfrm>
                    <a:prstGeom prst="rect">
                      <a:avLst/>
                    </a:prstGeom>
                  </pic:spPr>
                </pic:pic>
              </a:graphicData>
            </a:graphic>
          </wp:inline>
        </w:drawing>
      </w:r>
    </w:p>
    <w:p w14:paraId="2F8C0F20" w14:textId="1A7BF0D5" w:rsidR="00386497" w:rsidRDefault="00CC30FD" w:rsidP="006D59C2">
      <w:pPr>
        <w:pStyle w:val="ListParagraph"/>
        <w:numPr>
          <w:ilvl w:val="0"/>
          <w:numId w:val="57"/>
        </w:numPr>
        <w:spacing w:line="276" w:lineRule="auto"/>
        <w:jc w:val="left"/>
        <w:rPr>
          <w:szCs w:val="26"/>
        </w:rPr>
      </w:pPr>
      <w:r>
        <w:rPr>
          <w:szCs w:val="26"/>
        </w:rPr>
        <w:t>Người dùng giữ nút nhấn 5 giây trên Gateway để chuyển Gateway sang chế độ Smartconfig</w:t>
      </w:r>
    </w:p>
    <w:p w14:paraId="2FB75FAD" w14:textId="020CB3AB" w:rsidR="00386497" w:rsidRDefault="00CC30FD" w:rsidP="006D59C2">
      <w:pPr>
        <w:pStyle w:val="ListParagraph"/>
        <w:numPr>
          <w:ilvl w:val="0"/>
          <w:numId w:val="57"/>
        </w:numPr>
        <w:spacing w:line="276" w:lineRule="auto"/>
        <w:jc w:val="left"/>
        <w:rPr>
          <w:szCs w:val="26"/>
        </w:rPr>
      </w:pPr>
      <w:r>
        <w:rPr>
          <w:szCs w:val="26"/>
        </w:rPr>
        <w:t>Gateway phát ra một mạng Wifi</w:t>
      </w:r>
    </w:p>
    <w:p w14:paraId="69F2DB18" w14:textId="0E077A50" w:rsidR="00386497" w:rsidRDefault="00CC30FD" w:rsidP="006D59C2">
      <w:pPr>
        <w:pStyle w:val="ListParagraph"/>
        <w:numPr>
          <w:ilvl w:val="0"/>
          <w:numId w:val="57"/>
        </w:numPr>
        <w:spacing w:line="276" w:lineRule="auto"/>
        <w:jc w:val="left"/>
        <w:rPr>
          <w:szCs w:val="26"/>
        </w:rPr>
      </w:pPr>
      <w:r>
        <w:rPr>
          <w:szCs w:val="26"/>
        </w:rPr>
        <w:t>Mobile App kết nối tới mạng Wifi do Gateway phát ra</w:t>
      </w:r>
    </w:p>
    <w:p w14:paraId="6CFA9BF9" w14:textId="47F78217" w:rsidR="00386497" w:rsidRDefault="00CC30FD" w:rsidP="006D59C2">
      <w:pPr>
        <w:pStyle w:val="ListParagraph"/>
        <w:numPr>
          <w:ilvl w:val="0"/>
          <w:numId w:val="57"/>
        </w:numPr>
        <w:spacing w:line="276" w:lineRule="auto"/>
        <w:jc w:val="left"/>
        <w:rPr>
          <w:szCs w:val="26"/>
        </w:rPr>
      </w:pPr>
      <w:r>
        <w:rPr>
          <w:szCs w:val="26"/>
        </w:rPr>
        <w:t xml:space="preserve">Gateway mở kết nối TCP/IP socket tại địa chỉ 192.168.1.1, cổng 8080 </w:t>
      </w:r>
    </w:p>
    <w:p w14:paraId="2A4D3DFD" w14:textId="21A721CE" w:rsidR="00386497" w:rsidRDefault="00CC30FD" w:rsidP="006D59C2">
      <w:pPr>
        <w:pStyle w:val="ListParagraph"/>
        <w:numPr>
          <w:ilvl w:val="0"/>
          <w:numId w:val="57"/>
        </w:numPr>
        <w:spacing w:line="276" w:lineRule="auto"/>
        <w:jc w:val="left"/>
        <w:rPr>
          <w:szCs w:val="26"/>
        </w:rPr>
      </w:pPr>
      <w:r>
        <w:rPr>
          <w:szCs w:val="26"/>
        </w:rPr>
        <w:lastRenderedPageBreak/>
        <w:t>Mobile App kết nối tới TCP/IP socket mà Gateway đang mở và gửi tới Gateway thông tin SSID, Password của mạng Wifi mà Mobile App muốn Gateway kết nối</w:t>
      </w:r>
    </w:p>
    <w:p w14:paraId="66A2E258" w14:textId="77777777" w:rsidR="00CC30FD" w:rsidRDefault="00CC30FD" w:rsidP="006D59C2">
      <w:pPr>
        <w:pStyle w:val="ListParagraph"/>
        <w:numPr>
          <w:ilvl w:val="0"/>
          <w:numId w:val="57"/>
        </w:numPr>
        <w:spacing w:line="276" w:lineRule="auto"/>
        <w:jc w:val="left"/>
        <w:rPr>
          <w:szCs w:val="26"/>
        </w:rPr>
      </w:pPr>
      <w:r>
        <w:rPr>
          <w:szCs w:val="26"/>
        </w:rPr>
        <w:t>Gateway thông qua socket gửi lại cho Mobile App bản tin xác nhận đã nhận được bản tin SSID, Password từ Mobile App</w:t>
      </w:r>
    </w:p>
    <w:p w14:paraId="4206DB35" w14:textId="77777777" w:rsidR="00CC30FD" w:rsidRDefault="00CC30FD" w:rsidP="006D59C2">
      <w:pPr>
        <w:pStyle w:val="ListParagraph"/>
        <w:numPr>
          <w:ilvl w:val="0"/>
          <w:numId w:val="57"/>
        </w:numPr>
        <w:spacing w:line="276" w:lineRule="auto"/>
        <w:jc w:val="left"/>
        <w:rPr>
          <w:szCs w:val="26"/>
        </w:rPr>
      </w:pPr>
      <w:r>
        <w:rPr>
          <w:szCs w:val="26"/>
        </w:rPr>
        <w:t>Gateway thông qua socket gửi lại cho Mobile App bản tin chứa Username, Password của MQTT Broker trên Gateway</w:t>
      </w:r>
    </w:p>
    <w:p w14:paraId="635CDAB9" w14:textId="3471AA7B" w:rsidR="00390C7D" w:rsidRDefault="00CC30FD" w:rsidP="006D59C2">
      <w:pPr>
        <w:pStyle w:val="ListParagraph"/>
        <w:numPr>
          <w:ilvl w:val="0"/>
          <w:numId w:val="57"/>
        </w:numPr>
        <w:spacing w:line="276" w:lineRule="auto"/>
        <w:jc w:val="left"/>
        <w:rPr>
          <w:szCs w:val="26"/>
        </w:rPr>
      </w:pPr>
      <w:r>
        <w:rPr>
          <w:szCs w:val="26"/>
        </w:rPr>
        <w:t xml:space="preserve">Mobile App thông qua socket gửi lại cho Gateway bản tin xác nhận đã nhận được Username, Password từ Gateway </w:t>
      </w:r>
    </w:p>
    <w:p w14:paraId="0956DA7E" w14:textId="26C9CEE3" w:rsidR="00136DAB" w:rsidRDefault="00785E33" w:rsidP="006D59C2">
      <w:pPr>
        <w:pStyle w:val="ListParagraph"/>
        <w:numPr>
          <w:ilvl w:val="0"/>
          <w:numId w:val="57"/>
        </w:numPr>
        <w:spacing w:line="276" w:lineRule="auto"/>
        <w:jc w:val="left"/>
        <w:rPr>
          <w:szCs w:val="26"/>
        </w:rPr>
      </w:pPr>
      <w:r>
        <w:rPr>
          <w:szCs w:val="26"/>
        </w:rPr>
        <w:t>Gateway đóng socket, thoát khỏi AP mode, kết nối tới mạng Wifi được chỉ định</w:t>
      </w:r>
      <w:r w:rsidR="00136DAB">
        <w:rPr>
          <w:szCs w:val="26"/>
        </w:rPr>
        <w:t>. Tại bước này nếu Gateway không thể kết nối tới mạng Wifi, khi quá timeout sẽ tự kết thúc quá trình Smartconfig, người dùng cần làm lại từ bước 1 để bắt đầu lại quá trình.</w:t>
      </w:r>
    </w:p>
    <w:p w14:paraId="463844BD" w14:textId="706BBBC4" w:rsidR="00390C7D" w:rsidRPr="00E80178" w:rsidRDefault="00136DAB" w:rsidP="006D59C2">
      <w:pPr>
        <w:pStyle w:val="ListParagraph"/>
        <w:numPr>
          <w:ilvl w:val="0"/>
          <w:numId w:val="57"/>
        </w:numPr>
        <w:spacing w:line="276" w:lineRule="auto"/>
        <w:jc w:val="left"/>
        <w:rPr>
          <w:szCs w:val="26"/>
        </w:rPr>
      </w:pPr>
      <w:r>
        <w:rPr>
          <w:szCs w:val="26"/>
        </w:rPr>
        <w:t>Gateway gửi bản tin Multicast thông báo cho Mobile App trạng thái Gateway kết nối Wifi thành công.</w:t>
      </w:r>
    </w:p>
    <w:p w14:paraId="6AA215D3" w14:textId="15C728A6" w:rsidR="00390C7D" w:rsidRPr="00390C7D" w:rsidRDefault="00390C7D" w:rsidP="006D59C2">
      <w:pPr>
        <w:spacing w:line="276" w:lineRule="auto"/>
        <w:jc w:val="left"/>
        <w:rPr>
          <w:szCs w:val="26"/>
        </w:rPr>
      </w:pPr>
    </w:p>
    <w:p w14:paraId="18CDFCD1" w14:textId="34996492" w:rsidR="00390C7D" w:rsidRDefault="00924AF4" w:rsidP="006D59C2">
      <w:pPr>
        <w:pStyle w:val="ANSVHeadingLevel3"/>
        <w:numPr>
          <w:ilvl w:val="2"/>
          <w:numId w:val="6"/>
        </w:numPr>
        <w:spacing w:line="276" w:lineRule="auto"/>
      </w:pPr>
      <w:bookmarkStart w:id="50" w:name="_Toc44922330"/>
      <w:r>
        <w:t>Mobile App gửi thông tin kết nối Platform cho Gateway</w:t>
      </w:r>
      <w:bookmarkEnd w:id="50"/>
    </w:p>
    <w:p w14:paraId="27C73C18" w14:textId="5DFDBE36" w:rsidR="00924AF4" w:rsidRDefault="00557644" w:rsidP="006D59C2">
      <w:pPr>
        <w:pStyle w:val="ANSVNormal1"/>
        <w:spacing w:line="276" w:lineRule="auto"/>
      </w:pPr>
      <w:r>
        <w:drawing>
          <wp:inline distT="0" distB="0" distL="0" distR="0" wp14:anchorId="6A770E88" wp14:editId="03AA65BE">
            <wp:extent cx="6188710" cy="488061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4880610"/>
                    </a:xfrm>
                    <a:prstGeom prst="rect">
                      <a:avLst/>
                    </a:prstGeom>
                  </pic:spPr>
                </pic:pic>
              </a:graphicData>
            </a:graphic>
          </wp:inline>
        </w:drawing>
      </w:r>
    </w:p>
    <w:p w14:paraId="3A1B95F5" w14:textId="4D5A1DE6" w:rsidR="00924AF4" w:rsidRDefault="00557644" w:rsidP="006D59C2">
      <w:pPr>
        <w:pStyle w:val="ListParagraph"/>
        <w:numPr>
          <w:ilvl w:val="0"/>
          <w:numId w:val="58"/>
        </w:numPr>
        <w:spacing w:line="276" w:lineRule="auto"/>
      </w:pPr>
      <w:r>
        <w:lastRenderedPageBreak/>
        <w:t>Mobile App sau khi thực hiện quá trình Smartconfig với Gateway đã ở chung mạng Wifi với Gateway; Mobile App đã có địa chỉ IP của Gateway và có thông tin Username, Password để kết nối tới MQTT Broker  trên Gateway</w:t>
      </w:r>
    </w:p>
    <w:p w14:paraId="07547005" w14:textId="51C9CC21" w:rsidR="00557644" w:rsidRPr="00E86C7B" w:rsidRDefault="00E86C7B" w:rsidP="006D59C2">
      <w:pPr>
        <w:pStyle w:val="ListParagraph"/>
        <w:numPr>
          <w:ilvl w:val="0"/>
          <w:numId w:val="58"/>
        </w:numPr>
        <w:spacing w:line="276" w:lineRule="auto"/>
      </w:pPr>
      <w:r>
        <w:rPr>
          <w:szCs w:val="26"/>
        </w:rPr>
        <w:t>Mobile App kết nối tới MQTT Broker Local trên Gateway</w:t>
      </w:r>
    </w:p>
    <w:p w14:paraId="45A8EF9F" w14:textId="70B908A3" w:rsidR="00E86C7B" w:rsidRPr="00F54931" w:rsidRDefault="00F54931" w:rsidP="006D59C2">
      <w:pPr>
        <w:pStyle w:val="ListParagraph"/>
        <w:numPr>
          <w:ilvl w:val="0"/>
          <w:numId w:val="58"/>
        </w:numPr>
        <w:spacing w:line="276" w:lineRule="auto"/>
      </w:pPr>
      <w:r>
        <w:rPr>
          <w:szCs w:val="26"/>
        </w:rPr>
        <w:t>Mobile App thông qua giao thức MQTT vừa kết nối gửi tới Gateway Token, AppID, AppName, DeviceID để Gateway kết nối tới Platform</w:t>
      </w:r>
    </w:p>
    <w:p w14:paraId="058D3ECB" w14:textId="23A686B0" w:rsidR="00F54931" w:rsidRPr="00F54931" w:rsidRDefault="00F54931" w:rsidP="006D59C2">
      <w:pPr>
        <w:pStyle w:val="ListParagraph"/>
        <w:numPr>
          <w:ilvl w:val="0"/>
          <w:numId w:val="58"/>
        </w:numPr>
        <w:spacing w:line="276" w:lineRule="auto"/>
      </w:pPr>
      <w:r>
        <w:rPr>
          <w:szCs w:val="26"/>
        </w:rPr>
        <w:t>Gateway thông qua giao thức MQTT gửi lại cho Mobile App bản tin xác nhận đã nhận đủ thông tin cấu hình Mobile App vừa gửi tới</w:t>
      </w:r>
    </w:p>
    <w:p w14:paraId="4222939B" w14:textId="2B9CFC04" w:rsidR="00F54931" w:rsidRPr="00F54931" w:rsidRDefault="00F54931" w:rsidP="006D59C2">
      <w:pPr>
        <w:pStyle w:val="ListParagraph"/>
        <w:numPr>
          <w:ilvl w:val="0"/>
          <w:numId w:val="58"/>
        </w:numPr>
        <w:spacing w:line="276" w:lineRule="auto"/>
        <w:jc w:val="left"/>
        <w:rPr>
          <w:szCs w:val="26"/>
        </w:rPr>
      </w:pPr>
      <w:r>
        <w:rPr>
          <w:szCs w:val="26"/>
        </w:rPr>
        <w:t>Gateway sử dụng các dữ liệu nhận được từ Mobile App kết nối tới Platform và khởi tạo các tài nguyên</w:t>
      </w:r>
    </w:p>
    <w:p w14:paraId="14DD12CE" w14:textId="7615EC99" w:rsidR="00F54931" w:rsidRPr="00F54931" w:rsidRDefault="00F54931" w:rsidP="006D59C2">
      <w:pPr>
        <w:pStyle w:val="ListParagraph"/>
        <w:numPr>
          <w:ilvl w:val="0"/>
          <w:numId w:val="58"/>
        </w:numPr>
        <w:spacing w:line="276" w:lineRule="auto"/>
      </w:pPr>
      <w:r>
        <w:rPr>
          <w:szCs w:val="26"/>
        </w:rPr>
        <w:t>Platform gửi trở lại Gateway bản tin xác nhận Gateway kết nối và khởi tạo tài nguyên thành công</w:t>
      </w:r>
    </w:p>
    <w:p w14:paraId="43A25A84" w14:textId="77777777" w:rsidR="00F54931" w:rsidRDefault="00F54931" w:rsidP="006D59C2">
      <w:pPr>
        <w:pStyle w:val="ListParagraph"/>
        <w:numPr>
          <w:ilvl w:val="0"/>
          <w:numId w:val="58"/>
        </w:numPr>
        <w:spacing w:line="276" w:lineRule="auto"/>
        <w:jc w:val="left"/>
        <w:rPr>
          <w:szCs w:val="26"/>
        </w:rPr>
      </w:pPr>
      <w:r>
        <w:rPr>
          <w:szCs w:val="26"/>
        </w:rPr>
        <w:t>Gateway gửi lên Platform bản tin thông báo với Mobile App trạng thái kết nối với Platform thành công</w:t>
      </w:r>
    </w:p>
    <w:p w14:paraId="407CE598" w14:textId="50C4E336" w:rsidR="00F54931" w:rsidRPr="00390C7D" w:rsidRDefault="00F54931" w:rsidP="006D59C2">
      <w:pPr>
        <w:pStyle w:val="ListParagraph"/>
        <w:numPr>
          <w:ilvl w:val="0"/>
          <w:numId w:val="58"/>
        </w:numPr>
        <w:spacing w:line="276" w:lineRule="auto"/>
      </w:pPr>
      <w:r>
        <w:rPr>
          <w:szCs w:val="26"/>
        </w:rPr>
        <w:t>Platform gửi tới Mobile App trạng thái Gateway đã kết nối với Platform thành công</w:t>
      </w:r>
    </w:p>
    <w:p w14:paraId="14A13169" w14:textId="73765E9D" w:rsidR="00390C7D" w:rsidRDefault="00390C7D" w:rsidP="006D59C2">
      <w:pPr>
        <w:pStyle w:val="ANSVHeadingLevel3"/>
        <w:numPr>
          <w:ilvl w:val="2"/>
          <w:numId w:val="6"/>
        </w:numPr>
        <w:spacing w:line="276" w:lineRule="auto"/>
      </w:pPr>
      <w:bookmarkStart w:id="51" w:name="_Toc44922331"/>
      <w:r>
        <w:t>Thêm mới thiết bị</w:t>
      </w:r>
      <w:bookmarkEnd w:id="51"/>
    </w:p>
    <w:p w14:paraId="1F189C28" w14:textId="3A63B12D" w:rsidR="00390C7D" w:rsidRDefault="00634788" w:rsidP="006D59C2">
      <w:pPr>
        <w:spacing w:line="276" w:lineRule="auto"/>
        <w:jc w:val="center"/>
      </w:pPr>
      <w:r>
        <w:rPr>
          <w:noProof/>
        </w:rPr>
        <w:drawing>
          <wp:inline distT="0" distB="0" distL="0" distR="0" wp14:anchorId="1D90E87C" wp14:editId="717ABF1E">
            <wp:extent cx="6188710" cy="3300095"/>
            <wp:effectExtent l="0" t="0" r="254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300095"/>
                    </a:xfrm>
                    <a:prstGeom prst="rect">
                      <a:avLst/>
                    </a:prstGeom>
                  </pic:spPr>
                </pic:pic>
              </a:graphicData>
            </a:graphic>
          </wp:inline>
        </w:drawing>
      </w:r>
    </w:p>
    <w:p w14:paraId="4945B69C" w14:textId="6EC1FFE4" w:rsidR="00390C7D" w:rsidRDefault="00390C7D" w:rsidP="006D59C2">
      <w:pPr>
        <w:pStyle w:val="ListParagraph"/>
        <w:numPr>
          <w:ilvl w:val="0"/>
          <w:numId w:val="58"/>
        </w:numPr>
        <w:spacing w:line="276" w:lineRule="auto"/>
      </w:pPr>
      <w:r>
        <w:t>Mobile App gửi đến Platform bản tin yêu cầu Gateway thêm mới thiết bị</w:t>
      </w:r>
    </w:p>
    <w:p w14:paraId="5FAC4438" w14:textId="6D693218" w:rsidR="00390C7D" w:rsidRDefault="00390C7D" w:rsidP="006D59C2">
      <w:pPr>
        <w:pStyle w:val="ListParagraph"/>
        <w:numPr>
          <w:ilvl w:val="0"/>
          <w:numId w:val="58"/>
        </w:numPr>
        <w:spacing w:line="276" w:lineRule="auto"/>
      </w:pPr>
      <w:r>
        <w:t>P</w:t>
      </w:r>
      <w:r w:rsidR="00825A22">
        <w:t>latform gửi tới Gateway bản tin yêu cầu thêm mới thiết bị</w:t>
      </w:r>
    </w:p>
    <w:p w14:paraId="501FC22E" w14:textId="59B2BB8A" w:rsidR="00825A22" w:rsidRDefault="00825A22" w:rsidP="006D59C2">
      <w:pPr>
        <w:pStyle w:val="ListParagraph"/>
        <w:numPr>
          <w:ilvl w:val="0"/>
          <w:numId w:val="58"/>
        </w:numPr>
        <w:spacing w:line="276" w:lineRule="auto"/>
      </w:pPr>
      <w:r>
        <w:t>Gateway gửi tới Platform bản tin phản hồi nhận yêu cầu từ Platform thành công</w:t>
      </w:r>
    </w:p>
    <w:p w14:paraId="3F5FCFC6" w14:textId="08450BAD" w:rsidR="00825A22" w:rsidRDefault="00825A22" w:rsidP="006D59C2">
      <w:pPr>
        <w:pStyle w:val="ListParagraph"/>
        <w:numPr>
          <w:ilvl w:val="0"/>
          <w:numId w:val="58"/>
        </w:numPr>
        <w:spacing w:line="276" w:lineRule="auto"/>
      </w:pPr>
      <w:r>
        <w:t>Platform gửi tới Mobile App bản tin phản hồi Gateway nhận yêu cầu thành công</w:t>
      </w:r>
    </w:p>
    <w:p w14:paraId="0D02E254" w14:textId="6FB43C43" w:rsidR="00634788" w:rsidRDefault="00634788" w:rsidP="006D59C2">
      <w:pPr>
        <w:pStyle w:val="ListParagraph"/>
        <w:numPr>
          <w:ilvl w:val="0"/>
          <w:numId w:val="58"/>
        </w:numPr>
        <w:spacing w:line="276" w:lineRule="auto"/>
      </w:pPr>
      <w:r>
        <w:t>Người dùng thao tác nút nhấn trên Thiết bị, chuyển thiết bị sang trạng thái gửi yêu cầu vào mạng</w:t>
      </w:r>
    </w:p>
    <w:p w14:paraId="775B652B" w14:textId="7C14C6D8" w:rsidR="00825A22" w:rsidRDefault="00825A22" w:rsidP="006D59C2">
      <w:pPr>
        <w:pStyle w:val="ListParagraph"/>
        <w:numPr>
          <w:ilvl w:val="0"/>
          <w:numId w:val="58"/>
        </w:numPr>
        <w:spacing w:line="276" w:lineRule="auto"/>
      </w:pPr>
      <w:r>
        <w:lastRenderedPageBreak/>
        <w:t>Gateway mở mạng và thêm mới thiết bị vào mạng</w:t>
      </w:r>
    </w:p>
    <w:p w14:paraId="5E479B11" w14:textId="454A9A66" w:rsidR="00825A22" w:rsidRDefault="00825A22" w:rsidP="006D59C2">
      <w:pPr>
        <w:pStyle w:val="ListParagraph"/>
        <w:numPr>
          <w:ilvl w:val="0"/>
          <w:numId w:val="58"/>
        </w:numPr>
        <w:spacing w:line="276" w:lineRule="auto"/>
      </w:pPr>
      <w:r>
        <w:t>Gateawy gửi lên Platform thông tin của thiết bị mới gia nhập mạng</w:t>
      </w:r>
    </w:p>
    <w:p w14:paraId="4D40AD71" w14:textId="1CFA8E39" w:rsidR="00825A22" w:rsidRPr="00B414A0" w:rsidRDefault="00825A22" w:rsidP="006D59C2">
      <w:pPr>
        <w:pStyle w:val="ListParagraph"/>
        <w:numPr>
          <w:ilvl w:val="0"/>
          <w:numId w:val="58"/>
        </w:numPr>
        <w:spacing w:line="276" w:lineRule="auto"/>
      </w:pPr>
      <w:r>
        <w:t>Platform gửi lên Mobile App thông tin của thiết bị mới gia nhập mạng</w:t>
      </w:r>
    </w:p>
    <w:p w14:paraId="6705B5F4" w14:textId="21CDA7F3" w:rsidR="00D16B24" w:rsidRDefault="00825A22" w:rsidP="006D59C2">
      <w:pPr>
        <w:pStyle w:val="ANSVHeadingLevel3"/>
        <w:numPr>
          <w:ilvl w:val="2"/>
          <w:numId w:val="6"/>
        </w:numPr>
        <w:spacing w:line="276" w:lineRule="auto"/>
      </w:pPr>
      <w:bookmarkStart w:id="52" w:name="_Toc44922332"/>
      <w:r>
        <w:t>Xóa thiết bị</w:t>
      </w:r>
      <w:bookmarkEnd w:id="52"/>
    </w:p>
    <w:p w14:paraId="36F2F5D4" w14:textId="40183EEB" w:rsidR="00825A22" w:rsidRDefault="00825A22" w:rsidP="006D59C2">
      <w:pPr>
        <w:pStyle w:val="ListParagraph"/>
        <w:numPr>
          <w:ilvl w:val="0"/>
          <w:numId w:val="59"/>
        </w:numPr>
        <w:spacing w:line="276" w:lineRule="auto"/>
      </w:pPr>
      <w:r>
        <w:t>Mobile App yêu cầu xóa thiết bị</w:t>
      </w:r>
    </w:p>
    <w:p w14:paraId="6CA63A52" w14:textId="0617F8A6" w:rsidR="00825A22" w:rsidRDefault="00B3137A" w:rsidP="006D59C2">
      <w:pPr>
        <w:pStyle w:val="ListParagraph"/>
        <w:spacing w:line="276" w:lineRule="auto"/>
      </w:pPr>
      <w:r>
        <w:rPr>
          <w:noProof/>
        </w:rPr>
        <w:drawing>
          <wp:inline distT="0" distB="0" distL="0" distR="0" wp14:anchorId="60AA9C58" wp14:editId="18F6C467">
            <wp:extent cx="5492236" cy="3057754"/>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6648" cy="3060210"/>
                    </a:xfrm>
                    <a:prstGeom prst="rect">
                      <a:avLst/>
                    </a:prstGeom>
                  </pic:spPr>
                </pic:pic>
              </a:graphicData>
            </a:graphic>
          </wp:inline>
        </w:drawing>
      </w:r>
    </w:p>
    <w:p w14:paraId="4592B0AA" w14:textId="67B0C865" w:rsidR="00430B39" w:rsidRDefault="00430B39" w:rsidP="006D59C2">
      <w:pPr>
        <w:pStyle w:val="ListParagraph"/>
        <w:numPr>
          <w:ilvl w:val="0"/>
          <w:numId w:val="60"/>
        </w:numPr>
        <w:spacing w:line="276" w:lineRule="auto"/>
      </w:pPr>
      <w:r>
        <w:t>Mobile App gửi tới Platform yêu cầu Gateway xóa thiết bị (xóa thiết bị theo Device ID)</w:t>
      </w:r>
    </w:p>
    <w:p w14:paraId="0404AC41" w14:textId="15C9AAB0" w:rsidR="00430B39" w:rsidRDefault="00430B39" w:rsidP="006D59C2">
      <w:pPr>
        <w:pStyle w:val="ListParagraph"/>
        <w:numPr>
          <w:ilvl w:val="0"/>
          <w:numId w:val="60"/>
        </w:numPr>
        <w:spacing w:line="276" w:lineRule="auto"/>
      </w:pPr>
      <w:r>
        <w:t>Platform gửi tới Gateway bản tin yêu cầu xóa thiết bị</w:t>
      </w:r>
    </w:p>
    <w:p w14:paraId="1920AE41" w14:textId="1F5B36CB" w:rsidR="00430B39" w:rsidRDefault="00430B39" w:rsidP="006D59C2">
      <w:pPr>
        <w:pStyle w:val="ListParagraph"/>
        <w:numPr>
          <w:ilvl w:val="0"/>
          <w:numId w:val="60"/>
        </w:numPr>
        <w:spacing w:line="276" w:lineRule="auto"/>
      </w:pPr>
      <w:r>
        <w:t>Gateway gửi tới P</w:t>
      </w:r>
      <w:r w:rsidR="00624ABE">
        <w:t>latform bản tin phản hồi nhận yêu cầu thành công</w:t>
      </w:r>
    </w:p>
    <w:p w14:paraId="0FA09AB1" w14:textId="1CED6E10" w:rsidR="00624ABE" w:rsidRDefault="00624ABE" w:rsidP="006D59C2">
      <w:pPr>
        <w:pStyle w:val="ListParagraph"/>
        <w:numPr>
          <w:ilvl w:val="0"/>
          <w:numId w:val="60"/>
        </w:numPr>
        <w:spacing w:line="276" w:lineRule="auto"/>
      </w:pPr>
      <w:r>
        <w:t>Platform gửi tới Mobile App bản tin phản hồi từ Gateway</w:t>
      </w:r>
    </w:p>
    <w:p w14:paraId="3F482609" w14:textId="3EF0B7D2" w:rsidR="00343351" w:rsidRDefault="00343351" w:rsidP="006D59C2">
      <w:pPr>
        <w:pStyle w:val="ListParagraph"/>
        <w:numPr>
          <w:ilvl w:val="0"/>
          <w:numId w:val="60"/>
        </w:numPr>
        <w:spacing w:line="276" w:lineRule="auto"/>
      </w:pPr>
      <w:r>
        <w:t>Gateway gửi bản tin xóa thiết bị tới thiết bị</w:t>
      </w:r>
    </w:p>
    <w:p w14:paraId="1606C62D" w14:textId="5E58F08B" w:rsidR="00624ABE" w:rsidRDefault="00624ABE" w:rsidP="006D59C2">
      <w:pPr>
        <w:pStyle w:val="ListParagraph"/>
        <w:numPr>
          <w:ilvl w:val="0"/>
          <w:numId w:val="60"/>
        </w:numPr>
        <w:spacing w:line="276" w:lineRule="auto"/>
      </w:pPr>
      <w:r>
        <w:t>Gateway thực hiện xóa thiết bị theo ID mà Mobile App yêu cầu</w:t>
      </w:r>
    </w:p>
    <w:p w14:paraId="15110021" w14:textId="6446189B" w:rsidR="00624ABE" w:rsidRDefault="00624ABE" w:rsidP="006D59C2">
      <w:pPr>
        <w:pStyle w:val="ListParagraph"/>
        <w:numPr>
          <w:ilvl w:val="0"/>
          <w:numId w:val="60"/>
        </w:numPr>
        <w:spacing w:line="276" w:lineRule="auto"/>
      </w:pPr>
      <w:r>
        <w:t>Gateway gửi lên Platform bản tin xác nhận xóa thiết bị thành công</w:t>
      </w:r>
    </w:p>
    <w:p w14:paraId="676E3485" w14:textId="49054F38" w:rsidR="00624ABE" w:rsidRDefault="00624ABE" w:rsidP="006D59C2">
      <w:pPr>
        <w:pStyle w:val="ListParagraph"/>
        <w:numPr>
          <w:ilvl w:val="0"/>
          <w:numId w:val="60"/>
        </w:numPr>
        <w:spacing w:line="276" w:lineRule="auto"/>
      </w:pPr>
      <w:r>
        <w:t>Platform gửi lên Mobile App bản tin xác nhận Gateway xóa thiết bị thành công</w:t>
      </w:r>
    </w:p>
    <w:p w14:paraId="0FFA57F4" w14:textId="77777777" w:rsidR="00624ABE" w:rsidRDefault="00624ABE" w:rsidP="006D59C2">
      <w:pPr>
        <w:spacing w:line="276" w:lineRule="auto"/>
        <w:ind w:left="360"/>
      </w:pPr>
    </w:p>
    <w:p w14:paraId="6BBCEA49" w14:textId="2A982FFF" w:rsidR="00624ABE" w:rsidRDefault="00624ABE" w:rsidP="006D59C2">
      <w:pPr>
        <w:pStyle w:val="ListParagraph"/>
        <w:numPr>
          <w:ilvl w:val="0"/>
          <w:numId w:val="59"/>
        </w:numPr>
        <w:spacing w:line="276" w:lineRule="auto"/>
      </w:pPr>
      <w:r>
        <w:t>Người dùng chủ động xóa thiết bị</w:t>
      </w:r>
      <w:r w:rsidR="00B72871">
        <w:t xml:space="preserve"> tại thiết bị</w:t>
      </w:r>
    </w:p>
    <w:p w14:paraId="032CFF57" w14:textId="15FFA638" w:rsidR="00624ABE" w:rsidRDefault="00B3137A" w:rsidP="006D59C2">
      <w:pPr>
        <w:spacing w:line="276" w:lineRule="auto"/>
        <w:ind w:left="360"/>
        <w:jc w:val="center"/>
      </w:pPr>
      <w:r>
        <w:rPr>
          <w:noProof/>
        </w:rPr>
        <w:lastRenderedPageBreak/>
        <w:drawing>
          <wp:inline distT="0" distB="0" distL="0" distR="0" wp14:anchorId="0B9862AD" wp14:editId="78BE2B60">
            <wp:extent cx="5479085" cy="2878403"/>
            <wp:effectExtent l="0" t="0" r="762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2371" cy="2880129"/>
                    </a:xfrm>
                    <a:prstGeom prst="rect">
                      <a:avLst/>
                    </a:prstGeom>
                  </pic:spPr>
                </pic:pic>
              </a:graphicData>
            </a:graphic>
          </wp:inline>
        </w:drawing>
      </w:r>
    </w:p>
    <w:p w14:paraId="3703F077" w14:textId="12409852" w:rsidR="006A71C7" w:rsidRDefault="006A71C7" w:rsidP="006D59C2">
      <w:pPr>
        <w:pStyle w:val="ListParagraph"/>
        <w:numPr>
          <w:ilvl w:val="0"/>
          <w:numId w:val="61"/>
        </w:numPr>
        <w:spacing w:line="276" w:lineRule="auto"/>
      </w:pPr>
      <w:r>
        <w:t xml:space="preserve">Người dùng chủ động </w:t>
      </w:r>
      <w:r w:rsidR="008311C5">
        <w:t>bấm nút trên thiết bị để xóa thiết bị ra khỏi mạng</w:t>
      </w:r>
    </w:p>
    <w:p w14:paraId="63D58AF4" w14:textId="553D27D9" w:rsidR="008311C5" w:rsidRDefault="008311C5" w:rsidP="006D59C2">
      <w:pPr>
        <w:pStyle w:val="ListParagraph"/>
        <w:numPr>
          <w:ilvl w:val="0"/>
          <w:numId w:val="61"/>
        </w:numPr>
        <w:spacing w:line="276" w:lineRule="auto"/>
      </w:pPr>
      <w:r>
        <w:t>Thiết bị gửi cho Gateway bản tin thông báo đã ra khỏi mạng</w:t>
      </w:r>
    </w:p>
    <w:p w14:paraId="7F4EF2A4" w14:textId="26BCB9A1" w:rsidR="006A71C7" w:rsidRDefault="006A71C7" w:rsidP="006D59C2">
      <w:pPr>
        <w:pStyle w:val="ListParagraph"/>
        <w:numPr>
          <w:ilvl w:val="0"/>
          <w:numId w:val="61"/>
        </w:numPr>
        <w:spacing w:line="276" w:lineRule="auto"/>
      </w:pPr>
      <w:r>
        <w:t>Gateway gửi lên Platform bản tin thông báo thiết bị vừa bị xóa khỏi Gateway</w:t>
      </w:r>
    </w:p>
    <w:p w14:paraId="22F4DC86" w14:textId="122FF1BB" w:rsidR="006A71C7" w:rsidRDefault="006A71C7" w:rsidP="006D59C2">
      <w:pPr>
        <w:pStyle w:val="ListParagraph"/>
        <w:numPr>
          <w:ilvl w:val="0"/>
          <w:numId w:val="61"/>
        </w:numPr>
        <w:spacing w:line="276" w:lineRule="auto"/>
      </w:pPr>
      <w:r>
        <w:t>Platform gửi lên Mobile App bản tin thông báo thiết bị vừa bị xóa khỏi Gateway</w:t>
      </w:r>
    </w:p>
    <w:p w14:paraId="15E97004" w14:textId="000BBA87" w:rsidR="00624ABE" w:rsidRDefault="006A71C7" w:rsidP="006D59C2">
      <w:pPr>
        <w:pStyle w:val="ANSVHeadingLevel3"/>
        <w:numPr>
          <w:ilvl w:val="2"/>
          <w:numId w:val="6"/>
        </w:numPr>
        <w:spacing w:line="276" w:lineRule="auto"/>
      </w:pPr>
      <w:bookmarkStart w:id="53" w:name="_Toc44922333"/>
      <w:r>
        <w:lastRenderedPageBreak/>
        <w:t>Cấu hình thiết bị</w:t>
      </w:r>
      <w:bookmarkEnd w:id="53"/>
    </w:p>
    <w:p w14:paraId="5CFF7D38" w14:textId="0503D8C8" w:rsidR="006A71C7" w:rsidRDefault="006A71C7" w:rsidP="006D59C2">
      <w:pPr>
        <w:spacing w:line="276" w:lineRule="auto"/>
        <w:jc w:val="center"/>
      </w:pPr>
      <w:r>
        <w:rPr>
          <w:noProof/>
        </w:rPr>
        <w:drawing>
          <wp:inline distT="0" distB="0" distL="0" distR="0" wp14:anchorId="7FA03330" wp14:editId="3AA67D2B">
            <wp:extent cx="5975986" cy="4184294"/>
            <wp:effectExtent l="0" t="0" r="5715" b="698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9683" cy="4193885"/>
                    </a:xfrm>
                    <a:prstGeom prst="rect">
                      <a:avLst/>
                    </a:prstGeom>
                  </pic:spPr>
                </pic:pic>
              </a:graphicData>
            </a:graphic>
          </wp:inline>
        </w:drawing>
      </w:r>
    </w:p>
    <w:p w14:paraId="1EA12BCB" w14:textId="426B466D" w:rsidR="006A71C7" w:rsidRDefault="006A71C7" w:rsidP="006D59C2">
      <w:pPr>
        <w:pStyle w:val="ListParagraph"/>
        <w:numPr>
          <w:ilvl w:val="0"/>
          <w:numId w:val="62"/>
        </w:numPr>
        <w:spacing w:line="276" w:lineRule="auto"/>
      </w:pPr>
      <w:r>
        <w:t>Mobile App gửi tới Platform bản tin cấu hình Gateway</w:t>
      </w:r>
    </w:p>
    <w:p w14:paraId="140E18E6" w14:textId="604B8E82" w:rsidR="00D51732" w:rsidRDefault="00D51732" w:rsidP="006D59C2">
      <w:pPr>
        <w:pStyle w:val="ListParagraph"/>
        <w:spacing w:line="276" w:lineRule="auto"/>
      </w:pPr>
      <w:r>
        <w:t>Các loại bản tin cấu hình:</w:t>
      </w:r>
    </w:p>
    <w:p w14:paraId="4DA70CDC" w14:textId="3949591F" w:rsidR="00D51732" w:rsidRDefault="00D51732" w:rsidP="006D59C2">
      <w:pPr>
        <w:pStyle w:val="ListParagraph"/>
        <w:numPr>
          <w:ilvl w:val="0"/>
          <w:numId w:val="9"/>
        </w:numPr>
        <w:spacing w:line="276" w:lineRule="auto"/>
      </w:pPr>
      <w:r>
        <w:t>Cấu hình các mode cảnh báo trên Gateway</w:t>
      </w:r>
    </w:p>
    <w:p w14:paraId="61815290" w14:textId="0D8957F7" w:rsidR="00D51732" w:rsidRDefault="00D51732" w:rsidP="006D59C2">
      <w:pPr>
        <w:pStyle w:val="ListParagraph"/>
        <w:numPr>
          <w:ilvl w:val="0"/>
          <w:numId w:val="9"/>
        </w:numPr>
        <w:spacing w:line="276" w:lineRule="auto"/>
      </w:pPr>
      <w:r>
        <w:t>Cấu hình âm lượng còi báo trên Gateway</w:t>
      </w:r>
    </w:p>
    <w:p w14:paraId="2CA69405" w14:textId="18232CA7" w:rsidR="00D51732" w:rsidRDefault="00D51732" w:rsidP="006D59C2">
      <w:pPr>
        <w:pStyle w:val="ListParagraph"/>
        <w:numPr>
          <w:ilvl w:val="0"/>
          <w:numId w:val="9"/>
        </w:numPr>
        <w:spacing w:line="276" w:lineRule="auto"/>
      </w:pPr>
      <w:r>
        <w:t>Cấu hình kịch bản ngữ cảnh trên Gateway</w:t>
      </w:r>
    </w:p>
    <w:p w14:paraId="2819CE55" w14:textId="360C6E5D" w:rsidR="006A71C7" w:rsidRDefault="006A71C7" w:rsidP="006D59C2">
      <w:pPr>
        <w:pStyle w:val="ListParagraph"/>
        <w:numPr>
          <w:ilvl w:val="0"/>
          <w:numId w:val="62"/>
        </w:numPr>
        <w:spacing w:line="276" w:lineRule="auto"/>
      </w:pPr>
      <w:r>
        <w:t>Platform gửi tới Gateway bản tin cấu hình Gateway</w:t>
      </w:r>
    </w:p>
    <w:p w14:paraId="010D6694" w14:textId="77777777" w:rsidR="006A71C7" w:rsidRDefault="006A71C7" w:rsidP="006D59C2">
      <w:pPr>
        <w:pStyle w:val="ListParagraph"/>
        <w:numPr>
          <w:ilvl w:val="0"/>
          <w:numId w:val="62"/>
        </w:numPr>
        <w:spacing w:line="276" w:lineRule="auto"/>
      </w:pPr>
      <w:r>
        <w:t>Gateway gửi tới Platform bản tin phản hồi nhận yêu cầu thành công</w:t>
      </w:r>
    </w:p>
    <w:p w14:paraId="7A24EB1E" w14:textId="77777777" w:rsidR="006A71C7" w:rsidRDefault="006A71C7" w:rsidP="006D59C2">
      <w:pPr>
        <w:pStyle w:val="ListParagraph"/>
        <w:numPr>
          <w:ilvl w:val="0"/>
          <w:numId w:val="62"/>
        </w:numPr>
        <w:spacing w:line="276" w:lineRule="auto"/>
      </w:pPr>
      <w:r>
        <w:t>Platform gửi tới Mobile App bản tin phản hồi từ Gateway</w:t>
      </w:r>
    </w:p>
    <w:p w14:paraId="755CD64E" w14:textId="00AE577D" w:rsidR="006A71C7" w:rsidRDefault="006A71C7" w:rsidP="006D59C2">
      <w:pPr>
        <w:pStyle w:val="ListParagraph"/>
        <w:numPr>
          <w:ilvl w:val="0"/>
          <w:numId w:val="62"/>
        </w:numPr>
        <w:spacing w:line="276" w:lineRule="auto"/>
      </w:pPr>
      <w:r>
        <w:t>Gateway thực hiện cấu hình theo yêu cầu từ Mobile App</w:t>
      </w:r>
    </w:p>
    <w:p w14:paraId="0596762F" w14:textId="635C4409" w:rsidR="006A71C7" w:rsidRDefault="006A71C7" w:rsidP="006D59C2">
      <w:pPr>
        <w:pStyle w:val="ListParagraph"/>
        <w:numPr>
          <w:ilvl w:val="0"/>
          <w:numId w:val="62"/>
        </w:numPr>
        <w:spacing w:line="276" w:lineRule="auto"/>
      </w:pPr>
      <w:r>
        <w:t>Gateway gửi lên Platform bản tin xác nhận thực hiện cấu hình thiết bị thành công</w:t>
      </w:r>
    </w:p>
    <w:p w14:paraId="7840A8AF" w14:textId="4F87ADDC" w:rsidR="006A71C7" w:rsidRDefault="006A71C7" w:rsidP="006D59C2">
      <w:pPr>
        <w:pStyle w:val="ListParagraph"/>
        <w:numPr>
          <w:ilvl w:val="0"/>
          <w:numId w:val="62"/>
        </w:numPr>
        <w:spacing w:line="276" w:lineRule="auto"/>
      </w:pPr>
      <w:r>
        <w:t>Platform gửi lên Mobile App bản tin xác nhận Gateway cấu hình thành công</w:t>
      </w:r>
    </w:p>
    <w:p w14:paraId="3FACF46B" w14:textId="1BA2ED52" w:rsidR="006A71C7" w:rsidRDefault="00D42474" w:rsidP="006D59C2">
      <w:pPr>
        <w:pStyle w:val="ANSVHeadingLevel3"/>
        <w:numPr>
          <w:ilvl w:val="2"/>
          <w:numId w:val="6"/>
        </w:numPr>
        <w:spacing w:line="276" w:lineRule="auto"/>
      </w:pPr>
      <w:bookmarkStart w:id="54" w:name="_Toc44922334"/>
      <w:r>
        <w:lastRenderedPageBreak/>
        <w:t>Điều khiển thiết bị</w:t>
      </w:r>
      <w:bookmarkEnd w:id="54"/>
    </w:p>
    <w:p w14:paraId="0D41EACD" w14:textId="0398EE8E" w:rsidR="00D42474" w:rsidRDefault="0076274D" w:rsidP="006D59C2">
      <w:pPr>
        <w:spacing w:line="276" w:lineRule="auto"/>
        <w:jc w:val="center"/>
      </w:pPr>
      <w:r>
        <w:rPr>
          <w:noProof/>
        </w:rPr>
        <w:drawing>
          <wp:inline distT="0" distB="0" distL="0" distR="0" wp14:anchorId="1D047ABB" wp14:editId="58101005">
            <wp:extent cx="6064352" cy="33961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5948" cy="3397080"/>
                    </a:xfrm>
                    <a:prstGeom prst="rect">
                      <a:avLst/>
                    </a:prstGeom>
                  </pic:spPr>
                </pic:pic>
              </a:graphicData>
            </a:graphic>
          </wp:inline>
        </w:drawing>
      </w:r>
    </w:p>
    <w:p w14:paraId="202CC620" w14:textId="19AA7D94" w:rsidR="00D42474" w:rsidRDefault="00D42474" w:rsidP="006D59C2">
      <w:pPr>
        <w:pStyle w:val="ListParagraph"/>
        <w:numPr>
          <w:ilvl w:val="0"/>
          <w:numId w:val="63"/>
        </w:numPr>
        <w:spacing w:line="276" w:lineRule="auto"/>
      </w:pPr>
      <w:r>
        <w:t>Mobile App gửi tới Platform bản tin yêu cầu Gateway điều khiển thiết bị</w:t>
      </w:r>
    </w:p>
    <w:p w14:paraId="70B98A3F" w14:textId="2EB27562" w:rsidR="00D42474" w:rsidRDefault="00D42474" w:rsidP="006D59C2">
      <w:pPr>
        <w:pStyle w:val="ListParagraph"/>
        <w:numPr>
          <w:ilvl w:val="0"/>
          <w:numId w:val="63"/>
        </w:numPr>
        <w:spacing w:line="276" w:lineRule="auto"/>
      </w:pPr>
      <w:r>
        <w:t>Platform gửi tới Gateway bản tin điều khiển thiết bị</w:t>
      </w:r>
    </w:p>
    <w:p w14:paraId="18F97DD0" w14:textId="77777777" w:rsidR="00D42474" w:rsidRDefault="00D42474" w:rsidP="006D59C2">
      <w:pPr>
        <w:pStyle w:val="ListParagraph"/>
        <w:numPr>
          <w:ilvl w:val="0"/>
          <w:numId w:val="63"/>
        </w:numPr>
        <w:spacing w:line="276" w:lineRule="auto"/>
      </w:pPr>
      <w:r>
        <w:t>Gateway gửi tới Platform bản tin phản hồi nhận yêu cầu thành công</w:t>
      </w:r>
    </w:p>
    <w:p w14:paraId="365C4FD5" w14:textId="77777777" w:rsidR="00D42474" w:rsidRDefault="00D42474" w:rsidP="006D59C2">
      <w:pPr>
        <w:pStyle w:val="ListParagraph"/>
        <w:numPr>
          <w:ilvl w:val="0"/>
          <w:numId w:val="63"/>
        </w:numPr>
        <w:spacing w:line="276" w:lineRule="auto"/>
      </w:pPr>
      <w:r>
        <w:t>Platform gửi tới Mobile App bản tin phản hồi từ Gateway</w:t>
      </w:r>
    </w:p>
    <w:p w14:paraId="0E6F6BDC" w14:textId="09B8FC54" w:rsidR="00D42474" w:rsidRDefault="00D42474" w:rsidP="006D59C2">
      <w:pPr>
        <w:pStyle w:val="ListParagraph"/>
        <w:numPr>
          <w:ilvl w:val="0"/>
          <w:numId w:val="63"/>
        </w:numPr>
        <w:spacing w:line="276" w:lineRule="auto"/>
      </w:pPr>
      <w:r>
        <w:t>Gateway thực hiện</w:t>
      </w:r>
      <w:r w:rsidR="00503807">
        <w:t xml:space="preserve"> gửi bản tin</w:t>
      </w:r>
      <w:r>
        <w:t xml:space="preserve"> điều khiển</w:t>
      </w:r>
      <w:r w:rsidR="00503807">
        <w:t xml:space="preserve"> tới</w:t>
      </w:r>
      <w:r>
        <w:t xml:space="preserve"> thiết bị theo yêu cầu từ Mobile App</w:t>
      </w:r>
    </w:p>
    <w:p w14:paraId="18B4DE16" w14:textId="085DAEF0" w:rsidR="00503807" w:rsidRDefault="00503807" w:rsidP="006D59C2">
      <w:pPr>
        <w:pStyle w:val="ListParagraph"/>
        <w:numPr>
          <w:ilvl w:val="0"/>
          <w:numId w:val="63"/>
        </w:numPr>
        <w:spacing w:line="276" w:lineRule="auto"/>
      </w:pPr>
      <w:r>
        <w:t>Thiết bị thực hiện lệnh điều khiển và gửi phản hồi lại cho Gateway trạng thái của thiết bị sau khi thực hiện lệnh điều khiển</w:t>
      </w:r>
    </w:p>
    <w:p w14:paraId="6389835A" w14:textId="1F00307D" w:rsidR="00D42474" w:rsidRDefault="00D42474" w:rsidP="006D59C2">
      <w:pPr>
        <w:pStyle w:val="ListParagraph"/>
        <w:numPr>
          <w:ilvl w:val="0"/>
          <w:numId w:val="63"/>
        </w:numPr>
        <w:spacing w:line="276" w:lineRule="auto"/>
      </w:pPr>
      <w:r>
        <w:t>Gateway gửi lên Platform bản tin chứa trạng thái thiết bị sau khi thực hiện điều khiển</w:t>
      </w:r>
    </w:p>
    <w:p w14:paraId="2D8108E2" w14:textId="7840DE3C" w:rsidR="00D42474" w:rsidRDefault="00D42474" w:rsidP="006D59C2">
      <w:pPr>
        <w:pStyle w:val="ListParagraph"/>
        <w:numPr>
          <w:ilvl w:val="0"/>
          <w:numId w:val="63"/>
        </w:numPr>
        <w:spacing w:line="276" w:lineRule="auto"/>
      </w:pPr>
      <w:r>
        <w:t>Platform gửi lên Mobile App bản tin chứa trạng thái thiết bị sau khi thực hiện điều khiển</w:t>
      </w:r>
    </w:p>
    <w:p w14:paraId="4F4395F7" w14:textId="77777777" w:rsidR="00D42474" w:rsidRDefault="00D42474" w:rsidP="006D59C2">
      <w:pPr>
        <w:spacing w:line="276" w:lineRule="auto"/>
      </w:pPr>
    </w:p>
    <w:p w14:paraId="7E8DA940" w14:textId="07DED78E" w:rsidR="00D42474" w:rsidRDefault="009F13B0" w:rsidP="006D59C2">
      <w:pPr>
        <w:pStyle w:val="ANSVHeadingLevel3"/>
        <w:numPr>
          <w:ilvl w:val="2"/>
          <w:numId w:val="6"/>
        </w:numPr>
        <w:spacing w:line="276" w:lineRule="auto"/>
      </w:pPr>
      <w:bookmarkStart w:id="55" w:name="_Toc44922335"/>
      <w:r>
        <w:lastRenderedPageBreak/>
        <w:t>Cập nhật dữ liệu từ thiết bị</w:t>
      </w:r>
      <w:bookmarkEnd w:id="55"/>
    </w:p>
    <w:p w14:paraId="0846F329" w14:textId="7A7FEF23" w:rsidR="009F13B0" w:rsidRDefault="0098363B" w:rsidP="006D59C2">
      <w:pPr>
        <w:spacing w:line="276" w:lineRule="auto"/>
        <w:jc w:val="center"/>
      </w:pPr>
      <w:r>
        <w:rPr>
          <w:noProof/>
        </w:rPr>
        <w:drawing>
          <wp:inline distT="0" distB="0" distL="0" distR="0" wp14:anchorId="190601A9" wp14:editId="22A08DF7">
            <wp:extent cx="6188710" cy="3482340"/>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482340"/>
                    </a:xfrm>
                    <a:prstGeom prst="rect">
                      <a:avLst/>
                    </a:prstGeom>
                  </pic:spPr>
                </pic:pic>
              </a:graphicData>
            </a:graphic>
          </wp:inline>
        </w:drawing>
      </w:r>
    </w:p>
    <w:p w14:paraId="7AB95724" w14:textId="1D75F197" w:rsidR="00F0308E" w:rsidRDefault="00F0308E" w:rsidP="006D59C2">
      <w:pPr>
        <w:pStyle w:val="ListParagraph"/>
        <w:numPr>
          <w:ilvl w:val="0"/>
          <w:numId w:val="64"/>
        </w:numPr>
        <w:spacing w:line="276" w:lineRule="auto"/>
      </w:pPr>
      <w:r>
        <w:t>Thiết bị gửi dữ liệu tới Gateway</w:t>
      </w:r>
    </w:p>
    <w:p w14:paraId="3B0695B5" w14:textId="672D9D40" w:rsidR="00692DA0" w:rsidRDefault="00692DA0" w:rsidP="006D59C2">
      <w:pPr>
        <w:pStyle w:val="ListParagraph"/>
        <w:numPr>
          <w:ilvl w:val="0"/>
          <w:numId w:val="64"/>
        </w:numPr>
        <w:spacing w:line="276" w:lineRule="auto"/>
      </w:pPr>
      <w:r>
        <w:t>Gateway tiếp nhận và xử lí dữ liệu từ thiết bị</w:t>
      </w:r>
    </w:p>
    <w:p w14:paraId="3023C447" w14:textId="6291496D" w:rsidR="00692DA0" w:rsidRDefault="00692DA0" w:rsidP="006D59C2">
      <w:pPr>
        <w:pStyle w:val="ListParagraph"/>
        <w:numPr>
          <w:ilvl w:val="0"/>
          <w:numId w:val="64"/>
        </w:numPr>
        <w:spacing w:line="276" w:lineRule="auto"/>
      </w:pPr>
      <w:r>
        <w:t>Gateway gửi lên Platform bản tin chứa dữ liệu của thiết bị</w:t>
      </w:r>
    </w:p>
    <w:p w14:paraId="7ABAD70D" w14:textId="7B98BEBE" w:rsidR="00692DA0" w:rsidRDefault="00692DA0" w:rsidP="006D59C2">
      <w:pPr>
        <w:pStyle w:val="ListParagraph"/>
        <w:numPr>
          <w:ilvl w:val="0"/>
          <w:numId w:val="64"/>
        </w:numPr>
        <w:spacing w:line="276" w:lineRule="auto"/>
      </w:pPr>
      <w:r>
        <w:t>Platform gửi lên Mobile App bản tin chứa dữ liệu của thiết bị</w:t>
      </w:r>
    </w:p>
    <w:p w14:paraId="489B4625" w14:textId="46998A8B" w:rsidR="009F13B0" w:rsidRDefault="00692DA0" w:rsidP="006D59C2">
      <w:pPr>
        <w:pStyle w:val="ANSVHeadingLevel3"/>
        <w:numPr>
          <w:ilvl w:val="2"/>
          <w:numId w:val="6"/>
        </w:numPr>
        <w:spacing w:line="276" w:lineRule="auto"/>
      </w:pPr>
      <w:bookmarkStart w:id="56" w:name="_Toc44922336"/>
      <w:r>
        <w:lastRenderedPageBreak/>
        <w:t>Yêu cầu dữ liệu từ thiết bị</w:t>
      </w:r>
      <w:bookmarkEnd w:id="56"/>
    </w:p>
    <w:p w14:paraId="1CD49563" w14:textId="2D678D19" w:rsidR="00692DA0" w:rsidRDefault="00692DA0" w:rsidP="006D59C2">
      <w:pPr>
        <w:spacing w:line="276" w:lineRule="auto"/>
        <w:jc w:val="center"/>
      </w:pPr>
      <w:r>
        <w:rPr>
          <w:noProof/>
        </w:rPr>
        <w:drawing>
          <wp:inline distT="0" distB="0" distL="0" distR="0" wp14:anchorId="429829EE" wp14:editId="2737A57E">
            <wp:extent cx="5244998" cy="3631028"/>
            <wp:effectExtent l="0" t="0" r="0" b="762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6198" cy="3631859"/>
                    </a:xfrm>
                    <a:prstGeom prst="rect">
                      <a:avLst/>
                    </a:prstGeom>
                  </pic:spPr>
                </pic:pic>
              </a:graphicData>
            </a:graphic>
          </wp:inline>
        </w:drawing>
      </w:r>
    </w:p>
    <w:p w14:paraId="2F234AF7" w14:textId="557EEEA1" w:rsidR="00802AB7" w:rsidRDefault="00802AB7" w:rsidP="006D59C2">
      <w:pPr>
        <w:pStyle w:val="ListParagraph"/>
        <w:numPr>
          <w:ilvl w:val="0"/>
          <w:numId w:val="65"/>
        </w:numPr>
        <w:spacing w:line="276" w:lineRule="auto"/>
      </w:pPr>
      <w:r>
        <w:t>Mobile App gửi tới Platform bản tin yêu cầu Gateway trả lại dữ liệu</w:t>
      </w:r>
    </w:p>
    <w:p w14:paraId="77FFB2AE" w14:textId="3F0B43F9" w:rsidR="00802AB7" w:rsidRDefault="00802AB7" w:rsidP="006D59C2">
      <w:pPr>
        <w:pStyle w:val="ListParagraph"/>
        <w:numPr>
          <w:ilvl w:val="0"/>
          <w:numId w:val="65"/>
        </w:numPr>
        <w:spacing w:line="276" w:lineRule="auto"/>
      </w:pPr>
      <w:r>
        <w:t>Platform gửi tới Gateway bản tin yêu cầu dữ liệu</w:t>
      </w:r>
    </w:p>
    <w:p w14:paraId="2776ABF5" w14:textId="77777777" w:rsidR="00802AB7" w:rsidRDefault="00802AB7" w:rsidP="006D59C2">
      <w:pPr>
        <w:pStyle w:val="ListParagraph"/>
        <w:numPr>
          <w:ilvl w:val="0"/>
          <w:numId w:val="65"/>
        </w:numPr>
        <w:spacing w:line="276" w:lineRule="auto"/>
      </w:pPr>
      <w:r>
        <w:t>Gateway gửi tới Platform bản tin phản hồi nhận yêu cầu thành công</w:t>
      </w:r>
    </w:p>
    <w:p w14:paraId="0EAF9B77" w14:textId="77777777" w:rsidR="00802AB7" w:rsidRDefault="00802AB7" w:rsidP="006D59C2">
      <w:pPr>
        <w:pStyle w:val="ListParagraph"/>
        <w:numPr>
          <w:ilvl w:val="0"/>
          <w:numId w:val="65"/>
        </w:numPr>
        <w:spacing w:line="276" w:lineRule="auto"/>
      </w:pPr>
      <w:r>
        <w:t>Platform gửi tới Mobile App bản tin phản hồi từ Gateway</w:t>
      </w:r>
    </w:p>
    <w:p w14:paraId="01EBE652" w14:textId="10BB1777" w:rsidR="00802AB7" w:rsidRDefault="00802AB7" w:rsidP="006D59C2">
      <w:pPr>
        <w:pStyle w:val="ListParagraph"/>
        <w:numPr>
          <w:ilvl w:val="0"/>
          <w:numId w:val="65"/>
        </w:numPr>
        <w:spacing w:line="276" w:lineRule="auto"/>
      </w:pPr>
      <w:r>
        <w:t>Gateway thực hiện xử lí và đóng gói dữ liệu</w:t>
      </w:r>
    </w:p>
    <w:p w14:paraId="51EF9335" w14:textId="552D85E8" w:rsidR="00802AB7" w:rsidRDefault="00802AB7" w:rsidP="006D59C2">
      <w:pPr>
        <w:pStyle w:val="ListParagraph"/>
        <w:numPr>
          <w:ilvl w:val="0"/>
          <w:numId w:val="65"/>
        </w:numPr>
        <w:spacing w:line="276" w:lineRule="auto"/>
      </w:pPr>
      <w:r>
        <w:t>Gateway gửi lên Platform bản tin chứa dữ liệu theo yêu cầu của Mobile App</w:t>
      </w:r>
    </w:p>
    <w:p w14:paraId="6EEF33AB" w14:textId="79E6A8C7" w:rsidR="00802AB7" w:rsidRDefault="00802AB7" w:rsidP="006D59C2">
      <w:pPr>
        <w:pStyle w:val="ListParagraph"/>
        <w:numPr>
          <w:ilvl w:val="0"/>
          <w:numId w:val="65"/>
        </w:numPr>
        <w:spacing w:line="276" w:lineRule="auto"/>
      </w:pPr>
      <w:r>
        <w:t>Platform gửi lên Mobile App bản tin chứa dữ liệu theo yêu cầu của Mobile App</w:t>
      </w:r>
    </w:p>
    <w:p w14:paraId="789CB6F2" w14:textId="77777777" w:rsidR="00802AB7" w:rsidRDefault="00802AB7" w:rsidP="006D59C2">
      <w:pPr>
        <w:spacing w:line="276" w:lineRule="auto"/>
      </w:pPr>
    </w:p>
    <w:p w14:paraId="35F9AE1E" w14:textId="55BB59E7" w:rsidR="00692DA0" w:rsidRDefault="00802AB7" w:rsidP="006D59C2">
      <w:pPr>
        <w:pStyle w:val="ANSVHeadingLevel3"/>
        <w:numPr>
          <w:ilvl w:val="2"/>
          <w:numId w:val="6"/>
        </w:numPr>
        <w:spacing w:line="276" w:lineRule="auto"/>
      </w:pPr>
      <w:bookmarkStart w:id="57" w:name="_Toc44922337"/>
      <w:r>
        <w:lastRenderedPageBreak/>
        <w:t>Yêu cầu cập nhật phần mềm</w:t>
      </w:r>
      <w:bookmarkEnd w:id="57"/>
    </w:p>
    <w:p w14:paraId="3B415DE1" w14:textId="7ECE3685" w:rsidR="00802AB7" w:rsidRDefault="00802AB7" w:rsidP="006D59C2">
      <w:pPr>
        <w:spacing w:line="276" w:lineRule="auto"/>
      </w:pPr>
      <w:r>
        <w:rPr>
          <w:noProof/>
        </w:rPr>
        <w:drawing>
          <wp:inline distT="0" distB="0" distL="0" distR="0" wp14:anchorId="480E9AD4" wp14:editId="7548D842">
            <wp:extent cx="5925312" cy="3259348"/>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2641" cy="3263380"/>
                    </a:xfrm>
                    <a:prstGeom prst="rect">
                      <a:avLst/>
                    </a:prstGeom>
                  </pic:spPr>
                </pic:pic>
              </a:graphicData>
            </a:graphic>
          </wp:inline>
        </w:drawing>
      </w:r>
    </w:p>
    <w:p w14:paraId="14EE4920" w14:textId="1FBB076A" w:rsidR="00802AB7" w:rsidRDefault="00802AB7" w:rsidP="006D59C2">
      <w:pPr>
        <w:pStyle w:val="ListParagraph"/>
        <w:numPr>
          <w:ilvl w:val="0"/>
          <w:numId w:val="66"/>
        </w:numPr>
        <w:spacing w:line="276" w:lineRule="auto"/>
      </w:pPr>
      <w:r>
        <w:t>Mobile App gửi tới Platform bản tin yêu cầu Gateway cập nhật phần mềm</w:t>
      </w:r>
    </w:p>
    <w:p w14:paraId="14780018" w14:textId="15439A90" w:rsidR="00802AB7" w:rsidRDefault="00802AB7" w:rsidP="006D59C2">
      <w:pPr>
        <w:pStyle w:val="ListParagraph"/>
        <w:numPr>
          <w:ilvl w:val="0"/>
          <w:numId w:val="66"/>
        </w:numPr>
        <w:spacing w:line="276" w:lineRule="auto"/>
      </w:pPr>
      <w:r>
        <w:t>Platform gửi tới Gateway bản tin yêu cập nhật phần mềm</w:t>
      </w:r>
    </w:p>
    <w:p w14:paraId="5AA86209" w14:textId="77777777" w:rsidR="00802AB7" w:rsidRDefault="00802AB7" w:rsidP="006D59C2">
      <w:pPr>
        <w:pStyle w:val="ListParagraph"/>
        <w:numPr>
          <w:ilvl w:val="0"/>
          <w:numId w:val="66"/>
        </w:numPr>
        <w:spacing w:line="276" w:lineRule="auto"/>
      </w:pPr>
      <w:r>
        <w:t>Gateway gửi tới Platform bản tin phản hồi nhận yêu cầu thành công</w:t>
      </w:r>
    </w:p>
    <w:p w14:paraId="08C5D624" w14:textId="77777777" w:rsidR="00802AB7" w:rsidRDefault="00802AB7" w:rsidP="006D59C2">
      <w:pPr>
        <w:pStyle w:val="ListParagraph"/>
        <w:numPr>
          <w:ilvl w:val="0"/>
          <w:numId w:val="66"/>
        </w:numPr>
        <w:spacing w:line="276" w:lineRule="auto"/>
      </w:pPr>
      <w:r>
        <w:t>Platform gửi tới Mobile App bản tin phản hồi từ Gateway</w:t>
      </w:r>
    </w:p>
    <w:p w14:paraId="28B4DD39" w14:textId="34437FF2" w:rsidR="00802AB7" w:rsidRDefault="00802AB7" w:rsidP="006D59C2">
      <w:pPr>
        <w:pStyle w:val="ListParagraph"/>
        <w:numPr>
          <w:ilvl w:val="0"/>
          <w:numId w:val="66"/>
        </w:numPr>
        <w:spacing w:line="276" w:lineRule="auto"/>
      </w:pPr>
      <w:r>
        <w:t>Gateway kiểm tra phiên bản phần mềm, kết nối lên Server để download phiên bản mới của phần mềm</w:t>
      </w:r>
    </w:p>
    <w:p w14:paraId="1C90299A" w14:textId="3CE71132" w:rsidR="00802AB7" w:rsidRDefault="00802AB7" w:rsidP="006D59C2">
      <w:pPr>
        <w:pStyle w:val="ListParagraph"/>
        <w:numPr>
          <w:ilvl w:val="0"/>
          <w:numId w:val="66"/>
        </w:numPr>
        <w:spacing w:line="276" w:lineRule="auto"/>
      </w:pPr>
      <w:r>
        <w:t>Gateway thực hiện nâng cấp phần mềm</w:t>
      </w:r>
    </w:p>
    <w:p w14:paraId="3D97ABC0" w14:textId="5F34E197" w:rsidR="00802AB7" w:rsidRDefault="00802AB7" w:rsidP="006D59C2">
      <w:pPr>
        <w:pStyle w:val="ListParagraph"/>
        <w:numPr>
          <w:ilvl w:val="0"/>
          <w:numId w:val="66"/>
        </w:numPr>
        <w:spacing w:line="276" w:lineRule="auto"/>
      </w:pPr>
      <w:r>
        <w:t>Gateway gửi lên Platform bản tin xác nhận cập nhật phần mềm thành công/thất bại</w:t>
      </w:r>
    </w:p>
    <w:p w14:paraId="7EA4A8A2" w14:textId="19E29E1A" w:rsidR="00802AB7" w:rsidRDefault="00802AB7" w:rsidP="006D59C2">
      <w:pPr>
        <w:pStyle w:val="ListParagraph"/>
        <w:numPr>
          <w:ilvl w:val="0"/>
          <w:numId w:val="66"/>
        </w:numPr>
        <w:spacing w:line="276" w:lineRule="auto"/>
      </w:pPr>
      <w:r>
        <w:t>Platform gửi lên Mobile App bản tin xác nhận Gateway cập nhật phầm mềm thành công/thất bại</w:t>
      </w:r>
    </w:p>
    <w:p w14:paraId="42061AAA" w14:textId="77777777" w:rsidR="00802AB7" w:rsidRDefault="00802AB7" w:rsidP="006D59C2">
      <w:pPr>
        <w:spacing w:line="276" w:lineRule="auto"/>
      </w:pPr>
    </w:p>
    <w:p w14:paraId="713258F9" w14:textId="77760D5A" w:rsidR="00D16B24" w:rsidRPr="00A775AC" w:rsidRDefault="00D16B24" w:rsidP="006D59C2">
      <w:pPr>
        <w:pStyle w:val="ANSVHeading2"/>
        <w:numPr>
          <w:ilvl w:val="1"/>
          <w:numId w:val="6"/>
        </w:numPr>
        <w:spacing w:line="276" w:lineRule="auto"/>
        <w:ind w:left="0" w:firstLine="0"/>
        <w:jc w:val="both"/>
        <w:rPr>
          <w:bCs w:val="0"/>
          <w:sz w:val="28"/>
          <w:lang w:val="fr-FR"/>
        </w:rPr>
      </w:pPr>
      <w:bookmarkStart w:id="58" w:name="_Toc44922338"/>
      <w:r w:rsidRPr="00A775AC">
        <w:rPr>
          <w:bCs w:val="0"/>
          <w:sz w:val="28"/>
          <w:lang w:val="fr-FR"/>
        </w:rPr>
        <w:t>Thiết kế dữ liệu</w:t>
      </w:r>
      <w:bookmarkEnd w:id="58"/>
    </w:p>
    <w:p w14:paraId="338C393A" w14:textId="057A4D2B" w:rsidR="00D16B24" w:rsidRPr="00A775AC" w:rsidRDefault="00D16B24" w:rsidP="006D59C2">
      <w:pPr>
        <w:pStyle w:val="ANSVHeadingLevel3"/>
        <w:numPr>
          <w:ilvl w:val="2"/>
          <w:numId w:val="6"/>
        </w:numPr>
        <w:spacing w:line="276" w:lineRule="auto"/>
      </w:pPr>
      <w:bookmarkStart w:id="59" w:name="_Toc44922339"/>
      <w:r w:rsidRPr="00A775AC">
        <w:t>Dữ liệu</w:t>
      </w:r>
      <w:bookmarkEnd w:id="59"/>
    </w:p>
    <w:p w14:paraId="257C27C9" w14:textId="77777777" w:rsidR="00D16B24" w:rsidRPr="00B414A0" w:rsidRDefault="00D16B24" w:rsidP="006D59C2">
      <w:pPr>
        <w:pStyle w:val="ANSVNormal1"/>
        <w:spacing w:line="276" w:lineRule="auto"/>
        <w:rPr>
          <w:rFonts w:ascii="Times New Roman" w:eastAsia="Times New Roman" w:hAnsi="Times New Roman" w:cs="Times New Roman"/>
          <w:noProof w:val="0"/>
          <w:sz w:val="26"/>
          <w:szCs w:val="26"/>
        </w:rPr>
      </w:pPr>
      <w:r w:rsidRPr="00B414A0">
        <w:rPr>
          <w:rFonts w:ascii="Times New Roman" w:eastAsia="Times New Roman" w:hAnsi="Times New Roman" w:cs="Times New Roman"/>
          <w:noProof w:val="0"/>
          <w:sz w:val="26"/>
          <w:szCs w:val="26"/>
        </w:rPr>
        <w:t>Các loại dữ liệu của IOT Gateway được phân loại như sau:</w:t>
      </w:r>
    </w:p>
    <w:p w14:paraId="270F08F6" w14:textId="77777777" w:rsidR="00D16B24" w:rsidRPr="00B414A0" w:rsidRDefault="00D16B24" w:rsidP="006D59C2">
      <w:pPr>
        <w:pStyle w:val="ANSVNormal1"/>
        <w:numPr>
          <w:ilvl w:val="0"/>
          <w:numId w:val="9"/>
        </w:numPr>
        <w:spacing w:line="276" w:lineRule="auto"/>
        <w:rPr>
          <w:rFonts w:ascii="Times New Roman" w:eastAsia="Times New Roman" w:hAnsi="Times New Roman" w:cs="Times New Roman"/>
          <w:noProof w:val="0"/>
          <w:sz w:val="26"/>
          <w:szCs w:val="26"/>
        </w:rPr>
      </w:pPr>
      <w:r w:rsidRPr="00B414A0">
        <w:rPr>
          <w:rFonts w:ascii="Times New Roman" w:eastAsia="Times New Roman" w:hAnsi="Times New Roman" w:cs="Times New Roman"/>
          <w:noProof w:val="0"/>
          <w:sz w:val="26"/>
          <w:szCs w:val="26"/>
        </w:rPr>
        <w:t>Dữ liệu ít ràng buộc nửa cấu trúc, mức độ cập nhập thường xuyên</w:t>
      </w:r>
    </w:p>
    <w:p w14:paraId="06D78F07" w14:textId="77777777" w:rsidR="00D16B24" w:rsidRPr="00B414A0" w:rsidRDefault="00D16B24" w:rsidP="006D59C2">
      <w:pPr>
        <w:pStyle w:val="ANSVNormal1"/>
        <w:numPr>
          <w:ilvl w:val="0"/>
          <w:numId w:val="10"/>
        </w:numPr>
        <w:spacing w:line="276" w:lineRule="auto"/>
        <w:rPr>
          <w:rFonts w:ascii="Times New Roman" w:eastAsia="Times New Roman" w:hAnsi="Times New Roman" w:cs="Times New Roman"/>
          <w:noProof w:val="0"/>
          <w:sz w:val="26"/>
          <w:szCs w:val="26"/>
        </w:rPr>
      </w:pPr>
      <w:r w:rsidRPr="00B414A0">
        <w:rPr>
          <w:rFonts w:ascii="Times New Roman" w:eastAsia="Times New Roman" w:hAnsi="Times New Roman" w:cs="Times New Roman"/>
          <w:noProof w:val="0"/>
          <w:sz w:val="26"/>
          <w:szCs w:val="26"/>
        </w:rPr>
        <w:t>Các resource liên quan đến điều khiển, cấu hình thiết bị.</w:t>
      </w:r>
    </w:p>
    <w:p w14:paraId="1696A1DD" w14:textId="77777777" w:rsidR="00D16B24" w:rsidRPr="00B414A0" w:rsidRDefault="00D16B24" w:rsidP="006D59C2">
      <w:pPr>
        <w:pStyle w:val="ANSVNormal1"/>
        <w:numPr>
          <w:ilvl w:val="0"/>
          <w:numId w:val="9"/>
        </w:numPr>
        <w:spacing w:line="276" w:lineRule="auto"/>
        <w:rPr>
          <w:rFonts w:ascii="Times New Roman" w:eastAsia="Times New Roman" w:hAnsi="Times New Roman" w:cs="Times New Roman"/>
          <w:noProof w:val="0"/>
          <w:sz w:val="26"/>
          <w:szCs w:val="26"/>
        </w:rPr>
      </w:pPr>
      <w:r w:rsidRPr="00B414A0">
        <w:rPr>
          <w:rFonts w:ascii="Times New Roman" w:eastAsia="Times New Roman" w:hAnsi="Times New Roman" w:cs="Times New Roman"/>
          <w:noProof w:val="0"/>
          <w:sz w:val="26"/>
          <w:szCs w:val="26"/>
        </w:rPr>
        <w:t>Dữ liệu thời gian thực: các dữ liệu đo lường của thiết bị gửi lên. Theo thời gian lượng dữ liệu này sẽ trờ lên rất lớn và chủ yếu phục vụ cho mục đích phân tích, tổng hợp dữ liệu.</w:t>
      </w:r>
    </w:p>
    <w:p w14:paraId="2BCC561B" w14:textId="77777777" w:rsidR="00D16B24" w:rsidRPr="00B414A0" w:rsidRDefault="00D16B24" w:rsidP="006D59C2">
      <w:pPr>
        <w:pStyle w:val="ANSVNormal1"/>
        <w:numPr>
          <w:ilvl w:val="0"/>
          <w:numId w:val="9"/>
        </w:numPr>
        <w:spacing w:line="276" w:lineRule="auto"/>
        <w:rPr>
          <w:rFonts w:ascii="Times New Roman" w:eastAsia="Times New Roman" w:hAnsi="Times New Roman" w:cs="Times New Roman"/>
          <w:noProof w:val="0"/>
          <w:sz w:val="26"/>
          <w:szCs w:val="26"/>
        </w:rPr>
      </w:pPr>
      <w:r w:rsidRPr="00B414A0">
        <w:rPr>
          <w:rFonts w:ascii="Times New Roman" w:eastAsia="Times New Roman" w:hAnsi="Times New Roman" w:cs="Times New Roman"/>
          <w:noProof w:val="0"/>
          <w:sz w:val="26"/>
          <w:szCs w:val="26"/>
        </w:rPr>
        <w:lastRenderedPageBreak/>
        <w:t>Dữ liệu tạm thời, cần truy xuất nhanh để hạn chế thời gian xử lý.</w:t>
      </w:r>
    </w:p>
    <w:p w14:paraId="529C3160" w14:textId="77777777" w:rsidR="00035A0A" w:rsidRPr="00A775AC" w:rsidRDefault="00035A0A" w:rsidP="006D59C2">
      <w:pPr>
        <w:pStyle w:val="ANSVHeadingLevel3"/>
        <w:numPr>
          <w:ilvl w:val="2"/>
          <w:numId w:val="6"/>
        </w:numPr>
        <w:spacing w:line="276" w:lineRule="auto"/>
      </w:pPr>
      <w:bookmarkStart w:id="60" w:name="_Toc44922340"/>
      <w:r w:rsidRPr="00A775AC">
        <w:t>Lựa chọn giải pháp</w:t>
      </w:r>
      <w:bookmarkEnd w:id="60"/>
    </w:p>
    <w:p w14:paraId="4D1F1EEB" w14:textId="77777777" w:rsidR="00035A0A" w:rsidRPr="00B414A0" w:rsidRDefault="00035A0A" w:rsidP="006D59C2">
      <w:pPr>
        <w:pStyle w:val="ANSVNormal1"/>
        <w:spacing w:line="276" w:lineRule="auto"/>
        <w:ind w:firstLine="720"/>
        <w:rPr>
          <w:rFonts w:ascii="Times New Roman" w:hAnsi="Times New Roman" w:cs="Times New Roman"/>
          <w:sz w:val="26"/>
          <w:szCs w:val="26"/>
        </w:rPr>
      </w:pPr>
      <w:r w:rsidRPr="00B414A0">
        <w:rPr>
          <w:rFonts w:ascii="Times New Roman" w:hAnsi="Times New Roman" w:cs="Times New Roman"/>
          <w:sz w:val="26"/>
          <w:szCs w:val="26"/>
        </w:rPr>
        <w:t xml:space="preserve">Trong việc lưu trữ dữ liệu cho các thiết bị và hệ thống nói chung thì có 2 phương thức là Hệ cơ sở dữ liệu quan hệ (RDBMS) và Hệ cơ sở dữ liệu phi quan hệ (Non-RDBMS). Với Hệ cơ sở dữ liệu quan hệ, ta có các DBMS như </w:t>
      </w:r>
      <w:r w:rsidRPr="00B414A0">
        <w:rPr>
          <w:rFonts w:ascii="Times New Roman" w:hAnsi="Times New Roman" w:cs="Times New Roman"/>
          <w:color w:val="000000"/>
          <w:sz w:val="26"/>
          <w:szCs w:val="26"/>
          <w:shd w:val="clear" w:color="auto" w:fill="FFFFFF"/>
        </w:rPr>
        <w:t xml:space="preserve">MySQL, Oracle, MS Access, Sybase, Informix, Postgres và SQL Server. Với Hệ cơ sở dữ liệu phi quan hệ, </w:t>
      </w:r>
      <w:r w:rsidRPr="00B414A0">
        <w:rPr>
          <w:rFonts w:ascii="Times New Roman" w:hAnsi="Times New Roman" w:cs="Times New Roman"/>
          <w:sz w:val="26"/>
          <w:szCs w:val="26"/>
        </w:rPr>
        <w:t>ta có các hệ tiêu biểu như Mongo DB, DynamoDB, Cassandra…</w:t>
      </w:r>
    </w:p>
    <w:p w14:paraId="3DF1FE8E" w14:textId="77777777" w:rsidR="00035A0A" w:rsidRPr="00B414A0" w:rsidRDefault="00035A0A" w:rsidP="006D59C2">
      <w:pPr>
        <w:pStyle w:val="ANSVNormal1"/>
        <w:spacing w:line="276" w:lineRule="auto"/>
        <w:ind w:firstLine="720"/>
        <w:rPr>
          <w:rFonts w:ascii="Times New Roman" w:hAnsi="Times New Roman" w:cs="Times New Roman"/>
          <w:sz w:val="26"/>
          <w:szCs w:val="26"/>
        </w:rPr>
      </w:pPr>
      <w:r w:rsidRPr="00B414A0">
        <w:rPr>
          <w:rFonts w:ascii="Times New Roman" w:hAnsi="Times New Roman" w:cs="Times New Roman"/>
          <w:sz w:val="26"/>
          <w:szCs w:val="26"/>
        </w:rPr>
        <w:t>Với mỗi Hệ cơ sở dữ liệu thì sẽ có các ưu, nhược điểm riêng. Trong một hệ thống có thể lựa chọn nhiều Hệ cơ sở dữ liệu để lưu trữ, quản lý dữ liệu. Việc lựa chọn Hệ cơ sở dữ liệu phù hợp với khối lượng công việc tối ưu, mô hình dữ liệu, quy mô hệ thống, yêu cầu về tốc độ truy xuất và tài nguyên hệ thống cho phép.</w:t>
      </w:r>
    </w:p>
    <w:p w14:paraId="07BF579E"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Dưới đây là Bảng so sánh giữa Hệ cơ sở dữ liệu quan hệ và Hệ cơ sở dữ liệu phi quan hệ.</w:t>
      </w:r>
    </w:p>
    <w:tbl>
      <w:tblPr>
        <w:tblStyle w:val="TableGrid"/>
        <w:tblW w:w="0" w:type="auto"/>
        <w:tblLook w:val="04A0" w:firstRow="1" w:lastRow="0" w:firstColumn="1" w:lastColumn="0" w:noHBand="0" w:noVBand="1"/>
      </w:tblPr>
      <w:tblGrid>
        <w:gridCol w:w="2065"/>
        <w:gridCol w:w="4050"/>
        <w:gridCol w:w="3621"/>
      </w:tblGrid>
      <w:tr w:rsidR="00035A0A" w:rsidRPr="00B414A0" w14:paraId="5BC316D4" w14:textId="77777777" w:rsidTr="00A775AC">
        <w:tc>
          <w:tcPr>
            <w:tcW w:w="2065" w:type="dxa"/>
          </w:tcPr>
          <w:p w14:paraId="52910D8E" w14:textId="77777777" w:rsidR="00035A0A" w:rsidRPr="00B414A0" w:rsidRDefault="00035A0A" w:rsidP="006D59C2">
            <w:pPr>
              <w:pStyle w:val="ANSVNormal1"/>
              <w:spacing w:line="276" w:lineRule="auto"/>
              <w:jc w:val="left"/>
              <w:rPr>
                <w:rFonts w:ascii="Times New Roman" w:hAnsi="Times New Roman" w:cs="Times New Roman"/>
                <w:sz w:val="26"/>
                <w:szCs w:val="26"/>
              </w:rPr>
            </w:pPr>
          </w:p>
        </w:tc>
        <w:tc>
          <w:tcPr>
            <w:tcW w:w="4050" w:type="dxa"/>
          </w:tcPr>
          <w:p w14:paraId="21C1F387" w14:textId="77777777" w:rsidR="00035A0A" w:rsidRPr="00B414A0" w:rsidRDefault="00035A0A" w:rsidP="006D59C2">
            <w:pPr>
              <w:pStyle w:val="ANSVNormal1"/>
              <w:spacing w:line="276" w:lineRule="auto"/>
              <w:jc w:val="center"/>
              <w:rPr>
                <w:rFonts w:ascii="Times New Roman" w:hAnsi="Times New Roman" w:cs="Times New Roman"/>
                <w:b/>
                <w:sz w:val="26"/>
                <w:szCs w:val="26"/>
              </w:rPr>
            </w:pPr>
            <w:r w:rsidRPr="00B414A0">
              <w:rPr>
                <w:rFonts w:ascii="Times New Roman" w:hAnsi="Times New Roman" w:cs="Times New Roman"/>
                <w:b/>
                <w:sz w:val="26"/>
                <w:szCs w:val="26"/>
              </w:rPr>
              <w:t>Cơ sở dữ liệu quan hệ (RDBMS)</w:t>
            </w:r>
          </w:p>
        </w:tc>
        <w:tc>
          <w:tcPr>
            <w:tcW w:w="3621" w:type="dxa"/>
          </w:tcPr>
          <w:p w14:paraId="28A84DF2" w14:textId="77777777" w:rsidR="00035A0A" w:rsidRPr="00B414A0" w:rsidRDefault="00035A0A" w:rsidP="006D59C2">
            <w:pPr>
              <w:pStyle w:val="ANSVNormal1"/>
              <w:spacing w:line="276" w:lineRule="auto"/>
              <w:jc w:val="center"/>
              <w:rPr>
                <w:rFonts w:ascii="Times New Roman" w:hAnsi="Times New Roman" w:cs="Times New Roman"/>
                <w:b/>
                <w:sz w:val="26"/>
                <w:szCs w:val="26"/>
              </w:rPr>
            </w:pPr>
            <w:r w:rsidRPr="00B414A0">
              <w:rPr>
                <w:rFonts w:ascii="Times New Roman" w:hAnsi="Times New Roman" w:cs="Times New Roman"/>
                <w:b/>
                <w:sz w:val="26"/>
                <w:szCs w:val="26"/>
              </w:rPr>
              <w:t>Cơ sở dữ liệu phi quan hệ (Non-RDBMS)</w:t>
            </w:r>
          </w:p>
        </w:tc>
      </w:tr>
      <w:tr w:rsidR="00035A0A" w:rsidRPr="00B414A0" w14:paraId="600260A2" w14:textId="77777777" w:rsidTr="00A775AC">
        <w:tc>
          <w:tcPr>
            <w:tcW w:w="2065" w:type="dxa"/>
          </w:tcPr>
          <w:p w14:paraId="664F9BA7" w14:textId="77777777" w:rsidR="00035A0A" w:rsidRPr="00B414A0" w:rsidRDefault="00035A0A" w:rsidP="006D59C2">
            <w:pPr>
              <w:pStyle w:val="ANSVNormal1"/>
              <w:spacing w:line="276" w:lineRule="auto"/>
              <w:jc w:val="left"/>
              <w:rPr>
                <w:rFonts w:ascii="Times New Roman" w:hAnsi="Times New Roman" w:cs="Times New Roman"/>
                <w:b/>
                <w:sz w:val="26"/>
                <w:szCs w:val="26"/>
              </w:rPr>
            </w:pPr>
            <w:r w:rsidRPr="00B414A0">
              <w:rPr>
                <w:rFonts w:ascii="Times New Roman" w:hAnsi="Times New Roman" w:cs="Times New Roman"/>
                <w:b/>
                <w:sz w:val="26"/>
                <w:szCs w:val="26"/>
              </w:rPr>
              <w:t>Khối lượng công việc tối ưu</w:t>
            </w:r>
          </w:p>
        </w:tc>
        <w:tc>
          <w:tcPr>
            <w:tcW w:w="4050" w:type="dxa"/>
          </w:tcPr>
          <w:p w14:paraId="1713514D"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Cơ sở dữ liệu quan hệ được thiết kế dành cho các ứng dụng xử lý, truy xuất dữ liệu trực tuyến (OLTP) trong hệ thống đòi hỏi có độ ổn định cao và thích hợp để xử lí phân tích trực tuyến (OLAP).</w:t>
            </w:r>
          </w:p>
        </w:tc>
        <w:tc>
          <w:tcPr>
            <w:tcW w:w="3621" w:type="dxa"/>
          </w:tcPr>
          <w:p w14:paraId="5B22C592"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Các cơ sở dữ liệu NoSQL được thiết kế cho OLTP cho một số mẫu truy cập dữ liệu, bao gồm các ứng dụng có độ trễ thấp. Cơ sở dữ liệu tìm kiếm NoSQL được thiết kế để phục vụ phân tích dữ liệu có cấu trúc chưa hoàn chỉnh. </w:t>
            </w:r>
          </w:p>
        </w:tc>
      </w:tr>
      <w:tr w:rsidR="00035A0A" w:rsidRPr="00B414A0" w14:paraId="1F64D19A" w14:textId="77777777" w:rsidTr="00A775AC">
        <w:tc>
          <w:tcPr>
            <w:tcW w:w="2065" w:type="dxa"/>
          </w:tcPr>
          <w:p w14:paraId="56420496" w14:textId="77777777" w:rsidR="00035A0A" w:rsidRPr="00B414A0" w:rsidRDefault="00035A0A" w:rsidP="006D59C2">
            <w:pPr>
              <w:pStyle w:val="ANSVNormal1"/>
              <w:spacing w:line="276" w:lineRule="auto"/>
              <w:jc w:val="left"/>
              <w:rPr>
                <w:rFonts w:ascii="Times New Roman" w:hAnsi="Times New Roman" w:cs="Times New Roman"/>
                <w:b/>
                <w:sz w:val="26"/>
                <w:szCs w:val="26"/>
              </w:rPr>
            </w:pPr>
            <w:r w:rsidRPr="00B414A0">
              <w:rPr>
                <w:rFonts w:ascii="Times New Roman" w:hAnsi="Times New Roman" w:cs="Times New Roman"/>
                <w:b/>
                <w:sz w:val="26"/>
                <w:szCs w:val="26"/>
              </w:rPr>
              <w:t>Mô hình dữ liệu</w:t>
            </w:r>
          </w:p>
        </w:tc>
        <w:tc>
          <w:tcPr>
            <w:tcW w:w="4050" w:type="dxa"/>
          </w:tcPr>
          <w:p w14:paraId="3DB6D140"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Mô hình quan hệ chuẩn hóa dữ liệu vào bảng được hình thành từ hàng và cột. Sơ đồ quy định rõ ràng mối quan hệ giữa bảng, hàng, cột, chỉ mục và các thành tố cơ sở dữ liệu khác. Cơ sở dữ liệu sẽ thực thi tính toàn vẹn tham chiếu trong mối quan hệ giữa các bảng.</w:t>
            </w:r>
          </w:p>
        </w:tc>
        <w:tc>
          <w:tcPr>
            <w:tcW w:w="3621" w:type="dxa"/>
          </w:tcPr>
          <w:p w14:paraId="2986472A"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Cơ sở dữ liệu NoSQL cung cấp nhiều mô hình dữ liệu đa dạng dạng key – value, collection, document thay vì bảng, hàng trong SQL.</w:t>
            </w:r>
          </w:p>
        </w:tc>
      </w:tr>
      <w:tr w:rsidR="00035A0A" w:rsidRPr="00B414A0" w14:paraId="2BE70A3F" w14:textId="77777777" w:rsidTr="00A775AC">
        <w:tc>
          <w:tcPr>
            <w:tcW w:w="2065" w:type="dxa"/>
          </w:tcPr>
          <w:p w14:paraId="79C9D563" w14:textId="77777777" w:rsidR="00035A0A" w:rsidRPr="00B414A0" w:rsidRDefault="00035A0A" w:rsidP="006D59C2">
            <w:pPr>
              <w:pStyle w:val="ANSVNormal1"/>
              <w:spacing w:line="276" w:lineRule="auto"/>
              <w:jc w:val="left"/>
              <w:rPr>
                <w:rFonts w:ascii="Times New Roman" w:hAnsi="Times New Roman" w:cs="Times New Roman"/>
                <w:b/>
                <w:sz w:val="26"/>
                <w:szCs w:val="26"/>
              </w:rPr>
            </w:pPr>
            <w:r w:rsidRPr="00B414A0">
              <w:rPr>
                <w:rFonts w:ascii="Times New Roman" w:hAnsi="Times New Roman" w:cs="Times New Roman"/>
                <w:b/>
                <w:sz w:val="26"/>
                <w:szCs w:val="26"/>
              </w:rPr>
              <w:t>Thuộc tính ACID</w:t>
            </w:r>
          </w:p>
        </w:tc>
        <w:tc>
          <w:tcPr>
            <w:tcW w:w="4050" w:type="dxa"/>
          </w:tcPr>
          <w:p w14:paraId="4F0C2C01"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Cơ sở dữ liệu quan hệ có các thuộc tính mang tính nguyên tố, nhất quán, tách biệt và bền vững (ACID):</w:t>
            </w:r>
          </w:p>
          <w:p w14:paraId="2100F1B7"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 xml:space="preserve">- Tính nguyên tố: đòi hỏi các quá trình truy xuất dữ liệu phải được thực </w:t>
            </w:r>
            <w:r w:rsidRPr="00B414A0">
              <w:rPr>
                <w:rFonts w:ascii="Times New Roman" w:hAnsi="Times New Roman" w:cs="Times New Roman"/>
                <w:sz w:val="26"/>
                <w:szCs w:val="26"/>
              </w:rPr>
              <w:lastRenderedPageBreak/>
              <w:t>thi đầy đủ hoặc hoàn toàn không thực hiện.</w:t>
            </w:r>
          </w:p>
          <w:p w14:paraId="3C45BAAB"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 Tính nhất quán: đòi hỏi rằng các quá trình truy xuất dữ liệu được thực hiện, dữ liệu phải nhất quán với sơ đồ cơ sở dữ liệu.</w:t>
            </w:r>
          </w:p>
          <w:p w14:paraId="5A170D02"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 Tính tách biệt: đòi hỏi rằng các quá trình truy xuất dữ liệu diễn ra đồng thời phải được thực thi tách biệt với nhau.</w:t>
            </w:r>
          </w:p>
          <w:p w14:paraId="415AEC3B"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 Tính bền vững: đòi hỏi phải có khả năng phục hồi từ tình trạng hư hỏng hệ thống hoặc mất điện đột ngột về trạng thái đã biết cuối cùng.</w:t>
            </w:r>
          </w:p>
        </w:tc>
        <w:tc>
          <w:tcPr>
            <w:tcW w:w="3621" w:type="dxa"/>
          </w:tcPr>
          <w:p w14:paraId="5825597E"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lastRenderedPageBreak/>
              <w:t xml:space="preserve">Cơ sở dữ liệu NoSQL thường phải đánh đổi bằng cách nới lỏng một số thuộc tính ACID này của cơ sở dữ liệu quan hệ để có mô hình dữ liệu linh hoạt hơn có khả năng thay đổi quy mô theo chiều </w:t>
            </w:r>
            <w:r w:rsidRPr="00B414A0">
              <w:rPr>
                <w:rFonts w:ascii="Times New Roman" w:hAnsi="Times New Roman" w:cs="Times New Roman"/>
                <w:sz w:val="26"/>
                <w:szCs w:val="26"/>
              </w:rPr>
              <w:lastRenderedPageBreak/>
              <w:t>ngang. Việc này biến các cơ sở dữ liệu NoSQL thành lựa chọn tuyệt vời cho các trường hợp sử dụng cần thông lượng cao, độ trễ thấp cần thay đổi quy mô theo chiều ngang để tăng khả năng mở rộng dữ liệu.</w:t>
            </w:r>
          </w:p>
        </w:tc>
      </w:tr>
      <w:tr w:rsidR="00035A0A" w:rsidRPr="00B414A0" w14:paraId="56608782" w14:textId="77777777" w:rsidTr="00A775AC">
        <w:tc>
          <w:tcPr>
            <w:tcW w:w="2065" w:type="dxa"/>
          </w:tcPr>
          <w:p w14:paraId="5980D3B3" w14:textId="77777777" w:rsidR="00035A0A" w:rsidRPr="00B414A0" w:rsidRDefault="00035A0A" w:rsidP="006D59C2">
            <w:pPr>
              <w:pStyle w:val="ANSVNormal1"/>
              <w:spacing w:line="276" w:lineRule="auto"/>
              <w:jc w:val="left"/>
              <w:rPr>
                <w:rFonts w:ascii="Times New Roman" w:hAnsi="Times New Roman" w:cs="Times New Roman"/>
                <w:b/>
                <w:sz w:val="26"/>
                <w:szCs w:val="26"/>
              </w:rPr>
            </w:pPr>
            <w:r w:rsidRPr="00B414A0">
              <w:rPr>
                <w:rFonts w:ascii="Times New Roman" w:hAnsi="Times New Roman" w:cs="Times New Roman"/>
                <w:b/>
                <w:sz w:val="26"/>
                <w:szCs w:val="26"/>
              </w:rPr>
              <w:lastRenderedPageBreak/>
              <w:t>Hiệu năng</w:t>
            </w:r>
          </w:p>
        </w:tc>
        <w:tc>
          <w:tcPr>
            <w:tcW w:w="4050" w:type="dxa"/>
          </w:tcPr>
          <w:p w14:paraId="3E465870"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Hiệu năng thường phụ thuộc vào hệ thống lưu trữ (server). Thông thường, việc tối ưu hóa các truy vấn, chỉ mục và cấu trúc bảng bắt buộc phải được thực hiện để đạt mức hiệu năng tối đa.</w:t>
            </w:r>
          </w:p>
        </w:tc>
        <w:tc>
          <w:tcPr>
            <w:tcW w:w="3621" w:type="dxa"/>
          </w:tcPr>
          <w:p w14:paraId="2BBB956F"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Hiệu năng phụ thuộc quy mô dữ liệu, độ trễ mạng và ứng dụng đưa ra lệnh gọi đến dữ liệu đó.</w:t>
            </w:r>
          </w:p>
        </w:tc>
      </w:tr>
      <w:tr w:rsidR="00035A0A" w:rsidRPr="00B414A0" w14:paraId="331D6259" w14:textId="77777777" w:rsidTr="00A775AC">
        <w:tc>
          <w:tcPr>
            <w:tcW w:w="2065" w:type="dxa"/>
          </w:tcPr>
          <w:p w14:paraId="503B6B4E" w14:textId="77777777" w:rsidR="00035A0A" w:rsidRPr="00B414A0" w:rsidRDefault="00035A0A" w:rsidP="006D59C2">
            <w:pPr>
              <w:pStyle w:val="ANSVNormal1"/>
              <w:spacing w:line="276" w:lineRule="auto"/>
              <w:jc w:val="left"/>
              <w:rPr>
                <w:rFonts w:ascii="Times New Roman" w:hAnsi="Times New Roman" w:cs="Times New Roman"/>
                <w:b/>
                <w:sz w:val="26"/>
                <w:szCs w:val="26"/>
              </w:rPr>
            </w:pPr>
            <w:r w:rsidRPr="00B414A0">
              <w:rPr>
                <w:rFonts w:ascii="Times New Roman" w:hAnsi="Times New Roman" w:cs="Times New Roman"/>
                <w:b/>
                <w:sz w:val="26"/>
                <w:szCs w:val="26"/>
              </w:rPr>
              <w:t>Quy mô</w:t>
            </w:r>
          </w:p>
        </w:tc>
        <w:tc>
          <w:tcPr>
            <w:tcW w:w="4050" w:type="dxa"/>
          </w:tcPr>
          <w:p w14:paraId="12906A74"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Cơ sở dữ liệu quan hệ thường tăng quy mô bằng cách tăng năng lực điện toán của phần cứng hoặc tăng quy mô bằng cách thêm bản sao của khối lượng công việc chỉ đọc.</w:t>
            </w:r>
          </w:p>
        </w:tc>
        <w:tc>
          <w:tcPr>
            <w:tcW w:w="3621" w:type="dxa"/>
          </w:tcPr>
          <w:p w14:paraId="495092D2"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Cơ sở dữ liệu NoSQL thường có tính phân mảnh cao do các mẫu truy cập dạng key-value, có khả năng mở rộng gần như không giới hạn.</w:t>
            </w:r>
          </w:p>
        </w:tc>
      </w:tr>
      <w:tr w:rsidR="00035A0A" w:rsidRPr="00B414A0" w14:paraId="7E23A043" w14:textId="77777777" w:rsidTr="00A775AC">
        <w:tc>
          <w:tcPr>
            <w:tcW w:w="2065" w:type="dxa"/>
          </w:tcPr>
          <w:p w14:paraId="0952C4EE" w14:textId="77777777" w:rsidR="00035A0A" w:rsidRPr="00B414A0" w:rsidRDefault="00035A0A" w:rsidP="006D59C2">
            <w:pPr>
              <w:pStyle w:val="ANSVNormal1"/>
              <w:spacing w:line="276" w:lineRule="auto"/>
              <w:jc w:val="left"/>
              <w:rPr>
                <w:rFonts w:ascii="Times New Roman" w:hAnsi="Times New Roman" w:cs="Times New Roman"/>
                <w:b/>
                <w:sz w:val="26"/>
                <w:szCs w:val="26"/>
              </w:rPr>
            </w:pPr>
            <w:r w:rsidRPr="00B414A0">
              <w:rPr>
                <w:rFonts w:ascii="Times New Roman" w:hAnsi="Times New Roman" w:cs="Times New Roman"/>
                <w:b/>
                <w:sz w:val="26"/>
                <w:szCs w:val="26"/>
              </w:rPr>
              <w:t>API</w:t>
            </w:r>
          </w:p>
        </w:tc>
        <w:tc>
          <w:tcPr>
            <w:tcW w:w="4050" w:type="dxa"/>
          </w:tcPr>
          <w:p w14:paraId="475994B5"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Yêu cầu lưu trữ và truy xuất dữ liệu được sử dụng với ngôn ngữ truy vấn có cấu trúc (SQL). Các truy vấn này được phân tích và thực thi bởi cơ sở dữ liệu quan hệ.</w:t>
            </w:r>
          </w:p>
        </w:tc>
        <w:tc>
          <w:tcPr>
            <w:tcW w:w="3621" w:type="dxa"/>
          </w:tcPr>
          <w:p w14:paraId="52AAD113"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API cho phép các nhà phát triển ứng dụng dễ dàng lưu trữ và truy xuất cấu trúc dữ liệu theo cấu trúc key – value của JSON.</w:t>
            </w:r>
          </w:p>
        </w:tc>
      </w:tr>
    </w:tbl>
    <w:p w14:paraId="37C82CCA" w14:textId="77777777" w:rsidR="00035A0A" w:rsidRPr="00B414A0" w:rsidRDefault="00035A0A" w:rsidP="006D59C2">
      <w:pPr>
        <w:pStyle w:val="ANSVNormal1"/>
        <w:spacing w:line="276" w:lineRule="auto"/>
        <w:rPr>
          <w:rFonts w:ascii="Times New Roman" w:hAnsi="Times New Roman" w:cs="Times New Roman"/>
          <w:sz w:val="26"/>
          <w:szCs w:val="26"/>
        </w:rPr>
      </w:pPr>
    </w:p>
    <w:p w14:paraId="156B245E" w14:textId="77777777" w:rsidR="00035A0A" w:rsidRPr="00B414A0" w:rsidRDefault="00035A0A" w:rsidP="006D59C2">
      <w:pPr>
        <w:pStyle w:val="ANSVNormal1"/>
        <w:spacing w:line="276" w:lineRule="auto"/>
        <w:rPr>
          <w:rFonts w:ascii="Times New Roman" w:hAnsi="Times New Roman" w:cs="Times New Roman"/>
          <w:sz w:val="26"/>
          <w:szCs w:val="26"/>
        </w:rPr>
      </w:pPr>
      <w:r w:rsidRPr="00B414A0">
        <w:rPr>
          <w:rFonts w:ascii="Times New Roman" w:hAnsi="Times New Roman" w:cs="Times New Roman"/>
          <w:sz w:val="26"/>
          <w:szCs w:val="26"/>
        </w:rPr>
        <w:t>Với yêu cầu về các loại dữ liệu cần lưu trữ, truy xuất và tài nguyên phần cứng hạn chế của Gateway, ta lựa chọn MongoDB phiên bản lightweight để quản trị dữ liệu.</w:t>
      </w:r>
    </w:p>
    <w:p w14:paraId="4A5EDB9A" w14:textId="740E3F21" w:rsidR="00035A0A" w:rsidRPr="00B414A0" w:rsidRDefault="00035A0A" w:rsidP="006D59C2">
      <w:pPr>
        <w:pStyle w:val="ANSVNormal1"/>
        <w:spacing w:line="276" w:lineRule="auto"/>
        <w:rPr>
          <w:rFonts w:ascii="Times New Roman" w:hAnsi="Times New Roman" w:cs="Times New Roman"/>
          <w:b/>
          <w:sz w:val="26"/>
          <w:szCs w:val="26"/>
        </w:rPr>
      </w:pPr>
      <w:r w:rsidRPr="00B414A0">
        <w:rPr>
          <w:rFonts w:ascii="Times New Roman" w:hAnsi="Times New Roman" w:cs="Times New Roman"/>
          <w:b/>
          <w:sz w:val="26"/>
          <w:szCs w:val="26"/>
        </w:rPr>
        <w:t xml:space="preserve">Ưu điểm của MongoDB: </w:t>
      </w:r>
    </w:p>
    <w:p w14:paraId="341B784A" w14:textId="77777777" w:rsidR="00035A0A" w:rsidRPr="00B414A0" w:rsidRDefault="00035A0A" w:rsidP="006D59C2">
      <w:pPr>
        <w:numPr>
          <w:ilvl w:val="0"/>
          <w:numId w:val="55"/>
        </w:numPr>
        <w:shd w:val="clear" w:color="auto" w:fill="FFFFFF"/>
        <w:overflowPunct/>
        <w:autoSpaceDE/>
        <w:autoSpaceDN/>
        <w:adjustRightInd/>
        <w:spacing w:before="100" w:beforeAutospacing="1" w:line="276" w:lineRule="auto"/>
        <w:textAlignment w:val="auto"/>
        <w:rPr>
          <w:color w:val="292B2C"/>
          <w:szCs w:val="26"/>
        </w:rPr>
      </w:pPr>
      <w:r w:rsidRPr="00B414A0">
        <w:rPr>
          <w:color w:val="292B2C"/>
          <w:szCs w:val="26"/>
        </w:rPr>
        <w:lastRenderedPageBreak/>
        <w:t>Do MongoDB sử dụng lưu trữ dữ liệu dưới dạng Document JSON nên mỗi một collection sẽ có các kích cỡ và các document khác nhau, linh hoạt trong việc lưu trữ dữ liệu.</w:t>
      </w:r>
    </w:p>
    <w:p w14:paraId="1CE28474" w14:textId="77777777" w:rsidR="00035A0A" w:rsidRPr="00B414A0" w:rsidRDefault="00035A0A" w:rsidP="006D59C2">
      <w:pPr>
        <w:numPr>
          <w:ilvl w:val="0"/>
          <w:numId w:val="55"/>
        </w:numPr>
        <w:shd w:val="clear" w:color="auto" w:fill="FFFFFF"/>
        <w:overflowPunct/>
        <w:autoSpaceDE/>
        <w:autoSpaceDN/>
        <w:adjustRightInd/>
        <w:spacing w:before="100" w:beforeAutospacing="1" w:line="276" w:lineRule="auto"/>
        <w:textAlignment w:val="auto"/>
        <w:rPr>
          <w:color w:val="292B2C"/>
          <w:szCs w:val="26"/>
        </w:rPr>
      </w:pPr>
      <w:r w:rsidRPr="00B414A0">
        <w:rPr>
          <w:color w:val="292B2C"/>
          <w:szCs w:val="26"/>
        </w:rPr>
        <w:t>Dữ liệu trong MongoDB không có sự ràng buộc lẫn nhau, không có join như trong RDBMS nên khi insert, xóa hay update nó không cần phải mất thời gian kiểm tra xem có thỏa mãn các ràng buộc dữ liệu như trong RDBMS.</w:t>
      </w:r>
    </w:p>
    <w:p w14:paraId="39001A40" w14:textId="77777777" w:rsidR="00035A0A" w:rsidRPr="00B414A0" w:rsidRDefault="00035A0A" w:rsidP="006D59C2">
      <w:pPr>
        <w:numPr>
          <w:ilvl w:val="0"/>
          <w:numId w:val="55"/>
        </w:numPr>
        <w:shd w:val="clear" w:color="auto" w:fill="FFFFFF"/>
        <w:overflowPunct/>
        <w:autoSpaceDE/>
        <w:autoSpaceDN/>
        <w:adjustRightInd/>
        <w:spacing w:before="100" w:beforeAutospacing="1" w:line="276" w:lineRule="auto"/>
        <w:textAlignment w:val="auto"/>
        <w:rPr>
          <w:color w:val="292B2C"/>
          <w:szCs w:val="26"/>
        </w:rPr>
      </w:pPr>
      <w:r w:rsidRPr="00B414A0">
        <w:rPr>
          <w:color w:val="292B2C"/>
          <w:szCs w:val="26"/>
        </w:rPr>
        <w:t>MongoDB rất dễ mở rộng (Horizontal Scalability). Trong MongoDB có một khái niệm cluster là cụm các node chứa dữ liệu giao tiếp với nhau, khi muốn mở rộng hệ thống ta chỉ cần thêm một node với vào cluster.</w:t>
      </w:r>
    </w:p>
    <w:p w14:paraId="53FBE75C" w14:textId="77777777" w:rsidR="00035A0A" w:rsidRPr="00B414A0" w:rsidRDefault="00035A0A" w:rsidP="006D59C2">
      <w:pPr>
        <w:numPr>
          <w:ilvl w:val="0"/>
          <w:numId w:val="55"/>
        </w:numPr>
        <w:shd w:val="clear" w:color="auto" w:fill="FFFFFF"/>
        <w:overflowPunct/>
        <w:autoSpaceDE/>
        <w:autoSpaceDN/>
        <w:adjustRightInd/>
        <w:spacing w:before="100" w:beforeAutospacing="1" w:line="276" w:lineRule="auto"/>
        <w:textAlignment w:val="auto"/>
        <w:rPr>
          <w:color w:val="292B2C"/>
          <w:szCs w:val="26"/>
        </w:rPr>
      </w:pPr>
      <w:r w:rsidRPr="00B414A0">
        <w:rPr>
          <w:color w:val="292B2C"/>
          <w:szCs w:val="26"/>
        </w:rPr>
        <w:t>Trường dữ liệu “_id” luôn được tự động đánh index (chỉ mục) để tốc độ truy vấn thông tin đạt hiệu suất cao nhất.</w:t>
      </w:r>
    </w:p>
    <w:p w14:paraId="01E793A9" w14:textId="77777777" w:rsidR="00035A0A" w:rsidRPr="00B414A0" w:rsidRDefault="00035A0A" w:rsidP="006D59C2">
      <w:pPr>
        <w:numPr>
          <w:ilvl w:val="0"/>
          <w:numId w:val="55"/>
        </w:numPr>
        <w:shd w:val="clear" w:color="auto" w:fill="FFFFFF"/>
        <w:overflowPunct/>
        <w:autoSpaceDE/>
        <w:autoSpaceDN/>
        <w:adjustRightInd/>
        <w:spacing w:before="100" w:beforeAutospacing="1" w:line="276" w:lineRule="auto"/>
        <w:textAlignment w:val="auto"/>
        <w:rPr>
          <w:color w:val="292B2C"/>
          <w:szCs w:val="26"/>
        </w:rPr>
      </w:pPr>
      <w:r w:rsidRPr="00B414A0">
        <w:rPr>
          <w:color w:val="292B2C"/>
          <w:szCs w:val="26"/>
        </w:rPr>
        <w:t>Khi có một truy vấn dữ liệu, bản ghi được cached lên bộ nhớ RAM, để phục vụ lượt truy vấn sau diễn ra nhanh hơn mà không cần phải đọc từ ổ cứng.</w:t>
      </w:r>
    </w:p>
    <w:p w14:paraId="2C1868B4" w14:textId="77777777" w:rsidR="00035A0A" w:rsidRPr="00B414A0" w:rsidRDefault="00035A0A" w:rsidP="006D59C2">
      <w:pPr>
        <w:numPr>
          <w:ilvl w:val="0"/>
          <w:numId w:val="55"/>
        </w:numPr>
        <w:shd w:val="clear" w:color="auto" w:fill="FFFFFF"/>
        <w:overflowPunct/>
        <w:autoSpaceDE/>
        <w:autoSpaceDN/>
        <w:adjustRightInd/>
        <w:spacing w:before="100" w:beforeAutospacing="1" w:line="276" w:lineRule="auto"/>
        <w:textAlignment w:val="auto"/>
        <w:rPr>
          <w:color w:val="292B2C"/>
          <w:szCs w:val="26"/>
        </w:rPr>
      </w:pPr>
      <w:r w:rsidRPr="00B414A0">
        <w:rPr>
          <w:color w:val="292B2C"/>
          <w:szCs w:val="26"/>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6198CCB9" w14:textId="77777777" w:rsidR="00035A0A" w:rsidRPr="00B414A0" w:rsidRDefault="00035A0A" w:rsidP="006D59C2">
      <w:pPr>
        <w:shd w:val="clear" w:color="auto" w:fill="FFFFFF"/>
        <w:overflowPunct/>
        <w:autoSpaceDE/>
        <w:autoSpaceDN/>
        <w:adjustRightInd/>
        <w:spacing w:before="100" w:beforeAutospacing="1" w:line="276" w:lineRule="auto"/>
        <w:ind w:left="360"/>
        <w:textAlignment w:val="auto"/>
        <w:rPr>
          <w:color w:val="292B2C"/>
          <w:szCs w:val="26"/>
        </w:rPr>
      </w:pPr>
    </w:p>
    <w:p w14:paraId="19870083" w14:textId="23B91F72" w:rsidR="00035A0A" w:rsidRPr="00B414A0" w:rsidRDefault="00035A0A" w:rsidP="006D59C2">
      <w:pPr>
        <w:pStyle w:val="ANSVNormal1"/>
        <w:spacing w:line="276" w:lineRule="auto"/>
        <w:rPr>
          <w:rFonts w:ascii="Times New Roman" w:hAnsi="Times New Roman" w:cs="Times New Roman"/>
          <w:b/>
          <w:sz w:val="26"/>
          <w:szCs w:val="26"/>
        </w:rPr>
      </w:pPr>
      <w:r w:rsidRPr="00B414A0">
        <w:rPr>
          <w:rFonts w:ascii="Times New Roman" w:hAnsi="Times New Roman" w:cs="Times New Roman"/>
          <w:b/>
          <w:sz w:val="26"/>
          <w:szCs w:val="26"/>
        </w:rPr>
        <w:t>Nhược điểm của MongoDB:</w:t>
      </w:r>
    </w:p>
    <w:p w14:paraId="6B2B7342" w14:textId="77777777" w:rsidR="00035A0A" w:rsidRPr="00B414A0" w:rsidRDefault="00035A0A" w:rsidP="006D59C2">
      <w:pPr>
        <w:numPr>
          <w:ilvl w:val="0"/>
          <w:numId w:val="56"/>
        </w:numPr>
        <w:shd w:val="clear" w:color="auto" w:fill="FFFFFF"/>
        <w:overflowPunct/>
        <w:autoSpaceDE/>
        <w:autoSpaceDN/>
        <w:adjustRightInd/>
        <w:spacing w:before="100" w:beforeAutospacing="1" w:line="276" w:lineRule="auto"/>
        <w:textAlignment w:val="auto"/>
        <w:rPr>
          <w:color w:val="292B2C"/>
          <w:szCs w:val="26"/>
        </w:rPr>
      </w:pPr>
      <w:r w:rsidRPr="00B414A0">
        <w:rPr>
          <w:color w:val="292B2C"/>
          <w:szCs w:val="26"/>
        </w:rPr>
        <w:t>MongoDB không có các tính chất ràng buộc như trong RDBMS nên khi thao tác với MongoDB thì phải hết sức cẩn thận về data type.</w:t>
      </w:r>
    </w:p>
    <w:p w14:paraId="7CF1AABA" w14:textId="77777777" w:rsidR="00035A0A" w:rsidRPr="00B414A0" w:rsidRDefault="00035A0A" w:rsidP="006D59C2">
      <w:pPr>
        <w:numPr>
          <w:ilvl w:val="0"/>
          <w:numId w:val="56"/>
        </w:numPr>
        <w:shd w:val="clear" w:color="auto" w:fill="FFFFFF"/>
        <w:overflowPunct/>
        <w:autoSpaceDE/>
        <w:autoSpaceDN/>
        <w:adjustRightInd/>
        <w:spacing w:before="100" w:beforeAutospacing="1" w:line="276" w:lineRule="auto"/>
        <w:textAlignment w:val="auto"/>
        <w:rPr>
          <w:color w:val="292B2C"/>
          <w:szCs w:val="26"/>
        </w:rPr>
      </w:pPr>
      <w:r w:rsidRPr="00B414A0">
        <w:rPr>
          <w:color w:val="292B2C"/>
          <w:szCs w:val="26"/>
        </w:rPr>
        <w:t>Tốn bộ nhớ do dữ liệu lưu dưới dạng key-value, các collection chỉ khác về value do đó key sẽ bị lặp lại. Không hỗ trợ join nên dễ bị dư thừa dữ liệu.</w:t>
      </w:r>
    </w:p>
    <w:p w14:paraId="5E2F963B" w14:textId="77777777" w:rsidR="00035A0A" w:rsidRPr="00B414A0" w:rsidRDefault="00035A0A" w:rsidP="006D59C2">
      <w:pPr>
        <w:numPr>
          <w:ilvl w:val="0"/>
          <w:numId w:val="56"/>
        </w:numPr>
        <w:shd w:val="clear" w:color="auto" w:fill="FFFFFF"/>
        <w:overflowPunct/>
        <w:autoSpaceDE/>
        <w:autoSpaceDN/>
        <w:adjustRightInd/>
        <w:spacing w:before="100" w:beforeAutospacing="1" w:line="276" w:lineRule="auto"/>
        <w:textAlignment w:val="auto"/>
        <w:rPr>
          <w:color w:val="292B2C"/>
          <w:szCs w:val="26"/>
        </w:rPr>
      </w:pPr>
      <w:r w:rsidRPr="00B414A0">
        <w:rPr>
          <w:color w:val="292B2C"/>
          <w:szCs w:val="26"/>
        </w:rPr>
        <w:t>Khi insert/update/remove bản ghi, MongoDB sẽ chưa cập nhật ngay xuống ổ cứng, mà sau một khoảng thời gian (khi CPU rảnh) MongoDB mới thực hiện ghi toàn bộ dữ liệu thay đổi từ RAM xuống ổ cứng điêù này sẽ là nhược điểm vì sẽ có nguy cơ bị mất dữ liệu khi xảy ra các tình huống như mất điện...</w:t>
      </w:r>
    </w:p>
    <w:p w14:paraId="6A5AD1E2" w14:textId="77777777" w:rsidR="00035A0A" w:rsidRPr="00B414A0" w:rsidRDefault="00035A0A" w:rsidP="006D59C2">
      <w:pPr>
        <w:pStyle w:val="ANSVNormal1"/>
        <w:spacing w:line="276" w:lineRule="auto"/>
        <w:rPr>
          <w:rFonts w:ascii="Times New Roman" w:eastAsia="Times New Roman" w:hAnsi="Times New Roman" w:cs="Times New Roman"/>
          <w:noProof w:val="0"/>
          <w:sz w:val="26"/>
          <w:szCs w:val="26"/>
        </w:rPr>
      </w:pPr>
    </w:p>
    <w:p w14:paraId="591013D6" w14:textId="54CF8654" w:rsidR="00D16B24" w:rsidRPr="00A775AC" w:rsidRDefault="00D16B24" w:rsidP="006D59C2">
      <w:pPr>
        <w:pStyle w:val="ANSVHeadingLevel3"/>
        <w:numPr>
          <w:ilvl w:val="2"/>
          <w:numId w:val="6"/>
        </w:numPr>
        <w:spacing w:line="276" w:lineRule="auto"/>
      </w:pPr>
      <w:bookmarkStart w:id="61" w:name="_Toc44922341"/>
      <w:r w:rsidRPr="00A775AC">
        <w:t>Tổ chức lưu trữ</w:t>
      </w:r>
      <w:bookmarkEnd w:id="61"/>
    </w:p>
    <w:p w14:paraId="58D5E443" w14:textId="77777777" w:rsidR="00D16B24" w:rsidRPr="00B414A0" w:rsidRDefault="00D16B24" w:rsidP="006D59C2">
      <w:pPr>
        <w:pStyle w:val="ANSVNormal1"/>
        <w:numPr>
          <w:ilvl w:val="0"/>
          <w:numId w:val="9"/>
        </w:numPr>
        <w:spacing w:line="276" w:lineRule="auto"/>
        <w:rPr>
          <w:rFonts w:ascii="Times New Roman" w:eastAsia="Times New Roman" w:hAnsi="Times New Roman" w:cs="Times New Roman"/>
          <w:noProof w:val="0"/>
          <w:sz w:val="26"/>
          <w:szCs w:val="26"/>
        </w:rPr>
      </w:pPr>
      <w:r w:rsidRPr="00B414A0">
        <w:rPr>
          <w:rFonts w:ascii="Times New Roman" w:eastAsia="Times New Roman" w:hAnsi="Times New Roman" w:cs="Times New Roman"/>
          <w:noProof w:val="0"/>
          <w:sz w:val="26"/>
          <w:szCs w:val="26"/>
        </w:rPr>
        <w:t>Sử dụng MongoDB phiên bản lightweight để quản trị dữ liệu lưu trữ trên Gateway với các collection (tương ứng với table trong SQL) để lưu trữ các dữ liệu sau:</w:t>
      </w:r>
    </w:p>
    <w:p w14:paraId="20A2D148" w14:textId="77777777" w:rsidR="00D16B24" w:rsidRPr="00B414A0" w:rsidRDefault="00D16B24" w:rsidP="006D59C2">
      <w:pPr>
        <w:pStyle w:val="ANSVNormal1"/>
        <w:numPr>
          <w:ilvl w:val="0"/>
          <w:numId w:val="10"/>
        </w:numPr>
        <w:spacing w:line="276" w:lineRule="auto"/>
        <w:rPr>
          <w:rFonts w:ascii="Times New Roman" w:eastAsia="Times New Roman" w:hAnsi="Times New Roman" w:cs="Times New Roman"/>
          <w:noProof w:val="0"/>
          <w:sz w:val="26"/>
          <w:szCs w:val="26"/>
        </w:rPr>
      </w:pPr>
      <w:r w:rsidRPr="00B414A0">
        <w:rPr>
          <w:rFonts w:ascii="Times New Roman" w:eastAsia="Times New Roman" w:hAnsi="Times New Roman" w:cs="Times New Roman"/>
          <w:noProof w:val="0"/>
          <w:sz w:val="26"/>
          <w:szCs w:val="26"/>
        </w:rPr>
        <w:t>Dữ liệu cảm biến: gồm ID, Data của cảm biến, Attribute, Timestamp.</w:t>
      </w:r>
    </w:p>
    <w:p w14:paraId="21438310" w14:textId="77777777" w:rsidR="00D16B24" w:rsidRPr="00B414A0" w:rsidRDefault="00D16B24" w:rsidP="006D59C2">
      <w:pPr>
        <w:pStyle w:val="ANSVNormal1"/>
        <w:numPr>
          <w:ilvl w:val="0"/>
          <w:numId w:val="10"/>
        </w:numPr>
        <w:spacing w:line="276" w:lineRule="auto"/>
        <w:rPr>
          <w:rFonts w:ascii="Times New Roman" w:eastAsia="Times New Roman" w:hAnsi="Times New Roman" w:cs="Times New Roman"/>
          <w:noProof w:val="0"/>
          <w:sz w:val="26"/>
          <w:szCs w:val="26"/>
        </w:rPr>
      </w:pPr>
      <w:r w:rsidRPr="00B414A0">
        <w:rPr>
          <w:rFonts w:ascii="Times New Roman" w:eastAsia="Times New Roman" w:hAnsi="Times New Roman" w:cs="Times New Roman"/>
          <w:noProof w:val="0"/>
          <w:sz w:val="26"/>
          <w:szCs w:val="26"/>
        </w:rPr>
        <w:lastRenderedPageBreak/>
        <w:t>Dữ liệu cảnh báo: log các cảnh báo và Timestamp.</w:t>
      </w:r>
    </w:p>
    <w:p w14:paraId="3607B05D" w14:textId="77777777" w:rsidR="00D16B24" w:rsidRPr="00B414A0" w:rsidRDefault="00D16B24" w:rsidP="006D59C2">
      <w:pPr>
        <w:pStyle w:val="ANSVNormal1"/>
        <w:numPr>
          <w:ilvl w:val="0"/>
          <w:numId w:val="10"/>
        </w:numPr>
        <w:spacing w:line="276" w:lineRule="auto"/>
        <w:rPr>
          <w:rFonts w:ascii="Times New Roman" w:eastAsia="Times New Roman" w:hAnsi="Times New Roman" w:cs="Times New Roman"/>
          <w:noProof w:val="0"/>
          <w:sz w:val="26"/>
          <w:szCs w:val="26"/>
        </w:rPr>
      </w:pPr>
      <w:r w:rsidRPr="00B414A0">
        <w:rPr>
          <w:rFonts w:ascii="Times New Roman" w:eastAsia="Times New Roman" w:hAnsi="Times New Roman" w:cs="Times New Roman"/>
          <w:noProof w:val="0"/>
          <w:sz w:val="26"/>
          <w:szCs w:val="26"/>
        </w:rPr>
        <w:t>Kịch bản ngữ cảnh, cấu hình cảnh báo.</w:t>
      </w:r>
    </w:p>
    <w:p w14:paraId="6005B86C" w14:textId="77777777" w:rsidR="00D16B24" w:rsidRPr="00B414A0" w:rsidRDefault="00D16B24" w:rsidP="006D59C2">
      <w:pPr>
        <w:pStyle w:val="ANSVNormal1"/>
        <w:numPr>
          <w:ilvl w:val="0"/>
          <w:numId w:val="10"/>
        </w:numPr>
        <w:spacing w:line="276" w:lineRule="auto"/>
        <w:rPr>
          <w:rFonts w:ascii="Times New Roman" w:eastAsia="Times New Roman" w:hAnsi="Times New Roman" w:cs="Times New Roman"/>
          <w:noProof w:val="0"/>
          <w:sz w:val="26"/>
          <w:szCs w:val="26"/>
        </w:rPr>
      </w:pPr>
      <w:r w:rsidRPr="00B414A0">
        <w:rPr>
          <w:rFonts w:ascii="Times New Roman" w:eastAsia="Times New Roman" w:hAnsi="Times New Roman" w:cs="Times New Roman"/>
          <w:noProof w:val="0"/>
          <w:sz w:val="26"/>
          <w:szCs w:val="26"/>
        </w:rPr>
        <w:t>Dữ liệu quản lý thiết bị: gồm ID, Device Type, Connect Type, Attribute.</w:t>
      </w:r>
    </w:p>
    <w:p w14:paraId="568102DD" w14:textId="77777777" w:rsidR="00D16B24" w:rsidRPr="00B414A0" w:rsidRDefault="00D16B24" w:rsidP="006D59C2">
      <w:pPr>
        <w:pStyle w:val="ANSVNormal1"/>
        <w:numPr>
          <w:ilvl w:val="0"/>
          <w:numId w:val="10"/>
        </w:numPr>
        <w:spacing w:line="276" w:lineRule="auto"/>
        <w:rPr>
          <w:rFonts w:ascii="Times New Roman" w:eastAsia="Times New Roman" w:hAnsi="Times New Roman" w:cs="Times New Roman"/>
          <w:noProof w:val="0"/>
          <w:sz w:val="26"/>
          <w:szCs w:val="26"/>
        </w:rPr>
      </w:pPr>
      <w:r w:rsidRPr="00B414A0">
        <w:rPr>
          <w:rFonts w:ascii="Times New Roman" w:eastAsia="Times New Roman" w:hAnsi="Times New Roman" w:cs="Times New Roman"/>
          <w:noProof w:val="0"/>
          <w:sz w:val="26"/>
          <w:szCs w:val="26"/>
        </w:rPr>
        <w:t>Cấu hình thiết bị Gateway.</w:t>
      </w:r>
    </w:p>
    <w:bookmarkEnd w:id="9"/>
    <w:bookmarkEnd w:id="10"/>
    <w:bookmarkEnd w:id="11"/>
    <w:bookmarkEnd w:id="12"/>
    <w:p w14:paraId="402EEE3B" w14:textId="77777777" w:rsidR="00D16B24" w:rsidRPr="00B414A0" w:rsidRDefault="00D16B24" w:rsidP="006D59C2">
      <w:pPr>
        <w:spacing w:line="276" w:lineRule="auto"/>
        <w:rPr>
          <w:lang w:val="fr-FR"/>
        </w:rPr>
      </w:pPr>
    </w:p>
    <w:p w14:paraId="086559F4" w14:textId="57E84C18" w:rsidR="00655EE4" w:rsidRPr="00B414A0" w:rsidRDefault="00C47271" w:rsidP="006D59C2">
      <w:pPr>
        <w:pStyle w:val="ANSVHeading1"/>
        <w:numPr>
          <w:ilvl w:val="0"/>
          <w:numId w:val="6"/>
        </w:numPr>
        <w:rPr>
          <w:rFonts w:cs="Times New Roman"/>
        </w:rPr>
      </w:pPr>
      <w:bookmarkStart w:id="62" w:name="_Toc44922342"/>
      <w:commentRangeStart w:id="63"/>
      <w:r w:rsidRPr="00B414A0">
        <w:rPr>
          <w:rFonts w:cs="Times New Roman"/>
        </w:rPr>
        <w:t>Thiết</w:t>
      </w:r>
      <w:r w:rsidR="00A877E6" w:rsidRPr="00B414A0">
        <w:rPr>
          <w:rFonts w:cs="Times New Roman"/>
        </w:rPr>
        <w:t xml:space="preserve"> kế HLD [Hardware] thiết bị Home</w:t>
      </w:r>
      <w:r w:rsidRPr="00B414A0">
        <w:rPr>
          <w:rFonts w:cs="Times New Roman"/>
        </w:rPr>
        <w:t xml:space="preserve"> Gateway</w:t>
      </w:r>
      <w:commentRangeEnd w:id="63"/>
      <w:r w:rsidR="00B70630" w:rsidRPr="00B414A0">
        <w:rPr>
          <w:rStyle w:val="CommentReference"/>
          <w:rFonts w:cs="Times New Roman"/>
          <w:b w:val="0"/>
          <w:bCs w:val="0"/>
          <w:lang w:val="en-US"/>
        </w:rPr>
        <w:commentReference w:id="63"/>
      </w:r>
      <w:bookmarkEnd w:id="62"/>
    </w:p>
    <w:p w14:paraId="7DC56BDA" w14:textId="39927E83" w:rsidR="00A877E6" w:rsidRPr="00B414A0" w:rsidRDefault="00A877E6" w:rsidP="006D59C2">
      <w:pPr>
        <w:pStyle w:val="ANSVHeading2"/>
        <w:numPr>
          <w:ilvl w:val="1"/>
          <w:numId w:val="6"/>
        </w:numPr>
        <w:spacing w:line="276" w:lineRule="auto"/>
        <w:ind w:left="0" w:firstLine="0"/>
        <w:jc w:val="both"/>
        <w:rPr>
          <w:noProof/>
          <w:lang w:eastAsia="ar-SA"/>
        </w:rPr>
      </w:pPr>
      <w:bookmarkStart w:id="64" w:name="_Toc44922343"/>
      <w:commentRangeStart w:id="65"/>
      <w:r w:rsidRPr="00B414A0">
        <w:rPr>
          <w:bCs w:val="0"/>
          <w:sz w:val="28"/>
          <w:lang w:val="fr-FR"/>
        </w:rPr>
        <w:t>Sơ đồ khối tổng quan phần cứng thiết bị Home Gateway</w:t>
      </w:r>
      <w:commentRangeEnd w:id="65"/>
      <w:r w:rsidR="00B70630" w:rsidRPr="00B414A0">
        <w:rPr>
          <w:rStyle w:val="CommentReference"/>
          <w:b w:val="0"/>
          <w:bCs w:val="0"/>
        </w:rPr>
        <w:commentReference w:id="65"/>
      </w:r>
      <w:bookmarkEnd w:id="64"/>
    </w:p>
    <w:p w14:paraId="147B4AC5" w14:textId="29950FC5" w:rsidR="0054385F" w:rsidRPr="00B414A0" w:rsidRDefault="00C47271" w:rsidP="006D59C2">
      <w:pPr>
        <w:pStyle w:val="ANSVNormal"/>
        <w:rPr>
          <w:rFonts w:cs="Times New Roman"/>
          <w:noProof/>
          <w:lang w:eastAsia="ar-SA"/>
        </w:rPr>
      </w:pPr>
      <w:r w:rsidRPr="00B414A0">
        <w:rPr>
          <w:rFonts w:cs="Times New Roman"/>
          <w:noProof/>
          <w:lang w:eastAsia="ar-SA"/>
        </w:rPr>
        <w:t xml:space="preserve">Sơ đồ khối phần cứng thiết bị Home Gateway: </w:t>
      </w:r>
    </w:p>
    <w:commentRangeStart w:id="66"/>
    <w:p w14:paraId="6A385EBA" w14:textId="199165C1" w:rsidR="00CC3A2C" w:rsidRPr="00B414A0" w:rsidRDefault="00C47271" w:rsidP="006D59C2">
      <w:pPr>
        <w:keepNext/>
        <w:spacing w:before="120" w:line="276" w:lineRule="auto"/>
        <w:jc w:val="center"/>
      </w:pPr>
      <w:r w:rsidRPr="00B414A0">
        <w:object w:dxaOrig="14521" w:dyaOrig="9481" w14:anchorId="756579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pt;height:317.9pt" o:ole="">
            <v:imagedata r:id="rId34" o:title=""/>
          </v:shape>
          <o:OLEObject Type="Embed" ProgID="Visio.Drawing.15" ShapeID="_x0000_i1025" DrawAspect="Content" ObjectID="_1655535362" r:id="rId35"/>
        </w:object>
      </w:r>
      <w:commentRangeEnd w:id="66"/>
      <w:r w:rsidR="00B70630" w:rsidRPr="00B414A0">
        <w:rPr>
          <w:rStyle w:val="CommentReference"/>
        </w:rPr>
        <w:commentReference w:id="66"/>
      </w:r>
    </w:p>
    <w:p w14:paraId="426FD79D" w14:textId="7955867C" w:rsidR="00C47271" w:rsidRPr="00B414A0" w:rsidRDefault="006A0ED4" w:rsidP="006D59C2">
      <w:pPr>
        <w:spacing w:line="276" w:lineRule="auto"/>
        <w:jc w:val="center"/>
        <w:rPr>
          <w:i/>
        </w:rPr>
      </w:pPr>
      <w:bookmarkStart w:id="67" w:name="_Toc43714608"/>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Pr="00B414A0">
        <w:rPr>
          <w:i/>
          <w:noProof/>
          <w:szCs w:val="26"/>
        </w:rPr>
        <w:t>23</w:t>
      </w:r>
      <w:r w:rsidRPr="00B414A0">
        <w:rPr>
          <w:i/>
          <w:szCs w:val="26"/>
        </w:rPr>
        <w:fldChar w:fldCharType="end"/>
      </w:r>
      <w:r w:rsidRPr="00B414A0">
        <w:rPr>
          <w:i/>
          <w:szCs w:val="26"/>
        </w:rPr>
        <w:t xml:space="preserve">. </w:t>
      </w:r>
      <w:r w:rsidR="00C47271" w:rsidRPr="00B414A0">
        <w:rPr>
          <w:bCs/>
          <w:i/>
        </w:rPr>
        <w:t>Sơ đồ khối thiết bị Home Gateway</w:t>
      </w:r>
      <w:bookmarkEnd w:id="67"/>
    </w:p>
    <w:p w14:paraId="365DF94E" w14:textId="69C7F966" w:rsidR="00C47271" w:rsidRPr="00B414A0" w:rsidRDefault="00C47271" w:rsidP="006D59C2">
      <w:pPr>
        <w:spacing w:line="276" w:lineRule="auto"/>
      </w:pPr>
      <w:r w:rsidRPr="00B414A0">
        <w:t xml:space="preserve">Bảng mô tả các thành phần trong sơ đồ khối: </w:t>
      </w:r>
    </w:p>
    <w:tbl>
      <w:tblPr>
        <w:tblStyle w:val="TableGrid"/>
        <w:tblW w:w="9493" w:type="dxa"/>
        <w:tblLook w:val="04A0" w:firstRow="1" w:lastRow="0" w:firstColumn="1" w:lastColumn="0" w:noHBand="0" w:noVBand="1"/>
      </w:tblPr>
      <w:tblGrid>
        <w:gridCol w:w="924"/>
        <w:gridCol w:w="2430"/>
        <w:gridCol w:w="6139"/>
      </w:tblGrid>
      <w:tr w:rsidR="00C47271" w:rsidRPr="00B414A0" w14:paraId="7F3D5D10" w14:textId="77777777" w:rsidTr="00C47271">
        <w:tc>
          <w:tcPr>
            <w:tcW w:w="924" w:type="dxa"/>
            <w:shd w:val="clear" w:color="auto" w:fill="1F3864" w:themeFill="accent5" w:themeFillShade="80"/>
          </w:tcPr>
          <w:p w14:paraId="46DE602C" w14:textId="77777777" w:rsidR="00C47271" w:rsidRPr="00B414A0" w:rsidRDefault="00C47271" w:rsidP="006D59C2">
            <w:pPr>
              <w:pStyle w:val="TableHeader"/>
              <w:spacing w:line="276" w:lineRule="auto"/>
              <w:rPr>
                <w:rFonts w:ascii="Times New Roman" w:hAnsi="Times New Roman" w:cs="Times New Roman"/>
                <w:i/>
                <w:sz w:val="26"/>
                <w:szCs w:val="26"/>
              </w:rPr>
            </w:pPr>
            <w:commentRangeStart w:id="68"/>
            <w:r w:rsidRPr="00B414A0">
              <w:rPr>
                <w:rFonts w:ascii="Times New Roman" w:hAnsi="Times New Roman" w:cs="Times New Roman"/>
                <w:i/>
                <w:sz w:val="26"/>
                <w:szCs w:val="26"/>
              </w:rPr>
              <w:t>STT</w:t>
            </w:r>
          </w:p>
        </w:tc>
        <w:tc>
          <w:tcPr>
            <w:tcW w:w="2430" w:type="dxa"/>
            <w:shd w:val="clear" w:color="auto" w:fill="1F3864" w:themeFill="accent5" w:themeFillShade="80"/>
          </w:tcPr>
          <w:p w14:paraId="5C1C4263" w14:textId="77777777" w:rsidR="00C47271" w:rsidRPr="00B414A0" w:rsidRDefault="00C47271" w:rsidP="006D59C2">
            <w:pPr>
              <w:pStyle w:val="TableHeader"/>
              <w:spacing w:line="276" w:lineRule="auto"/>
              <w:rPr>
                <w:rFonts w:ascii="Times New Roman" w:hAnsi="Times New Roman" w:cs="Times New Roman"/>
                <w:i/>
                <w:sz w:val="26"/>
                <w:szCs w:val="26"/>
              </w:rPr>
            </w:pPr>
            <w:r w:rsidRPr="00B414A0">
              <w:rPr>
                <w:rFonts w:ascii="Times New Roman" w:hAnsi="Times New Roman" w:cs="Times New Roman"/>
                <w:i/>
                <w:sz w:val="26"/>
                <w:szCs w:val="26"/>
              </w:rPr>
              <w:t>Tên khối</w:t>
            </w:r>
          </w:p>
        </w:tc>
        <w:tc>
          <w:tcPr>
            <w:tcW w:w="6139" w:type="dxa"/>
            <w:shd w:val="clear" w:color="auto" w:fill="1F3864" w:themeFill="accent5" w:themeFillShade="80"/>
          </w:tcPr>
          <w:p w14:paraId="432BB7F7" w14:textId="77777777" w:rsidR="00C47271" w:rsidRPr="00B414A0" w:rsidRDefault="00C47271" w:rsidP="006D59C2">
            <w:pPr>
              <w:pStyle w:val="TableHeader"/>
              <w:spacing w:line="276" w:lineRule="auto"/>
              <w:rPr>
                <w:rFonts w:ascii="Times New Roman" w:hAnsi="Times New Roman" w:cs="Times New Roman"/>
                <w:i/>
                <w:sz w:val="26"/>
                <w:szCs w:val="26"/>
              </w:rPr>
            </w:pPr>
            <w:r w:rsidRPr="00B414A0">
              <w:rPr>
                <w:rFonts w:ascii="Times New Roman" w:hAnsi="Times New Roman" w:cs="Times New Roman"/>
                <w:i/>
                <w:sz w:val="26"/>
                <w:szCs w:val="26"/>
              </w:rPr>
              <w:t>Chức năng / thông số kỹ thuật</w:t>
            </w:r>
          </w:p>
        </w:tc>
      </w:tr>
      <w:tr w:rsidR="00C47271" w:rsidRPr="00B414A0" w14:paraId="360C56B6" w14:textId="77777777" w:rsidTr="00C47271">
        <w:tc>
          <w:tcPr>
            <w:tcW w:w="924" w:type="dxa"/>
          </w:tcPr>
          <w:p w14:paraId="702822F3" w14:textId="77777777" w:rsidR="00C47271" w:rsidRPr="00B414A0" w:rsidRDefault="00C47271" w:rsidP="006D59C2">
            <w:pPr>
              <w:spacing w:line="276" w:lineRule="auto"/>
              <w:jc w:val="center"/>
              <w:rPr>
                <w:szCs w:val="26"/>
              </w:rPr>
            </w:pPr>
            <w:r w:rsidRPr="00B414A0">
              <w:rPr>
                <w:szCs w:val="26"/>
              </w:rPr>
              <w:t>1</w:t>
            </w:r>
          </w:p>
        </w:tc>
        <w:tc>
          <w:tcPr>
            <w:tcW w:w="2430" w:type="dxa"/>
          </w:tcPr>
          <w:p w14:paraId="4ED1B319" w14:textId="3B68CDA5" w:rsidR="00C47271" w:rsidRPr="00B414A0" w:rsidRDefault="005D135D" w:rsidP="006D59C2">
            <w:pPr>
              <w:spacing w:line="276" w:lineRule="auto"/>
              <w:rPr>
                <w:szCs w:val="26"/>
              </w:rPr>
            </w:pPr>
            <w:r w:rsidRPr="00B414A0">
              <w:rPr>
                <w:szCs w:val="26"/>
              </w:rPr>
              <w:t>SoC</w:t>
            </w:r>
          </w:p>
        </w:tc>
        <w:tc>
          <w:tcPr>
            <w:tcW w:w="6139" w:type="dxa"/>
          </w:tcPr>
          <w:p w14:paraId="5DD0926F" w14:textId="77777777" w:rsidR="00C47271" w:rsidRPr="00B414A0" w:rsidRDefault="00C47271" w:rsidP="006D59C2">
            <w:pPr>
              <w:spacing w:line="276" w:lineRule="auto"/>
              <w:rPr>
                <w:i/>
                <w:szCs w:val="26"/>
              </w:rPr>
            </w:pPr>
            <w:r w:rsidRPr="00B414A0">
              <w:rPr>
                <w:i/>
                <w:szCs w:val="26"/>
              </w:rPr>
              <w:t xml:space="preserve">Khối xử lý trung tâm: </w:t>
            </w:r>
          </w:p>
          <w:p w14:paraId="258E89B0" w14:textId="77777777" w:rsidR="00C47271" w:rsidRPr="00B414A0" w:rsidRDefault="00C47271" w:rsidP="006D59C2">
            <w:pPr>
              <w:pStyle w:val="ListParagraph"/>
              <w:numPr>
                <w:ilvl w:val="0"/>
                <w:numId w:val="5"/>
              </w:numPr>
              <w:spacing w:line="276" w:lineRule="auto"/>
              <w:rPr>
                <w:szCs w:val="26"/>
              </w:rPr>
            </w:pPr>
            <w:r w:rsidRPr="00B414A0">
              <w:rPr>
                <w:szCs w:val="26"/>
              </w:rPr>
              <w:t xml:space="preserve">Hỗ trợ nền tảng, tài nguyên phần cứng (CPU, RAM, ROM) để cài đặt hệ điều hành (Linux), tạo </w:t>
            </w:r>
            <w:r w:rsidRPr="00B414A0">
              <w:rPr>
                <w:szCs w:val="26"/>
              </w:rPr>
              <w:lastRenderedPageBreak/>
              <w:t>môi trường phát triển FW và các ứng dụng dev trên Gateway</w:t>
            </w:r>
          </w:p>
          <w:p w14:paraId="6844E4D9" w14:textId="5DF22E80" w:rsidR="00C47271" w:rsidRPr="00B414A0" w:rsidRDefault="00C47271" w:rsidP="006D59C2">
            <w:pPr>
              <w:pStyle w:val="ListParagraph"/>
              <w:numPr>
                <w:ilvl w:val="0"/>
                <w:numId w:val="5"/>
              </w:numPr>
              <w:spacing w:line="276" w:lineRule="auto"/>
              <w:rPr>
                <w:szCs w:val="26"/>
              </w:rPr>
            </w:pPr>
            <w:r w:rsidRPr="00B414A0">
              <w:rPr>
                <w:szCs w:val="26"/>
              </w:rPr>
              <w:t xml:space="preserve">Hỗ trợ các Interface giao tiếp với các module khác trong hệ thống: </w:t>
            </w:r>
            <w:r w:rsidR="005D135D" w:rsidRPr="00B414A0">
              <w:rPr>
                <w:szCs w:val="26"/>
              </w:rPr>
              <w:t xml:space="preserve">DDR, Flash, eMMC, </w:t>
            </w:r>
            <w:r w:rsidRPr="00B414A0">
              <w:rPr>
                <w:szCs w:val="26"/>
              </w:rPr>
              <w:t>USB, SDIO, UART, I2C, I/</w:t>
            </w:r>
            <w:proofErr w:type="gramStart"/>
            <w:r w:rsidRPr="00B414A0">
              <w:rPr>
                <w:szCs w:val="26"/>
              </w:rPr>
              <w:t>O, …</w:t>
            </w:r>
            <w:proofErr w:type="gramEnd"/>
          </w:p>
        </w:tc>
      </w:tr>
      <w:tr w:rsidR="00C47271" w:rsidRPr="00B414A0" w14:paraId="0188C557" w14:textId="77777777" w:rsidTr="00C47271">
        <w:tc>
          <w:tcPr>
            <w:tcW w:w="924" w:type="dxa"/>
          </w:tcPr>
          <w:p w14:paraId="126763F4" w14:textId="77777777" w:rsidR="00C47271" w:rsidRPr="00B414A0" w:rsidRDefault="00C47271" w:rsidP="006D59C2">
            <w:pPr>
              <w:spacing w:line="276" w:lineRule="auto"/>
              <w:jc w:val="center"/>
              <w:rPr>
                <w:szCs w:val="26"/>
              </w:rPr>
            </w:pPr>
            <w:r w:rsidRPr="00B414A0">
              <w:rPr>
                <w:szCs w:val="26"/>
              </w:rPr>
              <w:lastRenderedPageBreak/>
              <w:t>2</w:t>
            </w:r>
          </w:p>
        </w:tc>
        <w:tc>
          <w:tcPr>
            <w:tcW w:w="2430" w:type="dxa"/>
          </w:tcPr>
          <w:p w14:paraId="23724755" w14:textId="176D7851" w:rsidR="00C47271" w:rsidRPr="00B414A0" w:rsidRDefault="005D135D" w:rsidP="006D59C2">
            <w:pPr>
              <w:spacing w:line="276" w:lineRule="auto"/>
              <w:rPr>
                <w:szCs w:val="26"/>
              </w:rPr>
            </w:pPr>
            <w:r w:rsidRPr="00B414A0">
              <w:rPr>
                <w:szCs w:val="26"/>
              </w:rPr>
              <w:t>Bộ nhớ RAM</w:t>
            </w:r>
          </w:p>
        </w:tc>
        <w:tc>
          <w:tcPr>
            <w:tcW w:w="6139" w:type="dxa"/>
          </w:tcPr>
          <w:p w14:paraId="72274A7D" w14:textId="38982842" w:rsidR="00C47271" w:rsidRPr="00B414A0" w:rsidRDefault="005D135D" w:rsidP="006D59C2">
            <w:pPr>
              <w:spacing w:line="276" w:lineRule="auto"/>
              <w:rPr>
                <w:i/>
                <w:szCs w:val="26"/>
              </w:rPr>
            </w:pPr>
            <w:r w:rsidRPr="00B414A0">
              <w:rPr>
                <w:i/>
                <w:szCs w:val="26"/>
              </w:rPr>
              <w:t>Khối RAM</w:t>
            </w:r>
            <w:r w:rsidR="00C47271" w:rsidRPr="00B414A0">
              <w:rPr>
                <w:i/>
                <w:szCs w:val="26"/>
              </w:rPr>
              <w:t xml:space="preserve">: </w:t>
            </w:r>
          </w:p>
          <w:p w14:paraId="0796EE3E" w14:textId="3179EF4B" w:rsidR="00C47271" w:rsidRPr="00B414A0" w:rsidRDefault="00943F88" w:rsidP="006D59C2">
            <w:pPr>
              <w:pStyle w:val="ListParagraph"/>
              <w:numPr>
                <w:ilvl w:val="0"/>
                <w:numId w:val="5"/>
              </w:numPr>
              <w:spacing w:line="276" w:lineRule="auto"/>
              <w:rPr>
                <w:szCs w:val="26"/>
              </w:rPr>
            </w:pPr>
            <w:r w:rsidRPr="00B414A0">
              <w:rPr>
                <w:szCs w:val="26"/>
              </w:rPr>
              <w:t xml:space="preserve">Giao tiếp với SoC qua Highspeed interface, cung cấp khả năng truy </w:t>
            </w:r>
            <w:r w:rsidR="008F7E12" w:rsidRPr="00B414A0">
              <w:rPr>
                <w:szCs w:val="26"/>
              </w:rPr>
              <w:t>xuất</w:t>
            </w:r>
            <w:r w:rsidRPr="00B414A0">
              <w:rPr>
                <w:szCs w:val="26"/>
              </w:rPr>
              <w:t xml:space="preserve"> nhanh vào bộ nhớ để load Bootloader, Kernel, Device tree file trong quá trình </w:t>
            </w:r>
            <w:r w:rsidR="008F7E12" w:rsidRPr="00B414A0">
              <w:rPr>
                <w:szCs w:val="26"/>
              </w:rPr>
              <w:t>boot-up</w:t>
            </w:r>
            <w:r w:rsidRPr="00B414A0">
              <w:rPr>
                <w:szCs w:val="26"/>
              </w:rPr>
              <w:t xml:space="preserve"> và lưu trữ chương trình thực thi sau khi khởi động xong OS </w:t>
            </w:r>
          </w:p>
          <w:p w14:paraId="64BA45CF" w14:textId="77777777" w:rsidR="00943F88" w:rsidRPr="00B414A0" w:rsidRDefault="00943F88" w:rsidP="006D59C2">
            <w:pPr>
              <w:pStyle w:val="ListParagraph"/>
              <w:numPr>
                <w:ilvl w:val="0"/>
                <w:numId w:val="5"/>
              </w:numPr>
              <w:spacing w:line="276" w:lineRule="auto"/>
              <w:rPr>
                <w:szCs w:val="26"/>
              </w:rPr>
            </w:pPr>
            <w:r w:rsidRPr="00B414A0">
              <w:rPr>
                <w:szCs w:val="26"/>
              </w:rPr>
              <w:t>Bộ nhớ RAM hỗ trợ các công nghệ tăng tốc độ ghi/đọc và công nghệ Low power</w:t>
            </w:r>
          </w:p>
          <w:p w14:paraId="00E8E43E" w14:textId="79BF677E" w:rsidR="00943F88" w:rsidRPr="00B414A0" w:rsidRDefault="00943F88" w:rsidP="006D59C2">
            <w:pPr>
              <w:pStyle w:val="ListParagraph"/>
              <w:numPr>
                <w:ilvl w:val="0"/>
                <w:numId w:val="5"/>
              </w:numPr>
              <w:spacing w:line="276" w:lineRule="auto"/>
              <w:rPr>
                <w:szCs w:val="26"/>
              </w:rPr>
            </w:pPr>
            <w:r w:rsidRPr="00B414A0">
              <w:rPr>
                <w:szCs w:val="26"/>
              </w:rPr>
              <w:t xml:space="preserve">Dung lượng bộ nhớ RAM phụ thuộc tài nguyên cấp cho OS và các ứng dụng triển khai cho Home Gateway </w:t>
            </w:r>
          </w:p>
        </w:tc>
      </w:tr>
      <w:tr w:rsidR="00C47271" w:rsidRPr="00B414A0" w14:paraId="0E42873B" w14:textId="77777777" w:rsidTr="00C47271">
        <w:tc>
          <w:tcPr>
            <w:tcW w:w="924" w:type="dxa"/>
          </w:tcPr>
          <w:p w14:paraId="77075187" w14:textId="443E87EE" w:rsidR="00C47271" w:rsidRPr="00B414A0" w:rsidRDefault="00C47271" w:rsidP="006D59C2">
            <w:pPr>
              <w:spacing w:line="276" w:lineRule="auto"/>
              <w:jc w:val="center"/>
              <w:rPr>
                <w:szCs w:val="26"/>
              </w:rPr>
            </w:pPr>
            <w:r w:rsidRPr="00B414A0">
              <w:rPr>
                <w:szCs w:val="26"/>
              </w:rPr>
              <w:t>3</w:t>
            </w:r>
          </w:p>
        </w:tc>
        <w:tc>
          <w:tcPr>
            <w:tcW w:w="2430" w:type="dxa"/>
          </w:tcPr>
          <w:p w14:paraId="6ECF92D9" w14:textId="727D32B0" w:rsidR="00C47271" w:rsidRPr="00B414A0" w:rsidRDefault="00943F88" w:rsidP="006D59C2">
            <w:pPr>
              <w:spacing w:line="276" w:lineRule="auto"/>
              <w:rPr>
                <w:szCs w:val="26"/>
              </w:rPr>
            </w:pPr>
            <w:r w:rsidRPr="00B414A0">
              <w:rPr>
                <w:szCs w:val="26"/>
              </w:rPr>
              <w:t xml:space="preserve">Bộ nhớ lưu trữ </w:t>
            </w:r>
          </w:p>
        </w:tc>
        <w:tc>
          <w:tcPr>
            <w:tcW w:w="6139" w:type="dxa"/>
          </w:tcPr>
          <w:p w14:paraId="2C418898" w14:textId="528D179A" w:rsidR="00C47271" w:rsidRPr="00B414A0" w:rsidRDefault="00943F88" w:rsidP="006D59C2">
            <w:pPr>
              <w:spacing w:line="276" w:lineRule="auto"/>
              <w:rPr>
                <w:i/>
                <w:szCs w:val="26"/>
              </w:rPr>
            </w:pPr>
            <w:r w:rsidRPr="00B414A0">
              <w:rPr>
                <w:i/>
                <w:szCs w:val="26"/>
              </w:rPr>
              <w:t>Khối storage</w:t>
            </w:r>
            <w:r w:rsidR="00C47271" w:rsidRPr="00B414A0">
              <w:rPr>
                <w:i/>
                <w:szCs w:val="26"/>
              </w:rPr>
              <w:t xml:space="preserve">: </w:t>
            </w:r>
          </w:p>
          <w:p w14:paraId="6921E923" w14:textId="00829AB1" w:rsidR="00C47271" w:rsidRPr="00B414A0" w:rsidRDefault="00943F88" w:rsidP="006D59C2">
            <w:pPr>
              <w:pStyle w:val="ListParagraph"/>
              <w:numPr>
                <w:ilvl w:val="0"/>
                <w:numId w:val="5"/>
              </w:numPr>
              <w:spacing w:line="276" w:lineRule="auto"/>
              <w:rPr>
                <w:szCs w:val="26"/>
              </w:rPr>
            </w:pPr>
            <w:r w:rsidRPr="00B414A0">
              <w:rPr>
                <w:szCs w:val="26"/>
              </w:rPr>
              <w:t xml:space="preserve">Giao tiếp </w:t>
            </w:r>
            <w:r w:rsidR="008F7E12" w:rsidRPr="00B414A0">
              <w:rPr>
                <w:szCs w:val="26"/>
              </w:rPr>
              <w:t xml:space="preserve">với SoC qua parallel data bit interface, cung cấp khả năng truy xuất dữ liệu nhanh </w:t>
            </w:r>
          </w:p>
          <w:p w14:paraId="480C5CFB" w14:textId="77777777" w:rsidR="00C47271" w:rsidRPr="00B414A0" w:rsidRDefault="00C77C1D" w:rsidP="006D59C2">
            <w:pPr>
              <w:pStyle w:val="ListParagraph"/>
              <w:numPr>
                <w:ilvl w:val="0"/>
                <w:numId w:val="5"/>
              </w:numPr>
              <w:spacing w:line="276" w:lineRule="auto"/>
              <w:rPr>
                <w:szCs w:val="26"/>
              </w:rPr>
            </w:pPr>
            <w:r w:rsidRPr="00B414A0">
              <w:rPr>
                <w:szCs w:val="26"/>
              </w:rPr>
              <w:t>Có nhiều công nghệ có thể chọn lựa cho bộ nhớ lưu trữ: NAND Flash, eMMC, TF-Card</w:t>
            </w:r>
            <w:proofErr w:type="gramStart"/>
            <w:r w:rsidRPr="00B414A0">
              <w:rPr>
                <w:szCs w:val="26"/>
              </w:rPr>
              <w:t>,…</w:t>
            </w:r>
            <w:proofErr w:type="gramEnd"/>
            <w:r w:rsidRPr="00B414A0">
              <w:rPr>
                <w:szCs w:val="26"/>
              </w:rPr>
              <w:t xml:space="preserve"> </w:t>
            </w:r>
          </w:p>
          <w:p w14:paraId="54F9CD37" w14:textId="4C61D0E5" w:rsidR="00C77C1D" w:rsidRPr="00B414A0" w:rsidRDefault="00C77C1D" w:rsidP="006D59C2">
            <w:pPr>
              <w:pStyle w:val="ListParagraph"/>
              <w:numPr>
                <w:ilvl w:val="0"/>
                <w:numId w:val="5"/>
              </w:numPr>
              <w:spacing w:line="276" w:lineRule="auto"/>
              <w:rPr>
                <w:szCs w:val="26"/>
              </w:rPr>
            </w:pPr>
            <w:r w:rsidRPr="00B414A0">
              <w:rPr>
                <w:szCs w:val="26"/>
              </w:rPr>
              <w:t>Dung lượng bộ nhớ lưu trữ phụ thuộc yêu cầu: Firmware, dữ liệu người dùng, OTA update</w:t>
            </w:r>
            <w:proofErr w:type="gramStart"/>
            <w:r w:rsidRPr="00B414A0">
              <w:rPr>
                <w:szCs w:val="26"/>
              </w:rPr>
              <w:t>,…</w:t>
            </w:r>
            <w:proofErr w:type="gramEnd"/>
            <w:r w:rsidRPr="00B414A0">
              <w:rPr>
                <w:szCs w:val="26"/>
              </w:rPr>
              <w:t xml:space="preserve"> </w:t>
            </w:r>
          </w:p>
        </w:tc>
      </w:tr>
      <w:tr w:rsidR="00C47271" w:rsidRPr="00B414A0" w14:paraId="00F0CB66" w14:textId="77777777" w:rsidTr="00C47271">
        <w:tc>
          <w:tcPr>
            <w:tcW w:w="924" w:type="dxa"/>
          </w:tcPr>
          <w:p w14:paraId="294AAA84" w14:textId="1D57EC51" w:rsidR="00C47271" w:rsidRPr="00B414A0" w:rsidRDefault="00C47271" w:rsidP="006D59C2">
            <w:pPr>
              <w:spacing w:line="276" w:lineRule="auto"/>
              <w:jc w:val="center"/>
              <w:rPr>
                <w:szCs w:val="26"/>
              </w:rPr>
            </w:pPr>
            <w:r w:rsidRPr="00B414A0">
              <w:rPr>
                <w:szCs w:val="26"/>
              </w:rPr>
              <w:t>4</w:t>
            </w:r>
          </w:p>
        </w:tc>
        <w:tc>
          <w:tcPr>
            <w:tcW w:w="2430" w:type="dxa"/>
          </w:tcPr>
          <w:p w14:paraId="307C59C1" w14:textId="2DF7C40C" w:rsidR="00C47271" w:rsidRPr="00B414A0" w:rsidRDefault="00C77C1D" w:rsidP="006D59C2">
            <w:pPr>
              <w:spacing w:line="276" w:lineRule="auto"/>
              <w:rPr>
                <w:szCs w:val="26"/>
              </w:rPr>
            </w:pPr>
            <w:r w:rsidRPr="00B414A0">
              <w:rPr>
                <w:szCs w:val="26"/>
              </w:rPr>
              <w:t xml:space="preserve">Ethernet </w:t>
            </w:r>
          </w:p>
        </w:tc>
        <w:tc>
          <w:tcPr>
            <w:tcW w:w="6139" w:type="dxa"/>
          </w:tcPr>
          <w:p w14:paraId="2D8C05C0" w14:textId="52F80D95" w:rsidR="00C47271" w:rsidRPr="00B414A0" w:rsidRDefault="00C77C1D" w:rsidP="006D59C2">
            <w:pPr>
              <w:spacing w:line="276" w:lineRule="auto"/>
              <w:rPr>
                <w:i/>
                <w:szCs w:val="26"/>
              </w:rPr>
            </w:pPr>
            <w:r w:rsidRPr="00B414A0">
              <w:rPr>
                <w:i/>
                <w:szCs w:val="26"/>
              </w:rPr>
              <w:t>Khối Ethernet</w:t>
            </w:r>
            <w:r w:rsidR="00D766E8" w:rsidRPr="00B414A0">
              <w:rPr>
                <w:i/>
                <w:szCs w:val="26"/>
              </w:rPr>
              <w:t xml:space="preserve"> (Option)</w:t>
            </w:r>
            <w:r w:rsidR="00C47271" w:rsidRPr="00B414A0">
              <w:rPr>
                <w:i/>
                <w:szCs w:val="26"/>
              </w:rPr>
              <w:t xml:space="preserve">: </w:t>
            </w:r>
          </w:p>
          <w:p w14:paraId="395C2ADA" w14:textId="77777777" w:rsidR="00C47271" w:rsidRPr="00B414A0" w:rsidRDefault="00C77C1D" w:rsidP="006D59C2">
            <w:pPr>
              <w:pStyle w:val="ListParagraph"/>
              <w:numPr>
                <w:ilvl w:val="0"/>
                <w:numId w:val="5"/>
              </w:numPr>
              <w:spacing w:line="276" w:lineRule="auto"/>
              <w:rPr>
                <w:szCs w:val="26"/>
              </w:rPr>
            </w:pPr>
            <w:r w:rsidRPr="00B414A0">
              <w:rPr>
                <w:szCs w:val="26"/>
              </w:rPr>
              <w:t xml:space="preserve">Giao tiếp với SoC qua RMII interface, cung cấp Ethernet physical </w:t>
            </w:r>
            <w:r w:rsidR="00D766E8" w:rsidRPr="00B414A0">
              <w:rPr>
                <w:szCs w:val="26"/>
              </w:rPr>
              <w:t xml:space="preserve">– transceiver layer cho việc truyền nhận dữ liệu qua mạng dây </w:t>
            </w:r>
          </w:p>
          <w:p w14:paraId="756927E3" w14:textId="77777777" w:rsidR="00D766E8" w:rsidRPr="00B414A0" w:rsidRDefault="00D766E8" w:rsidP="006D59C2">
            <w:pPr>
              <w:pStyle w:val="ListParagraph"/>
              <w:numPr>
                <w:ilvl w:val="0"/>
                <w:numId w:val="5"/>
              </w:numPr>
              <w:spacing w:line="276" w:lineRule="auto"/>
              <w:rPr>
                <w:szCs w:val="26"/>
              </w:rPr>
            </w:pPr>
            <w:r w:rsidRPr="00B414A0">
              <w:rPr>
                <w:szCs w:val="26"/>
              </w:rPr>
              <w:t xml:space="preserve">Thường các công nghệ Fast ethernet hay Gigabit ethernet sẽ được lựa chọn đáp ứng yêu cầu về tốc độ truyền tải dữ liệu </w:t>
            </w:r>
          </w:p>
          <w:p w14:paraId="6FC558E9" w14:textId="64563B1A" w:rsidR="00D766E8" w:rsidRPr="00B414A0" w:rsidRDefault="00D766E8" w:rsidP="006D59C2">
            <w:pPr>
              <w:pStyle w:val="ListParagraph"/>
              <w:numPr>
                <w:ilvl w:val="0"/>
                <w:numId w:val="5"/>
              </w:numPr>
              <w:spacing w:line="276" w:lineRule="auto"/>
              <w:rPr>
                <w:szCs w:val="26"/>
              </w:rPr>
            </w:pPr>
            <w:r w:rsidRPr="00B414A0">
              <w:rPr>
                <w:szCs w:val="26"/>
              </w:rPr>
              <w:t>Đây là một chức năng option của thiết bị Home gateway</w:t>
            </w:r>
          </w:p>
        </w:tc>
      </w:tr>
      <w:tr w:rsidR="00C47271" w:rsidRPr="00B414A0" w14:paraId="12E5B324" w14:textId="77777777" w:rsidTr="00C47271">
        <w:tc>
          <w:tcPr>
            <w:tcW w:w="924" w:type="dxa"/>
          </w:tcPr>
          <w:p w14:paraId="30B7B922" w14:textId="1FE4B3DB" w:rsidR="00C47271" w:rsidRPr="00B414A0" w:rsidRDefault="00C47271" w:rsidP="006D59C2">
            <w:pPr>
              <w:spacing w:line="276" w:lineRule="auto"/>
              <w:jc w:val="center"/>
              <w:rPr>
                <w:szCs w:val="26"/>
              </w:rPr>
            </w:pPr>
            <w:r w:rsidRPr="00B414A0">
              <w:rPr>
                <w:szCs w:val="26"/>
              </w:rPr>
              <w:t>5</w:t>
            </w:r>
          </w:p>
        </w:tc>
        <w:tc>
          <w:tcPr>
            <w:tcW w:w="2430" w:type="dxa"/>
          </w:tcPr>
          <w:p w14:paraId="13462639" w14:textId="52F959FE" w:rsidR="00C47271" w:rsidRPr="00B414A0" w:rsidRDefault="00805CFA" w:rsidP="006D59C2">
            <w:pPr>
              <w:spacing w:line="276" w:lineRule="auto"/>
              <w:rPr>
                <w:szCs w:val="26"/>
              </w:rPr>
            </w:pPr>
            <w:r w:rsidRPr="00B414A0">
              <w:rPr>
                <w:szCs w:val="26"/>
              </w:rPr>
              <w:t>USB host</w:t>
            </w:r>
          </w:p>
        </w:tc>
        <w:tc>
          <w:tcPr>
            <w:tcW w:w="6139" w:type="dxa"/>
          </w:tcPr>
          <w:p w14:paraId="053501A9" w14:textId="58A1A85E" w:rsidR="00C47271" w:rsidRPr="00B414A0" w:rsidRDefault="00805CFA" w:rsidP="006D59C2">
            <w:pPr>
              <w:spacing w:line="276" w:lineRule="auto"/>
              <w:rPr>
                <w:i/>
                <w:szCs w:val="26"/>
              </w:rPr>
            </w:pPr>
            <w:r w:rsidRPr="00B414A0">
              <w:rPr>
                <w:i/>
                <w:szCs w:val="26"/>
              </w:rPr>
              <w:t>Khối USB</w:t>
            </w:r>
            <w:r w:rsidR="00C47271" w:rsidRPr="00B414A0">
              <w:rPr>
                <w:i/>
                <w:szCs w:val="26"/>
              </w:rPr>
              <w:t>:</w:t>
            </w:r>
          </w:p>
          <w:p w14:paraId="40B288C4" w14:textId="77777777" w:rsidR="00C47271" w:rsidRPr="00B414A0" w:rsidRDefault="00805CFA" w:rsidP="006D59C2">
            <w:pPr>
              <w:pStyle w:val="ListParagraph"/>
              <w:numPr>
                <w:ilvl w:val="0"/>
                <w:numId w:val="5"/>
              </w:numPr>
              <w:spacing w:line="276" w:lineRule="auto"/>
              <w:rPr>
                <w:szCs w:val="26"/>
              </w:rPr>
            </w:pPr>
            <w:r w:rsidRPr="00B414A0">
              <w:rPr>
                <w:szCs w:val="26"/>
              </w:rPr>
              <w:t>Cung cấp chức năng USB host controller hỗ trợ giao tiếp với các thiết bị USB device</w:t>
            </w:r>
          </w:p>
          <w:p w14:paraId="5D8D5AEA" w14:textId="720D6BFE" w:rsidR="00805CFA" w:rsidRPr="00B414A0" w:rsidRDefault="00805CFA" w:rsidP="006D59C2">
            <w:pPr>
              <w:pStyle w:val="ListParagraph"/>
              <w:numPr>
                <w:ilvl w:val="0"/>
                <w:numId w:val="5"/>
              </w:numPr>
              <w:spacing w:line="276" w:lineRule="auto"/>
              <w:rPr>
                <w:szCs w:val="26"/>
              </w:rPr>
            </w:pPr>
            <w:r w:rsidRPr="00B414A0">
              <w:rPr>
                <w:szCs w:val="26"/>
              </w:rPr>
              <w:lastRenderedPageBreak/>
              <w:t>Tùy vào yêu cầu và nhu cầu sử dụng để chọn lựa chuẩn giao tiếp hay tốc độ giao tiếp giữa USB host controller và devices: 2.0, 3.0</w:t>
            </w:r>
          </w:p>
        </w:tc>
      </w:tr>
      <w:tr w:rsidR="00C47271" w:rsidRPr="00B414A0" w14:paraId="293D18D8" w14:textId="77777777" w:rsidTr="00C47271">
        <w:tc>
          <w:tcPr>
            <w:tcW w:w="924" w:type="dxa"/>
          </w:tcPr>
          <w:p w14:paraId="11162C12" w14:textId="1C35A949" w:rsidR="00C47271" w:rsidRPr="00B414A0" w:rsidRDefault="00C47271" w:rsidP="006D59C2">
            <w:pPr>
              <w:spacing w:line="276" w:lineRule="auto"/>
              <w:jc w:val="center"/>
              <w:rPr>
                <w:szCs w:val="26"/>
              </w:rPr>
            </w:pPr>
            <w:r w:rsidRPr="00B414A0">
              <w:rPr>
                <w:szCs w:val="26"/>
              </w:rPr>
              <w:lastRenderedPageBreak/>
              <w:t>6</w:t>
            </w:r>
          </w:p>
        </w:tc>
        <w:tc>
          <w:tcPr>
            <w:tcW w:w="2430" w:type="dxa"/>
          </w:tcPr>
          <w:p w14:paraId="1AA566AA" w14:textId="5EC47C46" w:rsidR="00C47271" w:rsidRPr="00B414A0" w:rsidRDefault="00805CFA" w:rsidP="006D59C2">
            <w:pPr>
              <w:spacing w:line="276" w:lineRule="auto"/>
              <w:rPr>
                <w:szCs w:val="26"/>
              </w:rPr>
            </w:pPr>
            <w:r w:rsidRPr="00B414A0">
              <w:rPr>
                <w:szCs w:val="26"/>
              </w:rPr>
              <w:t>Secure chip</w:t>
            </w:r>
          </w:p>
        </w:tc>
        <w:tc>
          <w:tcPr>
            <w:tcW w:w="6139" w:type="dxa"/>
          </w:tcPr>
          <w:p w14:paraId="56603D1B" w14:textId="56B124FF" w:rsidR="00C47271" w:rsidRPr="00B414A0" w:rsidRDefault="00C47271" w:rsidP="006D59C2">
            <w:pPr>
              <w:spacing w:line="276" w:lineRule="auto"/>
              <w:rPr>
                <w:i/>
                <w:szCs w:val="26"/>
              </w:rPr>
            </w:pPr>
            <w:r w:rsidRPr="00B414A0">
              <w:rPr>
                <w:i/>
                <w:szCs w:val="26"/>
              </w:rPr>
              <w:t xml:space="preserve">Khối </w:t>
            </w:r>
            <w:r w:rsidR="00805CFA" w:rsidRPr="00B414A0">
              <w:rPr>
                <w:i/>
                <w:szCs w:val="26"/>
              </w:rPr>
              <w:t xml:space="preserve">bảo mật bằng hardware chip (Option): </w:t>
            </w:r>
            <w:r w:rsidRPr="00B414A0">
              <w:rPr>
                <w:i/>
                <w:szCs w:val="26"/>
              </w:rPr>
              <w:t xml:space="preserve"> </w:t>
            </w:r>
          </w:p>
          <w:p w14:paraId="0CC655F3" w14:textId="77777777" w:rsidR="00C47271" w:rsidRPr="00B414A0" w:rsidRDefault="00F9545B" w:rsidP="006D59C2">
            <w:pPr>
              <w:pStyle w:val="ListParagraph"/>
              <w:numPr>
                <w:ilvl w:val="0"/>
                <w:numId w:val="5"/>
              </w:numPr>
              <w:spacing w:line="276" w:lineRule="auto"/>
              <w:rPr>
                <w:szCs w:val="26"/>
              </w:rPr>
            </w:pPr>
            <w:r w:rsidRPr="00B414A0">
              <w:rPr>
                <w:szCs w:val="26"/>
              </w:rPr>
              <w:t>Hỗ trợ Home Gateway các chức năng bảo mật cấp Hardware như: Các Sercure interfaces, các Encryption algorithm engine, Key generation, Secure storage và các tính năng anti tamper hay reverse engineering</w:t>
            </w:r>
          </w:p>
          <w:p w14:paraId="55C2B240" w14:textId="2FDBF9A9" w:rsidR="00F9545B" w:rsidRPr="00B414A0" w:rsidRDefault="00F9545B" w:rsidP="006D59C2">
            <w:pPr>
              <w:pStyle w:val="ListParagraph"/>
              <w:numPr>
                <w:ilvl w:val="0"/>
                <w:numId w:val="5"/>
              </w:numPr>
              <w:spacing w:line="276" w:lineRule="auto"/>
              <w:rPr>
                <w:szCs w:val="26"/>
              </w:rPr>
            </w:pPr>
            <w:r w:rsidRPr="00B414A0">
              <w:rPr>
                <w:szCs w:val="26"/>
              </w:rPr>
              <w:t>Đây là một chức năng option của thiết bị Home gateway</w:t>
            </w:r>
          </w:p>
        </w:tc>
      </w:tr>
      <w:tr w:rsidR="00C47271" w:rsidRPr="00B414A0" w14:paraId="2F79161B" w14:textId="77777777" w:rsidTr="00C47271">
        <w:tc>
          <w:tcPr>
            <w:tcW w:w="924" w:type="dxa"/>
          </w:tcPr>
          <w:p w14:paraId="27EED6E9" w14:textId="77777777" w:rsidR="00C47271" w:rsidRPr="00B414A0" w:rsidRDefault="00C47271" w:rsidP="006D59C2">
            <w:pPr>
              <w:spacing w:line="276" w:lineRule="auto"/>
              <w:jc w:val="center"/>
              <w:rPr>
                <w:szCs w:val="26"/>
              </w:rPr>
            </w:pPr>
            <w:r w:rsidRPr="00B414A0">
              <w:rPr>
                <w:szCs w:val="26"/>
              </w:rPr>
              <w:t>7</w:t>
            </w:r>
          </w:p>
        </w:tc>
        <w:tc>
          <w:tcPr>
            <w:tcW w:w="2430" w:type="dxa"/>
          </w:tcPr>
          <w:p w14:paraId="10B76437" w14:textId="21750097" w:rsidR="00C47271" w:rsidRPr="00B414A0" w:rsidRDefault="00F9545B" w:rsidP="006D59C2">
            <w:pPr>
              <w:spacing w:line="276" w:lineRule="auto"/>
              <w:rPr>
                <w:szCs w:val="26"/>
              </w:rPr>
            </w:pPr>
            <w:r w:rsidRPr="00B414A0">
              <w:rPr>
                <w:szCs w:val="26"/>
              </w:rPr>
              <w:t>Wifi module</w:t>
            </w:r>
          </w:p>
        </w:tc>
        <w:tc>
          <w:tcPr>
            <w:tcW w:w="6139" w:type="dxa"/>
          </w:tcPr>
          <w:p w14:paraId="668C54F7" w14:textId="58649829" w:rsidR="00C47271" w:rsidRPr="00B414A0" w:rsidRDefault="00C47271" w:rsidP="006D59C2">
            <w:pPr>
              <w:spacing w:line="276" w:lineRule="auto"/>
              <w:rPr>
                <w:i/>
                <w:szCs w:val="26"/>
              </w:rPr>
            </w:pPr>
            <w:r w:rsidRPr="00B414A0">
              <w:rPr>
                <w:i/>
                <w:szCs w:val="26"/>
              </w:rPr>
              <w:t xml:space="preserve">Khối </w:t>
            </w:r>
            <w:r w:rsidR="00F9545B" w:rsidRPr="00B414A0">
              <w:rPr>
                <w:i/>
                <w:szCs w:val="26"/>
              </w:rPr>
              <w:t>Wifi</w:t>
            </w:r>
            <w:r w:rsidRPr="00B414A0">
              <w:rPr>
                <w:i/>
                <w:szCs w:val="26"/>
              </w:rPr>
              <w:t xml:space="preserve">: </w:t>
            </w:r>
          </w:p>
          <w:p w14:paraId="55C85B83" w14:textId="77777777" w:rsidR="00C47271" w:rsidRPr="00B414A0" w:rsidRDefault="00F9545B" w:rsidP="006D59C2">
            <w:pPr>
              <w:pStyle w:val="ListParagraph"/>
              <w:numPr>
                <w:ilvl w:val="0"/>
                <w:numId w:val="5"/>
              </w:numPr>
              <w:spacing w:line="276" w:lineRule="auto"/>
              <w:rPr>
                <w:szCs w:val="26"/>
              </w:rPr>
            </w:pPr>
            <w:r w:rsidRPr="00B414A0">
              <w:rPr>
                <w:szCs w:val="26"/>
              </w:rPr>
              <w:t xml:space="preserve">Hỗ trợ thiết bị truy cập mạng Internet thông qua chuẩn không dây Wifi </w:t>
            </w:r>
          </w:p>
          <w:p w14:paraId="30A47068" w14:textId="49192BD3" w:rsidR="00F9545B" w:rsidRPr="00B414A0" w:rsidRDefault="00F9545B" w:rsidP="006D59C2">
            <w:pPr>
              <w:pStyle w:val="ListParagraph"/>
              <w:numPr>
                <w:ilvl w:val="0"/>
                <w:numId w:val="5"/>
              </w:numPr>
              <w:spacing w:line="276" w:lineRule="auto"/>
              <w:rPr>
                <w:szCs w:val="26"/>
              </w:rPr>
            </w:pPr>
            <w:r w:rsidRPr="00B414A0">
              <w:rPr>
                <w:szCs w:val="26"/>
              </w:rPr>
              <w:t xml:space="preserve">Module hỗ trợ các giao tiếp phổ biến tới SoC: USB, SDIO </w:t>
            </w:r>
          </w:p>
        </w:tc>
      </w:tr>
      <w:tr w:rsidR="00C47271" w:rsidRPr="00B414A0" w14:paraId="360DCE16" w14:textId="77777777" w:rsidTr="00C47271">
        <w:tc>
          <w:tcPr>
            <w:tcW w:w="924" w:type="dxa"/>
          </w:tcPr>
          <w:p w14:paraId="5351D8DB" w14:textId="026B8BEE" w:rsidR="00C47271" w:rsidRPr="00B414A0" w:rsidRDefault="00C47271" w:rsidP="006D59C2">
            <w:pPr>
              <w:spacing w:line="276" w:lineRule="auto"/>
              <w:jc w:val="center"/>
              <w:rPr>
                <w:szCs w:val="26"/>
              </w:rPr>
            </w:pPr>
            <w:r w:rsidRPr="00B414A0">
              <w:rPr>
                <w:szCs w:val="26"/>
              </w:rPr>
              <w:t>8</w:t>
            </w:r>
          </w:p>
        </w:tc>
        <w:tc>
          <w:tcPr>
            <w:tcW w:w="2430" w:type="dxa"/>
          </w:tcPr>
          <w:p w14:paraId="05F93B9A" w14:textId="411A9E5F" w:rsidR="00C47271" w:rsidRPr="00B414A0" w:rsidRDefault="00F9545B" w:rsidP="006D59C2">
            <w:pPr>
              <w:spacing w:line="276" w:lineRule="auto"/>
              <w:rPr>
                <w:szCs w:val="26"/>
              </w:rPr>
            </w:pPr>
            <w:r w:rsidRPr="00B414A0">
              <w:rPr>
                <w:szCs w:val="26"/>
              </w:rPr>
              <w:t>Zigbee module</w:t>
            </w:r>
          </w:p>
        </w:tc>
        <w:tc>
          <w:tcPr>
            <w:tcW w:w="6139" w:type="dxa"/>
          </w:tcPr>
          <w:p w14:paraId="457047F4" w14:textId="16F62698" w:rsidR="00C47271" w:rsidRPr="00B414A0" w:rsidRDefault="00F9545B" w:rsidP="006D59C2">
            <w:pPr>
              <w:spacing w:line="276" w:lineRule="auto"/>
              <w:rPr>
                <w:i/>
                <w:szCs w:val="26"/>
              </w:rPr>
            </w:pPr>
            <w:r w:rsidRPr="00B414A0">
              <w:rPr>
                <w:i/>
                <w:szCs w:val="26"/>
              </w:rPr>
              <w:t>Khối Zigbee</w:t>
            </w:r>
            <w:r w:rsidR="00C47271" w:rsidRPr="00B414A0">
              <w:rPr>
                <w:i/>
                <w:szCs w:val="26"/>
              </w:rPr>
              <w:t xml:space="preserve">: </w:t>
            </w:r>
          </w:p>
          <w:p w14:paraId="568D8CC3" w14:textId="21807C0D" w:rsidR="00C47271" w:rsidRPr="00B414A0" w:rsidRDefault="00F9545B" w:rsidP="006D59C2">
            <w:pPr>
              <w:pStyle w:val="ListParagraph"/>
              <w:numPr>
                <w:ilvl w:val="0"/>
                <w:numId w:val="5"/>
              </w:numPr>
              <w:spacing w:line="276" w:lineRule="auto"/>
              <w:rPr>
                <w:i/>
                <w:szCs w:val="26"/>
              </w:rPr>
            </w:pPr>
            <w:r w:rsidRPr="00B414A0">
              <w:rPr>
                <w:szCs w:val="26"/>
              </w:rPr>
              <w:t>Giúp thiết bị có khả năng khởi tạo mạng Zigbee mesh với vai trò điều phối và quản lý các thiết bị thông minh kết nối thông qua chuẩn giao tiếp Zigbee</w:t>
            </w:r>
          </w:p>
          <w:p w14:paraId="7F8540A4" w14:textId="056A25B0" w:rsidR="00F9545B" w:rsidRPr="00B414A0" w:rsidRDefault="00F9545B" w:rsidP="006D59C2">
            <w:pPr>
              <w:pStyle w:val="ListParagraph"/>
              <w:numPr>
                <w:ilvl w:val="0"/>
                <w:numId w:val="5"/>
              </w:numPr>
              <w:spacing w:line="276" w:lineRule="auto"/>
              <w:rPr>
                <w:i/>
                <w:szCs w:val="26"/>
              </w:rPr>
            </w:pPr>
            <w:r w:rsidRPr="00B414A0">
              <w:rPr>
                <w:szCs w:val="26"/>
              </w:rPr>
              <w:t>Module hỗ trợ chuẩn giao tiếp UART tới SoC</w:t>
            </w:r>
          </w:p>
        </w:tc>
      </w:tr>
      <w:tr w:rsidR="00F9545B" w:rsidRPr="00B414A0" w14:paraId="07798CE8" w14:textId="77777777" w:rsidTr="00C47271">
        <w:tc>
          <w:tcPr>
            <w:tcW w:w="924" w:type="dxa"/>
          </w:tcPr>
          <w:p w14:paraId="7A88A015" w14:textId="7D651A50" w:rsidR="00F9545B" w:rsidRPr="00B414A0" w:rsidRDefault="00F9545B" w:rsidP="006D59C2">
            <w:pPr>
              <w:spacing w:line="276" w:lineRule="auto"/>
              <w:jc w:val="center"/>
              <w:rPr>
                <w:szCs w:val="26"/>
              </w:rPr>
            </w:pPr>
            <w:r w:rsidRPr="00B414A0">
              <w:rPr>
                <w:szCs w:val="26"/>
              </w:rPr>
              <w:t>9</w:t>
            </w:r>
          </w:p>
        </w:tc>
        <w:tc>
          <w:tcPr>
            <w:tcW w:w="2430" w:type="dxa"/>
          </w:tcPr>
          <w:p w14:paraId="667247DA" w14:textId="0501D412" w:rsidR="00F9545B" w:rsidRPr="00B414A0" w:rsidRDefault="00F9545B" w:rsidP="006D59C2">
            <w:pPr>
              <w:spacing w:line="276" w:lineRule="auto"/>
              <w:rPr>
                <w:szCs w:val="26"/>
              </w:rPr>
            </w:pPr>
            <w:r w:rsidRPr="00B414A0">
              <w:rPr>
                <w:szCs w:val="26"/>
              </w:rPr>
              <w:t>BLE module</w:t>
            </w:r>
          </w:p>
        </w:tc>
        <w:tc>
          <w:tcPr>
            <w:tcW w:w="6139" w:type="dxa"/>
          </w:tcPr>
          <w:p w14:paraId="62600442" w14:textId="5C01A952" w:rsidR="00F9545B" w:rsidRPr="00B414A0" w:rsidRDefault="00F9545B" w:rsidP="006D59C2">
            <w:pPr>
              <w:spacing w:line="276" w:lineRule="auto"/>
              <w:rPr>
                <w:i/>
                <w:szCs w:val="26"/>
              </w:rPr>
            </w:pPr>
            <w:r w:rsidRPr="00B414A0">
              <w:rPr>
                <w:i/>
                <w:szCs w:val="26"/>
              </w:rPr>
              <w:t>Khối BLE</w:t>
            </w:r>
            <w:r w:rsidR="003E7B4B" w:rsidRPr="00B414A0">
              <w:rPr>
                <w:i/>
                <w:szCs w:val="26"/>
              </w:rPr>
              <w:t xml:space="preserve"> (Option)</w:t>
            </w:r>
            <w:r w:rsidRPr="00B414A0">
              <w:rPr>
                <w:i/>
                <w:szCs w:val="26"/>
              </w:rPr>
              <w:t xml:space="preserve">: </w:t>
            </w:r>
          </w:p>
          <w:p w14:paraId="73A61EDE" w14:textId="3603A454" w:rsidR="00F9545B" w:rsidRPr="00B414A0" w:rsidRDefault="00F9545B" w:rsidP="006D59C2">
            <w:pPr>
              <w:pStyle w:val="ListParagraph"/>
              <w:numPr>
                <w:ilvl w:val="0"/>
                <w:numId w:val="5"/>
              </w:numPr>
              <w:spacing w:line="276" w:lineRule="auto"/>
              <w:rPr>
                <w:i/>
                <w:szCs w:val="26"/>
              </w:rPr>
            </w:pPr>
            <w:r w:rsidRPr="00B414A0">
              <w:rPr>
                <w:szCs w:val="26"/>
              </w:rPr>
              <w:t>Giúp thiết bị có khả năng khởi tạo mạng BLE mesh với vai trò điều phối và quản lý các thiết bị thông minh kết nối thông qua chuẩn giao tiếp BLE 4.x, 5.x</w:t>
            </w:r>
          </w:p>
          <w:p w14:paraId="6F2A097C" w14:textId="77777777" w:rsidR="00F9545B" w:rsidRPr="00B414A0" w:rsidRDefault="00F9545B" w:rsidP="006D59C2">
            <w:pPr>
              <w:pStyle w:val="ListParagraph"/>
              <w:numPr>
                <w:ilvl w:val="0"/>
                <w:numId w:val="5"/>
              </w:numPr>
              <w:spacing w:line="276" w:lineRule="auto"/>
              <w:rPr>
                <w:i/>
                <w:szCs w:val="26"/>
              </w:rPr>
            </w:pPr>
            <w:r w:rsidRPr="00B414A0">
              <w:rPr>
                <w:szCs w:val="26"/>
              </w:rPr>
              <w:t xml:space="preserve">Có 3 option cho việc thiết kế module BLE: </w:t>
            </w:r>
            <w:r w:rsidR="003E7B4B" w:rsidRPr="00B414A0">
              <w:rPr>
                <w:szCs w:val="26"/>
              </w:rPr>
              <w:t xml:space="preserve">Sử dụng module riêng, sử dụng module wifi tích hợp tính năng BLE, sử dụng module Zigbee tích hợp tính năng BLE </w:t>
            </w:r>
          </w:p>
          <w:p w14:paraId="493B6AB5" w14:textId="3ABAD501" w:rsidR="003E7B4B" w:rsidRPr="00B414A0" w:rsidRDefault="003E7B4B" w:rsidP="006D59C2">
            <w:pPr>
              <w:pStyle w:val="ListParagraph"/>
              <w:numPr>
                <w:ilvl w:val="0"/>
                <w:numId w:val="5"/>
              </w:numPr>
              <w:spacing w:line="276" w:lineRule="auto"/>
              <w:rPr>
                <w:i/>
                <w:szCs w:val="26"/>
              </w:rPr>
            </w:pPr>
            <w:r w:rsidRPr="00B414A0">
              <w:rPr>
                <w:szCs w:val="26"/>
              </w:rPr>
              <w:t>Đây là một chức năng option của thiết bị Home gateway</w:t>
            </w:r>
          </w:p>
        </w:tc>
      </w:tr>
      <w:tr w:rsidR="00F9545B" w:rsidRPr="00B414A0" w14:paraId="5330421C" w14:textId="77777777" w:rsidTr="00C47271">
        <w:tc>
          <w:tcPr>
            <w:tcW w:w="924" w:type="dxa"/>
          </w:tcPr>
          <w:p w14:paraId="155EB408" w14:textId="46C98E2C" w:rsidR="00F9545B" w:rsidRPr="00B414A0" w:rsidRDefault="003E7B4B" w:rsidP="006D59C2">
            <w:pPr>
              <w:spacing w:line="276" w:lineRule="auto"/>
              <w:jc w:val="center"/>
              <w:rPr>
                <w:szCs w:val="26"/>
              </w:rPr>
            </w:pPr>
            <w:r w:rsidRPr="00B414A0">
              <w:rPr>
                <w:szCs w:val="26"/>
              </w:rPr>
              <w:t>10</w:t>
            </w:r>
          </w:p>
        </w:tc>
        <w:tc>
          <w:tcPr>
            <w:tcW w:w="2430" w:type="dxa"/>
          </w:tcPr>
          <w:p w14:paraId="6D2D601C" w14:textId="3028BB66" w:rsidR="00F9545B" w:rsidRPr="00B414A0" w:rsidRDefault="003E7B4B" w:rsidP="006D59C2">
            <w:pPr>
              <w:spacing w:line="276" w:lineRule="auto"/>
              <w:rPr>
                <w:szCs w:val="26"/>
              </w:rPr>
            </w:pPr>
            <w:r w:rsidRPr="00B414A0">
              <w:rPr>
                <w:szCs w:val="26"/>
              </w:rPr>
              <w:t>EEPROM</w:t>
            </w:r>
          </w:p>
        </w:tc>
        <w:tc>
          <w:tcPr>
            <w:tcW w:w="6139" w:type="dxa"/>
          </w:tcPr>
          <w:p w14:paraId="68372CA8" w14:textId="77777777" w:rsidR="00F9545B" w:rsidRPr="00B414A0" w:rsidRDefault="003E7B4B" w:rsidP="006D59C2">
            <w:pPr>
              <w:spacing w:line="276" w:lineRule="auto"/>
              <w:rPr>
                <w:i/>
                <w:szCs w:val="26"/>
              </w:rPr>
            </w:pPr>
            <w:r w:rsidRPr="00B414A0">
              <w:rPr>
                <w:i/>
                <w:szCs w:val="26"/>
              </w:rPr>
              <w:t xml:space="preserve">Khối EEPROM (Option): </w:t>
            </w:r>
          </w:p>
          <w:p w14:paraId="52170AD3" w14:textId="77777777" w:rsidR="008151BC" w:rsidRPr="00B414A0" w:rsidRDefault="008151BC" w:rsidP="006D59C2">
            <w:pPr>
              <w:pStyle w:val="ListParagraph"/>
              <w:numPr>
                <w:ilvl w:val="0"/>
                <w:numId w:val="5"/>
              </w:numPr>
              <w:spacing w:line="276" w:lineRule="auto"/>
              <w:rPr>
                <w:i/>
                <w:szCs w:val="26"/>
              </w:rPr>
            </w:pPr>
            <w:r w:rsidRPr="00B414A0">
              <w:rPr>
                <w:szCs w:val="26"/>
              </w:rPr>
              <w:lastRenderedPageBreak/>
              <w:t>Lưu trữ device/board information hay configuration data</w:t>
            </w:r>
          </w:p>
          <w:p w14:paraId="00CCFDC6" w14:textId="2F859490" w:rsidR="008151BC" w:rsidRPr="00B414A0" w:rsidRDefault="008151BC" w:rsidP="006D59C2">
            <w:pPr>
              <w:pStyle w:val="ListParagraph"/>
              <w:numPr>
                <w:ilvl w:val="0"/>
                <w:numId w:val="5"/>
              </w:numPr>
              <w:spacing w:line="276" w:lineRule="auto"/>
              <w:rPr>
                <w:i/>
                <w:szCs w:val="26"/>
              </w:rPr>
            </w:pPr>
            <w:r w:rsidRPr="00B414A0">
              <w:rPr>
                <w:szCs w:val="26"/>
              </w:rPr>
              <w:t xml:space="preserve"> Đây là một chức năng option của thiết bị Home gateway</w:t>
            </w:r>
          </w:p>
        </w:tc>
      </w:tr>
      <w:tr w:rsidR="008151BC" w:rsidRPr="00B414A0" w14:paraId="5CE21471" w14:textId="77777777" w:rsidTr="00C47271">
        <w:tc>
          <w:tcPr>
            <w:tcW w:w="924" w:type="dxa"/>
          </w:tcPr>
          <w:p w14:paraId="7283B9C4" w14:textId="32A126FD" w:rsidR="008151BC" w:rsidRPr="00B414A0" w:rsidRDefault="008151BC" w:rsidP="006D59C2">
            <w:pPr>
              <w:spacing w:line="276" w:lineRule="auto"/>
              <w:jc w:val="center"/>
              <w:rPr>
                <w:szCs w:val="26"/>
              </w:rPr>
            </w:pPr>
            <w:r w:rsidRPr="00B414A0">
              <w:rPr>
                <w:szCs w:val="26"/>
              </w:rPr>
              <w:lastRenderedPageBreak/>
              <w:t>11</w:t>
            </w:r>
          </w:p>
        </w:tc>
        <w:tc>
          <w:tcPr>
            <w:tcW w:w="2430" w:type="dxa"/>
          </w:tcPr>
          <w:p w14:paraId="427A9707" w14:textId="157FD2A8" w:rsidR="008151BC" w:rsidRPr="00B414A0" w:rsidRDefault="008151BC" w:rsidP="006D59C2">
            <w:pPr>
              <w:spacing w:line="276" w:lineRule="auto"/>
              <w:rPr>
                <w:szCs w:val="26"/>
              </w:rPr>
            </w:pPr>
            <w:r w:rsidRPr="00B414A0">
              <w:rPr>
                <w:szCs w:val="26"/>
              </w:rPr>
              <w:t xml:space="preserve">LED/Button/Buzzer </w:t>
            </w:r>
          </w:p>
        </w:tc>
        <w:tc>
          <w:tcPr>
            <w:tcW w:w="6139" w:type="dxa"/>
          </w:tcPr>
          <w:p w14:paraId="014FCA52" w14:textId="1DD4CDB1" w:rsidR="008151BC" w:rsidRPr="00B414A0" w:rsidRDefault="008151BC" w:rsidP="006D59C2">
            <w:pPr>
              <w:spacing w:line="276" w:lineRule="auto"/>
              <w:rPr>
                <w:i/>
                <w:szCs w:val="26"/>
              </w:rPr>
            </w:pPr>
            <w:r w:rsidRPr="00B414A0">
              <w:rPr>
                <w:i/>
                <w:szCs w:val="26"/>
              </w:rPr>
              <w:t xml:space="preserve">Khối giao tiếp người dùng: </w:t>
            </w:r>
          </w:p>
          <w:p w14:paraId="7400C713" w14:textId="5B7411EE" w:rsidR="008151BC" w:rsidRPr="00B414A0" w:rsidRDefault="008151BC" w:rsidP="006D59C2">
            <w:pPr>
              <w:pStyle w:val="ListParagraph"/>
              <w:numPr>
                <w:ilvl w:val="0"/>
                <w:numId w:val="5"/>
              </w:numPr>
              <w:spacing w:line="276" w:lineRule="auto"/>
              <w:rPr>
                <w:i/>
                <w:szCs w:val="26"/>
              </w:rPr>
            </w:pPr>
            <w:r w:rsidRPr="00B414A0">
              <w:rPr>
                <w:szCs w:val="26"/>
              </w:rPr>
              <w:t>Giúp giao tiếp với người dùng để thực hiện các chức năng thiết bị: Đèn thông báo, nút bấm điều khiển, còi thông báo</w:t>
            </w:r>
          </w:p>
        </w:tc>
      </w:tr>
      <w:tr w:rsidR="008151BC" w:rsidRPr="00B414A0" w14:paraId="4DC284E8" w14:textId="77777777" w:rsidTr="00C47271">
        <w:tc>
          <w:tcPr>
            <w:tcW w:w="924" w:type="dxa"/>
          </w:tcPr>
          <w:p w14:paraId="7205223B" w14:textId="3A7197AA" w:rsidR="008151BC" w:rsidRPr="00B414A0" w:rsidRDefault="008151BC" w:rsidP="006D59C2">
            <w:pPr>
              <w:spacing w:line="276" w:lineRule="auto"/>
              <w:jc w:val="center"/>
              <w:rPr>
                <w:szCs w:val="26"/>
              </w:rPr>
            </w:pPr>
            <w:r w:rsidRPr="00B414A0">
              <w:rPr>
                <w:szCs w:val="26"/>
              </w:rPr>
              <w:t>12</w:t>
            </w:r>
          </w:p>
        </w:tc>
        <w:tc>
          <w:tcPr>
            <w:tcW w:w="2430" w:type="dxa"/>
          </w:tcPr>
          <w:p w14:paraId="49FF268C" w14:textId="125CC620" w:rsidR="008151BC" w:rsidRPr="00B414A0" w:rsidRDefault="008151BC" w:rsidP="006D59C2">
            <w:pPr>
              <w:spacing w:line="276" w:lineRule="auto"/>
              <w:rPr>
                <w:szCs w:val="26"/>
              </w:rPr>
            </w:pPr>
            <w:r w:rsidRPr="00B414A0">
              <w:rPr>
                <w:szCs w:val="26"/>
              </w:rPr>
              <w:t>Power supply</w:t>
            </w:r>
          </w:p>
        </w:tc>
        <w:tc>
          <w:tcPr>
            <w:tcW w:w="6139" w:type="dxa"/>
          </w:tcPr>
          <w:p w14:paraId="59BE08B4" w14:textId="77777777" w:rsidR="008151BC" w:rsidRPr="00B414A0" w:rsidRDefault="008151BC" w:rsidP="006D59C2">
            <w:pPr>
              <w:spacing w:line="276" w:lineRule="auto"/>
              <w:rPr>
                <w:i/>
                <w:szCs w:val="26"/>
              </w:rPr>
            </w:pPr>
            <w:r w:rsidRPr="00B414A0">
              <w:rPr>
                <w:i/>
                <w:szCs w:val="26"/>
              </w:rPr>
              <w:t xml:space="preserve">Khối nguồn: </w:t>
            </w:r>
          </w:p>
          <w:p w14:paraId="3C7E9F0B" w14:textId="5D6AA8D0" w:rsidR="008151BC" w:rsidRPr="00B414A0" w:rsidRDefault="008151BC" w:rsidP="006D59C2">
            <w:pPr>
              <w:pStyle w:val="ListParagraph"/>
              <w:numPr>
                <w:ilvl w:val="0"/>
                <w:numId w:val="5"/>
              </w:numPr>
              <w:spacing w:line="276" w:lineRule="auto"/>
              <w:rPr>
                <w:i/>
                <w:szCs w:val="26"/>
              </w:rPr>
            </w:pPr>
            <w:r w:rsidRPr="00B414A0">
              <w:rPr>
                <w:szCs w:val="26"/>
              </w:rPr>
              <w:t>Cung cấp nguồn tiêu thụ cho toàn board mạch</w:t>
            </w:r>
          </w:p>
          <w:p w14:paraId="5C769F1A" w14:textId="73390798" w:rsidR="008151BC" w:rsidRPr="00B414A0" w:rsidRDefault="008151BC" w:rsidP="006D59C2">
            <w:pPr>
              <w:pStyle w:val="ListParagraph"/>
              <w:numPr>
                <w:ilvl w:val="0"/>
                <w:numId w:val="5"/>
              </w:numPr>
              <w:spacing w:line="276" w:lineRule="auto"/>
              <w:rPr>
                <w:i/>
                <w:szCs w:val="26"/>
              </w:rPr>
            </w:pPr>
            <w:r w:rsidRPr="00B414A0">
              <w:rPr>
                <w:szCs w:val="26"/>
              </w:rPr>
              <w:t>Hỗ trợ việc cung cấp nguồn đúng yêu cầu power sequence</w:t>
            </w:r>
            <w:commentRangeEnd w:id="68"/>
            <w:r w:rsidR="00B70630" w:rsidRPr="00B414A0">
              <w:rPr>
                <w:rStyle w:val="CommentReference"/>
              </w:rPr>
              <w:commentReference w:id="68"/>
            </w:r>
          </w:p>
        </w:tc>
      </w:tr>
    </w:tbl>
    <w:p w14:paraId="4E31F416" w14:textId="60A83FC3" w:rsidR="00C47271" w:rsidRPr="00B414A0" w:rsidRDefault="00C47271" w:rsidP="006D59C2">
      <w:pPr>
        <w:spacing w:line="276" w:lineRule="auto"/>
      </w:pPr>
    </w:p>
    <w:p w14:paraId="2757E864" w14:textId="77777777" w:rsidR="00C47271" w:rsidRPr="00B414A0" w:rsidRDefault="00C47271" w:rsidP="006D59C2">
      <w:pPr>
        <w:spacing w:line="276" w:lineRule="auto"/>
      </w:pPr>
    </w:p>
    <w:p w14:paraId="4989A241" w14:textId="36040739" w:rsidR="001666D1" w:rsidRPr="00B414A0" w:rsidRDefault="00A877E6" w:rsidP="006D59C2">
      <w:pPr>
        <w:pStyle w:val="ANSVHeading2"/>
        <w:numPr>
          <w:ilvl w:val="1"/>
          <w:numId w:val="6"/>
        </w:numPr>
        <w:spacing w:line="276" w:lineRule="auto"/>
        <w:rPr>
          <w:rStyle w:val="st"/>
          <w:rFonts w:cs="Times New Roman"/>
        </w:rPr>
      </w:pPr>
      <w:bookmarkStart w:id="69" w:name="_Toc44922344"/>
      <w:bookmarkEnd w:id="1"/>
      <w:bookmarkEnd w:id="2"/>
      <w:bookmarkEnd w:id="3"/>
      <w:bookmarkEnd w:id="4"/>
      <w:r w:rsidRPr="00B414A0">
        <w:rPr>
          <w:rStyle w:val="st"/>
          <w:rFonts w:cs="Times New Roman"/>
        </w:rPr>
        <w:t>Thiết kế HLD các khối chức năng Hardware</w:t>
      </w:r>
      <w:bookmarkEnd w:id="69"/>
    </w:p>
    <w:p w14:paraId="40EE1538" w14:textId="4025BE56" w:rsidR="00A51374" w:rsidRPr="00B414A0" w:rsidRDefault="008151BC" w:rsidP="006D59C2">
      <w:pPr>
        <w:pStyle w:val="ANSVHeadingLevel3"/>
        <w:numPr>
          <w:ilvl w:val="2"/>
          <w:numId w:val="6"/>
        </w:numPr>
        <w:spacing w:line="276" w:lineRule="auto"/>
      </w:pPr>
      <w:bookmarkStart w:id="70" w:name="_Toc44922345"/>
      <w:r w:rsidRPr="00B414A0">
        <w:t>Khối xử lý trung tâm</w:t>
      </w:r>
      <w:bookmarkEnd w:id="70"/>
    </w:p>
    <w:p w14:paraId="71AEE776" w14:textId="035C5183" w:rsidR="001C229B" w:rsidRPr="00B414A0" w:rsidRDefault="00A877E6" w:rsidP="006D59C2">
      <w:pPr>
        <w:spacing w:line="276" w:lineRule="auto"/>
        <w:rPr>
          <w:b/>
        </w:rPr>
      </w:pPr>
      <w:r w:rsidRPr="00B414A0">
        <w:rPr>
          <w:b/>
        </w:rPr>
        <w:t>Yêu cầu đối</w:t>
      </w:r>
      <w:r w:rsidR="008C6A72" w:rsidRPr="00B414A0">
        <w:rPr>
          <w:b/>
        </w:rPr>
        <w:t xml:space="preserve"> chính</w:t>
      </w:r>
      <w:r w:rsidRPr="00B414A0">
        <w:rPr>
          <w:b/>
        </w:rPr>
        <w:t xml:space="preserve"> với khối xử lý trung tâm: </w:t>
      </w:r>
    </w:p>
    <w:tbl>
      <w:tblPr>
        <w:tblStyle w:val="TableGrid"/>
        <w:tblW w:w="0" w:type="auto"/>
        <w:tblLook w:val="04A0" w:firstRow="1" w:lastRow="0" w:firstColumn="1" w:lastColumn="0" w:noHBand="0" w:noVBand="1"/>
      </w:tblPr>
      <w:tblGrid>
        <w:gridCol w:w="895"/>
        <w:gridCol w:w="2430"/>
        <w:gridCol w:w="6120"/>
      </w:tblGrid>
      <w:tr w:rsidR="00A877E6" w:rsidRPr="00B414A0" w14:paraId="719A793D" w14:textId="77777777" w:rsidTr="006F67A1">
        <w:tc>
          <w:tcPr>
            <w:tcW w:w="895" w:type="dxa"/>
            <w:shd w:val="clear" w:color="auto" w:fill="1F3864" w:themeFill="accent5" w:themeFillShade="80"/>
          </w:tcPr>
          <w:p w14:paraId="47688BC5" w14:textId="36373D41" w:rsidR="00A877E6" w:rsidRPr="00B414A0" w:rsidRDefault="00A877E6" w:rsidP="006D59C2">
            <w:pPr>
              <w:spacing w:line="276" w:lineRule="auto"/>
              <w:jc w:val="center"/>
              <w:rPr>
                <w:b/>
              </w:rPr>
            </w:pPr>
            <w:r w:rsidRPr="00B414A0">
              <w:rPr>
                <w:b/>
              </w:rPr>
              <w:t>Stt</w:t>
            </w:r>
          </w:p>
        </w:tc>
        <w:tc>
          <w:tcPr>
            <w:tcW w:w="2430" w:type="dxa"/>
            <w:shd w:val="clear" w:color="auto" w:fill="1F3864" w:themeFill="accent5" w:themeFillShade="80"/>
          </w:tcPr>
          <w:p w14:paraId="10C6CD7A" w14:textId="26AC9044" w:rsidR="00A877E6" w:rsidRPr="00B414A0" w:rsidRDefault="00A877E6" w:rsidP="006D59C2">
            <w:pPr>
              <w:spacing w:line="276" w:lineRule="auto"/>
              <w:jc w:val="center"/>
              <w:rPr>
                <w:b/>
              </w:rPr>
            </w:pPr>
            <w:r w:rsidRPr="00B414A0">
              <w:rPr>
                <w:b/>
              </w:rPr>
              <w:t>Yêu cầu</w:t>
            </w:r>
          </w:p>
        </w:tc>
        <w:tc>
          <w:tcPr>
            <w:tcW w:w="6120" w:type="dxa"/>
            <w:shd w:val="clear" w:color="auto" w:fill="1F3864" w:themeFill="accent5" w:themeFillShade="80"/>
          </w:tcPr>
          <w:p w14:paraId="35C56AAF" w14:textId="3B6B5FE4" w:rsidR="00A877E6" w:rsidRPr="00B414A0" w:rsidRDefault="00A877E6" w:rsidP="006D59C2">
            <w:pPr>
              <w:spacing w:line="276" w:lineRule="auto"/>
              <w:jc w:val="center"/>
              <w:rPr>
                <w:b/>
              </w:rPr>
            </w:pPr>
            <w:r w:rsidRPr="00B414A0">
              <w:rPr>
                <w:b/>
              </w:rPr>
              <w:t>Diễn giải</w:t>
            </w:r>
          </w:p>
        </w:tc>
      </w:tr>
      <w:tr w:rsidR="00A877E6" w:rsidRPr="00B414A0" w14:paraId="04367148" w14:textId="77777777" w:rsidTr="00A877E6">
        <w:tc>
          <w:tcPr>
            <w:tcW w:w="895" w:type="dxa"/>
          </w:tcPr>
          <w:p w14:paraId="4E2A05CE" w14:textId="214A9262" w:rsidR="00A877E6" w:rsidRPr="00B414A0" w:rsidRDefault="00A877E6" w:rsidP="006D59C2">
            <w:pPr>
              <w:spacing w:line="276" w:lineRule="auto"/>
              <w:jc w:val="center"/>
            </w:pPr>
            <w:r w:rsidRPr="00B414A0">
              <w:t>1</w:t>
            </w:r>
          </w:p>
        </w:tc>
        <w:tc>
          <w:tcPr>
            <w:tcW w:w="2430" w:type="dxa"/>
          </w:tcPr>
          <w:p w14:paraId="3D2D985D" w14:textId="08CDECA4" w:rsidR="00A877E6" w:rsidRPr="00B414A0" w:rsidRDefault="00A877E6" w:rsidP="006D59C2">
            <w:pPr>
              <w:spacing w:line="276" w:lineRule="auto"/>
            </w:pPr>
            <w:r w:rsidRPr="00B414A0">
              <w:t>Hệ điều hành</w:t>
            </w:r>
          </w:p>
        </w:tc>
        <w:tc>
          <w:tcPr>
            <w:tcW w:w="6120" w:type="dxa"/>
          </w:tcPr>
          <w:p w14:paraId="7F5217BA" w14:textId="5DBECE25" w:rsidR="00B70630" w:rsidRPr="00B414A0" w:rsidRDefault="00B70630" w:rsidP="006D59C2">
            <w:pPr>
              <w:spacing w:line="276" w:lineRule="auto"/>
            </w:pPr>
            <w:r w:rsidRPr="00B414A0">
              <w:t xml:space="preserve">Xuất phát từ yêu cầu tính năng: </w:t>
            </w:r>
          </w:p>
          <w:p w14:paraId="7BF74E02" w14:textId="6EC34D0A" w:rsidR="00B70630" w:rsidRPr="00B414A0" w:rsidRDefault="00B70630" w:rsidP="006D59C2">
            <w:pPr>
              <w:pStyle w:val="ListParagraph"/>
              <w:numPr>
                <w:ilvl w:val="0"/>
                <w:numId w:val="5"/>
              </w:numPr>
              <w:spacing w:line="276" w:lineRule="auto"/>
            </w:pPr>
            <w:r w:rsidRPr="00B414A0">
              <w:t xml:space="preserve">Triển khai MQTT Broker </w:t>
            </w:r>
          </w:p>
          <w:p w14:paraId="6224C39E" w14:textId="154759AE" w:rsidR="00B70630" w:rsidRPr="00B414A0" w:rsidRDefault="00B70630" w:rsidP="006D59C2">
            <w:pPr>
              <w:pStyle w:val="ListParagraph"/>
              <w:numPr>
                <w:ilvl w:val="0"/>
                <w:numId w:val="5"/>
              </w:numPr>
              <w:spacing w:line="276" w:lineRule="auto"/>
            </w:pPr>
            <w:r w:rsidRPr="00B414A0">
              <w:t xml:space="preserve">Triển khai </w:t>
            </w:r>
            <w:r w:rsidR="00BC7777" w:rsidRPr="00B414A0">
              <w:t>D</w:t>
            </w:r>
            <w:r w:rsidRPr="00B414A0">
              <w:t>atabase</w:t>
            </w:r>
          </w:p>
          <w:p w14:paraId="63842831" w14:textId="17E89DDB" w:rsidR="00B70630" w:rsidRPr="00B414A0" w:rsidRDefault="00B70630" w:rsidP="006D59C2">
            <w:pPr>
              <w:pStyle w:val="ListParagraph"/>
              <w:numPr>
                <w:ilvl w:val="0"/>
                <w:numId w:val="5"/>
              </w:numPr>
              <w:spacing w:line="276" w:lineRule="auto"/>
            </w:pPr>
            <w:r w:rsidRPr="00B414A0">
              <w:t>Triển khai Web server (Option)</w:t>
            </w:r>
          </w:p>
          <w:p w14:paraId="3644E05E" w14:textId="116291A2" w:rsidR="00BC7777" w:rsidRPr="00B414A0" w:rsidRDefault="00BC7777" w:rsidP="006D59C2">
            <w:pPr>
              <w:pStyle w:val="ListParagraph"/>
              <w:numPr>
                <w:ilvl w:val="0"/>
                <w:numId w:val="5"/>
              </w:numPr>
              <w:spacing w:line="276" w:lineRule="auto"/>
            </w:pPr>
            <w:r w:rsidRPr="00B414A0">
              <w:t>Hỗ trợ driver cho Ethernet, Wifi</w:t>
            </w:r>
          </w:p>
          <w:p w14:paraId="193AEA2D" w14:textId="5583EEFF" w:rsidR="00A877E6" w:rsidRPr="00B414A0" w:rsidRDefault="00BC7777" w:rsidP="006D59C2">
            <w:pPr>
              <w:spacing w:line="276" w:lineRule="auto"/>
            </w:pPr>
            <w:r w:rsidRPr="00B414A0">
              <w:t xml:space="preserve">Để </w:t>
            </w:r>
            <w:r w:rsidR="00A877E6" w:rsidRPr="00B414A0">
              <w:t xml:space="preserve">đáp ứng các yêu cầu </w:t>
            </w:r>
            <w:r w:rsidRPr="00B414A0">
              <w:t>trên, thiết bị Home gateway phải hỗ trợ</w:t>
            </w:r>
            <w:r w:rsidR="00A877E6" w:rsidRPr="00B414A0">
              <w:t xml:space="preserve"> hệ điều hành</w:t>
            </w:r>
            <w:r w:rsidRPr="00B414A0">
              <w:t>.</w:t>
            </w:r>
            <w:r w:rsidR="00A877E6" w:rsidRPr="00B414A0">
              <w:t xml:space="preserve"> </w:t>
            </w:r>
            <w:r w:rsidRPr="00B414A0">
              <w:t xml:space="preserve">Các hệ điều hành </w:t>
            </w:r>
            <w:r w:rsidR="00A877E6" w:rsidRPr="00B414A0">
              <w:t>Embeedded Linux phổ biến cho ứng dụng Home Gateway: OpenWRT, Yocto, uCLinux</w:t>
            </w:r>
            <w:proofErr w:type="gramStart"/>
            <w:r w:rsidR="00A877E6" w:rsidRPr="00B414A0">
              <w:t>,…</w:t>
            </w:r>
            <w:proofErr w:type="gramEnd"/>
            <w:r w:rsidR="00A877E6" w:rsidRPr="00B414A0">
              <w:t xml:space="preserve"> </w:t>
            </w:r>
          </w:p>
        </w:tc>
      </w:tr>
      <w:tr w:rsidR="00A877E6" w:rsidRPr="00B414A0" w14:paraId="5FD2951F" w14:textId="77777777" w:rsidTr="00A877E6">
        <w:tc>
          <w:tcPr>
            <w:tcW w:w="895" w:type="dxa"/>
          </w:tcPr>
          <w:p w14:paraId="0C8FF580" w14:textId="6006C600" w:rsidR="00A877E6" w:rsidRPr="00B414A0" w:rsidRDefault="00A877E6" w:rsidP="006D59C2">
            <w:pPr>
              <w:spacing w:line="276" w:lineRule="auto"/>
              <w:jc w:val="center"/>
            </w:pPr>
            <w:r w:rsidRPr="00B414A0">
              <w:t>2</w:t>
            </w:r>
          </w:p>
        </w:tc>
        <w:tc>
          <w:tcPr>
            <w:tcW w:w="2430" w:type="dxa"/>
          </w:tcPr>
          <w:p w14:paraId="09C9EF58" w14:textId="19C7CE04" w:rsidR="00A877E6" w:rsidRPr="00B414A0" w:rsidRDefault="00A877E6" w:rsidP="006D59C2">
            <w:pPr>
              <w:spacing w:line="276" w:lineRule="auto"/>
            </w:pPr>
            <w:r w:rsidRPr="00B414A0">
              <w:t>Ngoại vi</w:t>
            </w:r>
          </w:p>
        </w:tc>
        <w:tc>
          <w:tcPr>
            <w:tcW w:w="6120" w:type="dxa"/>
          </w:tcPr>
          <w:p w14:paraId="22EFAD28" w14:textId="7A95786B" w:rsidR="00A877E6" w:rsidRPr="00B414A0" w:rsidRDefault="00A877E6" w:rsidP="006D59C2">
            <w:pPr>
              <w:spacing w:line="276" w:lineRule="auto"/>
            </w:pPr>
            <w:r w:rsidRPr="00B414A0">
              <w:t xml:space="preserve">Đáp ứng các ngoại vi cho ứng dụng Home Gateway: RAM/Flash, Physical ETH, </w:t>
            </w:r>
            <w:r w:rsidR="00B70630" w:rsidRPr="00B414A0">
              <w:t>USB, SDIO, UART</w:t>
            </w:r>
            <w:proofErr w:type="gramStart"/>
            <w:r w:rsidR="00B70630" w:rsidRPr="00B414A0">
              <w:t>,SPI</w:t>
            </w:r>
            <w:proofErr w:type="gramEnd"/>
            <w:r w:rsidR="00B70630" w:rsidRPr="00B414A0">
              <w:t xml:space="preserve">, I2C, Display,… </w:t>
            </w:r>
          </w:p>
        </w:tc>
      </w:tr>
      <w:tr w:rsidR="00B70630" w:rsidRPr="00B414A0" w14:paraId="626084D5" w14:textId="77777777" w:rsidTr="00A877E6">
        <w:tc>
          <w:tcPr>
            <w:tcW w:w="895" w:type="dxa"/>
          </w:tcPr>
          <w:p w14:paraId="4DB1B654" w14:textId="2BD4D9BD" w:rsidR="00B70630" w:rsidRPr="00B414A0" w:rsidRDefault="00B70630" w:rsidP="006D59C2">
            <w:pPr>
              <w:spacing w:line="276" w:lineRule="auto"/>
              <w:jc w:val="center"/>
            </w:pPr>
            <w:r w:rsidRPr="00B414A0">
              <w:t>3</w:t>
            </w:r>
          </w:p>
        </w:tc>
        <w:tc>
          <w:tcPr>
            <w:tcW w:w="2430" w:type="dxa"/>
          </w:tcPr>
          <w:p w14:paraId="35AC87D6" w14:textId="08BFD665" w:rsidR="00B70630" w:rsidRPr="00B414A0" w:rsidRDefault="00B70630" w:rsidP="006D59C2">
            <w:pPr>
              <w:spacing w:line="276" w:lineRule="auto"/>
            </w:pPr>
            <w:r w:rsidRPr="00B414A0">
              <w:t>Khả năng kế thừa</w:t>
            </w:r>
          </w:p>
        </w:tc>
        <w:tc>
          <w:tcPr>
            <w:tcW w:w="6120" w:type="dxa"/>
          </w:tcPr>
          <w:p w14:paraId="599C8A4E" w14:textId="77777777" w:rsidR="00B70630" w:rsidRPr="00B414A0" w:rsidRDefault="00B70630" w:rsidP="006D59C2">
            <w:pPr>
              <w:spacing w:line="276" w:lineRule="auto"/>
            </w:pPr>
            <w:r w:rsidRPr="00B414A0">
              <w:t xml:space="preserve">Chọn lựa SoC có khả năng kế thừa cho: </w:t>
            </w:r>
          </w:p>
          <w:p w14:paraId="2917512A" w14:textId="16C70490" w:rsidR="00B70630" w:rsidRPr="00B414A0" w:rsidRDefault="00B70630" w:rsidP="006D59C2">
            <w:pPr>
              <w:pStyle w:val="ListParagraph"/>
              <w:numPr>
                <w:ilvl w:val="0"/>
                <w:numId w:val="5"/>
              </w:numPr>
              <w:spacing w:line="276" w:lineRule="auto"/>
            </w:pPr>
            <w:r w:rsidRPr="00B414A0">
              <w:t xml:space="preserve">Các vesion sản phẩm Home Gateway </w:t>
            </w:r>
          </w:p>
          <w:p w14:paraId="74C383B1" w14:textId="1015E869" w:rsidR="00B70630" w:rsidRPr="00B414A0" w:rsidRDefault="00B70630" w:rsidP="006D59C2">
            <w:pPr>
              <w:pStyle w:val="ListParagraph"/>
              <w:numPr>
                <w:ilvl w:val="0"/>
                <w:numId w:val="5"/>
              </w:numPr>
              <w:spacing w:line="276" w:lineRule="auto"/>
            </w:pPr>
            <w:r w:rsidRPr="00B414A0">
              <w:lastRenderedPageBreak/>
              <w:t>Các Gateway cho các ứng dụng khác</w:t>
            </w:r>
            <w:r w:rsidR="00BC7777" w:rsidRPr="00B414A0">
              <w:t xml:space="preserve">: </w:t>
            </w:r>
            <w:r w:rsidRPr="00B414A0">
              <w:t>Nông nghiệp, nhà máy</w:t>
            </w:r>
            <w:proofErr w:type="gramStart"/>
            <w:r w:rsidRPr="00B414A0">
              <w:t>,…</w:t>
            </w:r>
            <w:proofErr w:type="gramEnd"/>
          </w:p>
          <w:p w14:paraId="36E3F5FC" w14:textId="23874BF1" w:rsidR="00B70630" w:rsidRPr="00B414A0" w:rsidRDefault="00B70630" w:rsidP="006D59C2">
            <w:pPr>
              <w:spacing w:line="276" w:lineRule="auto"/>
            </w:pPr>
            <w:r w:rsidRPr="00B414A0">
              <w:t>Tối ưu thời gian và nguồn lực phát triển sản phẩm mới thông qua việc kế thừa: Kiến trúc hệ thống, SDK, ứng dụng</w:t>
            </w:r>
            <w:proofErr w:type="gramStart"/>
            <w:r w:rsidRPr="00B414A0">
              <w:t>,...</w:t>
            </w:r>
            <w:proofErr w:type="gramEnd"/>
          </w:p>
        </w:tc>
      </w:tr>
      <w:tr w:rsidR="00B70630" w:rsidRPr="00B414A0" w14:paraId="45534DF5" w14:textId="77777777" w:rsidTr="00A877E6">
        <w:tc>
          <w:tcPr>
            <w:tcW w:w="895" w:type="dxa"/>
          </w:tcPr>
          <w:p w14:paraId="56C82928" w14:textId="27E2820D" w:rsidR="00B70630" w:rsidRPr="00B414A0" w:rsidRDefault="00B70630" w:rsidP="006D59C2">
            <w:pPr>
              <w:spacing w:line="276" w:lineRule="auto"/>
              <w:jc w:val="center"/>
            </w:pPr>
            <w:r w:rsidRPr="00B414A0">
              <w:lastRenderedPageBreak/>
              <w:t xml:space="preserve">4 </w:t>
            </w:r>
          </w:p>
        </w:tc>
        <w:tc>
          <w:tcPr>
            <w:tcW w:w="2430" w:type="dxa"/>
          </w:tcPr>
          <w:p w14:paraId="57DFCD7B" w14:textId="2A043AD7" w:rsidR="00B70630" w:rsidRPr="00B414A0" w:rsidRDefault="00B70630" w:rsidP="006D59C2">
            <w:pPr>
              <w:spacing w:line="276" w:lineRule="auto"/>
            </w:pPr>
            <w:r w:rsidRPr="00B414A0">
              <w:t>Giá</w:t>
            </w:r>
          </w:p>
        </w:tc>
        <w:tc>
          <w:tcPr>
            <w:tcW w:w="6120" w:type="dxa"/>
          </w:tcPr>
          <w:p w14:paraId="3FDABB61" w14:textId="4D2FF5C3" w:rsidR="00B70630" w:rsidRPr="00B414A0" w:rsidRDefault="008C6A72" w:rsidP="006D59C2">
            <w:pPr>
              <w:spacing w:line="276" w:lineRule="auto"/>
            </w:pPr>
            <w:r w:rsidRPr="00B414A0">
              <w:t>Đáp ứng các yêu cầu giá thành cho phân khúc sản phẩm hướng đến: Giá rẻ</w:t>
            </w:r>
          </w:p>
        </w:tc>
      </w:tr>
    </w:tbl>
    <w:p w14:paraId="7647FE39" w14:textId="074A6FE1" w:rsidR="00A877E6" w:rsidRPr="00B414A0" w:rsidRDefault="00A877E6" w:rsidP="006D59C2">
      <w:pPr>
        <w:spacing w:line="276" w:lineRule="auto"/>
      </w:pPr>
    </w:p>
    <w:p w14:paraId="4DB2BCB7" w14:textId="18A4A69F" w:rsidR="008C6A72" w:rsidRPr="00B414A0" w:rsidRDefault="008C6A72" w:rsidP="006D59C2">
      <w:pPr>
        <w:spacing w:line="276" w:lineRule="auto"/>
      </w:pPr>
      <w:r w:rsidRPr="00B414A0">
        <w:t xml:space="preserve">Kết luận: </w:t>
      </w:r>
    </w:p>
    <w:p w14:paraId="7F98E737" w14:textId="7166B018" w:rsidR="008C6A72" w:rsidRPr="00B414A0" w:rsidRDefault="008C6A72" w:rsidP="006D59C2">
      <w:pPr>
        <w:pStyle w:val="ListParagraph"/>
        <w:numPr>
          <w:ilvl w:val="0"/>
          <w:numId w:val="5"/>
        </w:numPr>
        <w:spacing w:line="276" w:lineRule="auto"/>
      </w:pPr>
      <w:r w:rsidRPr="00B414A0">
        <w:t xml:space="preserve">SoC chọn dựa trên kiến trúc ARM, tốc độ xung nhịp từ 500MHz trở lên </w:t>
      </w:r>
    </w:p>
    <w:p w14:paraId="483C3C14" w14:textId="180B44D5" w:rsidR="00A877E6" w:rsidRPr="00B414A0" w:rsidRDefault="008C6A72" w:rsidP="006D59C2">
      <w:pPr>
        <w:pStyle w:val="ListParagraph"/>
        <w:numPr>
          <w:ilvl w:val="0"/>
          <w:numId w:val="5"/>
        </w:numPr>
        <w:spacing w:line="276" w:lineRule="auto"/>
      </w:pPr>
      <w:r w:rsidRPr="00B414A0">
        <w:t>Hỗ trợ đa dạng các ngoại vi yêu cầu: RAM, Flash/eMMC, Physical ETH, USB, SDIO, UART, SPI, I2C</w:t>
      </w:r>
      <w:proofErr w:type="gramStart"/>
      <w:r w:rsidRPr="00B414A0">
        <w:t>,…</w:t>
      </w:r>
      <w:proofErr w:type="gramEnd"/>
      <w:r w:rsidRPr="00B414A0">
        <w:t xml:space="preserve"> </w:t>
      </w:r>
    </w:p>
    <w:p w14:paraId="511E7214" w14:textId="07B10A43" w:rsidR="008C6A72" w:rsidRPr="00B414A0" w:rsidRDefault="008C6A72" w:rsidP="006D59C2">
      <w:pPr>
        <w:pStyle w:val="ListParagraph"/>
        <w:numPr>
          <w:ilvl w:val="0"/>
          <w:numId w:val="5"/>
        </w:numPr>
        <w:spacing w:line="276" w:lineRule="auto"/>
      </w:pPr>
      <w:r w:rsidRPr="00B414A0">
        <w:t>Giá mục tiêu cho SoC không cao quá 2.5$</w:t>
      </w:r>
    </w:p>
    <w:p w14:paraId="6628DE46" w14:textId="48F3DAEB" w:rsidR="008151BC" w:rsidRPr="00B414A0" w:rsidRDefault="008C6A72" w:rsidP="006D59C2">
      <w:pPr>
        <w:spacing w:line="276" w:lineRule="auto"/>
        <w:rPr>
          <w:b/>
        </w:rPr>
      </w:pPr>
      <w:commentRangeStart w:id="71"/>
      <w:r w:rsidRPr="00B414A0">
        <w:rPr>
          <w:b/>
        </w:rPr>
        <w:t xml:space="preserve">Bảng so sánh đánh giá, lựa chọn Platform: </w:t>
      </w:r>
      <w:commentRangeEnd w:id="71"/>
      <w:r w:rsidR="00AD3709">
        <w:rPr>
          <w:rStyle w:val="CommentReference"/>
        </w:rPr>
        <w:commentReference w:id="71"/>
      </w:r>
    </w:p>
    <w:p w14:paraId="26F91FBB" w14:textId="325DCF17" w:rsidR="00CA4C3D" w:rsidRPr="00B414A0" w:rsidRDefault="008C6A72" w:rsidP="006D59C2">
      <w:pPr>
        <w:spacing w:line="276" w:lineRule="auto"/>
      </w:pPr>
      <w:r w:rsidRPr="00B414A0">
        <w:t xml:space="preserve">Các platform đáp ứng yêu cầu cho khối xử lý trung tâm: </w:t>
      </w:r>
    </w:p>
    <w:tbl>
      <w:tblPr>
        <w:tblW w:w="9720" w:type="dxa"/>
        <w:tblInd w:w="-95" w:type="dxa"/>
        <w:tblCellMar>
          <w:left w:w="115" w:type="dxa"/>
          <w:right w:w="115" w:type="dxa"/>
        </w:tblCellMar>
        <w:tblLook w:val="04A0" w:firstRow="1" w:lastRow="0" w:firstColumn="1" w:lastColumn="0" w:noHBand="0" w:noVBand="1"/>
      </w:tblPr>
      <w:tblGrid>
        <w:gridCol w:w="633"/>
        <w:gridCol w:w="621"/>
        <w:gridCol w:w="2279"/>
        <w:gridCol w:w="2152"/>
        <w:gridCol w:w="1973"/>
        <w:gridCol w:w="2062"/>
      </w:tblGrid>
      <w:tr w:rsidR="00B41BC2" w:rsidRPr="00B414A0" w14:paraId="4FDFDEBD" w14:textId="77777777" w:rsidTr="00FD27F7">
        <w:trPr>
          <w:trHeight w:val="306"/>
        </w:trPr>
        <w:tc>
          <w:tcPr>
            <w:tcW w:w="1219" w:type="dxa"/>
            <w:gridSpan w:val="2"/>
            <w:vMerge w:val="restart"/>
            <w:tcBorders>
              <w:top w:val="single" w:sz="4" w:space="0" w:color="auto"/>
              <w:left w:val="single" w:sz="4" w:space="0" w:color="auto"/>
              <w:bottom w:val="single" w:sz="4" w:space="0" w:color="000000"/>
              <w:right w:val="single" w:sz="4" w:space="0" w:color="000000"/>
            </w:tcBorders>
            <w:shd w:val="clear" w:color="auto" w:fill="1F3864" w:themeFill="accent5" w:themeFillShade="80"/>
            <w:noWrap/>
            <w:vAlign w:val="center"/>
            <w:hideMark/>
          </w:tcPr>
          <w:p w14:paraId="2161CBA2" w14:textId="77777777" w:rsidR="00B41BC2" w:rsidRPr="00B414A0" w:rsidRDefault="00B41BC2" w:rsidP="006D59C2">
            <w:pPr>
              <w:spacing w:line="276" w:lineRule="auto"/>
              <w:jc w:val="center"/>
              <w:rPr>
                <w:b/>
                <w:bCs/>
                <w:color w:val="FFFFFF" w:themeColor="background1"/>
                <w:sz w:val="20"/>
              </w:rPr>
            </w:pPr>
            <w:r w:rsidRPr="00B414A0">
              <w:rPr>
                <w:b/>
                <w:bCs/>
                <w:color w:val="FFFFFF" w:themeColor="background1"/>
                <w:sz w:val="20"/>
              </w:rPr>
              <w:t>Item</w:t>
            </w:r>
          </w:p>
        </w:tc>
        <w:tc>
          <w:tcPr>
            <w:tcW w:w="2291" w:type="dxa"/>
            <w:tcBorders>
              <w:top w:val="single" w:sz="4" w:space="0" w:color="auto"/>
              <w:left w:val="nil"/>
              <w:bottom w:val="single" w:sz="4" w:space="0" w:color="auto"/>
              <w:right w:val="single" w:sz="4" w:space="0" w:color="auto"/>
            </w:tcBorders>
            <w:shd w:val="clear" w:color="auto" w:fill="1F3864" w:themeFill="accent5" w:themeFillShade="80"/>
            <w:vAlign w:val="center"/>
            <w:hideMark/>
          </w:tcPr>
          <w:p w14:paraId="3FCDC6D1" w14:textId="77777777" w:rsidR="00B41BC2" w:rsidRPr="00B414A0" w:rsidRDefault="00B41BC2" w:rsidP="006D59C2">
            <w:pPr>
              <w:spacing w:line="276" w:lineRule="auto"/>
              <w:jc w:val="center"/>
              <w:rPr>
                <w:b/>
                <w:bCs/>
                <w:color w:val="FFFFFF" w:themeColor="background1"/>
                <w:sz w:val="20"/>
              </w:rPr>
            </w:pPr>
            <w:r w:rsidRPr="00B414A0">
              <w:rPr>
                <w:b/>
                <w:bCs/>
                <w:color w:val="FFFFFF" w:themeColor="background1"/>
                <w:sz w:val="20"/>
              </w:rPr>
              <w:t>NXP</w:t>
            </w:r>
          </w:p>
        </w:tc>
        <w:tc>
          <w:tcPr>
            <w:tcW w:w="4140" w:type="dxa"/>
            <w:gridSpan w:val="2"/>
            <w:tcBorders>
              <w:top w:val="single" w:sz="4" w:space="0" w:color="auto"/>
              <w:left w:val="nil"/>
              <w:bottom w:val="single" w:sz="4" w:space="0" w:color="auto"/>
              <w:right w:val="single" w:sz="4" w:space="0" w:color="auto"/>
            </w:tcBorders>
            <w:shd w:val="clear" w:color="auto" w:fill="1F3864" w:themeFill="accent5" w:themeFillShade="80"/>
            <w:vAlign w:val="center"/>
            <w:hideMark/>
          </w:tcPr>
          <w:p w14:paraId="545105E8" w14:textId="77777777" w:rsidR="00B41BC2" w:rsidRPr="00B414A0" w:rsidRDefault="00B41BC2" w:rsidP="006D59C2">
            <w:pPr>
              <w:spacing w:line="276" w:lineRule="auto"/>
              <w:jc w:val="center"/>
              <w:rPr>
                <w:b/>
                <w:bCs/>
                <w:color w:val="FFFFFF" w:themeColor="background1"/>
                <w:sz w:val="20"/>
              </w:rPr>
            </w:pPr>
            <w:r w:rsidRPr="00B414A0">
              <w:rPr>
                <w:b/>
                <w:bCs/>
                <w:color w:val="FFFFFF" w:themeColor="background1"/>
                <w:sz w:val="20"/>
              </w:rPr>
              <w:t>Mediatek</w:t>
            </w:r>
          </w:p>
        </w:tc>
        <w:tc>
          <w:tcPr>
            <w:tcW w:w="2070" w:type="dxa"/>
            <w:tcBorders>
              <w:top w:val="single" w:sz="4" w:space="0" w:color="auto"/>
              <w:left w:val="nil"/>
              <w:bottom w:val="single" w:sz="4" w:space="0" w:color="auto"/>
              <w:right w:val="single" w:sz="4" w:space="0" w:color="auto"/>
            </w:tcBorders>
            <w:shd w:val="clear" w:color="auto" w:fill="1F3864" w:themeFill="accent5" w:themeFillShade="80"/>
            <w:vAlign w:val="center"/>
            <w:hideMark/>
          </w:tcPr>
          <w:p w14:paraId="435C8825" w14:textId="77777777" w:rsidR="00B41BC2" w:rsidRPr="00B414A0" w:rsidRDefault="00B41BC2" w:rsidP="006D59C2">
            <w:pPr>
              <w:spacing w:line="276" w:lineRule="auto"/>
              <w:jc w:val="center"/>
              <w:rPr>
                <w:b/>
                <w:bCs/>
                <w:color w:val="FFFFFF" w:themeColor="background1"/>
                <w:sz w:val="20"/>
              </w:rPr>
            </w:pPr>
            <w:r w:rsidRPr="00B414A0">
              <w:rPr>
                <w:b/>
                <w:bCs/>
                <w:color w:val="FFFFFF" w:themeColor="background1"/>
                <w:sz w:val="20"/>
              </w:rPr>
              <w:t>Realtek</w:t>
            </w:r>
          </w:p>
        </w:tc>
      </w:tr>
      <w:tr w:rsidR="00B41BC2" w:rsidRPr="00B414A0" w14:paraId="5BC37857" w14:textId="77777777" w:rsidTr="00FD27F7">
        <w:trPr>
          <w:trHeight w:val="583"/>
        </w:trPr>
        <w:tc>
          <w:tcPr>
            <w:tcW w:w="1219" w:type="dxa"/>
            <w:gridSpan w:val="2"/>
            <w:vMerge/>
            <w:tcBorders>
              <w:top w:val="single" w:sz="4" w:space="0" w:color="auto"/>
              <w:left w:val="single" w:sz="4" w:space="0" w:color="auto"/>
              <w:bottom w:val="single" w:sz="4" w:space="0" w:color="000000"/>
              <w:right w:val="single" w:sz="4" w:space="0" w:color="000000"/>
            </w:tcBorders>
            <w:shd w:val="clear" w:color="auto" w:fill="1F3864" w:themeFill="accent5" w:themeFillShade="80"/>
            <w:vAlign w:val="center"/>
            <w:hideMark/>
          </w:tcPr>
          <w:p w14:paraId="5A70D6B2" w14:textId="77777777" w:rsidR="00B41BC2" w:rsidRPr="00B414A0" w:rsidRDefault="00B41BC2" w:rsidP="006D59C2">
            <w:pPr>
              <w:spacing w:line="276" w:lineRule="auto"/>
              <w:jc w:val="center"/>
              <w:rPr>
                <w:b/>
                <w:bCs/>
                <w:color w:val="FFFFFF" w:themeColor="background1"/>
                <w:sz w:val="20"/>
              </w:rPr>
            </w:pPr>
          </w:p>
        </w:tc>
        <w:tc>
          <w:tcPr>
            <w:tcW w:w="2291" w:type="dxa"/>
            <w:tcBorders>
              <w:top w:val="nil"/>
              <w:left w:val="nil"/>
              <w:bottom w:val="single" w:sz="4" w:space="0" w:color="auto"/>
              <w:right w:val="single" w:sz="4" w:space="0" w:color="auto"/>
            </w:tcBorders>
            <w:shd w:val="clear" w:color="auto" w:fill="1F3864" w:themeFill="accent5" w:themeFillShade="80"/>
            <w:vAlign w:val="center"/>
            <w:hideMark/>
          </w:tcPr>
          <w:p w14:paraId="35E942EE" w14:textId="77777777" w:rsidR="00B41BC2" w:rsidRPr="00B414A0" w:rsidRDefault="00B41BC2" w:rsidP="006D59C2">
            <w:pPr>
              <w:spacing w:line="276" w:lineRule="auto"/>
              <w:jc w:val="center"/>
              <w:rPr>
                <w:b/>
                <w:bCs/>
                <w:color w:val="FFFFFF" w:themeColor="background1"/>
                <w:sz w:val="20"/>
              </w:rPr>
            </w:pPr>
            <w:r w:rsidRPr="00B414A0">
              <w:rPr>
                <w:b/>
                <w:bCs/>
                <w:color w:val="FFFFFF" w:themeColor="background1"/>
                <w:sz w:val="20"/>
              </w:rPr>
              <w:t>i.MX6ULZ</w:t>
            </w:r>
          </w:p>
        </w:tc>
        <w:tc>
          <w:tcPr>
            <w:tcW w:w="2160" w:type="dxa"/>
            <w:tcBorders>
              <w:top w:val="nil"/>
              <w:left w:val="nil"/>
              <w:bottom w:val="single" w:sz="4" w:space="0" w:color="auto"/>
              <w:right w:val="single" w:sz="4" w:space="0" w:color="auto"/>
            </w:tcBorders>
            <w:shd w:val="clear" w:color="auto" w:fill="1F3864" w:themeFill="accent5" w:themeFillShade="80"/>
            <w:vAlign w:val="center"/>
            <w:hideMark/>
          </w:tcPr>
          <w:p w14:paraId="50B97D40" w14:textId="77777777" w:rsidR="00B41BC2" w:rsidRPr="00B414A0" w:rsidRDefault="00B41BC2" w:rsidP="006D59C2">
            <w:pPr>
              <w:spacing w:line="276" w:lineRule="auto"/>
              <w:jc w:val="center"/>
              <w:rPr>
                <w:b/>
                <w:bCs/>
                <w:color w:val="FFFFFF" w:themeColor="background1"/>
                <w:sz w:val="20"/>
              </w:rPr>
            </w:pPr>
            <w:r w:rsidRPr="00B414A0">
              <w:rPr>
                <w:b/>
                <w:bCs/>
                <w:color w:val="FFFFFF" w:themeColor="background1"/>
                <w:sz w:val="20"/>
              </w:rPr>
              <w:t>MT7688AN</w:t>
            </w:r>
          </w:p>
        </w:tc>
        <w:tc>
          <w:tcPr>
            <w:tcW w:w="1980" w:type="dxa"/>
            <w:tcBorders>
              <w:top w:val="nil"/>
              <w:left w:val="nil"/>
              <w:bottom w:val="single" w:sz="4" w:space="0" w:color="auto"/>
              <w:right w:val="single" w:sz="4" w:space="0" w:color="auto"/>
            </w:tcBorders>
            <w:shd w:val="clear" w:color="auto" w:fill="1F3864" w:themeFill="accent5" w:themeFillShade="80"/>
            <w:vAlign w:val="center"/>
            <w:hideMark/>
          </w:tcPr>
          <w:p w14:paraId="7706E374" w14:textId="77777777" w:rsidR="00B41BC2" w:rsidRPr="00B414A0" w:rsidRDefault="00B41BC2" w:rsidP="006D59C2">
            <w:pPr>
              <w:spacing w:line="276" w:lineRule="auto"/>
              <w:jc w:val="center"/>
              <w:rPr>
                <w:b/>
                <w:bCs/>
                <w:color w:val="FFFFFF" w:themeColor="background1"/>
                <w:sz w:val="20"/>
              </w:rPr>
            </w:pPr>
            <w:r w:rsidRPr="00B414A0">
              <w:rPr>
                <w:b/>
                <w:bCs/>
                <w:color w:val="FFFFFF" w:themeColor="background1"/>
                <w:sz w:val="20"/>
              </w:rPr>
              <w:t>i300B (MT8362B)</w:t>
            </w:r>
          </w:p>
        </w:tc>
        <w:tc>
          <w:tcPr>
            <w:tcW w:w="2070" w:type="dxa"/>
            <w:tcBorders>
              <w:top w:val="nil"/>
              <w:left w:val="nil"/>
              <w:bottom w:val="single" w:sz="4" w:space="0" w:color="auto"/>
              <w:right w:val="single" w:sz="4" w:space="0" w:color="auto"/>
            </w:tcBorders>
            <w:shd w:val="clear" w:color="auto" w:fill="1F3864" w:themeFill="accent5" w:themeFillShade="80"/>
            <w:vAlign w:val="center"/>
            <w:hideMark/>
          </w:tcPr>
          <w:p w14:paraId="5E50C5DC" w14:textId="77777777" w:rsidR="00B41BC2" w:rsidRPr="00B414A0" w:rsidRDefault="00B41BC2" w:rsidP="006D59C2">
            <w:pPr>
              <w:spacing w:line="276" w:lineRule="auto"/>
              <w:jc w:val="center"/>
              <w:rPr>
                <w:b/>
                <w:bCs/>
                <w:color w:val="FFFFFF" w:themeColor="background1"/>
                <w:sz w:val="20"/>
              </w:rPr>
            </w:pPr>
            <w:r w:rsidRPr="00B414A0">
              <w:rPr>
                <w:b/>
                <w:bCs/>
                <w:color w:val="FFFFFF" w:themeColor="background1"/>
                <w:sz w:val="20"/>
              </w:rPr>
              <w:t>RTL8197</w:t>
            </w:r>
          </w:p>
        </w:tc>
      </w:tr>
      <w:tr w:rsidR="00B41BC2" w:rsidRPr="00B414A0" w14:paraId="52A1467A" w14:textId="77777777" w:rsidTr="009909F7">
        <w:trPr>
          <w:trHeight w:val="306"/>
        </w:trPr>
        <w:tc>
          <w:tcPr>
            <w:tcW w:w="1219" w:type="dxa"/>
            <w:gridSpan w:val="2"/>
            <w:tcBorders>
              <w:top w:val="single" w:sz="4" w:space="0" w:color="auto"/>
              <w:left w:val="single" w:sz="4" w:space="0" w:color="auto"/>
              <w:bottom w:val="single" w:sz="4" w:space="0" w:color="auto"/>
              <w:right w:val="single" w:sz="4" w:space="0" w:color="000000"/>
            </w:tcBorders>
            <w:shd w:val="clear" w:color="auto" w:fill="auto"/>
            <w:noWrap/>
            <w:hideMark/>
          </w:tcPr>
          <w:p w14:paraId="74EC7F43" w14:textId="77777777" w:rsidR="00B41BC2" w:rsidRPr="00B414A0" w:rsidRDefault="00B41BC2" w:rsidP="006D59C2">
            <w:pPr>
              <w:spacing w:line="276" w:lineRule="auto"/>
              <w:jc w:val="center"/>
              <w:rPr>
                <w:i/>
                <w:iCs/>
                <w:color w:val="000000"/>
                <w:sz w:val="20"/>
              </w:rPr>
            </w:pPr>
            <w:r w:rsidRPr="00B414A0">
              <w:rPr>
                <w:i/>
                <w:iCs/>
                <w:color w:val="000000"/>
                <w:sz w:val="20"/>
              </w:rPr>
              <w:t>Cost Est</w:t>
            </w:r>
          </w:p>
        </w:tc>
        <w:tc>
          <w:tcPr>
            <w:tcW w:w="2291" w:type="dxa"/>
            <w:tcBorders>
              <w:top w:val="nil"/>
              <w:left w:val="nil"/>
              <w:bottom w:val="single" w:sz="4" w:space="0" w:color="auto"/>
              <w:right w:val="single" w:sz="4" w:space="0" w:color="auto"/>
            </w:tcBorders>
            <w:shd w:val="clear" w:color="auto" w:fill="auto"/>
            <w:hideMark/>
          </w:tcPr>
          <w:p w14:paraId="2FDB2F7E" w14:textId="77777777" w:rsidR="00B41BC2" w:rsidRPr="00B414A0" w:rsidRDefault="00B41BC2" w:rsidP="006D59C2">
            <w:pPr>
              <w:spacing w:line="276" w:lineRule="auto"/>
              <w:rPr>
                <w:color w:val="000000"/>
                <w:sz w:val="20"/>
              </w:rPr>
            </w:pPr>
            <w:r w:rsidRPr="00B414A0">
              <w:rPr>
                <w:color w:val="000000"/>
                <w:sz w:val="20"/>
              </w:rPr>
              <w:t>2.0 $ (có khả năng thiết kế từ SoC và được support trực tiếp từ hãng NXP)</w:t>
            </w:r>
          </w:p>
        </w:tc>
        <w:tc>
          <w:tcPr>
            <w:tcW w:w="4140" w:type="dxa"/>
            <w:gridSpan w:val="2"/>
            <w:tcBorders>
              <w:top w:val="nil"/>
              <w:left w:val="nil"/>
              <w:bottom w:val="single" w:sz="4" w:space="0" w:color="auto"/>
              <w:right w:val="single" w:sz="4" w:space="0" w:color="auto"/>
            </w:tcBorders>
            <w:shd w:val="clear" w:color="auto" w:fill="auto"/>
            <w:hideMark/>
          </w:tcPr>
          <w:p w14:paraId="06B9BBE2" w14:textId="77777777" w:rsidR="00B41BC2" w:rsidRPr="00B414A0" w:rsidRDefault="00B41BC2" w:rsidP="006D59C2">
            <w:pPr>
              <w:spacing w:line="276" w:lineRule="auto"/>
              <w:rPr>
                <w:color w:val="000000"/>
                <w:sz w:val="20"/>
              </w:rPr>
            </w:pPr>
            <w:r w:rsidRPr="00B414A0">
              <w:rPr>
                <w:color w:val="000000"/>
                <w:sz w:val="20"/>
              </w:rPr>
              <w:t>Ít có khả năng thiết kế từ SoC (nếu số lượng không đủ lớn). Thiết kế từ Module của đối tác 3</w:t>
            </w:r>
            <w:r w:rsidRPr="00B414A0">
              <w:rPr>
                <w:color w:val="000000"/>
                <w:sz w:val="20"/>
                <w:vertAlign w:val="superscript"/>
              </w:rPr>
              <w:t>rd</w:t>
            </w:r>
            <w:r w:rsidRPr="00B414A0">
              <w:rPr>
                <w:color w:val="000000"/>
                <w:sz w:val="20"/>
              </w:rPr>
              <w:t xml:space="preserve"> party </w:t>
            </w:r>
          </w:p>
        </w:tc>
        <w:tc>
          <w:tcPr>
            <w:tcW w:w="2070" w:type="dxa"/>
            <w:tcBorders>
              <w:top w:val="single" w:sz="4" w:space="0" w:color="auto"/>
              <w:left w:val="nil"/>
              <w:bottom w:val="single" w:sz="4" w:space="0" w:color="auto"/>
              <w:right w:val="single" w:sz="4" w:space="0" w:color="000000"/>
            </w:tcBorders>
            <w:shd w:val="clear" w:color="auto" w:fill="auto"/>
            <w:hideMark/>
          </w:tcPr>
          <w:p w14:paraId="1E698F0A" w14:textId="77777777" w:rsidR="00B41BC2" w:rsidRPr="00B414A0" w:rsidRDefault="00B41BC2" w:rsidP="006D59C2">
            <w:pPr>
              <w:spacing w:line="276" w:lineRule="auto"/>
              <w:rPr>
                <w:color w:val="000000"/>
                <w:sz w:val="20"/>
              </w:rPr>
            </w:pPr>
            <w:r w:rsidRPr="00B414A0">
              <w:rPr>
                <w:color w:val="000000"/>
                <w:sz w:val="20"/>
              </w:rPr>
              <w:t>Ít có khả năng thiết kế từ SoC (nếu số lượng không đủ lớn). Thiết kế từ Module của đối tác 3</w:t>
            </w:r>
            <w:r w:rsidRPr="00B414A0">
              <w:rPr>
                <w:color w:val="000000"/>
                <w:sz w:val="20"/>
                <w:vertAlign w:val="superscript"/>
              </w:rPr>
              <w:t>rd</w:t>
            </w:r>
            <w:r w:rsidRPr="00B414A0">
              <w:rPr>
                <w:color w:val="000000"/>
                <w:sz w:val="20"/>
              </w:rPr>
              <w:t xml:space="preserve"> party</w:t>
            </w:r>
          </w:p>
        </w:tc>
      </w:tr>
      <w:tr w:rsidR="00B41BC2" w:rsidRPr="00B414A0" w14:paraId="0FB7E2EF" w14:textId="77777777" w:rsidTr="009909F7">
        <w:trPr>
          <w:cantSplit/>
          <w:trHeight w:val="2826"/>
        </w:trPr>
        <w:tc>
          <w:tcPr>
            <w:tcW w:w="1219" w:type="dxa"/>
            <w:gridSpan w:val="2"/>
            <w:tcBorders>
              <w:top w:val="single" w:sz="4" w:space="0" w:color="auto"/>
              <w:left w:val="single" w:sz="4" w:space="0" w:color="auto"/>
              <w:bottom w:val="single" w:sz="4" w:space="0" w:color="auto"/>
              <w:right w:val="single" w:sz="4" w:space="0" w:color="000000"/>
            </w:tcBorders>
            <w:shd w:val="clear" w:color="auto" w:fill="auto"/>
            <w:noWrap/>
            <w:textDirection w:val="btLr"/>
            <w:hideMark/>
          </w:tcPr>
          <w:p w14:paraId="101999FA" w14:textId="77777777" w:rsidR="00B41BC2" w:rsidRPr="00B414A0" w:rsidRDefault="00B41BC2" w:rsidP="006D59C2">
            <w:pPr>
              <w:spacing w:line="276" w:lineRule="auto"/>
              <w:ind w:left="113" w:right="113"/>
              <w:jc w:val="center"/>
              <w:rPr>
                <w:i/>
                <w:iCs/>
                <w:color w:val="000000"/>
                <w:sz w:val="20"/>
              </w:rPr>
            </w:pPr>
            <w:r w:rsidRPr="00B414A0">
              <w:rPr>
                <w:i/>
                <w:iCs/>
                <w:color w:val="000000"/>
                <w:sz w:val="20"/>
              </w:rPr>
              <w:lastRenderedPageBreak/>
              <w:t>Applications</w:t>
            </w:r>
          </w:p>
        </w:tc>
        <w:tc>
          <w:tcPr>
            <w:tcW w:w="2291" w:type="dxa"/>
            <w:tcBorders>
              <w:top w:val="nil"/>
              <w:left w:val="nil"/>
              <w:bottom w:val="single" w:sz="4" w:space="0" w:color="auto"/>
              <w:right w:val="single" w:sz="4" w:space="0" w:color="auto"/>
            </w:tcBorders>
            <w:shd w:val="clear" w:color="auto" w:fill="auto"/>
            <w:hideMark/>
          </w:tcPr>
          <w:p w14:paraId="4134D5A0" w14:textId="77777777" w:rsidR="00B41BC2" w:rsidRPr="00B414A0" w:rsidRDefault="00B41BC2" w:rsidP="006D59C2">
            <w:pPr>
              <w:spacing w:line="276" w:lineRule="auto"/>
              <w:rPr>
                <w:i/>
                <w:color w:val="000000"/>
                <w:sz w:val="20"/>
              </w:rPr>
            </w:pPr>
            <w:r w:rsidRPr="00B414A0">
              <w:rPr>
                <w:i/>
                <w:color w:val="000000"/>
                <w:sz w:val="20"/>
              </w:rPr>
              <w:t>IoT Gateway, Telematics, Audio playback, Access control panel, Portable medical and health care, Smart appliances</w:t>
            </w:r>
            <w:r w:rsidRPr="00B414A0">
              <w:rPr>
                <w:i/>
                <w:color w:val="000000"/>
                <w:sz w:val="20"/>
              </w:rPr>
              <w:br/>
            </w:r>
          </w:p>
          <w:p w14:paraId="22F431BF" w14:textId="77777777" w:rsidR="00B41BC2" w:rsidRPr="00B414A0" w:rsidRDefault="00B41BC2" w:rsidP="006D59C2">
            <w:pPr>
              <w:numPr>
                <w:ilvl w:val="0"/>
                <w:numId w:val="7"/>
              </w:numPr>
              <w:overflowPunct/>
              <w:autoSpaceDE/>
              <w:autoSpaceDN/>
              <w:adjustRightInd/>
              <w:spacing w:after="0" w:line="276" w:lineRule="auto"/>
              <w:textAlignment w:val="auto"/>
              <w:rPr>
                <w:color w:val="000000"/>
                <w:sz w:val="20"/>
              </w:rPr>
            </w:pPr>
            <w:r w:rsidRPr="00B414A0">
              <w:rPr>
                <w:color w:val="000000"/>
                <w:sz w:val="20"/>
              </w:rPr>
              <w:t>i.MX6ULZ được thiết kế chuyên cho ứng dụng Home Brigde, IoT Gateway</w:t>
            </w:r>
          </w:p>
          <w:p w14:paraId="0D251EF7" w14:textId="77777777" w:rsidR="00B41BC2" w:rsidRPr="00B414A0" w:rsidRDefault="00B41BC2" w:rsidP="006D59C2">
            <w:pPr>
              <w:numPr>
                <w:ilvl w:val="0"/>
                <w:numId w:val="7"/>
              </w:numPr>
              <w:overflowPunct/>
              <w:autoSpaceDE/>
              <w:autoSpaceDN/>
              <w:adjustRightInd/>
              <w:spacing w:after="0" w:line="276" w:lineRule="auto"/>
              <w:textAlignment w:val="auto"/>
              <w:rPr>
                <w:color w:val="000000"/>
                <w:sz w:val="20"/>
              </w:rPr>
            </w:pPr>
            <w:r w:rsidRPr="00B414A0">
              <w:rPr>
                <w:color w:val="000000"/>
                <w:sz w:val="20"/>
              </w:rPr>
              <w:t>SoC được tối ưu tài nguyên cho ứng dụng Home Gateway. Có thể mở rộng option hỗ trợ (Ethernet) bằng cách thay thế pin-2-pin SoC trong family có cấu hình cao hơn</w:t>
            </w:r>
          </w:p>
        </w:tc>
        <w:tc>
          <w:tcPr>
            <w:tcW w:w="2160" w:type="dxa"/>
            <w:tcBorders>
              <w:top w:val="nil"/>
              <w:left w:val="nil"/>
              <w:bottom w:val="single" w:sz="4" w:space="0" w:color="auto"/>
              <w:right w:val="single" w:sz="4" w:space="0" w:color="auto"/>
            </w:tcBorders>
            <w:shd w:val="clear" w:color="auto" w:fill="auto"/>
            <w:hideMark/>
          </w:tcPr>
          <w:p w14:paraId="6421B482" w14:textId="77777777" w:rsidR="00B41BC2" w:rsidRPr="00B414A0" w:rsidRDefault="00B41BC2" w:rsidP="006D59C2">
            <w:pPr>
              <w:spacing w:line="276" w:lineRule="auto"/>
              <w:rPr>
                <w:i/>
                <w:color w:val="000000"/>
                <w:sz w:val="20"/>
              </w:rPr>
            </w:pPr>
            <w:r w:rsidRPr="00B414A0">
              <w:rPr>
                <w:i/>
                <w:color w:val="000000"/>
                <w:sz w:val="20"/>
              </w:rPr>
              <w:t>Home IoT Gateway, Wifi smart devices</w:t>
            </w:r>
            <w:r w:rsidRPr="00B414A0">
              <w:rPr>
                <w:i/>
                <w:color w:val="000000"/>
                <w:sz w:val="20"/>
              </w:rPr>
              <w:br/>
            </w:r>
          </w:p>
          <w:p w14:paraId="7C16C3B4" w14:textId="77777777" w:rsidR="00B41BC2" w:rsidRPr="00B414A0" w:rsidRDefault="00B41BC2" w:rsidP="006D59C2">
            <w:pPr>
              <w:spacing w:line="276" w:lineRule="auto"/>
              <w:rPr>
                <w:i/>
                <w:color w:val="000000"/>
                <w:sz w:val="20"/>
              </w:rPr>
            </w:pPr>
          </w:p>
          <w:p w14:paraId="105EC07D" w14:textId="77777777" w:rsidR="00B41BC2" w:rsidRPr="00B414A0" w:rsidRDefault="00B41BC2" w:rsidP="006D59C2">
            <w:pPr>
              <w:spacing w:line="276" w:lineRule="auto"/>
              <w:rPr>
                <w:i/>
                <w:color w:val="000000"/>
                <w:sz w:val="20"/>
              </w:rPr>
            </w:pPr>
          </w:p>
          <w:p w14:paraId="1E0B24B3" w14:textId="77777777" w:rsidR="00B41BC2" w:rsidRPr="00B414A0" w:rsidRDefault="00B41BC2" w:rsidP="006D59C2">
            <w:pPr>
              <w:numPr>
                <w:ilvl w:val="0"/>
                <w:numId w:val="7"/>
              </w:numPr>
              <w:overflowPunct/>
              <w:autoSpaceDE/>
              <w:autoSpaceDN/>
              <w:adjustRightInd/>
              <w:spacing w:after="0" w:line="276" w:lineRule="auto"/>
              <w:textAlignment w:val="auto"/>
              <w:rPr>
                <w:color w:val="000000"/>
                <w:sz w:val="20"/>
              </w:rPr>
            </w:pPr>
            <w:r w:rsidRPr="00B414A0">
              <w:rPr>
                <w:color w:val="000000"/>
                <w:sz w:val="20"/>
              </w:rPr>
              <w:t>MT7688AN được thiết kế chuyên cho ứng dụng Home Brigde, IoT Devices, IoT Gateway</w:t>
            </w:r>
          </w:p>
          <w:p w14:paraId="2C8B9DBA" w14:textId="77777777" w:rsidR="00B41BC2" w:rsidRPr="00B414A0" w:rsidRDefault="00B41BC2" w:rsidP="006D59C2">
            <w:pPr>
              <w:numPr>
                <w:ilvl w:val="0"/>
                <w:numId w:val="7"/>
              </w:numPr>
              <w:overflowPunct/>
              <w:autoSpaceDE/>
              <w:autoSpaceDN/>
              <w:adjustRightInd/>
              <w:spacing w:after="0" w:line="276" w:lineRule="auto"/>
              <w:textAlignment w:val="auto"/>
              <w:rPr>
                <w:color w:val="000000"/>
                <w:sz w:val="20"/>
              </w:rPr>
            </w:pPr>
            <w:r w:rsidRPr="00B414A0">
              <w:rPr>
                <w:color w:val="000000"/>
                <w:sz w:val="20"/>
              </w:rPr>
              <w:t>Có cấu hình thấp nhất trong các giải pháp trên và là giải pháp cost optimization cho Home Gateway</w:t>
            </w:r>
          </w:p>
        </w:tc>
        <w:tc>
          <w:tcPr>
            <w:tcW w:w="1980" w:type="dxa"/>
            <w:tcBorders>
              <w:top w:val="nil"/>
              <w:left w:val="nil"/>
              <w:bottom w:val="single" w:sz="4" w:space="0" w:color="auto"/>
              <w:right w:val="single" w:sz="4" w:space="0" w:color="auto"/>
            </w:tcBorders>
            <w:shd w:val="clear" w:color="auto" w:fill="auto"/>
            <w:hideMark/>
          </w:tcPr>
          <w:p w14:paraId="032EB2FA" w14:textId="77777777" w:rsidR="00B41BC2" w:rsidRPr="00B414A0" w:rsidRDefault="00B41BC2" w:rsidP="006D59C2">
            <w:pPr>
              <w:spacing w:line="276" w:lineRule="auto"/>
              <w:rPr>
                <w:i/>
                <w:color w:val="000000"/>
                <w:sz w:val="20"/>
              </w:rPr>
            </w:pPr>
            <w:r w:rsidRPr="00B414A0">
              <w:rPr>
                <w:i/>
                <w:color w:val="000000"/>
                <w:sz w:val="20"/>
              </w:rPr>
              <w:t xml:space="preserve">Voice Assistant; Smart Speaker; Soundbar; Wireless Connected Audio System; Internet of Things </w:t>
            </w:r>
            <w:r w:rsidRPr="00B414A0">
              <w:rPr>
                <w:i/>
                <w:color w:val="000000"/>
                <w:sz w:val="20"/>
              </w:rPr>
              <w:br/>
            </w:r>
          </w:p>
          <w:p w14:paraId="3194E275" w14:textId="77777777" w:rsidR="00B41BC2" w:rsidRPr="00B414A0" w:rsidRDefault="00B41BC2" w:rsidP="006D59C2">
            <w:pPr>
              <w:numPr>
                <w:ilvl w:val="0"/>
                <w:numId w:val="7"/>
              </w:numPr>
              <w:overflowPunct/>
              <w:autoSpaceDE/>
              <w:autoSpaceDN/>
              <w:adjustRightInd/>
              <w:spacing w:after="0" w:line="276" w:lineRule="auto"/>
              <w:textAlignment w:val="auto"/>
              <w:rPr>
                <w:color w:val="000000"/>
                <w:sz w:val="20"/>
              </w:rPr>
            </w:pPr>
            <w:r w:rsidRPr="00B414A0">
              <w:rPr>
                <w:color w:val="000000"/>
                <w:sz w:val="20"/>
              </w:rPr>
              <w:t xml:space="preserve">i300B: Chuyên cho ứng dụng liên quan đến Smart speaker (mạnh về các engine hỗ trợ xử lý voice regconition, AI) </w:t>
            </w:r>
          </w:p>
          <w:p w14:paraId="37C080D7" w14:textId="77777777" w:rsidR="00B41BC2" w:rsidRPr="00B414A0" w:rsidRDefault="00B41BC2" w:rsidP="006D59C2">
            <w:pPr>
              <w:numPr>
                <w:ilvl w:val="0"/>
                <w:numId w:val="7"/>
              </w:numPr>
              <w:overflowPunct/>
              <w:autoSpaceDE/>
              <w:autoSpaceDN/>
              <w:adjustRightInd/>
              <w:spacing w:after="0" w:line="276" w:lineRule="auto"/>
              <w:textAlignment w:val="auto"/>
              <w:rPr>
                <w:color w:val="000000"/>
                <w:sz w:val="20"/>
              </w:rPr>
            </w:pPr>
            <w:r w:rsidRPr="00B414A0">
              <w:rPr>
                <w:color w:val="000000"/>
                <w:sz w:val="20"/>
              </w:rPr>
              <w:t>SoC hỗ trợ các tính năng high-end triển khai trên GW: Smart speaker (tương tự Google home, Alexa)</w:t>
            </w:r>
          </w:p>
        </w:tc>
        <w:tc>
          <w:tcPr>
            <w:tcW w:w="2070" w:type="dxa"/>
            <w:tcBorders>
              <w:top w:val="nil"/>
              <w:left w:val="nil"/>
              <w:bottom w:val="single" w:sz="4" w:space="0" w:color="auto"/>
              <w:right w:val="single" w:sz="4" w:space="0" w:color="auto"/>
            </w:tcBorders>
            <w:shd w:val="clear" w:color="auto" w:fill="auto"/>
            <w:hideMark/>
          </w:tcPr>
          <w:p w14:paraId="6F1B9CE2" w14:textId="77777777" w:rsidR="00B41BC2" w:rsidRPr="00B414A0" w:rsidRDefault="00B41BC2" w:rsidP="006D59C2">
            <w:pPr>
              <w:spacing w:line="276" w:lineRule="auto"/>
              <w:rPr>
                <w:i/>
                <w:color w:val="000000"/>
                <w:sz w:val="20"/>
              </w:rPr>
            </w:pPr>
            <w:r w:rsidRPr="00B414A0">
              <w:rPr>
                <w:i/>
                <w:color w:val="000000"/>
                <w:sz w:val="20"/>
              </w:rPr>
              <w:t>11ac dual band smart routers, IoT gateway, VPN gateway, VoIP gateway, Network Storage, LTE routers</w:t>
            </w:r>
            <w:r w:rsidRPr="00B414A0">
              <w:rPr>
                <w:i/>
                <w:color w:val="000000"/>
                <w:sz w:val="20"/>
              </w:rPr>
              <w:br/>
            </w:r>
          </w:p>
          <w:p w14:paraId="115E6FB5" w14:textId="77777777" w:rsidR="00B41BC2" w:rsidRPr="00B414A0" w:rsidRDefault="00B41BC2" w:rsidP="006D59C2">
            <w:pPr>
              <w:numPr>
                <w:ilvl w:val="0"/>
                <w:numId w:val="7"/>
              </w:numPr>
              <w:overflowPunct/>
              <w:autoSpaceDE/>
              <w:autoSpaceDN/>
              <w:adjustRightInd/>
              <w:spacing w:after="0" w:line="276" w:lineRule="auto"/>
              <w:textAlignment w:val="auto"/>
              <w:rPr>
                <w:color w:val="000000"/>
                <w:sz w:val="20"/>
              </w:rPr>
            </w:pPr>
            <w:r w:rsidRPr="00B414A0">
              <w:rPr>
                <w:color w:val="000000"/>
                <w:sz w:val="20"/>
              </w:rPr>
              <w:t>RTL8197 được thiết kế chuyên cho ứng dụng Wifi Router với việc hỗ trợ mạnh các chức năng liên quan: Wifi MIMO 2T2R, 5 cổng PHY Ethernet RGMII</w:t>
            </w:r>
          </w:p>
          <w:p w14:paraId="6EF031EA" w14:textId="77777777" w:rsidR="00B41BC2" w:rsidRPr="00B414A0" w:rsidRDefault="00B41BC2" w:rsidP="006D59C2">
            <w:pPr>
              <w:spacing w:line="276" w:lineRule="auto"/>
              <w:rPr>
                <w:color w:val="000000"/>
                <w:sz w:val="20"/>
              </w:rPr>
            </w:pPr>
          </w:p>
        </w:tc>
      </w:tr>
      <w:tr w:rsidR="00B41BC2" w:rsidRPr="00B414A0" w14:paraId="562AF83A" w14:textId="77777777" w:rsidTr="009909F7">
        <w:trPr>
          <w:cantSplit/>
          <w:trHeight w:val="1535"/>
        </w:trPr>
        <w:tc>
          <w:tcPr>
            <w:tcW w:w="1219" w:type="dxa"/>
            <w:gridSpan w:val="2"/>
            <w:tcBorders>
              <w:top w:val="single" w:sz="4" w:space="0" w:color="auto"/>
              <w:left w:val="single" w:sz="4" w:space="0" w:color="auto"/>
              <w:bottom w:val="nil"/>
              <w:right w:val="single" w:sz="4" w:space="0" w:color="000000"/>
            </w:tcBorders>
            <w:shd w:val="clear" w:color="auto" w:fill="auto"/>
            <w:noWrap/>
            <w:textDirection w:val="btLr"/>
            <w:hideMark/>
          </w:tcPr>
          <w:p w14:paraId="1C89A74B" w14:textId="77777777" w:rsidR="00B41BC2" w:rsidRPr="00B414A0" w:rsidRDefault="00B41BC2" w:rsidP="006D59C2">
            <w:pPr>
              <w:spacing w:line="276" w:lineRule="auto"/>
              <w:ind w:left="113" w:right="113"/>
              <w:jc w:val="center"/>
              <w:rPr>
                <w:i/>
                <w:iCs/>
                <w:color w:val="000000"/>
                <w:sz w:val="20"/>
              </w:rPr>
            </w:pPr>
            <w:r w:rsidRPr="00B414A0">
              <w:rPr>
                <w:i/>
                <w:iCs/>
                <w:color w:val="000000"/>
                <w:sz w:val="20"/>
              </w:rPr>
              <w:t>Technical specification</w:t>
            </w:r>
          </w:p>
        </w:tc>
        <w:tc>
          <w:tcPr>
            <w:tcW w:w="2291" w:type="dxa"/>
            <w:tcBorders>
              <w:top w:val="nil"/>
              <w:left w:val="nil"/>
              <w:bottom w:val="single" w:sz="4" w:space="0" w:color="auto"/>
              <w:right w:val="single" w:sz="4" w:space="0" w:color="auto"/>
            </w:tcBorders>
            <w:shd w:val="clear" w:color="auto" w:fill="auto"/>
            <w:hideMark/>
          </w:tcPr>
          <w:p w14:paraId="67E3B220"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 xml:space="preserve">Arm Cortex®-A7, single core, 900 MHz </w:t>
            </w:r>
          </w:p>
          <w:p w14:paraId="25355336"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LP-DDR2, DDR3, DDR3L (Bus800 – Upto 1GB)</w:t>
            </w:r>
          </w:p>
          <w:p w14:paraId="09C61371"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eMMC, NAND, uSD card</w:t>
            </w:r>
          </w:p>
          <w:p w14:paraId="0EE47AD8"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USB, SDIO, SPI, UART, I2C</w:t>
            </w:r>
            <w:proofErr w:type="gramStart"/>
            <w:r w:rsidRPr="00B414A0">
              <w:rPr>
                <w:i/>
                <w:color w:val="000000"/>
                <w:sz w:val="20"/>
              </w:rPr>
              <w:t>,…</w:t>
            </w:r>
            <w:proofErr w:type="gramEnd"/>
          </w:p>
          <w:p w14:paraId="6E496B0F" w14:textId="77777777" w:rsidR="00B41BC2" w:rsidRPr="00B414A0" w:rsidRDefault="00B41BC2" w:rsidP="006D59C2">
            <w:pPr>
              <w:spacing w:line="276" w:lineRule="auto"/>
              <w:rPr>
                <w:color w:val="000000"/>
                <w:sz w:val="20"/>
              </w:rPr>
            </w:pPr>
            <w:r w:rsidRPr="00B414A0">
              <w:rPr>
                <w:color w:val="000000"/>
                <w:sz w:val="20"/>
              </w:rPr>
              <w:t>Cấu hình có khả năng Update lên các ứng dụng Gateway khác (Nông nghiệp, NM</w:t>
            </w:r>
            <w:proofErr w:type="gramStart"/>
            <w:r w:rsidRPr="00B414A0">
              <w:rPr>
                <w:color w:val="000000"/>
                <w:sz w:val="20"/>
              </w:rPr>
              <w:t>,…</w:t>
            </w:r>
            <w:proofErr w:type="gramEnd"/>
            <w:r w:rsidRPr="00B414A0">
              <w:rPr>
                <w:color w:val="000000"/>
                <w:sz w:val="20"/>
              </w:rPr>
              <w:t>)</w:t>
            </w:r>
          </w:p>
        </w:tc>
        <w:tc>
          <w:tcPr>
            <w:tcW w:w="2160" w:type="dxa"/>
            <w:tcBorders>
              <w:top w:val="nil"/>
              <w:left w:val="nil"/>
              <w:bottom w:val="single" w:sz="4" w:space="0" w:color="auto"/>
              <w:right w:val="single" w:sz="4" w:space="0" w:color="auto"/>
            </w:tcBorders>
            <w:shd w:val="clear" w:color="auto" w:fill="auto"/>
            <w:hideMark/>
          </w:tcPr>
          <w:p w14:paraId="119D204E"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 xml:space="preserve">MIPS24KEc, single core, 580 MHz </w:t>
            </w:r>
          </w:p>
          <w:p w14:paraId="53ECFB92"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DDR1, DDR2 (Bus193, Upto 256MB)</w:t>
            </w:r>
          </w:p>
          <w:p w14:paraId="457BE276"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eMMC, uSD card</w:t>
            </w:r>
          </w:p>
          <w:p w14:paraId="3CAB9B37"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Fast Eth, 1T1R 2.4G Wifi</w:t>
            </w:r>
          </w:p>
          <w:p w14:paraId="1E6E585C"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USB, UART, I2C, PCI-e</w:t>
            </w:r>
          </w:p>
          <w:p w14:paraId="0A4090ED" w14:textId="77777777" w:rsidR="00B41BC2" w:rsidRPr="00B414A0" w:rsidRDefault="00B41BC2" w:rsidP="006D59C2">
            <w:pPr>
              <w:spacing w:line="276" w:lineRule="auto"/>
              <w:rPr>
                <w:color w:val="000000"/>
                <w:sz w:val="20"/>
              </w:rPr>
            </w:pPr>
            <w:r w:rsidRPr="00B414A0">
              <w:rPr>
                <w:color w:val="000000"/>
                <w:sz w:val="20"/>
              </w:rPr>
              <w:t>Cấu hình hạn chế trong việc Update lên các ứng dụng Gateway khác</w:t>
            </w:r>
          </w:p>
        </w:tc>
        <w:tc>
          <w:tcPr>
            <w:tcW w:w="1980" w:type="dxa"/>
            <w:tcBorders>
              <w:top w:val="nil"/>
              <w:left w:val="nil"/>
              <w:bottom w:val="single" w:sz="4" w:space="0" w:color="auto"/>
              <w:right w:val="single" w:sz="4" w:space="0" w:color="auto"/>
            </w:tcBorders>
            <w:shd w:val="clear" w:color="auto" w:fill="auto"/>
            <w:hideMark/>
          </w:tcPr>
          <w:p w14:paraId="6A047CDB"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ARM® Cortex-A35, quad core 1.3 GHz</w:t>
            </w:r>
          </w:p>
          <w:p w14:paraId="4936D691"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LPDDR2, LPDDR3, DDR3, DDR3L, DDR4 (Bus800, Upto 3GB)</w:t>
            </w:r>
          </w:p>
          <w:p w14:paraId="57D25FED"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eMMC, NAND, uSD card</w:t>
            </w:r>
          </w:p>
          <w:p w14:paraId="3CB6EC7A" w14:textId="77777777" w:rsidR="00B41BC2" w:rsidRPr="00B414A0" w:rsidRDefault="00B41BC2" w:rsidP="006D59C2">
            <w:pPr>
              <w:numPr>
                <w:ilvl w:val="0"/>
                <w:numId w:val="7"/>
              </w:numPr>
              <w:overflowPunct/>
              <w:autoSpaceDE/>
              <w:autoSpaceDN/>
              <w:adjustRightInd/>
              <w:spacing w:after="0" w:line="276" w:lineRule="auto"/>
              <w:textAlignment w:val="auto"/>
              <w:rPr>
                <w:color w:val="000000"/>
                <w:sz w:val="20"/>
              </w:rPr>
            </w:pPr>
            <w:r w:rsidRPr="00B414A0">
              <w:rPr>
                <w:i/>
                <w:color w:val="000000"/>
                <w:sz w:val="20"/>
              </w:rPr>
              <w:t>Dual-band Wifi, BLE 5</w:t>
            </w:r>
          </w:p>
          <w:p w14:paraId="509AD4F1" w14:textId="77777777" w:rsidR="00B41BC2" w:rsidRPr="00B414A0" w:rsidRDefault="00B41BC2" w:rsidP="006D59C2">
            <w:pPr>
              <w:spacing w:line="276" w:lineRule="auto"/>
              <w:rPr>
                <w:color w:val="000000"/>
                <w:sz w:val="20"/>
              </w:rPr>
            </w:pPr>
            <w:r w:rsidRPr="00B414A0">
              <w:rPr>
                <w:color w:val="000000"/>
                <w:sz w:val="20"/>
              </w:rPr>
              <w:t>Cấu hình mạnh, đáp ứng cho ứng dụng High-end Home Gateway kết hợp Smart-speaker</w:t>
            </w:r>
          </w:p>
        </w:tc>
        <w:tc>
          <w:tcPr>
            <w:tcW w:w="2070" w:type="dxa"/>
            <w:tcBorders>
              <w:top w:val="nil"/>
              <w:left w:val="nil"/>
              <w:bottom w:val="single" w:sz="4" w:space="0" w:color="auto"/>
              <w:right w:val="single" w:sz="4" w:space="0" w:color="auto"/>
            </w:tcBorders>
            <w:shd w:val="clear" w:color="auto" w:fill="auto"/>
            <w:hideMark/>
          </w:tcPr>
          <w:p w14:paraId="5EE80C79"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MIPS24Kc, 1GHz</w:t>
            </w:r>
          </w:p>
          <w:p w14:paraId="07335F84"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DDR1, DDR2 (Upto 128MB)</w:t>
            </w:r>
          </w:p>
          <w:p w14:paraId="58E41176"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eMMC, NAND, uSD card</w:t>
            </w:r>
          </w:p>
          <w:p w14:paraId="407EB2C9"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5-Ports Fast Eth, 2T2R 2.4GHz Wifi</w:t>
            </w:r>
          </w:p>
          <w:p w14:paraId="579D9778" w14:textId="77777777" w:rsidR="00B41BC2" w:rsidRPr="00B414A0" w:rsidRDefault="00B41BC2" w:rsidP="006D59C2">
            <w:pPr>
              <w:numPr>
                <w:ilvl w:val="0"/>
                <w:numId w:val="7"/>
              </w:numPr>
              <w:overflowPunct/>
              <w:autoSpaceDE/>
              <w:autoSpaceDN/>
              <w:adjustRightInd/>
              <w:spacing w:after="0" w:line="276" w:lineRule="auto"/>
              <w:textAlignment w:val="auto"/>
              <w:rPr>
                <w:i/>
                <w:color w:val="000000"/>
                <w:sz w:val="20"/>
              </w:rPr>
            </w:pPr>
            <w:r w:rsidRPr="00B414A0">
              <w:rPr>
                <w:i/>
                <w:color w:val="000000"/>
                <w:sz w:val="20"/>
              </w:rPr>
              <w:t>PCIe, USB, SPI, UART</w:t>
            </w:r>
            <w:proofErr w:type="gramStart"/>
            <w:r w:rsidRPr="00B414A0">
              <w:rPr>
                <w:i/>
                <w:color w:val="000000"/>
                <w:sz w:val="20"/>
              </w:rPr>
              <w:t>,…</w:t>
            </w:r>
            <w:proofErr w:type="gramEnd"/>
          </w:p>
          <w:p w14:paraId="53C8B740" w14:textId="77777777" w:rsidR="00B41BC2" w:rsidRPr="00B414A0" w:rsidRDefault="00B41BC2" w:rsidP="006D59C2">
            <w:pPr>
              <w:spacing w:line="276" w:lineRule="auto"/>
              <w:rPr>
                <w:color w:val="000000"/>
                <w:sz w:val="20"/>
              </w:rPr>
            </w:pPr>
            <w:r w:rsidRPr="00B414A0">
              <w:rPr>
                <w:color w:val="000000"/>
                <w:sz w:val="20"/>
              </w:rPr>
              <w:t>Cấu hình hạn chế trong việc Update lên các ứng dụng Gateway khác</w:t>
            </w:r>
          </w:p>
        </w:tc>
      </w:tr>
      <w:tr w:rsidR="009909F7" w:rsidRPr="00B414A0" w14:paraId="0AA72D13" w14:textId="77777777" w:rsidTr="009909F7">
        <w:trPr>
          <w:cantSplit/>
          <w:trHeight w:val="2150"/>
        </w:trPr>
        <w:tc>
          <w:tcPr>
            <w:tcW w:w="633"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hideMark/>
          </w:tcPr>
          <w:p w14:paraId="4981AB14" w14:textId="77777777" w:rsidR="00B41BC2" w:rsidRPr="00B414A0" w:rsidRDefault="00B41BC2" w:rsidP="006D59C2">
            <w:pPr>
              <w:spacing w:line="276" w:lineRule="auto"/>
              <w:ind w:left="113" w:right="113"/>
              <w:jc w:val="center"/>
              <w:rPr>
                <w:i/>
                <w:iCs/>
                <w:color w:val="000000"/>
                <w:sz w:val="20"/>
              </w:rPr>
            </w:pPr>
            <w:r w:rsidRPr="00B414A0">
              <w:rPr>
                <w:i/>
                <w:iCs/>
                <w:color w:val="000000"/>
                <w:sz w:val="20"/>
              </w:rPr>
              <w:lastRenderedPageBreak/>
              <w:t>Roadmap</w:t>
            </w:r>
          </w:p>
        </w:tc>
        <w:tc>
          <w:tcPr>
            <w:tcW w:w="586" w:type="dxa"/>
            <w:tcBorders>
              <w:top w:val="single" w:sz="4" w:space="0" w:color="auto"/>
              <w:left w:val="nil"/>
              <w:bottom w:val="single" w:sz="4" w:space="0" w:color="auto"/>
              <w:right w:val="single" w:sz="4" w:space="0" w:color="auto"/>
            </w:tcBorders>
            <w:shd w:val="clear" w:color="auto" w:fill="auto"/>
            <w:noWrap/>
            <w:textDirection w:val="btLr"/>
            <w:hideMark/>
          </w:tcPr>
          <w:p w14:paraId="0E8CE839" w14:textId="77777777" w:rsidR="00B41BC2" w:rsidRPr="00B414A0" w:rsidRDefault="00B41BC2" w:rsidP="006D59C2">
            <w:pPr>
              <w:spacing w:line="276" w:lineRule="auto"/>
              <w:ind w:left="113" w:right="113"/>
              <w:jc w:val="center"/>
              <w:rPr>
                <w:i/>
                <w:iCs/>
                <w:color w:val="000000"/>
                <w:sz w:val="20"/>
              </w:rPr>
            </w:pPr>
            <w:r w:rsidRPr="00B414A0">
              <w:rPr>
                <w:i/>
                <w:iCs/>
                <w:color w:val="000000"/>
                <w:sz w:val="20"/>
              </w:rPr>
              <w:t>Release date</w:t>
            </w:r>
          </w:p>
        </w:tc>
        <w:tc>
          <w:tcPr>
            <w:tcW w:w="2291" w:type="dxa"/>
            <w:tcBorders>
              <w:top w:val="nil"/>
              <w:left w:val="nil"/>
              <w:bottom w:val="single" w:sz="4" w:space="0" w:color="auto"/>
              <w:right w:val="single" w:sz="4" w:space="0" w:color="auto"/>
            </w:tcBorders>
            <w:shd w:val="clear" w:color="auto" w:fill="auto"/>
            <w:hideMark/>
          </w:tcPr>
          <w:p w14:paraId="4EB590E6" w14:textId="77777777" w:rsidR="00B41BC2" w:rsidRPr="00B414A0" w:rsidRDefault="00B41BC2" w:rsidP="006D59C2">
            <w:pPr>
              <w:spacing w:line="276" w:lineRule="auto"/>
              <w:jc w:val="center"/>
              <w:rPr>
                <w:color w:val="000000"/>
                <w:sz w:val="20"/>
              </w:rPr>
            </w:pPr>
            <w:r w:rsidRPr="00B414A0">
              <w:rPr>
                <w:color w:val="000000"/>
                <w:sz w:val="20"/>
              </w:rPr>
              <w:t>Release: 09/2018</w:t>
            </w:r>
          </w:p>
          <w:p w14:paraId="26849841" w14:textId="77777777" w:rsidR="00B41BC2" w:rsidRPr="00B414A0" w:rsidRDefault="00B41BC2" w:rsidP="006D59C2">
            <w:pPr>
              <w:spacing w:line="276" w:lineRule="auto"/>
              <w:rPr>
                <w:color w:val="000000"/>
                <w:sz w:val="20"/>
              </w:rPr>
            </w:pPr>
            <w:r w:rsidRPr="00B414A0">
              <w:rPr>
                <w:color w:val="000000"/>
                <w:sz w:val="20"/>
              </w:rPr>
              <w:t xml:space="preserve"> i.MX6ULZ là dòng chip mới được NXP support rất mạnh trong việc scale up trong cộng đồng IoT và Smart Home và được nhiều công ty chọn lựa là giải pháp phát triển Home Gateway</w:t>
            </w:r>
          </w:p>
        </w:tc>
        <w:tc>
          <w:tcPr>
            <w:tcW w:w="2160" w:type="dxa"/>
            <w:tcBorders>
              <w:top w:val="nil"/>
              <w:left w:val="nil"/>
              <w:bottom w:val="single" w:sz="4" w:space="0" w:color="auto"/>
              <w:right w:val="single" w:sz="4" w:space="0" w:color="auto"/>
            </w:tcBorders>
            <w:shd w:val="clear" w:color="auto" w:fill="auto"/>
            <w:hideMark/>
          </w:tcPr>
          <w:p w14:paraId="47D1C124" w14:textId="77777777" w:rsidR="00B41BC2" w:rsidRPr="00B414A0" w:rsidRDefault="00B41BC2" w:rsidP="006D59C2">
            <w:pPr>
              <w:spacing w:line="276" w:lineRule="auto"/>
              <w:jc w:val="center"/>
              <w:rPr>
                <w:color w:val="000000"/>
                <w:sz w:val="20"/>
              </w:rPr>
            </w:pPr>
            <w:r w:rsidRPr="00B414A0">
              <w:rPr>
                <w:color w:val="000000"/>
                <w:sz w:val="20"/>
              </w:rPr>
              <w:t>Release: 07/2012</w:t>
            </w:r>
          </w:p>
          <w:p w14:paraId="54EB5F83" w14:textId="77777777" w:rsidR="00B41BC2" w:rsidRPr="00B414A0" w:rsidRDefault="00B41BC2" w:rsidP="006D59C2">
            <w:pPr>
              <w:spacing w:line="276" w:lineRule="auto"/>
              <w:rPr>
                <w:color w:val="000000"/>
                <w:sz w:val="20"/>
              </w:rPr>
            </w:pPr>
            <w:r w:rsidRPr="00B414A0">
              <w:rPr>
                <w:color w:val="000000"/>
                <w:sz w:val="20"/>
              </w:rPr>
              <w:t xml:space="preserve">MT7688 release đã lâu, tuy nhiên MTK chưa có kế hoạch EOL dòng chip này và hiện tại vẫn có nhiều công ty Trung Quốc sử dụng MT7688 cho các thiết kế module dung trong Home Gateway </w:t>
            </w:r>
          </w:p>
        </w:tc>
        <w:tc>
          <w:tcPr>
            <w:tcW w:w="1980" w:type="dxa"/>
            <w:tcBorders>
              <w:top w:val="nil"/>
              <w:left w:val="nil"/>
              <w:bottom w:val="single" w:sz="4" w:space="0" w:color="auto"/>
              <w:right w:val="single" w:sz="4" w:space="0" w:color="auto"/>
            </w:tcBorders>
            <w:shd w:val="clear" w:color="auto" w:fill="auto"/>
            <w:hideMark/>
          </w:tcPr>
          <w:p w14:paraId="64BC11D5" w14:textId="77777777" w:rsidR="00B41BC2" w:rsidRPr="00B414A0" w:rsidRDefault="00B41BC2" w:rsidP="006D59C2">
            <w:pPr>
              <w:spacing w:line="276" w:lineRule="auto"/>
              <w:jc w:val="center"/>
              <w:rPr>
                <w:color w:val="000000"/>
                <w:sz w:val="20"/>
              </w:rPr>
            </w:pPr>
            <w:r w:rsidRPr="00B414A0">
              <w:rPr>
                <w:color w:val="000000"/>
                <w:sz w:val="20"/>
              </w:rPr>
              <w:t>Relase 2019</w:t>
            </w:r>
          </w:p>
          <w:p w14:paraId="1E051224" w14:textId="77777777" w:rsidR="00B41BC2" w:rsidRPr="00B414A0" w:rsidRDefault="00B41BC2" w:rsidP="006D59C2">
            <w:pPr>
              <w:spacing w:line="276" w:lineRule="auto"/>
              <w:rPr>
                <w:color w:val="000000"/>
                <w:sz w:val="20"/>
              </w:rPr>
            </w:pPr>
            <w:r w:rsidRPr="00B414A0">
              <w:rPr>
                <w:color w:val="000000"/>
                <w:sz w:val="20"/>
              </w:rPr>
              <w:t>Chip mới, chưa phổ biến trong các sản phẩm trên thị trường</w:t>
            </w:r>
          </w:p>
        </w:tc>
        <w:tc>
          <w:tcPr>
            <w:tcW w:w="2070" w:type="dxa"/>
            <w:tcBorders>
              <w:top w:val="nil"/>
              <w:left w:val="nil"/>
              <w:bottom w:val="single" w:sz="4" w:space="0" w:color="auto"/>
              <w:right w:val="single" w:sz="4" w:space="0" w:color="auto"/>
            </w:tcBorders>
            <w:shd w:val="clear" w:color="auto" w:fill="auto"/>
            <w:hideMark/>
          </w:tcPr>
          <w:p w14:paraId="4395A8EC" w14:textId="77777777" w:rsidR="00B41BC2" w:rsidRPr="00B414A0" w:rsidRDefault="00B41BC2" w:rsidP="006D59C2">
            <w:pPr>
              <w:spacing w:line="276" w:lineRule="auto"/>
              <w:jc w:val="center"/>
              <w:rPr>
                <w:color w:val="000000"/>
                <w:sz w:val="20"/>
              </w:rPr>
            </w:pPr>
            <w:r w:rsidRPr="00B414A0">
              <w:rPr>
                <w:color w:val="000000"/>
                <w:sz w:val="20"/>
              </w:rPr>
              <w:t>Release: 06/2019</w:t>
            </w:r>
          </w:p>
          <w:p w14:paraId="5F7E4843" w14:textId="77777777" w:rsidR="00B41BC2" w:rsidRPr="00B414A0" w:rsidRDefault="00B41BC2" w:rsidP="006D59C2">
            <w:pPr>
              <w:spacing w:line="276" w:lineRule="auto"/>
              <w:rPr>
                <w:color w:val="000000"/>
                <w:sz w:val="20"/>
              </w:rPr>
            </w:pPr>
            <w:r w:rsidRPr="00B414A0">
              <w:rPr>
                <w:color w:val="000000"/>
                <w:sz w:val="20"/>
              </w:rPr>
              <w:t>Chip mới, chưa phổ biến trong các sản phẩm trên thị trường</w:t>
            </w:r>
          </w:p>
        </w:tc>
      </w:tr>
      <w:tr w:rsidR="00B41BC2" w:rsidRPr="00B414A0" w14:paraId="7C841C8B" w14:textId="77777777" w:rsidTr="009909F7">
        <w:trPr>
          <w:cantSplit/>
          <w:trHeight w:val="2150"/>
        </w:trPr>
        <w:tc>
          <w:tcPr>
            <w:tcW w:w="633" w:type="dxa"/>
            <w:vMerge/>
            <w:tcBorders>
              <w:top w:val="single" w:sz="4" w:space="0" w:color="auto"/>
              <w:left w:val="single" w:sz="4" w:space="0" w:color="auto"/>
              <w:bottom w:val="single" w:sz="4" w:space="0" w:color="auto"/>
              <w:right w:val="single" w:sz="4" w:space="0" w:color="auto"/>
            </w:tcBorders>
            <w:hideMark/>
          </w:tcPr>
          <w:p w14:paraId="4A78F99C" w14:textId="77777777" w:rsidR="00B41BC2" w:rsidRPr="00B414A0" w:rsidRDefault="00B41BC2" w:rsidP="006D59C2">
            <w:pPr>
              <w:spacing w:line="276" w:lineRule="auto"/>
              <w:rPr>
                <w:i/>
                <w:iCs/>
                <w:color w:val="000000"/>
                <w:sz w:val="20"/>
              </w:rPr>
            </w:pPr>
          </w:p>
        </w:tc>
        <w:tc>
          <w:tcPr>
            <w:tcW w:w="586" w:type="dxa"/>
            <w:tcBorders>
              <w:top w:val="nil"/>
              <w:left w:val="nil"/>
              <w:bottom w:val="single" w:sz="4" w:space="0" w:color="auto"/>
              <w:right w:val="single" w:sz="4" w:space="0" w:color="auto"/>
            </w:tcBorders>
            <w:shd w:val="clear" w:color="auto" w:fill="auto"/>
            <w:noWrap/>
            <w:textDirection w:val="btLr"/>
            <w:hideMark/>
          </w:tcPr>
          <w:p w14:paraId="1E0CA8FF" w14:textId="77777777" w:rsidR="00B41BC2" w:rsidRPr="00B414A0" w:rsidRDefault="00B41BC2" w:rsidP="006D59C2">
            <w:pPr>
              <w:spacing w:line="276" w:lineRule="auto"/>
              <w:ind w:left="113" w:right="113"/>
              <w:jc w:val="center"/>
              <w:rPr>
                <w:i/>
                <w:iCs/>
                <w:color w:val="000000"/>
                <w:sz w:val="20"/>
              </w:rPr>
            </w:pPr>
            <w:r w:rsidRPr="00B414A0">
              <w:rPr>
                <w:i/>
                <w:iCs/>
                <w:color w:val="000000"/>
                <w:sz w:val="20"/>
              </w:rPr>
              <w:t>Family SoCs</w:t>
            </w:r>
          </w:p>
        </w:tc>
        <w:tc>
          <w:tcPr>
            <w:tcW w:w="2291" w:type="dxa"/>
            <w:tcBorders>
              <w:top w:val="nil"/>
              <w:left w:val="nil"/>
              <w:bottom w:val="single" w:sz="4" w:space="0" w:color="auto"/>
              <w:right w:val="single" w:sz="4" w:space="0" w:color="auto"/>
            </w:tcBorders>
            <w:shd w:val="clear" w:color="auto" w:fill="auto"/>
            <w:hideMark/>
          </w:tcPr>
          <w:p w14:paraId="66BBF183" w14:textId="77777777" w:rsidR="00B41BC2" w:rsidRPr="00B414A0" w:rsidRDefault="00B41BC2" w:rsidP="006D59C2">
            <w:pPr>
              <w:spacing w:line="276" w:lineRule="auto"/>
              <w:rPr>
                <w:color w:val="000000"/>
                <w:sz w:val="20"/>
              </w:rPr>
            </w:pPr>
            <w:r w:rsidRPr="00B414A0">
              <w:rPr>
                <w:color w:val="000000"/>
                <w:sz w:val="20"/>
              </w:rPr>
              <w:t xml:space="preserve">NXP hỗ trợ dòng chip i.MX6, i.MX8, i.MXRT với rất nhiều SoC, nhiều loại cấu hình, option Hardware khác nhau phù hợp với wide range applications của khách hàng, từ Home đến Industrial </w:t>
            </w:r>
          </w:p>
        </w:tc>
        <w:tc>
          <w:tcPr>
            <w:tcW w:w="4140" w:type="dxa"/>
            <w:gridSpan w:val="2"/>
            <w:tcBorders>
              <w:top w:val="single" w:sz="4" w:space="0" w:color="auto"/>
              <w:left w:val="nil"/>
              <w:bottom w:val="single" w:sz="4" w:space="0" w:color="auto"/>
              <w:right w:val="single" w:sz="4" w:space="0" w:color="000000"/>
            </w:tcBorders>
            <w:shd w:val="clear" w:color="auto" w:fill="auto"/>
            <w:hideMark/>
          </w:tcPr>
          <w:p w14:paraId="532D153E" w14:textId="77777777" w:rsidR="00B41BC2" w:rsidRPr="00B414A0" w:rsidRDefault="00B41BC2" w:rsidP="006D59C2">
            <w:pPr>
              <w:spacing w:line="276" w:lineRule="auto"/>
              <w:rPr>
                <w:color w:val="000000"/>
                <w:sz w:val="20"/>
              </w:rPr>
            </w:pPr>
            <w:r w:rsidRPr="00B414A0">
              <w:rPr>
                <w:color w:val="000000"/>
                <w:sz w:val="20"/>
              </w:rPr>
              <w:t>MTK cũng hỗ trợ các dòng chip thế mạnh cho IoT: MT76xx cho các thiết bị wifi IoT, và Home Gateway, tuy nhiên không support ứng dụng Industrial Gateway</w:t>
            </w:r>
          </w:p>
        </w:tc>
        <w:tc>
          <w:tcPr>
            <w:tcW w:w="2070" w:type="dxa"/>
            <w:tcBorders>
              <w:top w:val="nil"/>
              <w:left w:val="nil"/>
              <w:bottom w:val="single" w:sz="4" w:space="0" w:color="auto"/>
              <w:right w:val="single" w:sz="4" w:space="0" w:color="auto"/>
            </w:tcBorders>
            <w:shd w:val="clear" w:color="auto" w:fill="auto"/>
            <w:hideMark/>
          </w:tcPr>
          <w:p w14:paraId="0394BF86" w14:textId="77777777" w:rsidR="00B41BC2" w:rsidRPr="00B414A0" w:rsidRDefault="00B41BC2" w:rsidP="006D59C2">
            <w:pPr>
              <w:spacing w:line="276" w:lineRule="auto"/>
              <w:rPr>
                <w:color w:val="000000"/>
                <w:sz w:val="20"/>
              </w:rPr>
            </w:pPr>
            <w:r w:rsidRPr="00B414A0">
              <w:rPr>
                <w:color w:val="000000"/>
                <w:sz w:val="20"/>
              </w:rPr>
              <w:t>Realtek không tập trung phát triển chip cho IoT. Tuy nhiên dựa trên nền tảng hãng cung cấp, vẫn có thể triển khai thêm các ứng dụng phục vụ Home: Gateway, Wifi smart devices</w:t>
            </w:r>
          </w:p>
        </w:tc>
      </w:tr>
      <w:tr w:rsidR="00B41BC2" w:rsidRPr="00B414A0" w14:paraId="105DDF2A" w14:textId="77777777" w:rsidTr="009909F7">
        <w:trPr>
          <w:cantSplit/>
          <w:trHeight w:val="1161"/>
        </w:trPr>
        <w:tc>
          <w:tcPr>
            <w:tcW w:w="633" w:type="dxa"/>
            <w:vMerge w:val="restart"/>
            <w:tcBorders>
              <w:top w:val="nil"/>
              <w:left w:val="single" w:sz="4" w:space="0" w:color="auto"/>
              <w:bottom w:val="single" w:sz="4" w:space="0" w:color="auto"/>
              <w:right w:val="single" w:sz="4" w:space="0" w:color="auto"/>
            </w:tcBorders>
            <w:shd w:val="clear" w:color="auto" w:fill="auto"/>
            <w:noWrap/>
            <w:textDirection w:val="btLr"/>
            <w:hideMark/>
          </w:tcPr>
          <w:p w14:paraId="7347E86B" w14:textId="77777777" w:rsidR="00B41BC2" w:rsidRPr="00B414A0" w:rsidRDefault="00B41BC2" w:rsidP="006D59C2">
            <w:pPr>
              <w:spacing w:line="276" w:lineRule="auto"/>
              <w:ind w:left="113" w:right="113"/>
              <w:jc w:val="center"/>
              <w:rPr>
                <w:i/>
                <w:iCs/>
                <w:color w:val="000000"/>
                <w:sz w:val="20"/>
              </w:rPr>
            </w:pPr>
            <w:r w:rsidRPr="00B414A0">
              <w:rPr>
                <w:i/>
                <w:iCs/>
                <w:color w:val="000000"/>
                <w:sz w:val="20"/>
              </w:rPr>
              <w:t>Support</w:t>
            </w:r>
          </w:p>
        </w:tc>
        <w:tc>
          <w:tcPr>
            <w:tcW w:w="586" w:type="dxa"/>
            <w:tcBorders>
              <w:top w:val="nil"/>
              <w:left w:val="nil"/>
              <w:bottom w:val="single" w:sz="4" w:space="0" w:color="auto"/>
              <w:right w:val="single" w:sz="4" w:space="0" w:color="auto"/>
            </w:tcBorders>
            <w:shd w:val="clear" w:color="auto" w:fill="auto"/>
            <w:noWrap/>
            <w:textDirection w:val="btLr"/>
            <w:hideMark/>
          </w:tcPr>
          <w:p w14:paraId="28AC4EAD" w14:textId="77777777" w:rsidR="00B41BC2" w:rsidRPr="00B414A0" w:rsidRDefault="00B41BC2" w:rsidP="006D59C2">
            <w:pPr>
              <w:spacing w:line="276" w:lineRule="auto"/>
              <w:ind w:left="113" w:right="113"/>
              <w:rPr>
                <w:i/>
                <w:iCs/>
                <w:color w:val="000000"/>
                <w:sz w:val="20"/>
              </w:rPr>
            </w:pPr>
            <w:r w:rsidRPr="00B414A0">
              <w:rPr>
                <w:i/>
                <w:iCs/>
                <w:color w:val="000000"/>
                <w:sz w:val="20"/>
              </w:rPr>
              <w:t xml:space="preserve">Resource </w:t>
            </w:r>
          </w:p>
        </w:tc>
        <w:tc>
          <w:tcPr>
            <w:tcW w:w="8501" w:type="dxa"/>
            <w:gridSpan w:val="4"/>
            <w:tcBorders>
              <w:top w:val="single" w:sz="4" w:space="0" w:color="auto"/>
              <w:left w:val="nil"/>
              <w:bottom w:val="single" w:sz="4" w:space="0" w:color="auto"/>
              <w:right w:val="single" w:sz="4" w:space="0" w:color="000000"/>
            </w:tcBorders>
            <w:shd w:val="clear" w:color="auto" w:fill="auto"/>
            <w:hideMark/>
          </w:tcPr>
          <w:p w14:paraId="75531BC9" w14:textId="77777777" w:rsidR="00B41BC2" w:rsidRPr="00B414A0" w:rsidRDefault="00B41BC2" w:rsidP="006D59C2">
            <w:pPr>
              <w:spacing w:line="276" w:lineRule="auto"/>
              <w:rPr>
                <w:color w:val="000000"/>
                <w:sz w:val="20"/>
              </w:rPr>
            </w:pPr>
            <w:r w:rsidRPr="00B414A0">
              <w:rPr>
                <w:color w:val="000000"/>
                <w:sz w:val="20"/>
              </w:rPr>
              <w:t>NXP, MTK và RTL đều hỗ trợ eval kit và resource cho khách hàng phát triển sản phẩm. Tuy nhiên, rất khó để làm việc trực tiếp với MTK hoặc RTL nếu không mua license và có commitment số lượng lớn. Trong khi NXP có thể làm việc trực tiếp không cần license và commitment</w:t>
            </w:r>
          </w:p>
        </w:tc>
      </w:tr>
      <w:tr w:rsidR="00B41BC2" w:rsidRPr="00B414A0" w14:paraId="3A44E2FC" w14:textId="77777777" w:rsidTr="009909F7">
        <w:trPr>
          <w:cantSplit/>
          <w:trHeight w:val="1250"/>
        </w:trPr>
        <w:tc>
          <w:tcPr>
            <w:tcW w:w="633" w:type="dxa"/>
            <w:vMerge/>
            <w:tcBorders>
              <w:top w:val="nil"/>
              <w:left w:val="single" w:sz="4" w:space="0" w:color="auto"/>
              <w:bottom w:val="single" w:sz="4" w:space="0" w:color="auto"/>
              <w:right w:val="single" w:sz="4" w:space="0" w:color="auto"/>
            </w:tcBorders>
            <w:hideMark/>
          </w:tcPr>
          <w:p w14:paraId="7C470C85" w14:textId="77777777" w:rsidR="00B41BC2" w:rsidRPr="00B414A0" w:rsidRDefault="00B41BC2" w:rsidP="006D59C2">
            <w:pPr>
              <w:spacing w:line="276" w:lineRule="auto"/>
              <w:rPr>
                <w:i/>
                <w:iCs/>
                <w:color w:val="000000"/>
                <w:sz w:val="20"/>
              </w:rPr>
            </w:pPr>
          </w:p>
        </w:tc>
        <w:tc>
          <w:tcPr>
            <w:tcW w:w="586" w:type="dxa"/>
            <w:tcBorders>
              <w:top w:val="nil"/>
              <w:left w:val="nil"/>
              <w:bottom w:val="single" w:sz="4" w:space="0" w:color="auto"/>
              <w:right w:val="single" w:sz="4" w:space="0" w:color="auto"/>
            </w:tcBorders>
            <w:shd w:val="clear" w:color="auto" w:fill="auto"/>
            <w:noWrap/>
            <w:textDirection w:val="btLr"/>
            <w:hideMark/>
          </w:tcPr>
          <w:p w14:paraId="4CB84858" w14:textId="77777777" w:rsidR="00B41BC2" w:rsidRPr="00B414A0" w:rsidRDefault="00B41BC2" w:rsidP="006D59C2">
            <w:pPr>
              <w:spacing w:line="276" w:lineRule="auto"/>
              <w:ind w:left="113" w:right="113"/>
              <w:jc w:val="center"/>
              <w:rPr>
                <w:i/>
                <w:iCs/>
                <w:color w:val="000000"/>
                <w:sz w:val="20"/>
              </w:rPr>
            </w:pPr>
            <w:r w:rsidRPr="00B414A0">
              <w:rPr>
                <w:i/>
                <w:iCs/>
                <w:color w:val="000000"/>
                <w:sz w:val="20"/>
              </w:rPr>
              <w:t>Technical support</w:t>
            </w:r>
          </w:p>
        </w:tc>
        <w:tc>
          <w:tcPr>
            <w:tcW w:w="2291" w:type="dxa"/>
            <w:tcBorders>
              <w:top w:val="nil"/>
              <w:left w:val="nil"/>
              <w:bottom w:val="single" w:sz="4" w:space="0" w:color="auto"/>
              <w:right w:val="single" w:sz="4" w:space="0" w:color="auto"/>
            </w:tcBorders>
            <w:shd w:val="clear" w:color="auto" w:fill="auto"/>
            <w:hideMark/>
          </w:tcPr>
          <w:p w14:paraId="54BC45E3" w14:textId="77777777" w:rsidR="00B41BC2" w:rsidRPr="00B414A0" w:rsidRDefault="00B41BC2" w:rsidP="006D59C2">
            <w:pPr>
              <w:spacing w:line="276" w:lineRule="auto"/>
              <w:rPr>
                <w:color w:val="000000"/>
                <w:sz w:val="20"/>
              </w:rPr>
            </w:pPr>
            <w:r w:rsidRPr="00B414A0">
              <w:rPr>
                <w:color w:val="000000"/>
                <w:sz w:val="20"/>
              </w:rPr>
              <w:t>NXP hỗ trợ trực tiếp từ hãng, từ local FAE engineer và có portal cho online support</w:t>
            </w:r>
          </w:p>
        </w:tc>
        <w:tc>
          <w:tcPr>
            <w:tcW w:w="4140" w:type="dxa"/>
            <w:gridSpan w:val="2"/>
            <w:tcBorders>
              <w:top w:val="single" w:sz="4" w:space="0" w:color="auto"/>
              <w:left w:val="nil"/>
              <w:bottom w:val="single" w:sz="4" w:space="0" w:color="auto"/>
              <w:right w:val="single" w:sz="4" w:space="0" w:color="000000"/>
            </w:tcBorders>
            <w:shd w:val="clear" w:color="auto" w:fill="auto"/>
            <w:hideMark/>
          </w:tcPr>
          <w:p w14:paraId="55D20136" w14:textId="77777777" w:rsidR="00B41BC2" w:rsidRPr="00B414A0" w:rsidRDefault="00B41BC2" w:rsidP="006D59C2">
            <w:pPr>
              <w:spacing w:line="276" w:lineRule="auto"/>
              <w:rPr>
                <w:color w:val="000000"/>
                <w:sz w:val="20"/>
              </w:rPr>
            </w:pPr>
            <w:r w:rsidRPr="00B414A0">
              <w:rPr>
                <w:color w:val="000000"/>
                <w:sz w:val="20"/>
              </w:rPr>
              <w:t>MTK chưa rõ hỗ trợ trực tiếp, local FAE hỗ trợ chậm và thiếu thông tin, chưa rõ online support</w:t>
            </w:r>
          </w:p>
        </w:tc>
        <w:tc>
          <w:tcPr>
            <w:tcW w:w="2070" w:type="dxa"/>
            <w:tcBorders>
              <w:top w:val="nil"/>
              <w:left w:val="nil"/>
              <w:bottom w:val="single" w:sz="4" w:space="0" w:color="auto"/>
              <w:right w:val="single" w:sz="4" w:space="0" w:color="auto"/>
            </w:tcBorders>
            <w:shd w:val="clear" w:color="auto" w:fill="auto"/>
            <w:hideMark/>
          </w:tcPr>
          <w:p w14:paraId="74855619" w14:textId="77777777" w:rsidR="00B41BC2" w:rsidRPr="00B414A0" w:rsidRDefault="00B41BC2" w:rsidP="006D59C2">
            <w:pPr>
              <w:spacing w:line="276" w:lineRule="auto"/>
              <w:rPr>
                <w:color w:val="000000"/>
                <w:sz w:val="20"/>
              </w:rPr>
            </w:pPr>
            <w:r w:rsidRPr="00B414A0">
              <w:rPr>
                <w:color w:val="000000"/>
                <w:sz w:val="20"/>
              </w:rPr>
              <w:t>RTL chưa rõ hỗ trợ trực tiếp, không có local FAE và thiếu thông tin, chưa rõ online support</w:t>
            </w:r>
          </w:p>
        </w:tc>
      </w:tr>
      <w:tr w:rsidR="00B41BC2" w:rsidRPr="00B414A0" w14:paraId="726D3E90" w14:textId="77777777" w:rsidTr="009909F7">
        <w:trPr>
          <w:cantSplit/>
          <w:trHeight w:val="1228"/>
        </w:trPr>
        <w:tc>
          <w:tcPr>
            <w:tcW w:w="633" w:type="dxa"/>
            <w:vMerge/>
            <w:tcBorders>
              <w:top w:val="nil"/>
              <w:left w:val="single" w:sz="4" w:space="0" w:color="auto"/>
              <w:bottom w:val="single" w:sz="4" w:space="0" w:color="auto"/>
              <w:right w:val="single" w:sz="4" w:space="0" w:color="auto"/>
            </w:tcBorders>
            <w:hideMark/>
          </w:tcPr>
          <w:p w14:paraId="7FC4B895" w14:textId="77777777" w:rsidR="00B41BC2" w:rsidRPr="00B414A0" w:rsidRDefault="00B41BC2" w:rsidP="006D59C2">
            <w:pPr>
              <w:spacing w:line="276" w:lineRule="auto"/>
              <w:rPr>
                <w:i/>
                <w:iCs/>
                <w:color w:val="000000"/>
                <w:sz w:val="20"/>
              </w:rPr>
            </w:pPr>
          </w:p>
        </w:tc>
        <w:tc>
          <w:tcPr>
            <w:tcW w:w="586" w:type="dxa"/>
            <w:tcBorders>
              <w:top w:val="nil"/>
              <w:left w:val="nil"/>
              <w:bottom w:val="single" w:sz="4" w:space="0" w:color="auto"/>
              <w:right w:val="single" w:sz="4" w:space="0" w:color="auto"/>
            </w:tcBorders>
            <w:shd w:val="clear" w:color="auto" w:fill="auto"/>
            <w:noWrap/>
            <w:textDirection w:val="btLr"/>
            <w:hideMark/>
          </w:tcPr>
          <w:p w14:paraId="38EA2091" w14:textId="77777777" w:rsidR="00B41BC2" w:rsidRPr="00B414A0" w:rsidRDefault="00B41BC2" w:rsidP="006D59C2">
            <w:pPr>
              <w:spacing w:line="276" w:lineRule="auto"/>
              <w:ind w:left="113" w:right="113"/>
              <w:jc w:val="center"/>
              <w:rPr>
                <w:i/>
                <w:iCs/>
                <w:color w:val="000000"/>
                <w:sz w:val="20"/>
              </w:rPr>
            </w:pPr>
            <w:r w:rsidRPr="00B414A0">
              <w:rPr>
                <w:i/>
                <w:iCs/>
                <w:color w:val="000000"/>
                <w:sz w:val="20"/>
              </w:rPr>
              <w:t>ODM, turnkey partner</w:t>
            </w:r>
          </w:p>
        </w:tc>
        <w:tc>
          <w:tcPr>
            <w:tcW w:w="2291" w:type="dxa"/>
            <w:tcBorders>
              <w:top w:val="nil"/>
              <w:left w:val="nil"/>
              <w:bottom w:val="single" w:sz="4" w:space="0" w:color="auto"/>
              <w:right w:val="single" w:sz="4" w:space="0" w:color="auto"/>
            </w:tcBorders>
            <w:shd w:val="clear" w:color="auto" w:fill="auto"/>
            <w:hideMark/>
          </w:tcPr>
          <w:p w14:paraId="08F03F02" w14:textId="77777777" w:rsidR="00B41BC2" w:rsidRPr="00B414A0" w:rsidRDefault="00B41BC2" w:rsidP="006D59C2">
            <w:pPr>
              <w:spacing w:line="276" w:lineRule="auto"/>
              <w:rPr>
                <w:color w:val="000000"/>
                <w:sz w:val="20"/>
              </w:rPr>
            </w:pPr>
            <w:r w:rsidRPr="00B414A0">
              <w:rPr>
                <w:color w:val="000000"/>
                <w:sz w:val="20"/>
              </w:rPr>
              <w:t>NXP: Giới thiệu Volansys như một đối tác support turnkey solution giúp speed up quá trình phát triển dự án</w:t>
            </w:r>
          </w:p>
        </w:tc>
        <w:tc>
          <w:tcPr>
            <w:tcW w:w="4140" w:type="dxa"/>
            <w:gridSpan w:val="2"/>
            <w:tcBorders>
              <w:top w:val="single" w:sz="4" w:space="0" w:color="auto"/>
              <w:left w:val="nil"/>
              <w:bottom w:val="single" w:sz="4" w:space="0" w:color="auto"/>
              <w:right w:val="single" w:sz="4" w:space="0" w:color="000000"/>
            </w:tcBorders>
            <w:shd w:val="clear" w:color="auto" w:fill="auto"/>
            <w:hideMark/>
          </w:tcPr>
          <w:p w14:paraId="03ADEB86" w14:textId="77777777" w:rsidR="00B41BC2" w:rsidRPr="00B414A0" w:rsidRDefault="00B41BC2" w:rsidP="006D59C2">
            <w:pPr>
              <w:spacing w:line="276" w:lineRule="auto"/>
              <w:rPr>
                <w:color w:val="000000"/>
                <w:sz w:val="20"/>
              </w:rPr>
            </w:pPr>
            <w:r w:rsidRPr="00B414A0">
              <w:rPr>
                <w:color w:val="000000"/>
                <w:sz w:val="20"/>
              </w:rPr>
              <w:t xml:space="preserve">MTK: Có Acsip là đối tác cung cấp module SoC + RAM + Flash: Chưa rõ mức độ hỗ trợ solution </w:t>
            </w:r>
          </w:p>
        </w:tc>
        <w:tc>
          <w:tcPr>
            <w:tcW w:w="2070" w:type="dxa"/>
            <w:tcBorders>
              <w:top w:val="nil"/>
              <w:left w:val="nil"/>
              <w:bottom w:val="single" w:sz="4" w:space="0" w:color="auto"/>
              <w:right w:val="single" w:sz="4" w:space="0" w:color="auto"/>
            </w:tcBorders>
            <w:shd w:val="clear" w:color="auto" w:fill="auto"/>
            <w:hideMark/>
          </w:tcPr>
          <w:p w14:paraId="42312535" w14:textId="77777777" w:rsidR="00B41BC2" w:rsidRPr="00B414A0" w:rsidRDefault="00B41BC2" w:rsidP="006D59C2">
            <w:pPr>
              <w:spacing w:line="276" w:lineRule="auto"/>
              <w:rPr>
                <w:color w:val="000000"/>
                <w:sz w:val="20"/>
              </w:rPr>
            </w:pPr>
            <w:r w:rsidRPr="00B414A0">
              <w:rPr>
                <w:color w:val="000000"/>
                <w:sz w:val="20"/>
              </w:rPr>
              <w:t>RTL: Chưa có thông tin đối tác, khó làm trực tiếp</w:t>
            </w:r>
          </w:p>
        </w:tc>
      </w:tr>
      <w:tr w:rsidR="00B41BC2" w:rsidRPr="00B414A0" w14:paraId="4D69276A" w14:textId="77777777" w:rsidTr="009909F7">
        <w:trPr>
          <w:cantSplit/>
          <w:trHeight w:val="1161"/>
        </w:trPr>
        <w:tc>
          <w:tcPr>
            <w:tcW w:w="633" w:type="dxa"/>
            <w:vMerge w:val="restart"/>
            <w:tcBorders>
              <w:top w:val="nil"/>
              <w:left w:val="single" w:sz="4" w:space="0" w:color="auto"/>
              <w:bottom w:val="single" w:sz="4" w:space="0" w:color="auto"/>
              <w:right w:val="single" w:sz="4" w:space="0" w:color="auto"/>
            </w:tcBorders>
            <w:shd w:val="clear" w:color="auto" w:fill="auto"/>
            <w:noWrap/>
            <w:textDirection w:val="btLr"/>
            <w:hideMark/>
          </w:tcPr>
          <w:p w14:paraId="6406121F" w14:textId="77777777" w:rsidR="00B41BC2" w:rsidRPr="00B414A0" w:rsidRDefault="00B41BC2" w:rsidP="006D59C2">
            <w:pPr>
              <w:spacing w:line="276" w:lineRule="auto"/>
              <w:ind w:left="113" w:right="113"/>
              <w:jc w:val="center"/>
              <w:rPr>
                <w:i/>
                <w:iCs/>
                <w:color w:val="000000"/>
                <w:sz w:val="20"/>
              </w:rPr>
            </w:pPr>
            <w:r w:rsidRPr="00B414A0">
              <w:rPr>
                <w:i/>
                <w:iCs/>
                <w:color w:val="000000"/>
                <w:sz w:val="20"/>
              </w:rPr>
              <w:t>Eco-System</w:t>
            </w:r>
          </w:p>
        </w:tc>
        <w:tc>
          <w:tcPr>
            <w:tcW w:w="586" w:type="dxa"/>
            <w:tcBorders>
              <w:top w:val="nil"/>
              <w:left w:val="nil"/>
              <w:bottom w:val="single" w:sz="4" w:space="0" w:color="auto"/>
              <w:right w:val="single" w:sz="4" w:space="0" w:color="auto"/>
            </w:tcBorders>
            <w:shd w:val="clear" w:color="auto" w:fill="auto"/>
            <w:noWrap/>
            <w:textDirection w:val="btLr"/>
            <w:hideMark/>
          </w:tcPr>
          <w:p w14:paraId="57F21A2F" w14:textId="77777777" w:rsidR="00B41BC2" w:rsidRPr="00B414A0" w:rsidRDefault="00B41BC2" w:rsidP="006D59C2">
            <w:pPr>
              <w:spacing w:line="276" w:lineRule="auto"/>
              <w:ind w:left="113" w:right="113"/>
              <w:jc w:val="center"/>
              <w:rPr>
                <w:i/>
                <w:iCs/>
                <w:color w:val="000000"/>
                <w:sz w:val="20"/>
              </w:rPr>
            </w:pPr>
            <w:r w:rsidRPr="00B414A0">
              <w:rPr>
                <w:i/>
                <w:iCs/>
                <w:color w:val="000000"/>
                <w:sz w:val="20"/>
              </w:rPr>
              <w:t>Bundling solutions</w:t>
            </w:r>
          </w:p>
        </w:tc>
        <w:tc>
          <w:tcPr>
            <w:tcW w:w="2291" w:type="dxa"/>
            <w:tcBorders>
              <w:top w:val="nil"/>
              <w:left w:val="nil"/>
              <w:bottom w:val="single" w:sz="4" w:space="0" w:color="auto"/>
              <w:right w:val="single" w:sz="4" w:space="0" w:color="auto"/>
            </w:tcBorders>
            <w:shd w:val="clear" w:color="auto" w:fill="auto"/>
            <w:hideMark/>
          </w:tcPr>
          <w:p w14:paraId="7DE35EA1" w14:textId="77777777" w:rsidR="00B41BC2" w:rsidRPr="00B414A0" w:rsidRDefault="00B41BC2" w:rsidP="006D59C2">
            <w:pPr>
              <w:spacing w:line="276" w:lineRule="auto"/>
              <w:rPr>
                <w:color w:val="000000"/>
                <w:sz w:val="20"/>
              </w:rPr>
            </w:pPr>
            <w:r w:rsidRPr="00B414A0">
              <w:rPr>
                <w:color w:val="000000"/>
                <w:sz w:val="20"/>
              </w:rPr>
              <w:t>NXP phải sử dụng external wifi. NXP mạnh về giải pháp Zigbee, Thread, NFC, hardware security</w:t>
            </w:r>
            <w:proofErr w:type="gramStart"/>
            <w:r w:rsidRPr="00B414A0">
              <w:rPr>
                <w:color w:val="000000"/>
                <w:sz w:val="20"/>
              </w:rPr>
              <w:t>,…</w:t>
            </w:r>
            <w:proofErr w:type="gramEnd"/>
          </w:p>
        </w:tc>
        <w:tc>
          <w:tcPr>
            <w:tcW w:w="6210" w:type="dxa"/>
            <w:gridSpan w:val="3"/>
            <w:tcBorders>
              <w:top w:val="single" w:sz="4" w:space="0" w:color="auto"/>
              <w:left w:val="nil"/>
              <w:bottom w:val="single" w:sz="4" w:space="0" w:color="auto"/>
              <w:right w:val="single" w:sz="4" w:space="0" w:color="000000"/>
            </w:tcBorders>
            <w:shd w:val="clear" w:color="auto" w:fill="auto"/>
            <w:hideMark/>
          </w:tcPr>
          <w:p w14:paraId="16B2335D" w14:textId="77777777" w:rsidR="00B41BC2" w:rsidRPr="00B414A0" w:rsidRDefault="00B41BC2" w:rsidP="006D59C2">
            <w:pPr>
              <w:spacing w:line="276" w:lineRule="auto"/>
              <w:rPr>
                <w:color w:val="000000"/>
                <w:sz w:val="20"/>
              </w:rPr>
            </w:pPr>
            <w:r w:rsidRPr="00B414A0">
              <w:rPr>
                <w:color w:val="000000"/>
                <w:sz w:val="20"/>
              </w:rPr>
              <w:t>MTK và RTL rất mạnh trong nền tảng mạng, thường tích hợp internal wifi nên tối ưu về giá toàn bộ giải pháp. Tuy nhiên không hỗ trợ các SoC cho các chuẩn giao tiếp phổ biến trong IoT: Zigbee, Thread</w:t>
            </w:r>
          </w:p>
        </w:tc>
      </w:tr>
      <w:tr w:rsidR="00B41BC2" w:rsidRPr="00B414A0" w14:paraId="401D5AAA" w14:textId="77777777" w:rsidTr="009909F7">
        <w:trPr>
          <w:cantSplit/>
          <w:trHeight w:val="1411"/>
        </w:trPr>
        <w:tc>
          <w:tcPr>
            <w:tcW w:w="633" w:type="dxa"/>
            <w:vMerge/>
            <w:tcBorders>
              <w:top w:val="nil"/>
              <w:left w:val="single" w:sz="4" w:space="0" w:color="auto"/>
              <w:bottom w:val="single" w:sz="4" w:space="0" w:color="auto"/>
              <w:right w:val="single" w:sz="4" w:space="0" w:color="auto"/>
            </w:tcBorders>
            <w:hideMark/>
          </w:tcPr>
          <w:p w14:paraId="5619E2ED" w14:textId="77777777" w:rsidR="00B41BC2" w:rsidRPr="00B414A0" w:rsidRDefault="00B41BC2" w:rsidP="006D59C2">
            <w:pPr>
              <w:spacing w:line="276" w:lineRule="auto"/>
              <w:rPr>
                <w:i/>
                <w:iCs/>
                <w:color w:val="000000"/>
                <w:sz w:val="20"/>
              </w:rPr>
            </w:pPr>
          </w:p>
        </w:tc>
        <w:tc>
          <w:tcPr>
            <w:tcW w:w="586" w:type="dxa"/>
            <w:tcBorders>
              <w:top w:val="nil"/>
              <w:left w:val="nil"/>
              <w:bottom w:val="single" w:sz="4" w:space="0" w:color="auto"/>
              <w:right w:val="single" w:sz="4" w:space="0" w:color="auto"/>
            </w:tcBorders>
            <w:shd w:val="clear" w:color="auto" w:fill="auto"/>
            <w:noWrap/>
            <w:textDirection w:val="btLr"/>
            <w:hideMark/>
          </w:tcPr>
          <w:p w14:paraId="3A237AA3" w14:textId="77777777" w:rsidR="00B41BC2" w:rsidRPr="00B414A0" w:rsidRDefault="00B41BC2" w:rsidP="006D59C2">
            <w:pPr>
              <w:spacing w:line="276" w:lineRule="auto"/>
              <w:ind w:left="113" w:right="113"/>
              <w:jc w:val="center"/>
              <w:rPr>
                <w:i/>
                <w:iCs/>
                <w:color w:val="000000"/>
                <w:sz w:val="20"/>
              </w:rPr>
            </w:pPr>
            <w:r w:rsidRPr="00B414A0">
              <w:rPr>
                <w:i/>
                <w:iCs/>
                <w:color w:val="000000"/>
                <w:sz w:val="20"/>
              </w:rPr>
              <w:t>Community</w:t>
            </w:r>
          </w:p>
        </w:tc>
        <w:tc>
          <w:tcPr>
            <w:tcW w:w="2291" w:type="dxa"/>
            <w:tcBorders>
              <w:top w:val="nil"/>
              <w:left w:val="nil"/>
              <w:bottom w:val="single" w:sz="4" w:space="0" w:color="auto"/>
              <w:right w:val="single" w:sz="4" w:space="0" w:color="auto"/>
            </w:tcBorders>
            <w:shd w:val="clear" w:color="auto" w:fill="auto"/>
            <w:hideMark/>
          </w:tcPr>
          <w:p w14:paraId="7E247F33" w14:textId="77777777" w:rsidR="00B41BC2" w:rsidRPr="00B414A0" w:rsidRDefault="00B41BC2" w:rsidP="006D59C2">
            <w:pPr>
              <w:spacing w:line="276" w:lineRule="auto"/>
              <w:rPr>
                <w:color w:val="000000"/>
                <w:sz w:val="20"/>
              </w:rPr>
            </w:pPr>
            <w:r w:rsidRPr="00B414A0">
              <w:rPr>
                <w:color w:val="000000"/>
                <w:sz w:val="20"/>
              </w:rPr>
              <w:t>NXP hỗ trợ community support (web) để các deverlopers trao đổi các issue gặp phải trong quá trình nghiên cứu phát triển</w:t>
            </w:r>
          </w:p>
        </w:tc>
        <w:tc>
          <w:tcPr>
            <w:tcW w:w="6210" w:type="dxa"/>
            <w:gridSpan w:val="3"/>
            <w:tcBorders>
              <w:top w:val="single" w:sz="4" w:space="0" w:color="auto"/>
              <w:left w:val="nil"/>
              <w:bottom w:val="single" w:sz="4" w:space="0" w:color="auto"/>
              <w:right w:val="single" w:sz="4" w:space="0" w:color="000000"/>
            </w:tcBorders>
            <w:shd w:val="clear" w:color="auto" w:fill="auto"/>
            <w:hideMark/>
          </w:tcPr>
          <w:p w14:paraId="5930CC60" w14:textId="77777777" w:rsidR="00B41BC2" w:rsidRPr="00B414A0" w:rsidRDefault="00B41BC2" w:rsidP="006D59C2">
            <w:pPr>
              <w:spacing w:line="276" w:lineRule="auto"/>
              <w:rPr>
                <w:color w:val="000000"/>
                <w:sz w:val="20"/>
              </w:rPr>
            </w:pPr>
            <w:r w:rsidRPr="00B414A0">
              <w:rPr>
                <w:color w:val="000000"/>
                <w:sz w:val="20"/>
              </w:rPr>
              <w:t>Không có</w:t>
            </w:r>
          </w:p>
        </w:tc>
      </w:tr>
      <w:tr w:rsidR="00B41BC2" w:rsidRPr="00B414A0" w14:paraId="74D07D6A" w14:textId="77777777" w:rsidTr="009909F7">
        <w:trPr>
          <w:trHeight w:val="1228"/>
        </w:trPr>
        <w:tc>
          <w:tcPr>
            <w:tcW w:w="1219" w:type="dxa"/>
            <w:gridSpan w:val="2"/>
            <w:tcBorders>
              <w:top w:val="single" w:sz="4" w:space="0" w:color="auto"/>
              <w:left w:val="single" w:sz="4" w:space="0" w:color="auto"/>
              <w:bottom w:val="single" w:sz="4" w:space="0" w:color="auto"/>
              <w:right w:val="single" w:sz="4" w:space="0" w:color="000000"/>
            </w:tcBorders>
            <w:shd w:val="clear" w:color="auto" w:fill="auto"/>
            <w:noWrap/>
            <w:hideMark/>
          </w:tcPr>
          <w:p w14:paraId="412BF2CA" w14:textId="77777777" w:rsidR="00B41BC2" w:rsidRPr="00B414A0" w:rsidRDefault="00B41BC2" w:rsidP="006D59C2">
            <w:pPr>
              <w:spacing w:line="276" w:lineRule="auto"/>
              <w:rPr>
                <w:i/>
                <w:iCs/>
                <w:color w:val="000000"/>
                <w:sz w:val="20"/>
              </w:rPr>
            </w:pPr>
            <w:r w:rsidRPr="00B414A0">
              <w:rPr>
                <w:i/>
                <w:iCs/>
                <w:color w:val="000000"/>
                <w:sz w:val="20"/>
              </w:rPr>
              <w:lastRenderedPageBreak/>
              <w:t>Success cases/ Commercial products</w:t>
            </w:r>
          </w:p>
        </w:tc>
        <w:tc>
          <w:tcPr>
            <w:tcW w:w="2291" w:type="dxa"/>
            <w:tcBorders>
              <w:top w:val="nil"/>
              <w:left w:val="nil"/>
              <w:bottom w:val="single" w:sz="4" w:space="0" w:color="auto"/>
              <w:right w:val="single" w:sz="4" w:space="0" w:color="auto"/>
            </w:tcBorders>
            <w:shd w:val="clear" w:color="auto" w:fill="auto"/>
            <w:hideMark/>
          </w:tcPr>
          <w:p w14:paraId="4E0E10B7" w14:textId="77777777" w:rsidR="00B41BC2" w:rsidRPr="00B414A0" w:rsidRDefault="00B41BC2" w:rsidP="006D59C2">
            <w:pPr>
              <w:spacing w:line="276" w:lineRule="auto"/>
              <w:rPr>
                <w:color w:val="000000"/>
                <w:sz w:val="20"/>
              </w:rPr>
            </w:pPr>
            <w:r w:rsidRPr="00B414A0">
              <w:rPr>
                <w:color w:val="000000"/>
                <w:sz w:val="20"/>
              </w:rPr>
              <w:t>1. Xiaomi Aqara Gateway ZHWG11LM</w:t>
            </w:r>
            <w:r w:rsidRPr="00B414A0">
              <w:rPr>
                <w:color w:val="000000"/>
                <w:sz w:val="20"/>
              </w:rPr>
              <w:br/>
              <w:t>2. Samsumg SmartThings Hub v2</w:t>
            </w:r>
            <w:r w:rsidRPr="00B414A0">
              <w:rPr>
                <w:color w:val="000000"/>
                <w:sz w:val="20"/>
              </w:rPr>
              <w:br/>
              <w:t>3. Geniatech GTW360</w:t>
            </w:r>
          </w:p>
        </w:tc>
        <w:tc>
          <w:tcPr>
            <w:tcW w:w="2160" w:type="dxa"/>
            <w:tcBorders>
              <w:top w:val="nil"/>
              <w:left w:val="nil"/>
              <w:bottom w:val="single" w:sz="4" w:space="0" w:color="auto"/>
              <w:right w:val="single" w:sz="4" w:space="0" w:color="auto"/>
            </w:tcBorders>
            <w:shd w:val="clear" w:color="auto" w:fill="auto"/>
            <w:hideMark/>
          </w:tcPr>
          <w:p w14:paraId="0CA41473" w14:textId="77777777" w:rsidR="00B41BC2" w:rsidRPr="00B414A0" w:rsidRDefault="00B41BC2" w:rsidP="006D59C2">
            <w:pPr>
              <w:spacing w:line="276" w:lineRule="auto"/>
              <w:rPr>
                <w:color w:val="000000"/>
                <w:sz w:val="20"/>
              </w:rPr>
            </w:pPr>
            <w:r w:rsidRPr="00B414A0">
              <w:rPr>
                <w:color w:val="000000"/>
                <w:sz w:val="20"/>
              </w:rPr>
              <w:t>Heiman, Konke, RSH Tech</w:t>
            </w:r>
            <w:proofErr w:type="gramStart"/>
            <w:r w:rsidRPr="00B414A0">
              <w:rPr>
                <w:color w:val="000000"/>
                <w:sz w:val="20"/>
              </w:rPr>
              <w:t>,…</w:t>
            </w:r>
            <w:proofErr w:type="gramEnd"/>
            <w:r w:rsidRPr="00B414A0">
              <w:rPr>
                <w:color w:val="000000"/>
                <w:sz w:val="20"/>
              </w:rPr>
              <w:t xml:space="preserve"> (China)</w:t>
            </w:r>
          </w:p>
          <w:p w14:paraId="0DB13CB3" w14:textId="77777777" w:rsidR="00B41BC2" w:rsidRPr="00B414A0" w:rsidRDefault="00B41BC2" w:rsidP="006D59C2">
            <w:pPr>
              <w:spacing w:line="276" w:lineRule="auto"/>
              <w:rPr>
                <w:color w:val="000000"/>
                <w:sz w:val="20"/>
              </w:rPr>
            </w:pPr>
          </w:p>
        </w:tc>
        <w:tc>
          <w:tcPr>
            <w:tcW w:w="1980" w:type="dxa"/>
            <w:tcBorders>
              <w:top w:val="nil"/>
              <w:left w:val="nil"/>
              <w:bottom w:val="single" w:sz="4" w:space="0" w:color="auto"/>
              <w:right w:val="single" w:sz="4" w:space="0" w:color="auto"/>
            </w:tcBorders>
            <w:shd w:val="clear" w:color="auto" w:fill="auto"/>
            <w:hideMark/>
          </w:tcPr>
          <w:p w14:paraId="637245FD" w14:textId="77777777" w:rsidR="00B41BC2" w:rsidRPr="00B414A0" w:rsidRDefault="00B41BC2" w:rsidP="006D59C2">
            <w:pPr>
              <w:spacing w:line="276" w:lineRule="auto"/>
              <w:rPr>
                <w:color w:val="000000"/>
                <w:sz w:val="20"/>
              </w:rPr>
            </w:pPr>
            <w:r w:rsidRPr="00B414A0">
              <w:rPr>
                <w:color w:val="000000"/>
                <w:sz w:val="20"/>
              </w:rPr>
              <w:t>NA</w:t>
            </w:r>
          </w:p>
        </w:tc>
        <w:tc>
          <w:tcPr>
            <w:tcW w:w="2070" w:type="dxa"/>
            <w:tcBorders>
              <w:top w:val="nil"/>
              <w:left w:val="nil"/>
              <w:bottom w:val="single" w:sz="4" w:space="0" w:color="auto"/>
              <w:right w:val="single" w:sz="4" w:space="0" w:color="auto"/>
            </w:tcBorders>
            <w:shd w:val="clear" w:color="auto" w:fill="auto"/>
            <w:hideMark/>
          </w:tcPr>
          <w:p w14:paraId="31F3E622" w14:textId="77777777" w:rsidR="00B41BC2" w:rsidRPr="00B414A0" w:rsidRDefault="00B41BC2" w:rsidP="006D59C2">
            <w:pPr>
              <w:spacing w:line="276" w:lineRule="auto"/>
              <w:rPr>
                <w:color w:val="000000"/>
                <w:sz w:val="20"/>
              </w:rPr>
            </w:pPr>
            <w:r w:rsidRPr="00B414A0">
              <w:rPr>
                <w:color w:val="000000"/>
                <w:sz w:val="20"/>
              </w:rPr>
              <w:t xml:space="preserve">1. Xiaomi Mijia Gateway v3 </w:t>
            </w:r>
            <w:r w:rsidRPr="00B414A0">
              <w:rPr>
                <w:color w:val="000000"/>
                <w:sz w:val="20"/>
              </w:rPr>
              <w:br/>
            </w:r>
          </w:p>
        </w:tc>
      </w:tr>
      <w:tr w:rsidR="00B41BC2" w:rsidRPr="00B414A0" w14:paraId="0CEF176E" w14:textId="77777777" w:rsidTr="009909F7">
        <w:trPr>
          <w:cantSplit/>
          <w:trHeight w:val="4394"/>
        </w:trPr>
        <w:tc>
          <w:tcPr>
            <w:tcW w:w="1219" w:type="dxa"/>
            <w:gridSpan w:val="2"/>
            <w:tcBorders>
              <w:top w:val="single" w:sz="4" w:space="0" w:color="auto"/>
              <w:left w:val="single" w:sz="4" w:space="0" w:color="auto"/>
              <w:bottom w:val="single" w:sz="4" w:space="0" w:color="auto"/>
              <w:right w:val="single" w:sz="4" w:space="0" w:color="auto"/>
            </w:tcBorders>
            <w:shd w:val="clear" w:color="auto" w:fill="auto"/>
            <w:noWrap/>
            <w:textDirection w:val="btLr"/>
            <w:hideMark/>
          </w:tcPr>
          <w:p w14:paraId="7D684E41" w14:textId="77777777" w:rsidR="00B41BC2" w:rsidRPr="00B414A0" w:rsidRDefault="00B41BC2" w:rsidP="006D59C2">
            <w:pPr>
              <w:spacing w:line="276" w:lineRule="auto"/>
              <w:ind w:left="113" w:right="113"/>
              <w:jc w:val="center"/>
              <w:rPr>
                <w:i/>
                <w:iCs/>
                <w:color w:val="000000"/>
                <w:sz w:val="20"/>
              </w:rPr>
            </w:pPr>
            <w:r w:rsidRPr="00B414A0">
              <w:rPr>
                <w:i/>
                <w:iCs/>
                <w:color w:val="000000"/>
                <w:sz w:val="20"/>
              </w:rPr>
              <w:t>Conclusion</w:t>
            </w:r>
          </w:p>
        </w:tc>
        <w:tc>
          <w:tcPr>
            <w:tcW w:w="2291" w:type="dxa"/>
            <w:tcBorders>
              <w:top w:val="nil"/>
              <w:left w:val="nil"/>
              <w:bottom w:val="single" w:sz="4" w:space="0" w:color="auto"/>
              <w:right w:val="single" w:sz="4" w:space="0" w:color="auto"/>
            </w:tcBorders>
            <w:shd w:val="clear" w:color="auto" w:fill="auto"/>
            <w:hideMark/>
          </w:tcPr>
          <w:p w14:paraId="258F1278" w14:textId="77777777" w:rsidR="00B41BC2" w:rsidRPr="00B414A0" w:rsidRDefault="00B41BC2" w:rsidP="006D59C2">
            <w:pPr>
              <w:spacing w:line="276" w:lineRule="auto"/>
              <w:rPr>
                <w:color w:val="000000"/>
                <w:sz w:val="20"/>
              </w:rPr>
            </w:pPr>
            <w:r w:rsidRPr="00B414A0">
              <w:rPr>
                <w:color w:val="000000"/>
                <w:sz w:val="20"/>
              </w:rPr>
              <w:t>Khả thi cho việc phát triển ứng dụng Home Gateway. Được nhiều hãng chọn lựa để phát triển các Home Gateway thương mại trên thị trường</w:t>
            </w:r>
            <w:r w:rsidRPr="00B414A0">
              <w:rPr>
                <w:color w:val="000000"/>
                <w:sz w:val="20"/>
              </w:rPr>
              <w:br/>
              <w:t>Nhận được sự hỗ trợ tốt nhất từ hãng, từ đối tác turnkey solution, local FEA, online support để speed up quá trình phát triển</w:t>
            </w:r>
          </w:p>
          <w:p w14:paraId="7CC44CFF" w14:textId="77777777" w:rsidR="00B41BC2" w:rsidRPr="00B414A0" w:rsidRDefault="00B41BC2" w:rsidP="006D59C2">
            <w:pPr>
              <w:spacing w:line="276" w:lineRule="auto"/>
              <w:rPr>
                <w:color w:val="000000"/>
                <w:sz w:val="20"/>
              </w:rPr>
            </w:pPr>
            <w:r w:rsidRPr="00B414A0">
              <w:rPr>
                <w:color w:val="000000"/>
                <w:sz w:val="20"/>
              </w:rPr>
              <w:t>Có thể kế thừa platform trong việc phát triển các IoT gateway khác (Ngôn nghiệp, Factory</w:t>
            </w:r>
            <w:proofErr w:type="gramStart"/>
            <w:r w:rsidRPr="00B414A0">
              <w:rPr>
                <w:color w:val="000000"/>
                <w:sz w:val="20"/>
              </w:rPr>
              <w:t>,…</w:t>
            </w:r>
            <w:proofErr w:type="gramEnd"/>
            <w:r w:rsidRPr="00B414A0">
              <w:rPr>
                <w:color w:val="000000"/>
                <w:sz w:val="20"/>
              </w:rPr>
              <w:t>)</w:t>
            </w:r>
          </w:p>
        </w:tc>
        <w:tc>
          <w:tcPr>
            <w:tcW w:w="2160" w:type="dxa"/>
            <w:tcBorders>
              <w:top w:val="nil"/>
              <w:left w:val="nil"/>
              <w:bottom w:val="single" w:sz="4" w:space="0" w:color="auto"/>
              <w:right w:val="single" w:sz="4" w:space="0" w:color="auto"/>
            </w:tcBorders>
            <w:shd w:val="clear" w:color="auto" w:fill="auto"/>
            <w:hideMark/>
          </w:tcPr>
          <w:p w14:paraId="11CAD6D0" w14:textId="77777777" w:rsidR="00B41BC2" w:rsidRPr="00B414A0" w:rsidRDefault="00B41BC2" w:rsidP="006D59C2">
            <w:pPr>
              <w:spacing w:line="276" w:lineRule="auto"/>
              <w:rPr>
                <w:color w:val="000000"/>
                <w:sz w:val="20"/>
              </w:rPr>
            </w:pPr>
            <w:r w:rsidRPr="00B414A0">
              <w:rPr>
                <w:color w:val="000000"/>
                <w:sz w:val="20"/>
              </w:rPr>
              <w:t>Giải pháp cost optimization cho Home Gateway. Được nhiều hãng chọn lựa để phát triển các Home Gateway giá rẻ</w:t>
            </w:r>
            <w:r w:rsidRPr="00B414A0">
              <w:rPr>
                <w:color w:val="000000"/>
                <w:sz w:val="20"/>
              </w:rPr>
              <w:br/>
              <w:t>Có khả thi trong việc phát triển ứng dụng Home Gateway</w:t>
            </w:r>
          </w:p>
          <w:p w14:paraId="2D9FACED" w14:textId="77777777" w:rsidR="00B41BC2" w:rsidRPr="00B414A0" w:rsidRDefault="00B41BC2" w:rsidP="006D59C2">
            <w:pPr>
              <w:spacing w:line="276" w:lineRule="auto"/>
              <w:rPr>
                <w:color w:val="000000"/>
                <w:sz w:val="20"/>
              </w:rPr>
            </w:pPr>
            <w:r w:rsidRPr="00B414A0">
              <w:rPr>
                <w:color w:val="000000"/>
                <w:sz w:val="20"/>
              </w:rPr>
              <w:t xml:space="preserve">Không có khả năng kế thừa trong việc tận dụng nền tảng cho các ứng dụng IoT Gateway khác (Ngôn nghiệp, Factory,…) thấp </w:t>
            </w:r>
          </w:p>
        </w:tc>
        <w:tc>
          <w:tcPr>
            <w:tcW w:w="1980" w:type="dxa"/>
            <w:tcBorders>
              <w:top w:val="nil"/>
              <w:left w:val="nil"/>
              <w:bottom w:val="single" w:sz="4" w:space="0" w:color="auto"/>
              <w:right w:val="single" w:sz="4" w:space="0" w:color="auto"/>
            </w:tcBorders>
            <w:shd w:val="clear" w:color="auto" w:fill="auto"/>
            <w:hideMark/>
          </w:tcPr>
          <w:p w14:paraId="61B9BEE3" w14:textId="77777777" w:rsidR="00B41BC2" w:rsidRPr="00B414A0" w:rsidRDefault="00B41BC2" w:rsidP="006D59C2">
            <w:pPr>
              <w:spacing w:line="276" w:lineRule="auto"/>
              <w:rPr>
                <w:color w:val="000000"/>
                <w:sz w:val="20"/>
              </w:rPr>
            </w:pPr>
            <w:r w:rsidRPr="00B414A0">
              <w:rPr>
                <w:color w:val="000000"/>
                <w:sz w:val="20"/>
              </w:rPr>
              <w:t>Spec đáp ứng nhu cầu phát triển Home Gateway kết hợp Smart speaker</w:t>
            </w:r>
          </w:p>
          <w:p w14:paraId="2DDCEC8C" w14:textId="77777777" w:rsidR="00B41BC2" w:rsidRPr="00B414A0" w:rsidRDefault="00B41BC2" w:rsidP="006D59C2">
            <w:pPr>
              <w:spacing w:line="276" w:lineRule="auto"/>
              <w:rPr>
                <w:color w:val="000000"/>
                <w:sz w:val="20"/>
              </w:rPr>
            </w:pPr>
            <w:r w:rsidRPr="00B414A0">
              <w:rPr>
                <w:color w:val="000000"/>
                <w:sz w:val="20"/>
              </w:rPr>
              <w:t>Rủi ro về khả năng support ảnh hưởng đến tiến độ phát triển dự án</w:t>
            </w:r>
            <w:r w:rsidRPr="00B414A0">
              <w:rPr>
                <w:color w:val="000000"/>
                <w:sz w:val="20"/>
              </w:rPr>
              <w:br/>
              <w:t xml:space="preserve">Khả năng kế thừa trong việc tận dụng nền tảng cho các ứng dụng IoT Gateway khác thấp </w:t>
            </w:r>
          </w:p>
        </w:tc>
        <w:tc>
          <w:tcPr>
            <w:tcW w:w="2070" w:type="dxa"/>
            <w:tcBorders>
              <w:top w:val="nil"/>
              <w:left w:val="nil"/>
              <w:bottom w:val="single" w:sz="4" w:space="0" w:color="auto"/>
              <w:right w:val="single" w:sz="4" w:space="0" w:color="auto"/>
            </w:tcBorders>
            <w:shd w:val="clear" w:color="auto" w:fill="auto"/>
            <w:hideMark/>
          </w:tcPr>
          <w:p w14:paraId="0F6B87C9" w14:textId="77777777" w:rsidR="00B41BC2" w:rsidRPr="00B414A0" w:rsidRDefault="00B41BC2" w:rsidP="006D59C2">
            <w:pPr>
              <w:spacing w:line="276" w:lineRule="auto"/>
              <w:rPr>
                <w:color w:val="000000"/>
                <w:sz w:val="20"/>
              </w:rPr>
            </w:pPr>
            <w:r w:rsidRPr="00B414A0">
              <w:rPr>
                <w:color w:val="000000"/>
                <w:sz w:val="20"/>
              </w:rPr>
              <w:t xml:space="preserve">Spec dư thừa cho ứng dụng Home Gateway. </w:t>
            </w:r>
          </w:p>
          <w:p w14:paraId="2B44E417" w14:textId="77777777" w:rsidR="00B41BC2" w:rsidRPr="00B414A0" w:rsidRDefault="00B41BC2" w:rsidP="006D59C2">
            <w:pPr>
              <w:spacing w:line="276" w:lineRule="auto"/>
              <w:rPr>
                <w:color w:val="000000"/>
                <w:sz w:val="20"/>
              </w:rPr>
            </w:pPr>
            <w:r w:rsidRPr="00B414A0">
              <w:rPr>
                <w:color w:val="000000"/>
                <w:sz w:val="20"/>
              </w:rPr>
              <w:t>Rủi ro về khả năng support ảnh hưởng đến tiến độ phát triển dự án</w:t>
            </w:r>
            <w:r w:rsidRPr="00B414A0">
              <w:rPr>
                <w:color w:val="000000"/>
                <w:sz w:val="20"/>
              </w:rPr>
              <w:br/>
              <w:t xml:space="preserve">Khả năng kế thừa trong việc tận dụng nền tảng cho các ứng dụng IoT Gateway khác thấp </w:t>
            </w:r>
          </w:p>
        </w:tc>
      </w:tr>
      <w:tr w:rsidR="00B41BC2" w:rsidRPr="00B414A0" w14:paraId="6FA0E73D" w14:textId="77777777" w:rsidTr="009909F7">
        <w:trPr>
          <w:trHeight w:val="306"/>
        </w:trPr>
        <w:tc>
          <w:tcPr>
            <w:tcW w:w="1219"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4B629EF7" w14:textId="77777777" w:rsidR="00B41BC2" w:rsidRPr="00B414A0" w:rsidRDefault="00B41BC2" w:rsidP="006D59C2">
            <w:pPr>
              <w:spacing w:line="276" w:lineRule="auto"/>
              <w:rPr>
                <w:b/>
                <w:bCs/>
                <w:sz w:val="20"/>
              </w:rPr>
            </w:pPr>
            <w:r w:rsidRPr="00B414A0">
              <w:rPr>
                <w:b/>
                <w:bCs/>
                <w:color w:val="FF0000"/>
                <w:sz w:val="20"/>
              </w:rPr>
              <w:t>Đánh giá</w:t>
            </w:r>
          </w:p>
        </w:tc>
        <w:tc>
          <w:tcPr>
            <w:tcW w:w="2291" w:type="dxa"/>
            <w:tcBorders>
              <w:top w:val="single" w:sz="4" w:space="0" w:color="auto"/>
              <w:left w:val="single" w:sz="4" w:space="0" w:color="auto"/>
              <w:bottom w:val="single" w:sz="4" w:space="0" w:color="auto"/>
              <w:right w:val="single" w:sz="4" w:space="0" w:color="auto"/>
            </w:tcBorders>
            <w:shd w:val="clear" w:color="auto" w:fill="auto"/>
            <w:hideMark/>
          </w:tcPr>
          <w:p w14:paraId="217958ED" w14:textId="77777777" w:rsidR="00B41BC2" w:rsidRPr="00B414A0" w:rsidRDefault="00B41BC2" w:rsidP="006D59C2">
            <w:pPr>
              <w:spacing w:line="276" w:lineRule="auto"/>
              <w:jc w:val="center"/>
              <w:rPr>
                <w:b/>
                <w:bCs/>
                <w:color w:val="FF0000"/>
                <w:sz w:val="20"/>
              </w:rPr>
            </w:pPr>
            <w:r w:rsidRPr="00B414A0">
              <w:rPr>
                <w:b/>
                <w:bCs/>
                <w:color w:val="FF0000"/>
                <w:sz w:val="20"/>
              </w:rPr>
              <w:t>Chọn lựa</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475544DA" w14:textId="77777777" w:rsidR="00B41BC2" w:rsidRPr="00B414A0" w:rsidRDefault="00B41BC2" w:rsidP="006D59C2">
            <w:pPr>
              <w:spacing w:line="276" w:lineRule="auto"/>
              <w:jc w:val="center"/>
              <w:rPr>
                <w:b/>
                <w:bCs/>
                <w:color w:val="FF0000"/>
                <w:sz w:val="20"/>
              </w:rPr>
            </w:pPr>
            <w:r w:rsidRPr="00B414A0">
              <w:rPr>
                <w:b/>
                <w:bCs/>
                <w:color w:val="FF0000"/>
                <w:sz w:val="20"/>
              </w:rPr>
              <w:t>Phù hợp với ứng dụng Home Bridge hoặc Gateway giá rẻ (nếu có thể  thiết kế từ SoC)</w:t>
            </w:r>
          </w:p>
        </w:tc>
        <w:tc>
          <w:tcPr>
            <w:tcW w:w="4050" w:type="dxa"/>
            <w:gridSpan w:val="2"/>
            <w:tcBorders>
              <w:top w:val="single" w:sz="4" w:space="0" w:color="auto"/>
              <w:left w:val="nil"/>
              <w:bottom w:val="single" w:sz="4" w:space="0" w:color="auto"/>
              <w:right w:val="single" w:sz="4" w:space="0" w:color="auto"/>
            </w:tcBorders>
            <w:shd w:val="clear" w:color="auto" w:fill="auto"/>
            <w:hideMark/>
          </w:tcPr>
          <w:p w14:paraId="2D3F4759" w14:textId="77777777" w:rsidR="00B41BC2" w:rsidRPr="00B414A0" w:rsidRDefault="00B41BC2" w:rsidP="006D59C2">
            <w:pPr>
              <w:spacing w:line="276" w:lineRule="auto"/>
              <w:jc w:val="center"/>
              <w:rPr>
                <w:b/>
                <w:bCs/>
                <w:color w:val="FF0000"/>
                <w:sz w:val="20"/>
              </w:rPr>
            </w:pPr>
            <w:r w:rsidRPr="00B414A0">
              <w:rPr>
                <w:b/>
                <w:bCs/>
                <w:color w:val="FF0000"/>
                <w:sz w:val="20"/>
              </w:rPr>
              <w:t>Không phù hợp</w:t>
            </w:r>
          </w:p>
        </w:tc>
      </w:tr>
    </w:tbl>
    <w:p w14:paraId="5426BFFE" w14:textId="77777777" w:rsidR="002A18B0" w:rsidRPr="00B414A0" w:rsidRDefault="002A18B0" w:rsidP="006D59C2">
      <w:pPr>
        <w:spacing w:line="276" w:lineRule="auto"/>
      </w:pPr>
    </w:p>
    <w:p w14:paraId="6DA05820" w14:textId="064952D9" w:rsidR="002A18B0" w:rsidRPr="00B414A0" w:rsidRDefault="002A18B0" w:rsidP="006D59C2">
      <w:pPr>
        <w:spacing w:line="276" w:lineRule="auto"/>
      </w:pPr>
      <w:r w:rsidRPr="00B414A0">
        <w:t xml:space="preserve">Kết luận: </w:t>
      </w:r>
    </w:p>
    <w:p w14:paraId="0B1E1F0F" w14:textId="5873376A" w:rsidR="00912CA4" w:rsidRPr="00B414A0" w:rsidRDefault="002A18B0" w:rsidP="006D59C2">
      <w:pPr>
        <w:pStyle w:val="ListParagraph"/>
        <w:numPr>
          <w:ilvl w:val="0"/>
          <w:numId w:val="5"/>
        </w:numPr>
        <w:spacing w:line="276" w:lineRule="auto"/>
      </w:pPr>
      <w:r w:rsidRPr="00B414A0">
        <w:t>Platform</w:t>
      </w:r>
      <w:r w:rsidR="00593010" w:rsidRPr="00B414A0">
        <w:t xml:space="preserve"> </w:t>
      </w:r>
      <w:r w:rsidR="00FC0F38" w:rsidRPr="00B414A0">
        <w:t xml:space="preserve">i.MX6ULZ </w:t>
      </w:r>
      <w:r w:rsidR="00CD7A0C" w:rsidRPr="00B414A0">
        <w:t xml:space="preserve">của hãng NXP </w:t>
      </w:r>
      <w:r w:rsidR="00593010" w:rsidRPr="00B414A0">
        <w:t xml:space="preserve">là phù hợp nhất </w:t>
      </w:r>
      <w:r w:rsidR="0041008C" w:rsidRPr="00B414A0">
        <w:t>cho phiên bản Home Gateway</w:t>
      </w:r>
    </w:p>
    <w:p w14:paraId="5721BD91" w14:textId="1988E241" w:rsidR="002A18B0" w:rsidRPr="00B414A0" w:rsidRDefault="002A18B0" w:rsidP="006D59C2">
      <w:pPr>
        <w:spacing w:line="276" w:lineRule="auto"/>
        <w:rPr>
          <w:b/>
        </w:rPr>
      </w:pPr>
      <w:r w:rsidRPr="00B414A0">
        <w:rPr>
          <w:b/>
        </w:rPr>
        <w:t xml:space="preserve">Chọn lựa SoC cho thiết bị Home Gateway: </w:t>
      </w:r>
    </w:p>
    <w:p w14:paraId="05F79FF5" w14:textId="14ECAE51" w:rsidR="00C65D5A" w:rsidRPr="00B414A0" w:rsidRDefault="00C65D5A" w:rsidP="006D59C2">
      <w:pPr>
        <w:spacing w:line="276" w:lineRule="auto"/>
        <w:ind w:firstLine="720"/>
      </w:pPr>
      <w:r w:rsidRPr="00B414A0">
        <w:t xml:space="preserve">Thiết kế cần dự phòng giải pháp </w:t>
      </w:r>
      <w:r w:rsidR="002B199A" w:rsidRPr="00B414A0">
        <w:t xml:space="preserve">nâng cấp Processor lên các dòng </w:t>
      </w:r>
      <w:r w:rsidR="00FD159F" w:rsidRPr="00B414A0">
        <w:t>i.MX6UL, i.MX6ULL nếu có thêm phiên bản Gateway với những tính năng khá</w:t>
      </w:r>
      <w:r w:rsidR="001949E4" w:rsidRPr="00B414A0">
        <w:t>c mà i.MX6ULZ không đáp ứng được.</w:t>
      </w:r>
      <w:r w:rsidR="008302D3" w:rsidRPr="00B414A0">
        <w:rPr>
          <w:lang w:val="vi-VN"/>
        </w:rPr>
        <w:t xml:space="preserve"> Các dòng processor này tương thích </w:t>
      </w:r>
      <w:r w:rsidR="000576A0" w:rsidRPr="00B414A0">
        <w:rPr>
          <w:lang w:val="vi-VN"/>
        </w:rPr>
        <w:t>về kiểu chân</w:t>
      </w:r>
      <w:r w:rsidR="002A18B0" w:rsidRPr="00B414A0">
        <w:t>:</w:t>
      </w:r>
    </w:p>
    <w:p w14:paraId="5A983A30" w14:textId="76A735E3" w:rsidR="000576A0" w:rsidRPr="00B414A0" w:rsidRDefault="003A57CF" w:rsidP="006D59C2">
      <w:pPr>
        <w:spacing w:line="276" w:lineRule="auto"/>
        <w:jc w:val="center"/>
        <w:rPr>
          <w:lang w:val="vi-VN"/>
        </w:rPr>
      </w:pPr>
      <w:r w:rsidRPr="00B414A0">
        <w:rPr>
          <w:noProof/>
        </w:rPr>
        <w:lastRenderedPageBreak/>
        <w:drawing>
          <wp:inline distT="0" distB="0" distL="0" distR="0" wp14:anchorId="07CB49F1" wp14:editId="7C5BD082">
            <wp:extent cx="2555418" cy="3152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0751" cy="3158743"/>
                    </a:xfrm>
                    <a:prstGeom prst="rect">
                      <a:avLst/>
                    </a:prstGeom>
                  </pic:spPr>
                </pic:pic>
              </a:graphicData>
            </a:graphic>
          </wp:inline>
        </w:drawing>
      </w:r>
    </w:p>
    <w:p w14:paraId="06B94BE6" w14:textId="7E8D94FB" w:rsidR="006A0ED4" w:rsidRPr="00B414A0" w:rsidRDefault="006A0ED4" w:rsidP="006D59C2">
      <w:pPr>
        <w:spacing w:line="276" w:lineRule="auto"/>
        <w:jc w:val="center"/>
        <w:rPr>
          <w:lang w:val="vi-VN"/>
        </w:rPr>
      </w:pPr>
      <w:bookmarkStart w:id="72" w:name="_Toc43714609"/>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Pr="00B414A0">
        <w:rPr>
          <w:i/>
          <w:noProof/>
          <w:szCs w:val="26"/>
        </w:rPr>
        <w:t>24</w:t>
      </w:r>
      <w:r w:rsidRPr="00B414A0">
        <w:rPr>
          <w:i/>
          <w:szCs w:val="26"/>
        </w:rPr>
        <w:fldChar w:fldCharType="end"/>
      </w:r>
      <w:r w:rsidRPr="00B414A0">
        <w:rPr>
          <w:i/>
          <w:szCs w:val="26"/>
        </w:rPr>
        <w:t xml:space="preserve">. </w:t>
      </w:r>
      <w:proofErr w:type="gramStart"/>
      <w:r w:rsidRPr="00B414A0">
        <w:rPr>
          <w:i/>
          <w:szCs w:val="26"/>
        </w:rPr>
        <w:t>i.MX6UL</w:t>
      </w:r>
      <w:proofErr w:type="gramEnd"/>
      <w:r w:rsidRPr="00B414A0">
        <w:rPr>
          <w:i/>
          <w:szCs w:val="26"/>
        </w:rPr>
        <w:t xml:space="preserve"> series</w:t>
      </w:r>
      <w:bookmarkEnd w:id="72"/>
    </w:p>
    <w:p w14:paraId="2178088C" w14:textId="18A90E50" w:rsidR="002A18B0" w:rsidRPr="00B414A0" w:rsidRDefault="002A18B0" w:rsidP="006D59C2">
      <w:pPr>
        <w:spacing w:line="276" w:lineRule="auto"/>
      </w:pPr>
      <w:r w:rsidRPr="00B414A0">
        <w:t xml:space="preserve">Kết luận: </w:t>
      </w:r>
    </w:p>
    <w:p w14:paraId="2FA644C5" w14:textId="7BF2BD07" w:rsidR="002A18B0" w:rsidRPr="00B414A0" w:rsidRDefault="002A18B0" w:rsidP="006D59C2">
      <w:pPr>
        <w:pStyle w:val="ListParagraph"/>
        <w:numPr>
          <w:ilvl w:val="0"/>
          <w:numId w:val="5"/>
        </w:numPr>
        <w:spacing w:line="276" w:lineRule="auto"/>
      </w:pPr>
      <w:r w:rsidRPr="00B414A0">
        <w:t xml:space="preserve">Trong dòng SoC i.MX6 UL, lựa chọn i.MX6ULZ cho Home gateway để có giá thành tối ưu cho sản phẩm </w:t>
      </w:r>
    </w:p>
    <w:p w14:paraId="5304D881" w14:textId="096AAD6F" w:rsidR="002A18B0" w:rsidRPr="00B414A0" w:rsidRDefault="002A18B0" w:rsidP="006D59C2">
      <w:pPr>
        <w:pStyle w:val="ListParagraph"/>
        <w:numPr>
          <w:ilvl w:val="0"/>
          <w:numId w:val="5"/>
        </w:numPr>
        <w:spacing w:line="276" w:lineRule="auto"/>
      </w:pPr>
      <w:r w:rsidRPr="00B414A0">
        <w:t>Trong trường hợp cần nâng cấp, vẫn có thể sử dụng các SoC khác có cấu hình cao hơn mà không cần thay đổi thiết kê Hardware và Firmware</w:t>
      </w:r>
    </w:p>
    <w:p w14:paraId="6B2A67C5" w14:textId="3D606EC0" w:rsidR="002D0AA6" w:rsidRPr="00B414A0" w:rsidRDefault="004A0464" w:rsidP="006D59C2">
      <w:pPr>
        <w:pStyle w:val="ANSVHeadingLevel3"/>
        <w:numPr>
          <w:ilvl w:val="2"/>
          <w:numId w:val="6"/>
        </w:numPr>
        <w:spacing w:line="276" w:lineRule="auto"/>
      </w:pPr>
      <w:bookmarkStart w:id="73" w:name="_Toc44922346"/>
      <w:r w:rsidRPr="00B414A0">
        <w:t xml:space="preserve">Khối </w:t>
      </w:r>
      <w:r w:rsidR="00570DD4" w:rsidRPr="00B414A0">
        <w:t>RAM</w:t>
      </w:r>
      <w:bookmarkEnd w:id="73"/>
    </w:p>
    <w:p w14:paraId="71A01D84" w14:textId="6EDDF7DB" w:rsidR="00570DD4" w:rsidRPr="00B414A0" w:rsidRDefault="00570DD4" w:rsidP="006D59C2">
      <w:pPr>
        <w:pStyle w:val="ANSVNormal"/>
        <w:ind w:firstLine="720"/>
        <w:rPr>
          <w:rFonts w:cs="Times New Roman"/>
        </w:rPr>
      </w:pPr>
      <w:r w:rsidRPr="00B414A0">
        <w:rPr>
          <w:rFonts w:cs="Times New Roman"/>
        </w:rPr>
        <w:t xml:space="preserve">Processor iMX6ULZ chỉ hỗ trợ các công nghệ RAM: 16-bit LPDDR2-800, 16-bit DDR3-800 và DDR3L-800 với spec như bảng bên dưới: </w:t>
      </w:r>
    </w:p>
    <w:tbl>
      <w:tblPr>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5"/>
        <w:gridCol w:w="2107"/>
        <w:gridCol w:w="2107"/>
        <w:gridCol w:w="2107"/>
      </w:tblGrid>
      <w:tr w:rsidR="00570DD4" w:rsidRPr="00B414A0" w14:paraId="374C7574" w14:textId="77777777" w:rsidTr="008570B8">
        <w:trPr>
          <w:trHeight w:val="300"/>
        </w:trPr>
        <w:tc>
          <w:tcPr>
            <w:tcW w:w="3415" w:type="dxa"/>
            <w:shd w:val="clear" w:color="auto" w:fill="1F3864" w:themeFill="accent5" w:themeFillShade="80"/>
            <w:noWrap/>
            <w:vAlign w:val="center"/>
            <w:hideMark/>
          </w:tcPr>
          <w:p w14:paraId="26993CA1" w14:textId="4D9F3015" w:rsidR="00570DD4" w:rsidRPr="00B414A0" w:rsidRDefault="007526D9" w:rsidP="006D59C2">
            <w:pPr>
              <w:spacing w:line="276" w:lineRule="auto"/>
              <w:jc w:val="center"/>
              <w:rPr>
                <w:b/>
                <w:bCs/>
              </w:rPr>
            </w:pPr>
            <w:r w:rsidRPr="00B414A0">
              <w:rPr>
                <w:b/>
                <w:bCs/>
              </w:rPr>
              <w:t>Công nghệ</w:t>
            </w:r>
            <w:commentRangeStart w:id="74"/>
          </w:p>
        </w:tc>
        <w:tc>
          <w:tcPr>
            <w:tcW w:w="2107" w:type="dxa"/>
            <w:shd w:val="clear" w:color="auto" w:fill="1F3864" w:themeFill="accent5" w:themeFillShade="80"/>
            <w:noWrap/>
            <w:vAlign w:val="center"/>
            <w:hideMark/>
          </w:tcPr>
          <w:p w14:paraId="5FB7A0B6" w14:textId="77777777" w:rsidR="00570DD4" w:rsidRPr="00B414A0" w:rsidRDefault="00570DD4" w:rsidP="006D59C2">
            <w:pPr>
              <w:spacing w:line="276" w:lineRule="auto"/>
              <w:jc w:val="center"/>
              <w:rPr>
                <w:b/>
                <w:bCs/>
              </w:rPr>
            </w:pPr>
            <w:r w:rsidRPr="00B414A0">
              <w:rPr>
                <w:b/>
                <w:bCs/>
              </w:rPr>
              <w:t>LPDDR2</w:t>
            </w:r>
          </w:p>
        </w:tc>
        <w:tc>
          <w:tcPr>
            <w:tcW w:w="2107" w:type="dxa"/>
            <w:shd w:val="clear" w:color="auto" w:fill="1F3864" w:themeFill="accent5" w:themeFillShade="80"/>
            <w:noWrap/>
            <w:vAlign w:val="center"/>
            <w:hideMark/>
          </w:tcPr>
          <w:p w14:paraId="229D571C" w14:textId="77777777" w:rsidR="00570DD4" w:rsidRPr="00B414A0" w:rsidRDefault="00570DD4" w:rsidP="006D59C2">
            <w:pPr>
              <w:spacing w:line="276" w:lineRule="auto"/>
              <w:jc w:val="center"/>
              <w:rPr>
                <w:b/>
                <w:bCs/>
              </w:rPr>
            </w:pPr>
            <w:r w:rsidRPr="00B414A0">
              <w:rPr>
                <w:b/>
                <w:bCs/>
              </w:rPr>
              <w:t>DDR3</w:t>
            </w:r>
          </w:p>
        </w:tc>
        <w:tc>
          <w:tcPr>
            <w:tcW w:w="2107" w:type="dxa"/>
            <w:shd w:val="clear" w:color="auto" w:fill="1F3864" w:themeFill="accent5" w:themeFillShade="80"/>
            <w:noWrap/>
            <w:vAlign w:val="center"/>
            <w:hideMark/>
          </w:tcPr>
          <w:p w14:paraId="0923A3B8" w14:textId="77777777" w:rsidR="00570DD4" w:rsidRPr="00B414A0" w:rsidRDefault="00570DD4" w:rsidP="006D59C2">
            <w:pPr>
              <w:spacing w:line="276" w:lineRule="auto"/>
              <w:jc w:val="center"/>
              <w:rPr>
                <w:b/>
                <w:bCs/>
              </w:rPr>
            </w:pPr>
            <w:r w:rsidRPr="00B414A0">
              <w:rPr>
                <w:b/>
                <w:bCs/>
              </w:rPr>
              <w:t>DDR3L</w:t>
            </w:r>
            <w:commentRangeEnd w:id="74"/>
            <w:r w:rsidR="00303AE1" w:rsidRPr="00B414A0">
              <w:rPr>
                <w:rStyle w:val="CommentReference"/>
              </w:rPr>
              <w:commentReference w:id="74"/>
            </w:r>
          </w:p>
        </w:tc>
      </w:tr>
      <w:tr w:rsidR="00570DD4" w:rsidRPr="00B414A0" w14:paraId="08FEC0E5" w14:textId="77777777" w:rsidTr="00303AE1">
        <w:trPr>
          <w:trHeight w:val="300"/>
        </w:trPr>
        <w:tc>
          <w:tcPr>
            <w:tcW w:w="3415" w:type="dxa"/>
            <w:shd w:val="clear" w:color="auto" w:fill="auto"/>
            <w:noWrap/>
            <w:vAlign w:val="center"/>
            <w:hideMark/>
          </w:tcPr>
          <w:p w14:paraId="0B42B20B" w14:textId="06A542AB" w:rsidR="00570DD4" w:rsidRPr="00B414A0" w:rsidRDefault="00303AE1" w:rsidP="006D59C2">
            <w:pPr>
              <w:spacing w:line="276" w:lineRule="auto"/>
              <w:jc w:val="left"/>
            </w:pPr>
            <w:r w:rsidRPr="00B414A0">
              <w:t>Điện áp hoạt động</w:t>
            </w:r>
          </w:p>
        </w:tc>
        <w:tc>
          <w:tcPr>
            <w:tcW w:w="2107" w:type="dxa"/>
            <w:shd w:val="clear" w:color="auto" w:fill="auto"/>
            <w:noWrap/>
            <w:vAlign w:val="center"/>
            <w:hideMark/>
          </w:tcPr>
          <w:p w14:paraId="18B50DBD" w14:textId="77777777" w:rsidR="00570DD4" w:rsidRPr="00B414A0" w:rsidRDefault="00570DD4" w:rsidP="006D59C2">
            <w:pPr>
              <w:spacing w:line="276" w:lineRule="auto"/>
              <w:jc w:val="left"/>
            </w:pPr>
            <w:r w:rsidRPr="00B414A0">
              <w:t>1.2V</w:t>
            </w:r>
          </w:p>
        </w:tc>
        <w:tc>
          <w:tcPr>
            <w:tcW w:w="2107" w:type="dxa"/>
            <w:shd w:val="clear" w:color="auto" w:fill="auto"/>
            <w:noWrap/>
            <w:vAlign w:val="center"/>
            <w:hideMark/>
          </w:tcPr>
          <w:p w14:paraId="74DCD8E9" w14:textId="77777777" w:rsidR="00570DD4" w:rsidRPr="00B414A0" w:rsidRDefault="00570DD4" w:rsidP="006D59C2">
            <w:pPr>
              <w:spacing w:line="276" w:lineRule="auto"/>
              <w:jc w:val="left"/>
            </w:pPr>
            <w:r w:rsidRPr="00B414A0">
              <w:t>1.5V</w:t>
            </w:r>
          </w:p>
        </w:tc>
        <w:tc>
          <w:tcPr>
            <w:tcW w:w="2107" w:type="dxa"/>
            <w:shd w:val="clear" w:color="auto" w:fill="auto"/>
            <w:noWrap/>
            <w:vAlign w:val="center"/>
            <w:hideMark/>
          </w:tcPr>
          <w:p w14:paraId="577A46E6" w14:textId="77777777" w:rsidR="00570DD4" w:rsidRPr="00B414A0" w:rsidRDefault="00570DD4" w:rsidP="006D59C2">
            <w:pPr>
              <w:spacing w:line="276" w:lineRule="auto"/>
              <w:jc w:val="left"/>
            </w:pPr>
            <w:r w:rsidRPr="00B414A0">
              <w:t>1.35V</w:t>
            </w:r>
          </w:p>
        </w:tc>
      </w:tr>
      <w:tr w:rsidR="00570DD4" w:rsidRPr="00B414A0" w14:paraId="29648BA4" w14:textId="77777777" w:rsidTr="00303AE1">
        <w:trPr>
          <w:trHeight w:val="300"/>
        </w:trPr>
        <w:tc>
          <w:tcPr>
            <w:tcW w:w="3415" w:type="dxa"/>
            <w:shd w:val="clear" w:color="auto" w:fill="auto"/>
            <w:noWrap/>
            <w:vAlign w:val="center"/>
            <w:hideMark/>
          </w:tcPr>
          <w:p w14:paraId="303AD4C7" w14:textId="36BE95FA" w:rsidR="00570DD4" w:rsidRPr="00B414A0" w:rsidRDefault="00303AE1" w:rsidP="006D59C2">
            <w:pPr>
              <w:spacing w:line="276" w:lineRule="auto"/>
              <w:jc w:val="left"/>
            </w:pPr>
            <w:r w:rsidRPr="00B414A0">
              <w:t>Công suất tiêu thụ</w:t>
            </w:r>
          </w:p>
        </w:tc>
        <w:tc>
          <w:tcPr>
            <w:tcW w:w="2107" w:type="dxa"/>
            <w:shd w:val="clear" w:color="auto" w:fill="auto"/>
            <w:noWrap/>
            <w:vAlign w:val="center"/>
            <w:hideMark/>
          </w:tcPr>
          <w:p w14:paraId="5C01A9FD" w14:textId="0B561FA8" w:rsidR="00570DD4" w:rsidRPr="00B414A0" w:rsidRDefault="00303AE1" w:rsidP="006D59C2">
            <w:pPr>
              <w:spacing w:line="276" w:lineRule="auto"/>
              <w:jc w:val="left"/>
            </w:pPr>
            <w:r w:rsidRPr="00B414A0">
              <w:t>Thấp</w:t>
            </w:r>
          </w:p>
        </w:tc>
        <w:tc>
          <w:tcPr>
            <w:tcW w:w="2107" w:type="dxa"/>
            <w:shd w:val="clear" w:color="auto" w:fill="auto"/>
            <w:noWrap/>
            <w:vAlign w:val="center"/>
            <w:hideMark/>
          </w:tcPr>
          <w:p w14:paraId="46E324A1" w14:textId="3081BBC2" w:rsidR="00570DD4" w:rsidRPr="00B414A0" w:rsidRDefault="00303AE1" w:rsidP="006D59C2">
            <w:pPr>
              <w:spacing w:line="276" w:lineRule="auto"/>
              <w:jc w:val="left"/>
            </w:pPr>
            <w:r w:rsidRPr="00B414A0">
              <w:t>Cao</w:t>
            </w:r>
          </w:p>
        </w:tc>
        <w:tc>
          <w:tcPr>
            <w:tcW w:w="2107" w:type="dxa"/>
            <w:shd w:val="clear" w:color="auto" w:fill="auto"/>
            <w:noWrap/>
            <w:vAlign w:val="center"/>
            <w:hideMark/>
          </w:tcPr>
          <w:p w14:paraId="1301068A" w14:textId="4D8E0F0B" w:rsidR="00570DD4" w:rsidRPr="00B414A0" w:rsidRDefault="00303AE1" w:rsidP="006D59C2">
            <w:pPr>
              <w:spacing w:line="276" w:lineRule="auto"/>
              <w:jc w:val="left"/>
            </w:pPr>
            <w:r w:rsidRPr="00B414A0">
              <w:t>Thấp</w:t>
            </w:r>
          </w:p>
        </w:tc>
      </w:tr>
      <w:tr w:rsidR="00570DD4" w:rsidRPr="00B414A0" w14:paraId="43CA7E42" w14:textId="77777777" w:rsidTr="00303AE1">
        <w:trPr>
          <w:trHeight w:val="300"/>
        </w:trPr>
        <w:tc>
          <w:tcPr>
            <w:tcW w:w="3415" w:type="dxa"/>
            <w:shd w:val="clear" w:color="auto" w:fill="auto"/>
            <w:noWrap/>
            <w:vAlign w:val="center"/>
            <w:hideMark/>
          </w:tcPr>
          <w:p w14:paraId="114DCC33" w14:textId="70824511" w:rsidR="00570DD4" w:rsidRPr="00B414A0" w:rsidRDefault="00303AE1" w:rsidP="006D59C2">
            <w:pPr>
              <w:spacing w:line="276" w:lineRule="auto"/>
              <w:jc w:val="left"/>
            </w:pPr>
            <w:r w:rsidRPr="00B414A0">
              <w:t>Tỏa nhiệt</w:t>
            </w:r>
          </w:p>
        </w:tc>
        <w:tc>
          <w:tcPr>
            <w:tcW w:w="2107" w:type="dxa"/>
            <w:shd w:val="clear" w:color="auto" w:fill="auto"/>
            <w:noWrap/>
            <w:vAlign w:val="center"/>
            <w:hideMark/>
          </w:tcPr>
          <w:p w14:paraId="709F8E27" w14:textId="62B3411E" w:rsidR="00570DD4" w:rsidRPr="00B414A0" w:rsidRDefault="00303AE1" w:rsidP="006D59C2">
            <w:pPr>
              <w:spacing w:line="276" w:lineRule="auto"/>
              <w:jc w:val="left"/>
            </w:pPr>
            <w:r w:rsidRPr="00B414A0">
              <w:t>Thấp</w:t>
            </w:r>
          </w:p>
        </w:tc>
        <w:tc>
          <w:tcPr>
            <w:tcW w:w="2107" w:type="dxa"/>
            <w:shd w:val="clear" w:color="auto" w:fill="auto"/>
            <w:noWrap/>
            <w:vAlign w:val="center"/>
            <w:hideMark/>
          </w:tcPr>
          <w:p w14:paraId="341D4EE7" w14:textId="4E683CCC" w:rsidR="00570DD4" w:rsidRPr="00B414A0" w:rsidRDefault="00303AE1" w:rsidP="006D59C2">
            <w:pPr>
              <w:spacing w:line="276" w:lineRule="auto"/>
              <w:jc w:val="left"/>
            </w:pPr>
            <w:r w:rsidRPr="00B414A0">
              <w:t>Cao</w:t>
            </w:r>
          </w:p>
        </w:tc>
        <w:tc>
          <w:tcPr>
            <w:tcW w:w="2107" w:type="dxa"/>
            <w:shd w:val="clear" w:color="auto" w:fill="auto"/>
            <w:noWrap/>
            <w:vAlign w:val="center"/>
            <w:hideMark/>
          </w:tcPr>
          <w:p w14:paraId="6368BA93" w14:textId="0EC5984A" w:rsidR="00570DD4" w:rsidRPr="00B414A0" w:rsidRDefault="00303AE1" w:rsidP="006D59C2">
            <w:pPr>
              <w:spacing w:line="276" w:lineRule="auto"/>
              <w:jc w:val="left"/>
            </w:pPr>
            <w:r w:rsidRPr="00B414A0">
              <w:t>Thấp</w:t>
            </w:r>
          </w:p>
        </w:tc>
      </w:tr>
      <w:tr w:rsidR="00303AE1" w:rsidRPr="00B414A0" w14:paraId="714698A6" w14:textId="77777777" w:rsidTr="00303AE1">
        <w:trPr>
          <w:trHeight w:val="300"/>
        </w:trPr>
        <w:tc>
          <w:tcPr>
            <w:tcW w:w="3415" w:type="dxa"/>
            <w:shd w:val="clear" w:color="auto" w:fill="auto"/>
            <w:noWrap/>
            <w:vAlign w:val="center"/>
            <w:hideMark/>
          </w:tcPr>
          <w:p w14:paraId="4A5A702F" w14:textId="2FE97FF7" w:rsidR="00303AE1" w:rsidRPr="00B414A0" w:rsidRDefault="00303AE1" w:rsidP="006D59C2">
            <w:pPr>
              <w:spacing w:line="276" w:lineRule="auto"/>
              <w:jc w:val="left"/>
            </w:pPr>
            <w:r w:rsidRPr="00B414A0">
              <w:t>Dung lượng</w:t>
            </w:r>
          </w:p>
        </w:tc>
        <w:tc>
          <w:tcPr>
            <w:tcW w:w="2107" w:type="dxa"/>
            <w:shd w:val="clear" w:color="auto" w:fill="auto"/>
            <w:noWrap/>
            <w:vAlign w:val="center"/>
            <w:hideMark/>
          </w:tcPr>
          <w:p w14:paraId="0A8E9C7C" w14:textId="2992371F" w:rsidR="00303AE1" w:rsidRPr="00B414A0" w:rsidRDefault="00303AE1" w:rsidP="006D59C2">
            <w:pPr>
              <w:spacing w:line="276" w:lineRule="auto"/>
              <w:jc w:val="left"/>
            </w:pPr>
            <w:r w:rsidRPr="00B414A0">
              <w:t>Lên đên 2GB</w:t>
            </w:r>
          </w:p>
        </w:tc>
        <w:tc>
          <w:tcPr>
            <w:tcW w:w="2107" w:type="dxa"/>
            <w:shd w:val="clear" w:color="auto" w:fill="auto"/>
            <w:noWrap/>
            <w:hideMark/>
          </w:tcPr>
          <w:p w14:paraId="1C15F99F" w14:textId="049B634A" w:rsidR="00303AE1" w:rsidRPr="00B414A0" w:rsidRDefault="00303AE1" w:rsidP="006D59C2">
            <w:pPr>
              <w:spacing w:line="276" w:lineRule="auto"/>
              <w:jc w:val="left"/>
            </w:pPr>
            <w:r w:rsidRPr="00B414A0">
              <w:t>Lên đên 2GB</w:t>
            </w:r>
          </w:p>
        </w:tc>
        <w:tc>
          <w:tcPr>
            <w:tcW w:w="2107" w:type="dxa"/>
            <w:shd w:val="clear" w:color="auto" w:fill="auto"/>
            <w:noWrap/>
            <w:hideMark/>
          </w:tcPr>
          <w:p w14:paraId="1216018F" w14:textId="2EE3CBCF" w:rsidR="00303AE1" w:rsidRPr="00B414A0" w:rsidRDefault="00303AE1" w:rsidP="006D59C2">
            <w:pPr>
              <w:spacing w:line="276" w:lineRule="auto"/>
              <w:jc w:val="left"/>
            </w:pPr>
            <w:r w:rsidRPr="00B414A0">
              <w:t>Lên đên 2GB</w:t>
            </w:r>
          </w:p>
        </w:tc>
      </w:tr>
      <w:tr w:rsidR="00570DD4" w:rsidRPr="00B414A0" w14:paraId="175C853F" w14:textId="77777777" w:rsidTr="00303AE1">
        <w:trPr>
          <w:trHeight w:val="600"/>
        </w:trPr>
        <w:tc>
          <w:tcPr>
            <w:tcW w:w="3415" w:type="dxa"/>
            <w:shd w:val="clear" w:color="auto" w:fill="auto"/>
            <w:noWrap/>
            <w:vAlign w:val="center"/>
            <w:hideMark/>
          </w:tcPr>
          <w:p w14:paraId="3C5B0002" w14:textId="700704F1" w:rsidR="00570DD4" w:rsidRPr="00B414A0" w:rsidRDefault="00303AE1" w:rsidP="006D59C2">
            <w:pPr>
              <w:spacing w:line="276" w:lineRule="auto"/>
              <w:jc w:val="left"/>
            </w:pPr>
            <w:r w:rsidRPr="00B414A0">
              <w:t>Tần số xung đồng hồ</w:t>
            </w:r>
          </w:p>
        </w:tc>
        <w:tc>
          <w:tcPr>
            <w:tcW w:w="2107" w:type="dxa"/>
            <w:shd w:val="clear" w:color="auto" w:fill="auto"/>
            <w:vAlign w:val="center"/>
            <w:hideMark/>
          </w:tcPr>
          <w:p w14:paraId="0A1C0F31" w14:textId="77777777" w:rsidR="00570DD4" w:rsidRPr="00B414A0" w:rsidRDefault="00570DD4" w:rsidP="006D59C2">
            <w:pPr>
              <w:spacing w:line="276" w:lineRule="auto"/>
              <w:jc w:val="left"/>
            </w:pPr>
            <w:r w:rsidRPr="00B414A0">
              <w:t>400MHz</w:t>
            </w:r>
          </w:p>
        </w:tc>
        <w:tc>
          <w:tcPr>
            <w:tcW w:w="2107" w:type="dxa"/>
            <w:shd w:val="clear" w:color="auto" w:fill="auto"/>
            <w:vAlign w:val="center"/>
            <w:hideMark/>
          </w:tcPr>
          <w:p w14:paraId="717F82B2" w14:textId="77777777" w:rsidR="00570DD4" w:rsidRPr="00B414A0" w:rsidRDefault="00570DD4" w:rsidP="006D59C2">
            <w:pPr>
              <w:spacing w:line="276" w:lineRule="auto"/>
              <w:jc w:val="left"/>
            </w:pPr>
            <w:r w:rsidRPr="00B414A0">
              <w:t>400MHZ</w:t>
            </w:r>
          </w:p>
        </w:tc>
        <w:tc>
          <w:tcPr>
            <w:tcW w:w="2107" w:type="dxa"/>
            <w:shd w:val="clear" w:color="auto" w:fill="auto"/>
            <w:vAlign w:val="center"/>
            <w:hideMark/>
          </w:tcPr>
          <w:p w14:paraId="43C5D3D6" w14:textId="77777777" w:rsidR="00570DD4" w:rsidRPr="00B414A0" w:rsidRDefault="00570DD4" w:rsidP="006D59C2">
            <w:pPr>
              <w:spacing w:line="276" w:lineRule="auto"/>
              <w:jc w:val="left"/>
            </w:pPr>
            <w:r w:rsidRPr="00B414A0">
              <w:t>400MHZ</w:t>
            </w:r>
          </w:p>
        </w:tc>
      </w:tr>
      <w:tr w:rsidR="00570DD4" w:rsidRPr="00B414A0" w14:paraId="18E08F9A" w14:textId="77777777" w:rsidTr="00303AE1">
        <w:trPr>
          <w:trHeight w:val="300"/>
        </w:trPr>
        <w:tc>
          <w:tcPr>
            <w:tcW w:w="3415" w:type="dxa"/>
            <w:shd w:val="clear" w:color="auto" w:fill="auto"/>
            <w:noWrap/>
            <w:vAlign w:val="center"/>
            <w:hideMark/>
          </w:tcPr>
          <w:p w14:paraId="537086D2" w14:textId="05148681" w:rsidR="00570DD4" w:rsidRPr="00B414A0" w:rsidRDefault="00303AE1" w:rsidP="006D59C2">
            <w:pPr>
              <w:spacing w:line="276" w:lineRule="auto"/>
              <w:jc w:val="left"/>
            </w:pPr>
            <w:r w:rsidRPr="00B414A0">
              <w:t>Giá</w:t>
            </w:r>
            <w:r w:rsidR="00570DD4" w:rsidRPr="00B414A0">
              <w:t xml:space="preserve"> (1000pcs/4GB - digikey)</w:t>
            </w:r>
          </w:p>
        </w:tc>
        <w:tc>
          <w:tcPr>
            <w:tcW w:w="2107" w:type="dxa"/>
            <w:shd w:val="clear" w:color="auto" w:fill="auto"/>
            <w:noWrap/>
            <w:vAlign w:val="center"/>
            <w:hideMark/>
          </w:tcPr>
          <w:p w14:paraId="1EF10454" w14:textId="77777777" w:rsidR="00570DD4" w:rsidRPr="00B414A0" w:rsidRDefault="00570DD4" w:rsidP="006D59C2">
            <w:pPr>
              <w:spacing w:line="276" w:lineRule="auto"/>
              <w:jc w:val="center"/>
            </w:pPr>
            <w:r w:rsidRPr="00B414A0">
              <w:t>$9.21</w:t>
            </w:r>
          </w:p>
        </w:tc>
        <w:tc>
          <w:tcPr>
            <w:tcW w:w="2107" w:type="dxa"/>
            <w:shd w:val="clear" w:color="auto" w:fill="auto"/>
            <w:noWrap/>
            <w:vAlign w:val="center"/>
            <w:hideMark/>
          </w:tcPr>
          <w:p w14:paraId="1F3FBC6C" w14:textId="77777777" w:rsidR="00570DD4" w:rsidRPr="00B414A0" w:rsidRDefault="00570DD4" w:rsidP="006D59C2">
            <w:pPr>
              <w:spacing w:line="276" w:lineRule="auto"/>
              <w:jc w:val="center"/>
            </w:pPr>
            <w:r w:rsidRPr="00B414A0">
              <w:t>$4.85</w:t>
            </w:r>
          </w:p>
        </w:tc>
        <w:tc>
          <w:tcPr>
            <w:tcW w:w="2107" w:type="dxa"/>
            <w:shd w:val="clear" w:color="auto" w:fill="auto"/>
            <w:noWrap/>
            <w:vAlign w:val="center"/>
            <w:hideMark/>
          </w:tcPr>
          <w:p w14:paraId="6B2C2DA9" w14:textId="77777777" w:rsidR="00570DD4" w:rsidRPr="00B414A0" w:rsidRDefault="00570DD4" w:rsidP="006D59C2">
            <w:pPr>
              <w:spacing w:line="276" w:lineRule="auto"/>
              <w:jc w:val="center"/>
            </w:pPr>
            <w:r w:rsidRPr="00B414A0">
              <w:t>$4.85</w:t>
            </w:r>
          </w:p>
        </w:tc>
      </w:tr>
      <w:tr w:rsidR="00570DD4" w:rsidRPr="00B414A0" w14:paraId="770FC9A3" w14:textId="77777777" w:rsidTr="00303AE1">
        <w:trPr>
          <w:trHeight w:val="600"/>
        </w:trPr>
        <w:tc>
          <w:tcPr>
            <w:tcW w:w="3415" w:type="dxa"/>
            <w:shd w:val="clear" w:color="auto" w:fill="auto"/>
            <w:noWrap/>
            <w:vAlign w:val="center"/>
            <w:hideMark/>
          </w:tcPr>
          <w:p w14:paraId="79F1CD4D" w14:textId="039FF264" w:rsidR="00570DD4" w:rsidRPr="00B414A0" w:rsidRDefault="00303AE1" w:rsidP="006D59C2">
            <w:pPr>
              <w:spacing w:line="276" w:lineRule="auto"/>
              <w:jc w:val="left"/>
            </w:pPr>
            <w:r w:rsidRPr="00B414A0">
              <w:t>Kiểu chân</w:t>
            </w:r>
          </w:p>
        </w:tc>
        <w:tc>
          <w:tcPr>
            <w:tcW w:w="2107" w:type="dxa"/>
            <w:shd w:val="clear" w:color="auto" w:fill="auto"/>
            <w:vAlign w:val="center"/>
            <w:hideMark/>
          </w:tcPr>
          <w:p w14:paraId="4C5DF251" w14:textId="77777777" w:rsidR="00570DD4" w:rsidRPr="00B414A0" w:rsidRDefault="00570DD4" w:rsidP="006D59C2">
            <w:pPr>
              <w:spacing w:line="276" w:lineRule="auto"/>
              <w:jc w:val="left"/>
            </w:pPr>
            <w:r w:rsidRPr="00B414A0">
              <w:t xml:space="preserve">134-FBGA (Không thể thay </w:t>
            </w:r>
            <w:r w:rsidRPr="00B414A0">
              <w:lastRenderedPageBreak/>
              <w:t>thế bằng DDR3, DDR3L)</w:t>
            </w:r>
          </w:p>
        </w:tc>
        <w:tc>
          <w:tcPr>
            <w:tcW w:w="2107" w:type="dxa"/>
            <w:shd w:val="clear" w:color="auto" w:fill="auto"/>
            <w:vAlign w:val="center"/>
            <w:hideMark/>
          </w:tcPr>
          <w:p w14:paraId="4B25E444" w14:textId="77777777" w:rsidR="00570DD4" w:rsidRPr="00B414A0" w:rsidRDefault="00570DD4" w:rsidP="006D59C2">
            <w:pPr>
              <w:spacing w:line="276" w:lineRule="auto"/>
              <w:jc w:val="left"/>
            </w:pPr>
            <w:r w:rsidRPr="00B414A0">
              <w:lastRenderedPageBreak/>
              <w:t>96-FBGA (Pin to Pin với DDR3L)</w:t>
            </w:r>
          </w:p>
        </w:tc>
        <w:tc>
          <w:tcPr>
            <w:tcW w:w="2107" w:type="dxa"/>
            <w:shd w:val="clear" w:color="auto" w:fill="auto"/>
            <w:vAlign w:val="center"/>
            <w:hideMark/>
          </w:tcPr>
          <w:p w14:paraId="07B2F28D" w14:textId="77777777" w:rsidR="00570DD4" w:rsidRPr="00B414A0" w:rsidRDefault="00570DD4" w:rsidP="006D59C2">
            <w:pPr>
              <w:spacing w:line="276" w:lineRule="auto"/>
              <w:jc w:val="left"/>
            </w:pPr>
            <w:r w:rsidRPr="00B414A0">
              <w:t>96-FBGA (Pin to Pin với DDR3)</w:t>
            </w:r>
          </w:p>
        </w:tc>
      </w:tr>
    </w:tbl>
    <w:p w14:paraId="4B6F7996" w14:textId="38646DC9" w:rsidR="00570DD4" w:rsidRPr="00B414A0" w:rsidRDefault="00570DD4" w:rsidP="006D59C2">
      <w:pPr>
        <w:pStyle w:val="ANSVNormal"/>
        <w:rPr>
          <w:rFonts w:cs="Times New Roman"/>
        </w:rPr>
      </w:pPr>
      <w:r w:rsidRPr="00B414A0">
        <w:rPr>
          <w:rFonts w:cs="Times New Roman"/>
        </w:rPr>
        <w:lastRenderedPageBreak/>
        <w:t xml:space="preserve">Kết luận: </w:t>
      </w:r>
    </w:p>
    <w:p w14:paraId="7FD47ED3" w14:textId="5EA9F1F3" w:rsidR="00570DD4" w:rsidRPr="00B414A0" w:rsidRDefault="00570DD4" w:rsidP="006D59C2">
      <w:pPr>
        <w:pStyle w:val="ANSVNormal"/>
        <w:numPr>
          <w:ilvl w:val="0"/>
          <w:numId w:val="5"/>
        </w:numPr>
        <w:rPr>
          <w:rFonts w:cs="Times New Roman"/>
        </w:rPr>
      </w:pPr>
      <w:r w:rsidRPr="00B414A0">
        <w:rPr>
          <w:rFonts w:cs="Times New Roman"/>
        </w:rPr>
        <w:t>Chọn lựa DDR3L vì: Tốc độ truy xuất dữ liệu nhanh nhất, tiêu thụ năng lượng thấp nhất và có giá thành rẻ</w:t>
      </w:r>
    </w:p>
    <w:p w14:paraId="38B3E712" w14:textId="24340BCA" w:rsidR="00570DD4" w:rsidRPr="00B414A0" w:rsidRDefault="00570DD4" w:rsidP="006D59C2">
      <w:pPr>
        <w:pStyle w:val="ANSVNormal"/>
        <w:numPr>
          <w:ilvl w:val="0"/>
          <w:numId w:val="5"/>
        </w:numPr>
        <w:rPr>
          <w:rFonts w:cs="Times New Roman"/>
        </w:rPr>
      </w:pPr>
      <w:r w:rsidRPr="00B414A0">
        <w:rPr>
          <w:rFonts w:cs="Times New Roman"/>
        </w:rPr>
        <w:t xml:space="preserve">Dung lượng của bộ nhớ RAM sẽ được tối ưu theo yêu cầu Firmware </w:t>
      </w:r>
    </w:p>
    <w:p w14:paraId="0E9841C4" w14:textId="77777777" w:rsidR="00570DD4" w:rsidRPr="00B414A0" w:rsidRDefault="00570DD4" w:rsidP="006D59C2">
      <w:pPr>
        <w:pStyle w:val="ANSVNormal"/>
        <w:rPr>
          <w:rFonts w:cs="Times New Roman"/>
        </w:rPr>
      </w:pPr>
    </w:p>
    <w:p w14:paraId="6A0AB806" w14:textId="6F281849" w:rsidR="00570DD4" w:rsidRPr="00B414A0" w:rsidRDefault="00570DD4" w:rsidP="006D59C2">
      <w:pPr>
        <w:pStyle w:val="ANSVHeadingLevel3"/>
        <w:numPr>
          <w:ilvl w:val="2"/>
          <w:numId w:val="6"/>
        </w:numPr>
        <w:spacing w:line="276" w:lineRule="auto"/>
      </w:pPr>
      <w:bookmarkStart w:id="75" w:name="_Toc44922347"/>
      <w:r w:rsidRPr="00B414A0">
        <w:t>Khối storage</w:t>
      </w:r>
      <w:bookmarkEnd w:id="75"/>
    </w:p>
    <w:p w14:paraId="01333C80" w14:textId="6574617B" w:rsidR="00303AE1" w:rsidRPr="00B414A0" w:rsidRDefault="00303AE1" w:rsidP="006D59C2">
      <w:pPr>
        <w:pStyle w:val="ANSVNormal"/>
        <w:jc w:val="both"/>
        <w:rPr>
          <w:rFonts w:cs="Times New Roman"/>
        </w:rPr>
      </w:pPr>
      <w:commentRangeStart w:id="76"/>
      <w:r w:rsidRPr="00B414A0">
        <w:rPr>
          <w:rFonts w:cs="Times New Roman"/>
        </w:rPr>
        <w:t xml:space="preserve">Các bộ nhớ lưu trữ </w:t>
      </w:r>
      <w:r w:rsidR="007114E7" w:rsidRPr="00B414A0">
        <w:rPr>
          <w:rFonts w:cs="Times New Roman"/>
        </w:rPr>
        <w:t xml:space="preserve">mà </w:t>
      </w:r>
      <w:r w:rsidRPr="00B414A0">
        <w:rPr>
          <w:rFonts w:cs="Times New Roman"/>
        </w:rPr>
        <w:t xml:space="preserve">i.MX6ULZ hỗ trợ: </w:t>
      </w:r>
      <w:commentRangeEnd w:id="76"/>
      <w:r w:rsidRPr="00B414A0">
        <w:rPr>
          <w:rStyle w:val="CommentReference"/>
          <w:rFonts w:eastAsia="Times New Roman" w:cs="Times New Roman"/>
        </w:rPr>
        <w:commentReference w:id="76"/>
      </w:r>
    </w:p>
    <w:tbl>
      <w:tblPr>
        <w:tblStyle w:val="TableGrid"/>
        <w:tblW w:w="9715" w:type="dxa"/>
        <w:tblLook w:val="04A0" w:firstRow="1" w:lastRow="0" w:firstColumn="1" w:lastColumn="0" w:noHBand="0" w:noVBand="1"/>
      </w:tblPr>
      <w:tblGrid>
        <w:gridCol w:w="1615"/>
        <w:gridCol w:w="2520"/>
        <w:gridCol w:w="2700"/>
        <w:gridCol w:w="2880"/>
      </w:tblGrid>
      <w:tr w:rsidR="00562B00" w:rsidRPr="00B414A0" w14:paraId="10BD3035" w14:textId="30F0E7D3" w:rsidTr="004573F4">
        <w:tc>
          <w:tcPr>
            <w:tcW w:w="1615" w:type="dxa"/>
            <w:shd w:val="clear" w:color="auto" w:fill="1F3864" w:themeFill="accent5" w:themeFillShade="80"/>
          </w:tcPr>
          <w:p w14:paraId="5329B83C" w14:textId="57FF7EF4" w:rsidR="00562B00" w:rsidRPr="00B414A0" w:rsidRDefault="00562B00" w:rsidP="006D59C2">
            <w:pPr>
              <w:pStyle w:val="ANSVNormal"/>
              <w:jc w:val="center"/>
              <w:rPr>
                <w:rFonts w:cs="Times New Roman"/>
                <w:b/>
                <w:bCs/>
              </w:rPr>
            </w:pPr>
            <w:r w:rsidRPr="00B414A0">
              <w:rPr>
                <w:rFonts w:cs="Times New Roman"/>
                <w:b/>
                <w:bCs/>
              </w:rPr>
              <w:t>Loại bộ nhớ</w:t>
            </w:r>
          </w:p>
        </w:tc>
        <w:tc>
          <w:tcPr>
            <w:tcW w:w="2520" w:type="dxa"/>
            <w:shd w:val="clear" w:color="auto" w:fill="1F3864" w:themeFill="accent5" w:themeFillShade="80"/>
          </w:tcPr>
          <w:p w14:paraId="028DB09D" w14:textId="1FF79DB1" w:rsidR="00562B00" w:rsidRPr="00B414A0" w:rsidRDefault="00562B00" w:rsidP="006D59C2">
            <w:pPr>
              <w:pStyle w:val="ANSVNormal"/>
              <w:jc w:val="center"/>
              <w:rPr>
                <w:rFonts w:cs="Times New Roman"/>
                <w:b/>
                <w:bCs/>
              </w:rPr>
            </w:pPr>
            <w:r w:rsidRPr="00B414A0">
              <w:rPr>
                <w:rFonts w:cs="Times New Roman"/>
                <w:b/>
                <w:bCs/>
              </w:rPr>
              <w:t>eMMC</w:t>
            </w:r>
          </w:p>
        </w:tc>
        <w:tc>
          <w:tcPr>
            <w:tcW w:w="2700" w:type="dxa"/>
            <w:shd w:val="clear" w:color="auto" w:fill="1F3864" w:themeFill="accent5" w:themeFillShade="80"/>
          </w:tcPr>
          <w:p w14:paraId="02B32692" w14:textId="73CA492E" w:rsidR="00562B00" w:rsidRPr="00B414A0" w:rsidRDefault="00B760C9" w:rsidP="006D59C2">
            <w:pPr>
              <w:pStyle w:val="ANSVNormal"/>
              <w:jc w:val="center"/>
              <w:rPr>
                <w:rFonts w:cs="Times New Roman"/>
                <w:b/>
                <w:bCs/>
              </w:rPr>
            </w:pPr>
            <w:r w:rsidRPr="00B414A0">
              <w:rPr>
                <w:rFonts w:cs="Times New Roman"/>
                <w:b/>
                <w:bCs/>
              </w:rPr>
              <w:t>NAND</w:t>
            </w:r>
            <w:r w:rsidR="000206F1" w:rsidRPr="00B414A0">
              <w:rPr>
                <w:rFonts w:cs="Times New Roman"/>
                <w:b/>
                <w:bCs/>
              </w:rPr>
              <w:t xml:space="preserve"> </w:t>
            </w:r>
            <w:r w:rsidR="00562B00" w:rsidRPr="00B414A0">
              <w:rPr>
                <w:rFonts w:cs="Times New Roman"/>
                <w:b/>
                <w:bCs/>
              </w:rPr>
              <w:t>Flash</w:t>
            </w:r>
          </w:p>
        </w:tc>
        <w:tc>
          <w:tcPr>
            <w:tcW w:w="2880" w:type="dxa"/>
            <w:shd w:val="clear" w:color="auto" w:fill="1F3864" w:themeFill="accent5" w:themeFillShade="80"/>
          </w:tcPr>
          <w:p w14:paraId="24FA6A3D" w14:textId="77F1BE74" w:rsidR="00562B00" w:rsidRPr="00B414A0" w:rsidRDefault="00562B00" w:rsidP="006D59C2">
            <w:pPr>
              <w:pStyle w:val="ANSVNormal"/>
              <w:jc w:val="center"/>
              <w:rPr>
                <w:rFonts w:cs="Times New Roman"/>
                <w:b/>
                <w:bCs/>
              </w:rPr>
            </w:pPr>
            <w:r w:rsidRPr="00B414A0">
              <w:rPr>
                <w:rFonts w:cs="Times New Roman"/>
                <w:b/>
                <w:bCs/>
              </w:rPr>
              <w:t>SD Card</w:t>
            </w:r>
          </w:p>
        </w:tc>
      </w:tr>
      <w:tr w:rsidR="00CA0F4B" w:rsidRPr="00B414A0" w14:paraId="3EA43F6C" w14:textId="77777777" w:rsidTr="004C2018">
        <w:tc>
          <w:tcPr>
            <w:tcW w:w="1615" w:type="dxa"/>
            <w:shd w:val="clear" w:color="auto" w:fill="auto"/>
          </w:tcPr>
          <w:p w14:paraId="31E16A13" w14:textId="588458B9" w:rsidR="00CA0F4B" w:rsidRPr="00B414A0" w:rsidRDefault="00676475" w:rsidP="006D59C2">
            <w:pPr>
              <w:pStyle w:val="ANSVNormal"/>
              <w:rPr>
                <w:rFonts w:cs="Times New Roman"/>
              </w:rPr>
            </w:pPr>
            <w:r w:rsidRPr="00B414A0">
              <w:rPr>
                <w:rFonts w:cs="Times New Roman"/>
              </w:rPr>
              <w:t>Dung lượng</w:t>
            </w:r>
          </w:p>
        </w:tc>
        <w:tc>
          <w:tcPr>
            <w:tcW w:w="2520" w:type="dxa"/>
            <w:shd w:val="clear" w:color="auto" w:fill="auto"/>
          </w:tcPr>
          <w:p w14:paraId="2FAF277B" w14:textId="25A0979B" w:rsidR="00CA0F4B" w:rsidRPr="00B414A0" w:rsidRDefault="00676475" w:rsidP="006D59C2">
            <w:pPr>
              <w:pStyle w:val="ANSVNormal"/>
              <w:jc w:val="center"/>
              <w:rPr>
                <w:rFonts w:cs="Times New Roman"/>
              </w:rPr>
            </w:pPr>
            <w:r w:rsidRPr="00B414A0">
              <w:rPr>
                <w:rFonts w:cs="Times New Roman"/>
              </w:rPr>
              <w:t>≥</w:t>
            </w:r>
            <w:r w:rsidR="003941EC" w:rsidRPr="00B414A0">
              <w:rPr>
                <w:rFonts w:cs="Times New Roman"/>
              </w:rPr>
              <w:t>2GB</w:t>
            </w:r>
          </w:p>
        </w:tc>
        <w:tc>
          <w:tcPr>
            <w:tcW w:w="2700" w:type="dxa"/>
            <w:shd w:val="clear" w:color="auto" w:fill="auto"/>
          </w:tcPr>
          <w:p w14:paraId="6D8A6595" w14:textId="684F52F3" w:rsidR="00CA0F4B" w:rsidRPr="00B414A0" w:rsidRDefault="00905745" w:rsidP="006D59C2">
            <w:pPr>
              <w:pStyle w:val="ANSVNormal"/>
              <w:jc w:val="center"/>
              <w:rPr>
                <w:rFonts w:cs="Times New Roman"/>
              </w:rPr>
            </w:pPr>
            <w:r w:rsidRPr="00B414A0">
              <w:rPr>
                <w:rFonts w:cs="Times New Roman"/>
              </w:rPr>
              <w:t>≥</w:t>
            </w:r>
            <w:r w:rsidR="003941EC" w:rsidRPr="00B414A0">
              <w:rPr>
                <w:rFonts w:cs="Times New Roman"/>
              </w:rPr>
              <w:t>1MB</w:t>
            </w:r>
          </w:p>
        </w:tc>
        <w:tc>
          <w:tcPr>
            <w:tcW w:w="2880" w:type="dxa"/>
            <w:shd w:val="clear" w:color="auto" w:fill="auto"/>
          </w:tcPr>
          <w:p w14:paraId="71680567" w14:textId="77284C4C" w:rsidR="00CA0F4B" w:rsidRPr="00B414A0" w:rsidRDefault="00684817" w:rsidP="006D59C2">
            <w:pPr>
              <w:pStyle w:val="ANSVNormal"/>
              <w:jc w:val="center"/>
              <w:rPr>
                <w:rFonts w:cs="Times New Roman"/>
                <w:b/>
                <w:bCs/>
              </w:rPr>
            </w:pPr>
            <w:r w:rsidRPr="00B414A0">
              <w:rPr>
                <w:rFonts w:cs="Times New Roman"/>
              </w:rPr>
              <w:t>≥1GB</w:t>
            </w:r>
          </w:p>
        </w:tc>
      </w:tr>
      <w:tr w:rsidR="00553B37" w:rsidRPr="00B414A0" w14:paraId="78EBE798" w14:textId="77777777" w:rsidTr="004C2018">
        <w:tc>
          <w:tcPr>
            <w:tcW w:w="1615" w:type="dxa"/>
            <w:shd w:val="clear" w:color="auto" w:fill="auto"/>
          </w:tcPr>
          <w:p w14:paraId="5D2458C4" w14:textId="4724C1EA" w:rsidR="00553B37" w:rsidRPr="00B414A0" w:rsidRDefault="00553B37" w:rsidP="006D59C2">
            <w:pPr>
              <w:pStyle w:val="ANSVNormal"/>
              <w:rPr>
                <w:rFonts w:cs="Times New Roman"/>
              </w:rPr>
            </w:pPr>
            <w:r w:rsidRPr="00B414A0">
              <w:rPr>
                <w:rFonts w:cs="Times New Roman"/>
              </w:rPr>
              <w:t>Sản xuất</w:t>
            </w:r>
            <w:r w:rsidR="00AB7978" w:rsidRPr="00B414A0">
              <w:rPr>
                <w:rFonts w:cs="Times New Roman"/>
              </w:rPr>
              <w:t xml:space="preserve"> &amp; Sửa chữa</w:t>
            </w:r>
          </w:p>
        </w:tc>
        <w:tc>
          <w:tcPr>
            <w:tcW w:w="2520" w:type="dxa"/>
            <w:shd w:val="clear" w:color="auto" w:fill="auto"/>
          </w:tcPr>
          <w:p w14:paraId="1F8B06A8" w14:textId="77777777" w:rsidR="00553B37" w:rsidRPr="00B414A0" w:rsidRDefault="00553B37" w:rsidP="006D59C2">
            <w:pPr>
              <w:pStyle w:val="ANSVNormal"/>
              <w:jc w:val="center"/>
              <w:rPr>
                <w:rFonts w:cs="Times New Roman"/>
              </w:rPr>
            </w:pPr>
            <w:r w:rsidRPr="00B414A0">
              <w:rPr>
                <w:rFonts w:cs="Times New Roman"/>
              </w:rPr>
              <w:t>Phức tạp</w:t>
            </w:r>
          </w:p>
          <w:p w14:paraId="566E3097" w14:textId="083572D0" w:rsidR="00AB7978" w:rsidRPr="00B414A0" w:rsidRDefault="00AB7978" w:rsidP="006D59C2">
            <w:pPr>
              <w:pStyle w:val="ANSVNormal"/>
              <w:jc w:val="center"/>
              <w:rPr>
                <w:rFonts w:cs="Times New Roman"/>
              </w:rPr>
            </w:pPr>
            <w:r w:rsidRPr="00B414A0">
              <w:rPr>
                <w:rFonts w:cs="Times New Roman"/>
              </w:rPr>
              <w:t>(chân BGA)</w:t>
            </w:r>
          </w:p>
        </w:tc>
        <w:tc>
          <w:tcPr>
            <w:tcW w:w="2700" w:type="dxa"/>
            <w:shd w:val="clear" w:color="auto" w:fill="auto"/>
          </w:tcPr>
          <w:p w14:paraId="36F53933" w14:textId="77777777" w:rsidR="00553B37" w:rsidRPr="00B414A0" w:rsidRDefault="00553B37" w:rsidP="006D59C2">
            <w:pPr>
              <w:pStyle w:val="ANSVNormal"/>
              <w:jc w:val="center"/>
              <w:rPr>
                <w:rFonts w:cs="Times New Roman"/>
              </w:rPr>
            </w:pPr>
            <w:r w:rsidRPr="00B414A0">
              <w:rPr>
                <w:rFonts w:cs="Times New Roman"/>
              </w:rPr>
              <w:t>Đơn giản</w:t>
            </w:r>
          </w:p>
          <w:p w14:paraId="5C4B0571" w14:textId="64E8E2DA" w:rsidR="00AB7978" w:rsidRPr="00B414A0" w:rsidRDefault="00AB7978" w:rsidP="006D59C2">
            <w:pPr>
              <w:pStyle w:val="ANSVNormal"/>
              <w:jc w:val="center"/>
              <w:rPr>
                <w:rFonts w:cs="Times New Roman"/>
              </w:rPr>
            </w:pPr>
            <w:r w:rsidRPr="00B414A0">
              <w:rPr>
                <w:rFonts w:cs="Times New Roman"/>
              </w:rPr>
              <w:t>(chân TSOP)</w:t>
            </w:r>
          </w:p>
        </w:tc>
        <w:tc>
          <w:tcPr>
            <w:tcW w:w="2880" w:type="dxa"/>
            <w:shd w:val="clear" w:color="auto" w:fill="auto"/>
          </w:tcPr>
          <w:p w14:paraId="451CB22B" w14:textId="56F565FB" w:rsidR="00553B37" w:rsidRPr="00B414A0" w:rsidRDefault="002D0F9E" w:rsidP="006D59C2">
            <w:pPr>
              <w:pStyle w:val="ANSVNormal"/>
              <w:jc w:val="center"/>
              <w:rPr>
                <w:rFonts w:cs="Times New Roman"/>
              </w:rPr>
            </w:pPr>
            <w:r w:rsidRPr="00B414A0">
              <w:rPr>
                <w:rFonts w:cs="Times New Roman"/>
              </w:rPr>
              <w:t>Đơn giản</w:t>
            </w:r>
          </w:p>
        </w:tc>
      </w:tr>
      <w:tr w:rsidR="00ED3C39" w:rsidRPr="00B414A0" w14:paraId="58DA5552" w14:textId="77777777" w:rsidTr="004C2018">
        <w:tc>
          <w:tcPr>
            <w:tcW w:w="1615" w:type="dxa"/>
            <w:shd w:val="clear" w:color="auto" w:fill="auto"/>
          </w:tcPr>
          <w:p w14:paraId="5155CEDA" w14:textId="7BDDD410" w:rsidR="00ED3C39" w:rsidRPr="00B414A0" w:rsidRDefault="00ED3C39" w:rsidP="006D59C2">
            <w:pPr>
              <w:pStyle w:val="ANSVNormal"/>
              <w:rPr>
                <w:rFonts w:cs="Times New Roman"/>
              </w:rPr>
            </w:pPr>
            <w:r w:rsidRPr="00B414A0">
              <w:rPr>
                <w:rFonts w:cs="Times New Roman"/>
              </w:rPr>
              <w:t>Nạp FW</w:t>
            </w:r>
          </w:p>
        </w:tc>
        <w:tc>
          <w:tcPr>
            <w:tcW w:w="2520" w:type="dxa"/>
            <w:shd w:val="clear" w:color="auto" w:fill="auto"/>
          </w:tcPr>
          <w:p w14:paraId="63ED5EEE" w14:textId="7E9EF1C1" w:rsidR="00ED3C39" w:rsidRPr="00B414A0" w:rsidRDefault="00ED3C39" w:rsidP="006D59C2">
            <w:pPr>
              <w:pStyle w:val="ANSVNormal"/>
              <w:jc w:val="center"/>
              <w:rPr>
                <w:rFonts w:cs="Times New Roman"/>
              </w:rPr>
            </w:pPr>
            <w:r w:rsidRPr="00B414A0">
              <w:rPr>
                <w:rFonts w:cs="Times New Roman"/>
              </w:rPr>
              <w:t>Phức tạp</w:t>
            </w:r>
          </w:p>
        </w:tc>
        <w:tc>
          <w:tcPr>
            <w:tcW w:w="2700" w:type="dxa"/>
            <w:shd w:val="clear" w:color="auto" w:fill="auto"/>
          </w:tcPr>
          <w:p w14:paraId="245FB338" w14:textId="4C79243B" w:rsidR="00ED3C39" w:rsidRPr="00B414A0" w:rsidRDefault="00303AE1" w:rsidP="006D59C2">
            <w:pPr>
              <w:pStyle w:val="ANSVNormal"/>
              <w:jc w:val="center"/>
              <w:rPr>
                <w:rFonts w:cs="Times New Roman"/>
              </w:rPr>
            </w:pPr>
            <w:r w:rsidRPr="00B414A0">
              <w:rPr>
                <w:rFonts w:cs="Times New Roman"/>
              </w:rPr>
              <w:t>Đ</w:t>
            </w:r>
            <w:r w:rsidR="00ED3C39" w:rsidRPr="00B414A0">
              <w:rPr>
                <w:rFonts w:cs="Times New Roman"/>
              </w:rPr>
              <w:t>ã có sẵn máy nạp</w:t>
            </w:r>
          </w:p>
        </w:tc>
        <w:tc>
          <w:tcPr>
            <w:tcW w:w="2880" w:type="dxa"/>
            <w:shd w:val="clear" w:color="auto" w:fill="auto"/>
          </w:tcPr>
          <w:p w14:paraId="066B2E42" w14:textId="01C49689" w:rsidR="00ED3C39" w:rsidRPr="00B414A0" w:rsidRDefault="00303AE1" w:rsidP="006D59C2">
            <w:pPr>
              <w:pStyle w:val="ANSVNormal"/>
              <w:jc w:val="center"/>
              <w:rPr>
                <w:rFonts w:cs="Times New Roman"/>
              </w:rPr>
            </w:pPr>
            <w:r w:rsidRPr="00B414A0">
              <w:rPr>
                <w:rFonts w:cs="Times New Roman"/>
              </w:rPr>
              <w:t>C</w:t>
            </w:r>
            <w:r w:rsidR="00DE6C80" w:rsidRPr="00B414A0">
              <w:rPr>
                <w:rFonts w:cs="Times New Roman"/>
              </w:rPr>
              <w:t>hưa có máy nạp</w:t>
            </w:r>
          </w:p>
        </w:tc>
      </w:tr>
      <w:tr w:rsidR="00FE397C" w:rsidRPr="00B414A0" w14:paraId="77054327" w14:textId="77777777" w:rsidTr="004C2018">
        <w:tc>
          <w:tcPr>
            <w:tcW w:w="1615" w:type="dxa"/>
            <w:shd w:val="clear" w:color="auto" w:fill="auto"/>
          </w:tcPr>
          <w:p w14:paraId="5152CC62" w14:textId="03CB4FBB" w:rsidR="00FE397C" w:rsidRPr="00B414A0" w:rsidRDefault="00FE397C" w:rsidP="006D59C2">
            <w:pPr>
              <w:pStyle w:val="ANSVNormal"/>
              <w:rPr>
                <w:rFonts w:cs="Times New Roman"/>
              </w:rPr>
            </w:pPr>
            <w:r w:rsidRPr="00B414A0">
              <w:rPr>
                <w:rFonts w:cs="Times New Roman"/>
              </w:rPr>
              <w:t>Phụ kiện</w:t>
            </w:r>
          </w:p>
        </w:tc>
        <w:tc>
          <w:tcPr>
            <w:tcW w:w="2520" w:type="dxa"/>
            <w:shd w:val="clear" w:color="auto" w:fill="auto"/>
          </w:tcPr>
          <w:p w14:paraId="7077AD01" w14:textId="156A5181" w:rsidR="00FE397C" w:rsidRPr="00B414A0" w:rsidRDefault="00907FB0" w:rsidP="006D59C2">
            <w:pPr>
              <w:pStyle w:val="ANSVNormal"/>
              <w:jc w:val="center"/>
              <w:rPr>
                <w:rFonts w:cs="Times New Roman"/>
              </w:rPr>
            </w:pPr>
            <w:r w:rsidRPr="00B414A0">
              <w:rPr>
                <w:rFonts w:cs="Times New Roman"/>
              </w:rPr>
              <w:t>H</w:t>
            </w:r>
            <w:r w:rsidR="00FE397C" w:rsidRPr="00B414A0">
              <w:rPr>
                <w:rFonts w:cs="Times New Roman"/>
              </w:rPr>
              <w:t>àn trực tiếp trên mạch</w:t>
            </w:r>
          </w:p>
        </w:tc>
        <w:tc>
          <w:tcPr>
            <w:tcW w:w="2700" w:type="dxa"/>
            <w:shd w:val="clear" w:color="auto" w:fill="auto"/>
          </w:tcPr>
          <w:p w14:paraId="3A3504A9" w14:textId="73B7C1D6" w:rsidR="00FE397C" w:rsidRPr="00B414A0" w:rsidRDefault="00907FB0" w:rsidP="006D59C2">
            <w:pPr>
              <w:pStyle w:val="ANSVNormal"/>
              <w:jc w:val="center"/>
              <w:rPr>
                <w:rFonts w:cs="Times New Roman"/>
              </w:rPr>
            </w:pPr>
            <w:r w:rsidRPr="00B414A0">
              <w:rPr>
                <w:rFonts w:cs="Times New Roman"/>
              </w:rPr>
              <w:t>G</w:t>
            </w:r>
            <w:r w:rsidR="00FE397C" w:rsidRPr="00B414A0">
              <w:rPr>
                <w:rFonts w:cs="Times New Roman"/>
              </w:rPr>
              <w:t>àn trực tiếp trên mạch</w:t>
            </w:r>
          </w:p>
        </w:tc>
        <w:tc>
          <w:tcPr>
            <w:tcW w:w="2880" w:type="dxa"/>
            <w:shd w:val="clear" w:color="auto" w:fill="auto"/>
          </w:tcPr>
          <w:p w14:paraId="1F00A6A1" w14:textId="2C9805BB" w:rsidR="00FE397C" w:rsidRPr="00B414A0" w:rsidRDefault="00907FB0" w:rsidP="006D59C2">
            <w:pPr>
              <w:pStyle w:val="ANSVNormal"/>
              <w:jc w:val="center"/>
              <w:rPr>
                <w:rFonts w:cs="Times New Roman"/>
              </w:rPr>
            </w:pPr>
            <w:r w:rsidRPr="00B414A0">
              <w:rPr>
                <w:rFonts w:cs="Times New Roman"/>
              </w:rPr>
              <w:t>P</w:t>
            </w:r>
            <w:r w:rsidR="00FE397C" w:rsidRPr="00B414A0">
              <w:rPr>
                <w:rFonts w:cs="Times New Roman"/>
              </w:rPr>
              <w:t>hải có socket hàn trên mạch</w:t>
            </w:r>
          </w:p>
        </w:tc>
      </w:tr>
      <w:tr w:rsidR="00A92097" w:rsidRPr="00B414A0" w14:paraId="61B739A8" w14:textId="77777777" w:rsidTr="004C2018">
        <w:tc>
          <w:tcPr>
            <w:tcW w:w="1615" w:type="dxa"/>
          </w:tcPr>
          <w:p w14:paraId="2C56645C" w14:textId="70F9BADA" w:rsidR="00A92097" w:rsidRPr="00B414A0" w:rsidRDefault="00840E58" w:rsidP="006D59C2">
            <w:pPr>
              <w:pStyle w:val="ANSVNormal"/>
              <w:rPr>
                <w:rFonts w:cs="Times New Roman"/>
              </w:rPr>
            </w:pPr>
            <w:r w:rsidRPr="00B414A0">
              <w:rPr>
                <w:rFonts w:cs="Times New Roman"/>
              </w:rPr>
              <w:t>Giá</w:t>
            </w:r>
            <w:r w:rsidR="00E23B36" w:rsidRPr="00B414A0">
              <w:rPr>
                <w:rFonts w:cs="Times New Roman"/>
              </w:rPr>
              <w:t xml:space="preserve"> (</w:t>
            </w:r>
            <w:r w:rsidR="006026B0" w:rsidRPr="00B414A0">
              <w:rPr>
                <w:rFonts w:cs="Times New Roman"/>
              </w:rPr>
              <w:t>≤</w:t>
            </w:r>
            <w:r w:rsidR="00E23B36" w:rsidRPr="00B414A0">
              <w:rPr>
                <w:rFonts w:cs="Times New Roman"/>
              </w:rPr>
              <w:t>1GB)</w:t>
            </w:r>
          </w:p>
        </w:tc>
        <w:tc>
          <w:tcPr>
            <w:tcW w:w="2520" w:type="dxa"/>
          </w:tcPr>
          <w:p w14:paraId="0954E043" w14:textId="38A2DAC8" w:rsidR="00A92097" w:rsidRPr="00B414A0" w:rsidRDefault="00853934" w:rsidP="006D59C2">
            <w:pPr>
              <w:pStyle w:val="ANSVNormal"/>
              <w:jc w:val="center"/>
              <w:rPr>
                <w:rFonts w:cs="Times New Roman"/>
              </w:rPr>
            </w:pPr>
            <w:r w:rsidRPr="00B414A0">
              <w:rPr>
                <w:rFonts w:cs="Times New Roman"/>
              </w:rPr>
              <w:t>Không có loại dưới 2GB</w:t>
            </w:r>
          </w:p>
        </w:tc>
        <w:tc>
          <w:tcPr>
            <w:tcW w:w="2700" w:type="dxa"/>
          </w:tcPr>
          <w:p w14:paraId="182C1EB8" w14:textId="22E6B53A" w:rsidR="00A92097" w:rsidRPr="00B414A0" w:rsidRDefault="00684817" w:rsidP="006D59C2">
            <w:pPr>
              <w:pStyle w:val="ANSVNormal"/>
              <w:jc w:val="center"/>
              <w:rPr>
                <w:rFonts w:cs="Times New Roman"/>
              </w:rPr>
            </w:pPr>
            <w:r w:rsidRPr="00B414A0">
              <w:rPr>
                <w:rFonts w:cs="Times New Roman"/>
              </w:rPr>
              <w:t>0.</w:t>
            </w:r>
            <w:r w:rsidR="00D9094A" w:rsidRPr="00B414A0">
              <w:rPr>
                <w:rFonts w:cs="Times New Roman"/>
              </w:rPr>
              <w:t>8</w:t>
            </w:r>
            <w:r w:rsidR="001F3BF1" w:rsidRPr="00B414A0">
              <w:rPr>
                <w:rFonts w:cs="Times New Roman"/>
              </w:rPr>
              <w:t>-</w:t>
            </w:r>
            <w:r w:rsidR="003B6D09" w:rsidRPr="00B414A0">
              <w:rPr>
                <w:rFonts w:cs="Times New Roman"/>
              </w:rPr>
              <w:t>4</w:t>
            </w:r>
            <w:r w:rsidR="001F3BF1" w:rsidRPr="00B414A0">
              <w:rPr>
                <w:rFonts w:cs="Times New Roman"/>
              </w:rPr>
              <w:t>$</w:t>
            </w:r>
          </w:p>
        </w:tc>
        <w:tc>
          <w:tcPr>
            <w:tcW w:w="2880" w:type="dxa"/>
          </w:tcPr>
          <w:p w14:paraId="52DAB0AC" w14:textId="77777777" w:rsidR="00A92097" w:rsidRPr="00B414A0" w:rsidRDefault="004112DE" w:rsidP="006D59C2">
            <w:pPr>
              <w:pStyle w:val="ANSVNormal"/>
              <w:jc w:val="center"/>
              <w:rPr>
                <w:rFonts w:cs="Times New Roman"/>
              </w:rPr>
            </w:pPr>
            <w:r w:rsidRPr="00B414A0">
              <w:rPr>
                <w:rFonts w:cs="Times New Roman"/>
              </w:rPr>
              <w:t>3</w:t>
            </w:r>
            <w:r w:rsidR="00855229" w:rsidRPr="00B414A0">
              <w:rPr>
                <w:rFonts w:cs="Times New Roman"/>
              </w:rPr>
              <w:t>-</w:t>
            </w:r>
            <w:r w:rsidR="003C4211" w:rsidRPr="00B414A0">
              <w:rPr>
                <w:rFonts w:cs="Times New Roman"/>
              </w:rPr>
              <w:t>7$</w:t>
            </w:r>
          </w:p>
          <w:p w14:paraId="6FA32B0B" w14:textId="56B69CFF" w:rsidR="004C2018" w:rsidRPr="00B414A0" w:rsidRDefault="004C2018" w:rsidP="006D59C2">
            <w:pPr>
              <w:pStyle w:val="ANSVNormal"/>
              <w:jc w:val="center"/>
              <w:rPr>
                <w:rFonts w:cs="Times New Roman"/>
              </w:rPr>
            </w:pPr>
            <w:r w:rsidRPr="00B414A0">
              <w:rPr>
                <w:rFonts w:cs="Times New Roman"/>
              </w:rPr>
              <w:t>(Chưa bao gồm giá socket)</w:t>
            </w:r>
          </w:p>
        </w:tc>
      </w:tr>
    </w:tbl>
    <w:p w14:paraId="6DCFBABE" w14:textId="2C4DAE0E" w:rsidR="00303AE1" w:rsidRPr="00B414A0" w:rsidRDefault="00303AE1" w:rsidP="006D59C2">
      <w:pPr>
        <w:pStyle w:val="ANSVNormal"/>
        <w:jc w:val="both"/>
        <w:rPr>
          <w:rFonts w:cs="Times New Roman"/>
        </w:rPr>
      </w:pPr>
      <w:r w:rsidRPr="00B414A0">
        <w:rPr>
          <w:rFonts w:cs="Times New Roman"/>
        </w:rPr>
        <w:t>Kết luận:</w:t>
      </w:r>
    </w:p>
    <w:p w14:paraId="653B67E8" w14:textId="723E9B56" w:rsidR="00621C6E" w:rsidRPr="00B414A0" w:rsidRDefault="00303AE1" w:rsidP="006D59C2">
      <w:pPr>
        <w:pStyle w:val="ANSVNormal"/>
        <w:numPr>
          <w:ilvl w:val="0"/>
          <w:numId w:val="5"/>
        </w:numPr>
        <w:jc w:val="both"/>
        <w:rPr>
          <w:rFonts w:cs="Times New Roman"/>
        </w:rPr>
      </w:pPr>
      <w:r w:rsidRPr="00B414A0">
        <w:rPr>
          <w:rFonts w:cs="Times New Roman"/>
        </w:rPr>
        <w:t>Lựa chọn NAND flash làm bộ nhớ lưu trữ của Home Gateway vì: Giá thành rẻ, tối ưu cho sản xuất, sửa chữa</w:t>
      </w:r>
    </w:p>
    <w:p w14:paraId="66DA30DE" w14:textId="3920869F" w:rsidR="00303AE1" w:rsidRPr="00B414A0" w:rsidRDefault="00907FB0" w:rsidP="006D59C2">
      <w:pPr>
        <w:pStyle w:val="ANSVNormal"/>
        <w:numPr>
          <w:ilvl w:val="0"/>
          <w:numId w:val="5"/>
        </w:numPr>
        <w:jc w:val="both"/>
        <w:rPr>
          <w:rFonts w:cs="Times New Roman"/>
        </w:rPr>
      </w:pPr>
      <w:r w:rsidRPr="00B414A0">
        <w:rPr>
          <w:rFonts w:cs="Times New Roman"/>
        </w:rPr>
        <w:t xml:space="preserve">Dung lượng của bộ nhớ NAND Flash sẽ được tối ưu theo yêu cầu Firmware </w:t>
      </w:r>
    </w:p>
    <w:p w14:paraId="2FD94293" w14:textId="761BE0D8" w:rsidR="00EE10E8" w:rsidRPr="00B414A0" w:rsidRDefault="00EE10E8" w:rsidP="006D59C2">
      <w:pPr>
        <w:pStyle w:val="ANSVNormal"/>
        <w:numPr>
          <w:ilvl w:val="0"/>
          <w:numId w:val="5"/>
        </w:numPr>
        <w:jc w:val="both"/>
        <w:rPr>
          <w:rFonts w:cs="Times New Roman"/>
        </w:rPr>
      </w:pPr>
      <w:r w:rsidRPr="00B414A0">
        <w:rPr>
          <w:rFonts w:cs="Times New Roman"/>
        </w:rPr>
        <w:t xml:space="preserve">Ngoài ra, để </w:t>
      </w:r>
      <w:r w:rsidR="000B5208" w:rsidRPr="00B414A0">
        <w:rPr>
          <w:rFonts w:cs="Times New Roman"/>
        </w:rPr>
        <w:t>đáp ứng</w:t>
      </w:r>
      <w:r w:rsidRPr="00B414A0">
        <w:rPr>
          <w:rFonts w:cs="Times New Roman"/>
        </w:rPr>
        <w:t xml:space="preserve"> </w:t>
      </w:r>
      <w:r w:rsidR="000B5208" w:rsidRPr="00B414A0">
        <w:rPr>
          <w:rFonts w:cs="Times New Roman"/>
        </w:rPr>
        <w:t>cho yêu cầu dung lượng khối storage lớn hơn, dự phòng thiết kế cho eMMC.</w:t>
      </w:r>
    </w:p>
    <w:p w14:paraId="3C8A857E" w14:textId="157221A7" w:rsidR="009866DF" w:rsidRPr="00B414A0" w:rsidRDefault="009866DF" w:rsidP="006D59C2">
      <w:pPr>
        <w:pStyle w:val="ANSVHeadingLevel3"/>
        <w:numPr>
          <w:ilvl w:val="2"/>
          <w:numId w:val="6"/>
        </w:numPr>
        <w:spacing w:line="276" w:lineRule="auto"/>
        <w:jc w:val="both"/>
      </w:pPr>
      <w:bookmarkStart w:id="77" w:name="_Toc44922348"/>
      <w:r w:rsidRPr="00B414A0">
        <w:lastRenderedPageBreak/>
        <w:t xml:space="preserve">Khối </w:t>
      </w:r>
      <w:r w:rsidR="00907FB0" w:rsidRPr="00B414A0">
        <w:t>Ethernet</w:t>
      </w:r>
      <w:bookmarkEnd w:id="77"/>
    </w:p>
    <w:p w14:paraId="65E7D549" w14:textId="77777777" w:rsidR="00907FB0" w:rsidRPr="00B414A0" w:rsidRDefault="00907FB0" w:rsidP="006D59C2">
      <w:pPr>
        <w:pStyle w:val="ANSVNormal"/>
        <w:ind w:firstLine="720"/>
        <w:jc w:val="both"/>
        <w:rPr>
          <w:rFonts w:cs="Times New Roman"/>
          <w:lang w:val="vi-VN"/>
        </w:rPr>
      </w:pPr>
      <w:r w:rsidRPr="00B414A0">
        <w:rPr>
          <w:rFonts w:cs="Times New Roman"/>
        </w:rPr>
        <w:t xml:space="preserve">Khối này là giải pháp truyền thông dự phòng cho các phiên bản Gateway </w:t>
      </w:r>
      <w:r w:rsidRPr="00B414A0">
        <w:rPr>
          <w:rFonts w:cs="Times New Roman"/>
          <w:lang w:val="vi-VN"/>
        </w:rPr>
        <w:t>cao cấp hơn, do dòng i.MX6ULZ không hộ trợ Ethernet nên cần phải nâng cấp lên các dòng i.MX6UL hoặc i.MX6ULL. Hai dòng processor này có thể hỗ trợ chuẩn 10/100Mbps Ethernet.</w:t>
      </w:r>
    </w:p>
    <w:tbl>
      <w:tblPr>
        <w:tblStyle w:val="TableGrid"/>
        <w:tblW w:w="9715" w:type="dxa"/>
        <w:tblLook w:val="04A0" w:firstRow="1" w:lastRow="0" w:firstColumn="1" w:lastColumn="0" w:noHBand="0" w:noVBand="1"/>
      </w:tblPr>
      <w:tblGrid>
        <w:gridCol w:w="1615"/>
        <w:gridCol w:w="2610"/>
        <w:gridCol w:w="2610"/>
        <w:gridCol w:w="2880"/>
      </w:tblGrid>
      <w:tr w:rsidR="00B9351C" w:rsidRPr="00B414A0" w14:paraId="1A3E4E9C" w14:textId="77777777" w:rsidTr="00E34379">
        <w:tc>
          <w:tcPr>
            <w:tcW w:w="1615" w:type="dxa"/>
            <w:shd w:val="clear" w:color="auto" w:fill="1F3864" w:themeFill="accent5" w:themeFillShade="80"/>
          </w:tcPr>
          <w:p w14:paraId="000603DF" w14:textId="3AC0D9C4" w:rsidR="00B9351C" w:rsidRPr="00B414A0" w:rsidRDefault="00B9351C" w:rsidP="006D59C2">
            <w:pPr>
              <w:pStyle w:val="ANSVNormal"/>
              <w:jc w:val="center"/>
              <w:rPr>
                <w:rFonts w:cs="Times New Roman"/>
                <w:b/>
                <w:bCs/>
              </w:rPr>
            </w:pPr>
          </w:p>
        </w:tc>
        <w:tc>
          <w:tcPr>
            <w:tcW w:w="2610" w:type="dxa"/>
            <w:shd w:val="clear" w:color="auto" w:fill="1F3864" w:themeFill="accent5" w:themeFillShade="80"/>
          </w:tcPr>
          <w:p w14:paraId="01CF236F" w14:textId="68F84E20" w:rsidR="00B9351C" w:rsidRPr="00B414A0" w:rsidRDefault="00E351DF" w:rsidP="006D59C2">
            <w:pPr>
              <w:pStyle w:val="ANSVNormal"/>
              <w:jc w:val="center"/>
              <w:rPr>
                <w:rFonts w:cs="Times New Roman"/>
                <w:b/>
                <w:bCs/>
              </w:rPr>
            </w:pPr>
            <w:r w:rsidRPr="00B414A0">
              <w:rPr>
                <w:rFonts w:cs="Times New Roman"/>
                <w:b/>
                <w:bCs/>
              </w:rPr>
              <w:t>KSZ8081RNB</w:t>
            </w:r>
          </w:p>
        </w:tc>
        <w:tc>
          <w:tcPr>
            <w:tcW w:w="2610" w:type="dxa"/>
            <w:shd w:val="clear" w:color="auto" w:fill="1F3864" w:themeFill="accent5" w:themeFillShade="80"/>
          </w:tcPr>
          <w:p w14:paraId="028F0D41" w14:textId="4A13F8DF" w:rsidR="00B9351C" w:rsidRPr="00B414A0" w:rsidRDefault="00A74516" w:rsidP="006D59C2">
            <w:pPr>
              <w:pStyle w:val="ANSVNormal"/>
              <w:jc w:val="center"/>
              <w:rPr>
                <w:rFonts w:cs="Times New Roman"/>
                <w:b/>
                <w:bCs/>
              </w:rPr>
            </w:pPr>
            <w:r w:rsidRPr="00B414A0">
              <w:rPr>
                <w:rFonts w:cs="Times New Roman"/>
                <w:b/>
                <w:bCs/>
              </w:rPr>
              <w:t>ADIN1200BCP32Z-R7</w:t>
            </w:r>
          </w:p>
        </w:tc>
        <w:tc>
          <w:tcPr>
            <w:tcW w:w="2880" w:type="dxa"/>
            <w:shd w:val="clear" w:color="auto" w:fill="1F3864" w:themeFill="accent5" w:themeFillShade="80"/>
          </w:tcPr>
          <w:p w14:paraId="44FC3306" w14:textId="1E3E552F" w:rsidR="00B9351C" w:rsidRPr="00B414A0" w:rsidRDefault="00D2257A" w:rsidP="006D59C2">
            <w:pPr>
              <w:pStyle w:val="ANSVNormal"/>
              <w:jc w:val="center"/>
              <w:rPr>
                <w:rFonts w:cs="Times New Roman"/>
                <w:b/>
                <w:bCs/>
              </w:rPr>
            </w:pPr>
            <w:r w:rsidRPr="00B414A0">
              <w:rPr>
                <w:rFonts w:cs="Times New Roman"/>
                <w:b/>
                <w:bCs/>
              </w:rPr>
              <w:t>DP83826IRHBR</w:t>
            </w:r>
          </w:p>
        </w:tc>
      </w:tr>
      <w:tr w:rsidR="00B9351C" w:rsidRPr="00B414A0" w14:paraId="033D675B" w14:textId="77777777" w:rsidTr="00E34379">
        <w:tc>
          <w:tcPr>
            <w:tcW w:w="1615" w:type="dxa"/>
            <w:shd w:val="clear" w:color="auto" w:fill="auto"/>
            <w:vAlign w:val="center"/>
          </w:tcPr>
          <w:p w14:paraId="635A7E60" w14:textId="5BB20D65" w:rsidR="00B9351C" w:rsidRPr="00B414A0" w:rsidRDefault="00D2257A" w:rsidP="006D59C2">
            <w:pPr>
              <w:pStyle w:val="ANSVNormal"/>
              <w:rPr>
                <w:rFonts w:cs="Times New Roman"/>
              </w:rPr>
            </w:pPr>
            <w:r w:rsidRPr="00B414A0">
              <w:rPr>
                <w:rFonts w:cs="Times New Roman"/>
              </w:rPr>
              <w:t>Giao thức</w:t>
            </w:r>
          </w:p>
        </w:tc>
        <w:tc>
          <w:tcPr>
            <w:tcW w:w="2610" w:type="dxa"/>
            <w:shd w:val="clear" w:color="auto" w:fill="auto"/>
            <w:vAlign w:val="center"/>
          </w:tcPr>
          <w:p w14:paraId="21AF2290" w14:textId="0169E878" w:rsidR="00B9351C" w:rsidRPr="00B414A0" w:rsidRDefault="009120A6" w:rsidP="006D59C2">
            <w:pPr>
              <w:spacing w:line="276" w:lineRule="auto"/>
              <w:jc w:val="center"/>
            </w:pPr>
            <w:r w:rsidRPr="00B414A0">
              <w:t>RMII</w:t>
            </w:r>
          </w:p>
        </w:tc>
        <w:tc>
          <w:tcPr>
            <w:tcW w:w="2610" w:type="dxa"/>
            <w:shd w:val="clear" w:color="auto" w:fill="auto"/>
            <w:vAlign w:val="center"/>
          </w:tcPr>
          <w:p w14:paraId="56CDA130" w14:textId="22E63AC5" w:rsidR="00B9351C" w:rsidRPr="00B414A0" w:rsidRDefault="00674EE5" w:rsidP="006D59C2">
            <w:pPr>
              <w:spacing w:line="276" w:lineRule="auto"/>
              <w:jc w:val="center"/>
            </w:pPr>
            <w:r w:rsidRPr="00B414A0">
              <w:t>MII, RMII, PHY2</w:t>
            </w:r>
          </w:p>
        </w:tc>
        <w:tc>
          <w:tcPr>
            <w:tcW w:w="2880" w:type="dxa"/>
            <w:shd w:val="clear" w:color="auto" w:fill="auto"/>
            <w:vAlign w:val="center"/>
          </w:tcPr>
          <w:p w14:paraId="29AD9517" w14:textId="07BCAB89" w:rsidR="00B9351C" w:rsidRPr="00B414A0" w:rsidRDefault="00D2257A" w:rsidP="006D59C2">
            <w:pPr>
              <w:pStyle w:val="ANSVNormal"/>
              <w:jc w:val="center"/>
              <w:rPr>
                <w:rFonts w:cs="Times New Roman"/>
                <w:b/>
                <w:bCs/>
              </w:rPr>
            </w:pPr>
            <w:r w:rsidRPr="00B414A0">
              <w:rPr>
                <w:rFonts w:cs="Times New Roman"/>
              </w:rPr>
              <w:t>MII, RMII</w:t>
            </w:r>
          </w:p>
        </w:tc>
      </w:tr>
      <w:tr w:rsidR="00FE307F" w:rsidRPr="00B414A0" w14:paraId="77D2AD24" w14:textId="77777777" w:rsidTr="00E34379">
        <w:tc>
          <w:tcPr>
            <w:tcW w:w="1615" w:type="dxa"/>
            <w:shd w:val="clear" w:color="auto" w:fill="auto"/>
            <w:vAlign w:val="center"/>
          </w:tcPr>
          <w:p w14:paraId="3F0FEFE0" w14:textId="1E65AA84" w:rsidR="00FE307F" w:rsidRPr="00B414A0" w:rsidRDefault="00D2257A" w:rsidP="006D59C2">
            <w:pPr>
              <w:pStyle w:val="ANSVNormal"/>
              <w:rPr>
                <w:rFonts w:cs="Times New Roman"/>
              </w:rPr>
            </w:pPr>
            <w:r w:rsidRPr="00B414A0">
              <w:rPr>
                <w:rFonts w:cs="Times New Roman"/>
              </w:rPr>
              <w:t>Tốc độ</w:t>
            </w:r>
          </w:p>
        </w:tc>
        <w:tc>
          <w:tcPr>
            <w:tcW w:w="2610" w:type="dxa"/>
            <w:shd w:val="clear" w:color="auto" w:fill="auto"/>
            <w:vAlign w:val="center"/>
          </w:tcPr>
          <w:p w14:paraId="61723346" w14:textId="5992004F" w:rsidR="00FE307F" w:rsidRPr="00B414A0" w:rsidRDefault="0072010F" w:rsidP="006D59C2">
            <w:pPr>
              <w:spacing w:line="276" w:lineRule="auto"/>
              <w:jc w:val="center"/>
            </w:pPr>
            <w:r w:rsidRPr="00B414A0">
              <w:t>10/100</w:t>
            </w:r>
          </w:p>
        </w:tc>
        <w:tc>
          <w:tcPr>
            <w:tcW w:w="2610" w:type="dxa"/>
            <w:shd w:val="clear" w:color="auto" w:fill="auto"/>
            <w:vAlign w:val="center"/>
          </w:tcPr>
          <w:p w14:paraId="7525E888" w14:textId="6A2FC884" w:rsidR="00FE307F" w:rsidRPr="00B414A0" w:rsidRDefault="0072010F" w:rsidP="006D59C2">
            <w:pPr>
              <w:spacing w:line="276" w:lineRule="auto"/>
              <w:jc w:val="center"/>
            </w:pPr>
            <w:r w:rsidRPr="00B414A0">
              <w:t>10/100</w:t>
            </w:r>
          </w:p>
        </w:tc>
        <w:tc>
          <w:tcPr>
            <w:tcW w:w="2880" w:type="dxa"/>
            <w:shd w:val="clear" w:color="auto" w:fill="auto"/>
            <w:vAlign w:val="center"/>
          </w:tcPr>
          <w:p w14:paraId="4A569D05" w14:textId="6C0D488F" w:rsidR="00FE307F" w:rsidRPr="00B414A0" w:rsidRDefault="0072010F" w:rsidP="006D59C2">
            <w:pPr>
              <w:pStyle w:val="ANSVNormal"/>
              <w:jc w:val="center"/>
              <w:rPr>
                <w:rFonts w:cs="Times New Roman"/>
              </w:rPr>
            </w:pPr>
            <w:r w:rsidRPr="00B414A0">
              <w:rPr>
                <w:rFonts w:cs="Times New Roman"/>
              </w:rPr>
              <w:t>10/100</w:t>
            </w:r>
          </w:p>
        </w:tc>
      </w:tr>
      <w:tr w:rsidR="0072010F" w:rsidRPr="00B414A0" w14:paraId="798CFF47" w14:textId="77777777" w:rsidTr="00E34379">
        <w:tc>
          <w:tcPr>
            <w:tcW w:w="1615" w:type="dxa"/>
            <w:shd w:val="clear" w:color="auto" w:fill="auto"/>
            <w:vAlign w:val="center"/>
          </w:tcPr>
          <w:p w14:paraId="33A9940F" w14:textId="77BDB43D" w:rsidR="0072010F" w:rsidRPr="00B414A0" w:rsidRDefault="00D2257A" w:rsidP="006D59C2">
            <w:pPr>
              <w:pStyle w:val="ANSVNormal"/>
              <w:rPr>
                <w:rFonts w:cs="Times New Roman"/>
              </w:rPr>
            </w:pPr>
            <w:r w:rsidRPr="00B414A0">
              <w:rPr>
                <w:rFonts w:cs="Times New Roman"/>
              </w:rPr>
              <w:t>Song công/Bán song công</w:t>
            </w:r>
          </w:p>
        </w:tc>
        <w:tc>
          <w:tcPr>
            <w:tcW w:w="2610" w:type="dxa"/>
            <w:shd w:val="clear" w:color="auto" w:fill="auto"/>
            <w:vAlign w:val="center"/>
          </w:tcPr>
          <w:p w14:paraId="0BA1E3A9" w14:textId="3D830146" w:rsidR="0072010F" w:rsidRPr="00B414A0" w:rsidRDefault="00D2257A" w:rsidP="006D59C2">
            <w:pPr>
              <w:spacing w:line="276" w:lineRule="auto"/>
              <w:jc w:val="center"/>
            </w:pPr>
            <w:r w:rsidRPr="00B414A0">
              <w:t>Song công/Bán song công</w:t>
            </w:r>
          </w:p>
        </w:tc>
        <w:tc>
          <w:tcPr>
            <w:tcW w:w="2610" w:type="dxa"/>
            <w:shd w:val="clear" w:color="auto" w:fill="auto"/>
            <w:vAlign w:val="center"/>
          </w:tcPr>
          <w:p w14:paraId="5CA7868F" w14:textId="1E452A69" w:rsidR="0072010F" w:rsidRPr="00B414A0" w:rsidRDefault="00D2257A" w:rsidP="006D59C2">
            <w:pPr>
              <w:spacing w:line="276" w:lineRule="auto"/>
              <w:jc w:val="center"/>
            </w:pPr>
            <w:r w:rsidRPr="00B414A0">
              <w:t>Song công</w:t>
            </w:r>
          </w:p>
        </w:tc>
        <w:tc>
          <w:tcPr>
            <w:tcW w:w="2880" w:type="dxa"/>
            <w:shd w:val="clear" w:color="auto" w:fill="auto"/>
            <w:vAlign w:val="center"/>
          </w:tcPr>
          <w:p w14:paraId="21E216AF" w14:textId="3EAF23A0" w:rsidR="0072010F" w:rsidRPr="00B414A0" w:rsidRDefault="00D2257A" w:rsidP="006D59C2">
            <w:pPr>
              <w:pStyle w:val="ANSVNormal"/>
              <w:jc w:val="center"/>
              <w:rPr>
                <w:rFonts w:cs="Times New Roman"/>
              </w:rPr>
            </w:pPr>
            <w:r w:rsidRPr="00B414A0">
              <w:rPr>
                <w:rFonts w:cs="Times New Roman"/>
              </w:rPr>
              <w:t>Song công/Bán song công</w:t>
            </w:r>
          </w:p>
        </w:tc>
      </w:tr>
      <w:tr w:rsidR="002979DB" w:rsidRPr="00B414A0" w14:paraId="42D0DEAB" w14:textId="77777777" w:rsidTr="00E34379">
        <w:tc>
          <w:tcPr>
            <w:tcW w:w="1615" w:type="dxa"/>
            <w:shd w:val="clear" w:color="auto" w:fill="auto"/>
            <w:vAlign w:val="center"/>
          </w:tcPr>
          <w:p w14:paraId="4C562452" w14:textId="64F65D05" w:rsidR="002979DB" w:rsidRPr="00B414A0" w:rsidRDefault="00D2257A" w:rsidP="006D59C2">
            <w:pPr>
              <w:pStyle w:val="ANSVNormal"/>
              <w:rPr>
                <w:rFonts w:cs="Times New Roman"/>
              </w:rPr>
            </w:pPr>
            <w:r w:rsidRPr="00B414A0">
              <w:rPr>
                <w:rFonts w:cs="Times New Roman"/>
              </w:rPr>
              <w:t>Điện áp hoạt động</w:t>
            </w:r>
          </w:p>
        </w:tc>
        <w:tc>
          <w:tcPr>
            <w:tcW w:w="2610" w:type="dxa"/>
            <w:shd w:val="clear" w:color="auto" w:fill="auto"/>
            <w:vAlign w:val="center"/>
          </w:tcPr>
          <w:p w14:paraId="1FBC4B30" w14:textId="4DFF30B8" w:rsidR="002979DB" w:rsidRPr="00B414A0" w:rsidRDefault="00D2257A" w:rsidP="006D59C2">
            <w:pPr>
              <w:spacing w:line="276" w:lineRule="auto"/>
              <w:jc w:val="center"/>
            </w:pPr>
            <w:r w:rsidRPr="00B414A0">
              <w:t>3.3V</w:t>
            </w:r>
          </w:p>
        </w:tc>
        <w:tc>
          <w:tcPr>
            <w:tcW w:w="2610" w:type="dxa"/>
            <w:shd w:val="clear" w:color="auto" w:fill="auto"/>
            <w:vAlign w:val="center"/>
          </w:tcPr>
          <w:p w14:paraId="159D2B69" w14:textId="17A687A6" w:rsidR="002979DB" w:rsidRPr="00B414A0" w:rsidRDefault="00D2257A" w:rsidP="006D59C2">
            <w:pPr>
              <w:spacing w:line="276" w:lineRule="auto"/>
              <w:jc w:val="center"/>
            </w:pPr>
            <w:r w:rsidRPr="00B414A0">
              <w:t>3.3V</w:t>
            </w:r>
          </w:p>
        </w:tc>
        <w:tc>
          <w:tcPr>
            <w:tcW w:w="2880" w:type="dxa"/>
            <w:shd w:val="clear" w:color="auto" w:fill="auto"/>
            <w:vAlign w:val="center"/>
          </w:tcPr>
          <w:p w14:paraId="49970CBF" w14:textId="562397D9" w:rsidR="002979DB" w:rsidRPr="00B414A0" w:rsidRDefault="00D2257A" w:rsidP="006D59C2">
            <w:pPr>
              <w:spacing w:line="276" w:lineRule="auto"/>
              <w:jc w:val="center"/>
            </w:pPr>
            <w:r w:rsidRPr="00B414A0">
              <w:t>1.8V, 3.3V</w:t>
            </w:r>
          </w:p>
        </w:tc>
      </w:tr>
      <w:tr w:rsidR="00D2257A" w:rsidRPr="00B414A0" w14:paraId="258C9E58" w14:textId="77777777" w:rsidTr="00E34379">
        <w:tc>
          <w:tcPr>
            <w:tcW w:w="1615" w:type="dxa"/>
            <w:shd w:val="clear" w:color="auto" w:fill="auto"/>
            <w:vAlign w:val="center"/>
          </w:tcPr>
          <w:p w14:paraId="3E9FA50D" w14:textId="533E8E4A" w:rsidR="00D2257A" w:rsidRPr="00B414A0" w:rsidRDefault="00D2257A" w:rsidP="006D59C2">
            <w:pPr>
              <w:pStyle w:val="ANSVNormal"/>
              <w:rPr>
                <w:rFonts w:cs="Times New Roman"/>
              </w:rPr>
            </w:pPr>
            <w:r w:rsidRPr="00B414A0">
              <w:rPr>
                <w:rFonts w:cs="Times New Roman"/>
              </w:rPr>
              <w:t xml:space="preserve">Giá </w:t>
            </w:r>
            <w:r w:rsidR="00E34379">
              <w:rPr>
                <w:rFonts w:cs="Times New Roman"/>
              </w:rPr>
              <w:t xml:space="preserve">tham khảo </w:t>
            </w:r>
            <w:r w:rsidRPr="00B414A0">
              <w:rPr>
                <w:rFonts w:cs="Times New Roman"/>
              </w:rPr>
              <w:t>(1000  chiếc)</w:t>
            </w:r>
          </w:p>
        </w:tc>
        <w:tc>
          <w:tcPr>
            <w:tcW w:w="2610" w:type="dxa"/>
            <w:shd w:val="clear" w:color="auto" w:fill="auto"/>
            <w:vAlign w:val="center"/>
          </w:tcPr>
          <w:p w14:paraId="0D8BAB6F" w14:textId="01498DC7" w:rsidR="00D2257A" w:rsidRPr="00B414A0" w:rsidRDefault="00D2257A" w:rsidP="006D59C2">
            <w:pPr>
              <w:spacing w:line="276" w:lineRule="auto"/>
              <w:jc w:val="center"/>
            </w:pPr>
            <w:r w:rsidRPr="00B414A0">
              <w:t>$0.875</w:t>
            </w:r>
          </w:p>
        </w:tc>
        <w:tc>
          <w:tcPr>
            <w:tcW w:w="2610" w:type="dxa"/>
            <w:shd w:val="clear" w:color="auto" w:fill="auto"/>
            <w:vAlign w:val="center"/>
          </w:tcPr>
          <w:p w14:paraId="423C6E48" w14:textId="78E4B2A6" w:rsidR="00D2257A" w:rsidRPr="00B414A0" w:rsidRDefault="00D2257A" w:rsidP="006D59C2">
            <w:pPr>
              <w:spacing w:line="276" w:lineRule="auto"/>
              <w:jc w:val="center"/>
            </w:pPr>
            <w:r w:rsidRPr="00B414A0">
              <w:t>$1.6385</w:t>
            </w:r>
          </w:p>
        </w:tc>
        <w:tc>
          <w:tcPr>
            <w:tcW w:w="2880" w:type="dxa"/>
            <w:shd w:val="clear" w:color="auto" w:fill="auto"/>
            <w:vAlign w:val="center"/>
          </w:tcPr>
          <w:p w14:paraId="235F9966" w14:textId="403A83DE" w:rsidR="00D2257A" w:rsidRPr="00B414A0" w:rsidRDefault="00D2257A" w:rsidP="006D59C2">
            <w:pPr>
              <w:pStyle w:val="ANSVNormal"/>
              <w:jc w:val="center"/>
              <w:rPr>
                <w:rFonts w:cs="Times New Roman"/>
              </w:rPr>
            </w:pPr>
            <w:r w:rsidRPr="00B414A0">
              <w:rPr>
                <w:rFonts w:cs="Times New Roman"/>
              </w:rPr>
              <w:t>~$0.8775</w:t>
            </w:r>
          </w:p>
        </w:tc>
      </w:tr>
      <w:tr w:rsidR="00D2257A" w:rsidRPr="00B414A0" w14:paraId="1A755154" w14:textId="77777777" w:rsidTr="00E34379">
        <w:tc>
          <w:tcPr>
            <w:tcW w:w="1615" w:type="dxa"/>
            <w:shd w:val="clear" w:color="auto" w:fill="auto"/>
            <w:vAlign w:val="center"/>
          </w:tcPr>
          <w:p w14:paraId="294E0C25" w14:textId="7207CBFA" w:rsidR="00D2257A" w:rsidRPr="00B414A0" w:rsidRDefault="00D2257A" w:rsidP="006D59C2">
            <w:pPr>
              <w:pStyle w:val="ANSVNormal"/>
              <w:rPr>
                <w:rFonts w:cs="Times New Roman"/>
              </w:rPr>
            </w:pPr>
            <w:r w:rsidRPr="00B414A0">
              <w:rPr>
                <w:rFonts w:cs="Times New Roman"/>
              </w:rPr>
              <w:t>Thời gian phát triển</w:t>
            </w:r>
          </w:p>
        </w:tc>
        <w:tc>
          <w:tcPr>
            <w:tcW w:w="2610" w:type="dxa"/>
            <w:shd w:val="clear" w:color="auto" w:fill="auto"/>
            <w:vAlign w:val="center"/>
          </w:tcPr>
          <w:p w14:paraId="3234A961" w14:textId="47BC37A1" w:rsidR="00D2257A" w:rsidRPr="00B414A0" w:rsidRDefault="00D2257A" w:rsidP="006D59C2">
            <w:pPr>
              <w:spacing w:line="276" w:lineRule="auto"/>
              <w:jc w:val="center"/>
              <w:rPr>
                <w:b/>
                <w:bCs/>
              </w:rPr>
            </w:pPr>
            <w:r w:rsidRPr="00B414A0">
              <w:rPr>
                <w:b/>
                <w:bCs/>
                <w:color w:val="FF0000"/>
              </w:rPr>
              <w:t>Ngắn</w:t>
            </w:r>
            <w:r w:rsidR="00E34379">
              <w:rPr>
                <w:b/>
                <w:bCs/>
                <w:color w:val="FF0000"/>
              </w:rPr>
              <w:t xml:space="preserve"> hơn</w:t>
            </w:r>
            <w:r w:rsidRPr="00B414A0">
              <w:rPr>
                <w:b/>
                <w:bCs/>
                <w:color w:val="FF0000"/>
              </w:rPr>
              <w:t xml:space="preserve"> (có sẵn driver)</w:t>
            </w:r>
          </w:p>
        </w:tc>
        <w:tc>
          <w:tcPr>
            <w:tcW w:w="2610" w:type="dxa"/>
            <w:shd w:val="clear" w:color="auto" w:fill="auto"/>
            <w:vAlign w:val="center"/>
          </w:tcPr>
          <w:p w14:paraId="2952C216" w14:textId="01FC5101" w:rsidR="00D2257A" w:rsidRPr="00B414A0" w:rsidRDefault="0078390E" w:rsidP="006D59C2">
            <w:pPr>
              <w:spacing w:line="276" w:lineRule="auto"/>
              <w:jc w:val="center"/>
            </w:pPr>
            <w:r w:rsidRPr="00B414A0">
              <w:t>Dài</w:t>
            </w:r>
            <w:r w:rsidR="00E34379">
              <w:t xml:space="preserve"> hơn</w:t>
            </w:r>
            <w:r w:rsidRPr="00B414A0">
              <w:t xml:space="preserve"> (</w:t>
            </w:r>
            <w:r w:rsidR="00E34379">
              <w:t>cần porting driver cho Phy Chipset)</w:t>
            </w:r>
          </w:p>
        </w:tc>
        <w:tc>
          <w:tcPr>
            <w:tcW w:w="2880" w:type="dxa"/>
            <w:shd w:val="clear" w:color="auto" w:fill="auto"/>
            <w:vAlign w:val="center"/>
          </w:tcPr>
          <w:p w14:paraId="66EC8348" w14:textId="5CD0D9C0" w:rsidR="00D2257A" w:rsidRPr="00B414A0" w:rsidRDefault="00E34379" w:rsidP="006D59C2">
            <w:pPr>
              <w:pStyle w:val="ANSVNormal"/>
              <w:jc w:val="center"/>
              <w:rPr>
                <w:rFonts w:cs="Times New Roman"/>
              </w:rPr>
            </w:pPr>
            <w:r w:rsidRPr="00B414A0">
              <w:rPr>
                <w:rFonts w:cs="Times New Roman"/>
              </w:rPr>
              <w:t>Dài</w:t>
            </w:r>
            <w:r>
              <w:t xml:space="preserve"> hơn</w:t>
            </w:r>
            <w:r w:rsidRPr="00B414A0">
              <w:rPr>
                <w:rFonts w:cs="Times New Roman"/>
              </w:rPr>
              <w:t xml:space="preserve"> (</w:t>
            </w:r>
            <w:r>
              <w:t>cần porting driver cho Phy Chipset)</w:t>
            </w:r>
          </w:p>
        </w:tc>
      </w:tr>
    </w:tbl>
    <w:p w14:paraId="7BBDF232" w14:textId="77777777" w:rsidR="00E34379" w:rsidRDefault="0078390E" w:rsidP="006D59C2">
      <w:pPr>
        <w:pStyle w:val="ANSVNormal"/>
        <w:jc w:val="both"/>
        <w:rPr>
          <w:rFonts w:cs="Times New Roman"/>
        </w:rPr>
      </w:pPr>
      <w:r w:rsidRPr="00E34379">
        <w:rPr>
          <w:rFonts w:cs="Times New Roman"/>
          <w:b/>
        </w:rPr>
        <w:t>Kết luận:</w:t>
      </w:r>
      <w:r w:rsidRPr="00B414A0">
        <w:rPr>
          <w:rFonts w:cs="Times New Roman"/>
        </w:rPr>
        <w:t xml:space="preserve"> </w:t>
      </w:r>
      <w:r w:rsidR="00E34379">
        <w:rPr>
          <w:rFonts w:cs="Times New Roman"/>
        </w:rPr>
        <w:t>Ưu tiên l</w:t>
      </w:r>
      <w:r w:rsidRPr="00B414A0">
        <w:rPr>
          <w:rFonts w:cs="Times New Roman"/>
        </w:rPr>
        <w:t>ựa chọn KSZ8081RNB</w:t>
      </w:r>
      <w:r w:rsidR="00E34379">
        <w:rPr>
          <w:rFonts w:cs="Times New Roman"/>
        </w:rPr>
        <w:t xml:space="preserve"> vì:</w:t>
      </w:r>
    </w:p>
    <w:p w14:paraId="35EC4FA3" w14:textId="77777777" w:rsidR="00E34379" w:rsidRDefault="00E34379" w:rsidP="006D59C2">
      <w:pPr>
        <w:pStyle w:val="ANSVNormal"/>
        <w:numPr>
          <w:ilvl w:val="0"/>
          <w:numId w:val="5"/>
        </w:numPr>
        <w:jc w:val="both"/>
        <w:rPr>
          <w:rFonts w:cs="Times New Roman"/>
        </w:rPr>
      </w:pPr>
      <w:r>
        <w:rPr>
          <w:rFonts w:cs="Times New Roman"/>
        </w:rPr>
        <w:t>Giá thành rẻ</w:t>
      </w:r>
    </w:p>
    <w:p w14:paraId="74974C2A" w14:textId="2DB8D160" w:rsidR="0078390E" w:rsidRPr="00B414A0" w:rsidRDefault="00E34379" w:rsidP="006D59C2">
      <w:pPr>
        <w:pStyle w:val="ANSVNormal"/>
        <w:numPr>
          <w:ilvl w:val="0"/>
          <w:numId w:val="5"/>
        </w:numPr>
        <w:jc w:val="both"/>
        <w:rPr>
          <w:rFonts w:cs="Times New Roman"/>
        </w:rPr>
      </w:pPr>
      <w:r>
        <w:rPr>
          <w:rFonts w:cs="Times New Roman"/>
        </w:rPr>
        <w:t>Thời gian phát triển ngắn</w:t>
      </w:r>
    </w:p>
    <w:p w14:paraId="09EE3E65" w14:textId="5CC6C139" w:rsidR="00907FB0" w:rsidRPr="00B414A0" w:rsidRDefault="00907FB0" w:rsidP="006D59C2">
      <w:pPr>
        <w:pStyle w:val="ANSVHeadingLevel3"/>
        <w:numPr>
          <w:ilvl w:val="2"/>
          <w:numId w:val="6"/>
        </w:numPr>
        <w:spacing w:line="276" w:lineRule="auto"/>
        <w:jc w:val="both"/>
      </w:pPr>
      <w:bookmarkStart w:id="78" w:name="_Toc44922349"/>
      <w:r w:rsidRPr="00B414A0">
        <w:t>Khối USB</w:t>
      </w:r>
      <w:bookmarkEnd w:id="78"/>
    </w:p>
    <w:p w14:paraId="13DC67A2" w14:textId="2AA472DF" w:rsidR="00907FB0" w:rsidRPr="00B414A0" w:rsidRDefault="00476235" w:rsidP="006D59C2">
      <w:pPr>
        <w:pStyle w:val="ANSVNormal"/>
        <w:ind w:firstLine="720"/>
        <w:jc w:val="both"/>
        <w:rPr>
          <w:rFonts w:cs="Times New Roman"/>
        </w:rPr>
      </w:pPr>
      <w:proofErr w:type="gramStart"/>
      <w:r w:rsidRPr="00B414A0">
        <w:rPr>
          <w:rFonts w:cs="Times New Roman"/>
        </w:rPr>
        <w:t>i.MX6ULZ</w:t>
      </w:r>
      <w:proofErr w:type="gramEnd"/>
      <w:r w:rsidRPr="00B414A0">
        <w:rPr>
          <w:rFonts w:cs="Times New Roman"/>
        </w:rPr>
        <w:t xml:space="preserve"> hỗ trợ 2 interface USB Host controller tích hợp, đáp ứng được 2 USB device kết nối đồng thời. Dựa vào yêu cầu tính năng, không cần mở rộng thêm số lượng USB device cần hỗ trợ.</w:t>
      </w:r>
    </w:p>
    <w:p w14:paraId="01D78F29" w14:textId="12D721F0" w:rsidR="00E62D72" w:rsidRPr="00B414A0" w:rsidRDefault="00E62D72" w:rsidP="006D59C2">
      <w:pPr>
        <w:pStyle w:val="ANSVHeadingLevel3"/>
        <w:numPr>
          <w:ilvl w:val="2"/>
          <w:numId w:val="6"/>
        </w:numPr>
        <w:spacing w:line="276" w:lineRule="auto"/>
        <w:jc w:val="both"/>
      </w:pPr>
      <w:bookmarkStart w:id="79" w:name="_Toc44922350"/>
      <w:r w:rsidRPr="00B414A0">
        <w:t>Khối Connectivity</w:t>
      </w:r>
      <w:bookmarkEnd w:id="79"/>
    </w:p>
    <w:p w14:paraId="0419E3F6" w14:textId="53BF53BA" w:rsidR="003E73CA" w:rsidRPr="00DA2C6B" w:rsidRDefault="007F0B70" w:rsidP="006D59C2">
      <w:pPr>
        <w:pStyle w:val="LandscapeHeading4"/>
        <w:numPr>
          <w:ilvl w:val="3"/>
          <w:numId w:val="6"/>
        </w:numPr>
        <w:spacing w:line="276" w:lineRule="auto"/>
        <w:ind w:left="0" w:firstLine="0"/>
      </w:pPr>
      <w:r w:rsidRPr="00DA2C6B">
        <w:t xml:space="preserve">Khối </w:t>
      </w:r>
      <w:r w:rsidR="003E73CA" w:rsidRPr="00DA2C6B">
        <w:t>WiFi</w:t>
      </w:r>
    </w:p>
    <w:p w14:paraId="1282D10F" w14:textId="77777777" w:rsidR="00843955" w:rsidRPr="00B414A0" w:rsidRDefault="00843955" w:rsidP="006D59C2">
      <w:pPr>
        <w:pStyle w:val="ANSVNormal"/>
        <w:jc w:val="both"/>
        <w:rPr>
          <w:rFonts w:cs="Times New Roman"/>
        </w:rPr>
      </w:pPr>
      <w:r w:rsidRPr="00B414A0">
        <w:rPr>
          <w:rFonts w:cs="Times New Roman"/>
        </w:rPr>
        <w:t>Đối với khối WiFi, khối này cần phải đáp ứng yêu cầu cho các ngữ cảnh như:</w:t>
      </w:r>
    </w:p>
    <w:p w14:paraId="3F9AD85C" w14:textId="77777777" w:rsidR="00843955" w:rsidRPr="00B414A0" w:rsidRDefault="00843955" w:rsidP="006D59C2">
      <w:pPr>
        <w:pStyle w:val="ANSVNormal"/>
        <w:numPr>
          <w:ilvl w:val="0"/>
          <w:numId w:val="4"/>
        </w:numPr>
        <w:jc w:val="both"/>
        <w:rPr>
          <w:rFonts w:cs="Times New Roman"/>
        </w:rPr>
      </w:pPr>
      <w:r w:rsidRPr="00B414A0">
        <w:rPr>
          <w:rFonts w:cs="Times New Roman"/>
        </w:rPr>
        <w:lastRenderedPageBreak/>
        <w:t>truyền thông tin điều khiển,</w:t>
      </w:r>
    </w:p>
    <w:p w14:paraId="326B05D5" w14:textId="77777777" w:rsidR="00843955" w:rsidRPr="00B414A0" w:rsidRDefault="00843955" w:rsidP="006D59C2">
      <w:pPr>
        <w:pStyle w:val="ANSVNormal"/>
        <w:numPr>
          <w:ilvl w:val="0"/>
          <w:numId w:val="4"/>
        </w:numPr>
        <w:jc w:val="both"/>
        <w:rPr>
          <w:rFonts w:cs="Times New Roman"/>
        </w:rPr>
      </w:pPr>
      <w:r w:rsidRPr="00B414A0">
        <w:rPr>
          <w:rFonts w:cs="Times New Roman"/>
        </w:rPr>
        <w:t xml:space="preserve">truyền thông tin người dùng, </w:t>
      </w:r>
    </w:p>
    <w:p w14:paraId="4ECB9000" w14:textId="77777777" w:rsidR="00843955" w:rsidRPr="00B414A0" w:rsidRDefault="00843955" w:rsidP="006D59C2">
      <w:pPr>
        <w:pStyle w:val="ANSVNormal"/>
        <w:numPr>
          <w:ilvl w:val="0"/>
          <w:numId w:val="4"/>
        </w:numPr>
        <w:jc w:val="both"/>
        <w:rPr>
          <w:rFonts w:cs="Times New Roman"/>
        </w:rPr>
      </w:pPr>
      <w:r w:rsidRPr="00B414A0">
        <w:rPr>
          <w:rFonts w:cs="Times New Roman"/>
        </w:rPr>
        <w:t>truyền thông tin ngữ cảnh, kịch bản,</w:t>
      </w:r>
    </w:p>
    <w:p w14:paraId="72601EBF" w14:textId="77777777" w:rsidR="00843955" w:rsidRPr="00B414A0" w:rsidRDefault="00843955" w:rsidP="006D59C2">
      <w:pPr>
        <w:pStyle w:val="ANSVNormal"/>
        <w:numPr>
          <w:ilvl w:val="0"/>
          <w:numId w:val="4"/>
        </w:numPr>
        <w:jc w:val="both"/>
        <w:rPr>
          <w:rFonts w:cs="Times New Roman"/>
        </w:rPr>
      </w:pPr>
      <w:proofErr w:type="gramStart"/>
      <w:r w:rsidRPr="00B414A0">
        <w:rPr>
          <w:rFonts w:cs="Times New Roman"/>
        </w:rPr>
        <w:t>cập</w:t>
      </w:r>
      <w:proofErr w:type="gramEnd"/>
      <w:r w:rsidRPr="00B414A0">
        <w:rPr>
          <w:rFonts w:cs="Times New Roman"/>
        </w:rPr>
        <w:t xml:space="preserve"> nhật FW.</w:t>
      </w:r>
    </w:p>
    <w:p w14:paraId="6C8881EA" w14:textId="77777777" w:rsidR="00843955" w:rsidRPr="00B414A0" w:rsidRDefault="00843955" w:rsidP="006D59C2">
      <w:pPr>
        <w:pStyle w:val="ANSVNormal"/>
        <w:jc w:val="both"/>
        <w:rPr>
          <w:rFonts w:cs="Times New Roman"/>
        </w:rPr>
      </w:pPr>
      <w:r w:rsidRPr="00B414A0">
        <w:rPr>
          <w:rFonts w:cs="Times New Roman"/>
        </w:rPr>
        <w:t>Trong đó, dung lượng file cập nhật có thể lên tới hàng chục, thậm chí hàng trăm Mega Byte khi cập nhật FW. Vì vậy, khối WiFi cần có băng thông đủ lớn và giao thức giao tiếp với khối Processor cũng là giao thức tốc độ cao để thời gian cập nhật FW không kéo dài quá lâu, làm ảnh hưởng đến trải nghiệm người dùng. Dưới đây là một số yêu cầu cho khối WiFi.</w:t>
      </w:r>
    </w:p>
    <w:tbl>
      <w:tblPr>
        <w:tblStyle w:val="TableGrid"/>
        <w:tblW w:w="0" w:type="auto"/>
        <w:tblLook w:val="04A0" w:firstRow="1" w:lastRow="0" w:firstColumn="1" w:lastColumn="0" w:noHBand="0" w:noVBand="1"/>
      </w:tblPr>
      <w:tblGrid>
        <w:gridCol w:w="4868"/>
        <w:gridCol w:w="4868"/>
      </w:tblGrid>
      <w:tr w:rsidR="00843955" w:rsidRPr="00B414A0" w14:paraId="079F2945" w14:textId="77777777" w:rsidTr="00F64BED">
        <w:tc>
          <w:tcPr>
            <w:tcW w:w="4868" w:type="dxa"/>
            <w:shd w:val="clear" w:color="auto" w:fill="1F3864" w:themeFill="accent5" w:themeFillShade="80"/>
          </w:tcPr>
          <w:p w14:paraId="4BECEA04" w14:textId="77777777" w:rsidR="00843955" w:rsidRPr="00B414A0" w:rsidRDefault="00843955" w:rsidP="006D59C2">
            <w:pPr>
              <w:pStyle w:val="ANSVNormal"/>
              <w:jc w:val="center"/>
              <w:rPr>
                <w:rFonts w:cs="Times New Roman"/>
                <w:b/>
                <w:bCs/>
              </w:rPr>
            </w:pPr>
            <w:r w:rsidRPr="00B414A0">
              <w:rPr>
                <w:rFonts w:cs="Times New Roman"/>
                <w:b/>
                <w:bCs/>
              </w:rPr>
              <w:t>Tham số</w:t>
            </w:r>
          </w:p>
        </w:tc>
        <w:tc>
          <w:tcPr>
            <w:tcW w:w="4868" w:type="dxa"/>
            <w:shd w:val="clear" w:color="auto" w:fill="1F3864" w:themeFill="accent5" w:themeFillShade="80"/>
          </w:tcPr>
          <w:p w14:paraId="5ADA669B" w14:textId="77777777" w:rsidR="00843955" w:rsidRPr="00B414A0" w:rsidRDefault="00843955" w:rsidP="006D59C2">
            <w:pPr>
              <w:pStyle w:val="ANSVNormal"/>
              <w:jc w:val="center"/>
              <w:rPr>
                <w:rFonts w:cs="Times New Roman"/>
                <w:b/>
                <w:bCs/>
              </w:rPr>
            </w:pPr>
            <w:r w:rsidRPr="00B414A0">
              <w:rPr>
                <w:rFonts w:cs="Times New Roman"/>
                <w:b/>
                <w:bCs/>
              </w:rPr>
              <w:t>Yêu cầu</w:t>
            </w:r>
          </w:p>
        </w:tc>
      </w:tr>
      <w:tr w:rsidR="00843955" w:rsidRPr="00B414A0" w14:paraId="759A599A" w14:textId="77777777" w:rsidTr="00C47271">
        <w:tc>
          <w:tcPr>
            <w:tcW w:w="4868" w:type="dxa"/>
          </w:tcPr>
          <w:p w14:paraId="7FFEF130" w14:textId="77777777" w:rsidR="00843955" w:rsidRPr="00B414A0" w:rsidRDefault="00843955" w:rsidP="006D59C2">
            <w:pPr>
              <w:pStyle w:val="ANSVNormal"/>
              <w:rPr>
                <w:rFonts w:cs="Times New Roman"/>
              </w:rPr>
            </w:pPr>
            <w:r w:rsidRPr="00B414A0">
              <w:rPr>
                <w:rFonts w:cs="Times New Roman"/>
              </w:rPr>
              <w:t>Băng thông</w:t>
            </w:r>
          </w:p>
        </w:tc>
        <w:tc>
          <w:tcPr>
            <w:tcW w:w="4868" w:type="dxa"/>
            <w:vAlign w:val="center"/>
          </w:tcPr>
          <w:p w14:paraId="7277B652" w14:textId="77777777" w:rsidR="00843955" w:rsidRPr="00B414A0" w:rsidRDefault="00843955" w:rsidP="006D59C2">
            <w:pPr>
              <w:pStyle w:val="ANSVNormal"/>
              <w:rPr>
                <w:rFonts w:cs="Times New Roman"/>
              </w:rPr>
            </w:pPr>
            <w:r w:rsidRPr="00B414A0">
              <w:rPr>
                <w:rFonts w:cs="Times New Roman"/>
              </w:rPr>
              <w:t>≥ 50Mbps</w:t>
            </w:r>
          </w:p>
        </w:tc>
      </w:tr>
      <w:tr w:rsidR="00843955" w:rsidRPr="00B414A0" w14:paraId="56D6D664" w14:textId="77777777" w:rsidTr="00C47271">
        <w:tc>
          <w:tcPr>
            <w:tcW w:w="4868" w:type="dxa"/>
          </w:tcPr>
          <w:p w14:paraId="3D6C65DA" w14:textId="77777777" w:rsidR="00843955" w:rsidRPr="00B414A0" w:rsidRDefault="00843955" w:rsidP="006D59C2">
            <w:pPr>
              <w:pStyle w:val="ANSVNormal"/>
              <w:rPr>
                <w:rFonts w:cs="Times New Roman"/>
              </w:rPr>
            </w:pPr>
            <w:r w:rsidRPr="00B414A0">
              <w:rPr>
                <w:rFonts w:cs="Times New Roman"/>
              </w:rPr>
              <w:t>Dải tần</w:t>
            </w:r>
          </w:p>
        </w:tc>
        <w:tc>
          <w:tcPr>
            <w:tcW w:w="4868" w:type="dxa"/>
            <w:vAlign w:val="center"/>
          </w:tcPr>
          <w:p w14:paraId="028C2E3F" w14:textId="77777777" w:rsidR="00843955" w:rsidRPr="00B414A0" w:rsidRDefault="00843955" w:rsidP="006D59C2">
            <w:pPr>
              <w:pStyle w:val="ANSVNormal"/>
              <w:rPr>
                <w:rFonts w:cs="Times New Roman"/>
              </w:rPr>
            </w:pPr>
            <w:r w:rsidRPr="00B414A0">
              <w:rPr>
                <w:rFonts w:cs="Times New Roman"/>
              </w:rPr>
              <w:t>2.4GHz</w:t>
            </w:r>
          </w:p>
        </w:tc>
      </w:tr>
      <w:tr w:rsidR="00843955" w:rsidRPr="00B414A0" w14:paraId="0E4504F8" w14:textId="77777777" w:rsidTr="00C47271">
        <w:tc>
          <w:tcPr>
            <w:tcW w:w="4868" w:type="dxa"/>
          </w:tcPr>
          <w:p w14:paraId="0AEB9A51" w14:textId="77777777" w:rsidR="00843955" w:rsidRPr="00B414A0" w:rsidRDefault="00843955" w:rsidP="006D59C2">
            <w:pPr>
              <w:pStyle w:val="ANSVNormal"/>
              <w:rPr>
                <w:rFonts w:cs="Times New Roman"/>
              </w:rPr>
            </w:pPr>
            <w:r w:rsidRPr="00B414A0">
              <w:rPr>
                <w:rFonts w:cs="Times New Roman"/>
              </w:rPr>
              <w:t>Giao thức giao tiếp với khối Processor</w:t>
            </w:r>
          </w:p>
        </w:tc>
        <w:tc>
          <w:tcPr>
            <w:tcW w:w="4868" w:type="dxa"/>
            <w:vAlign w:val="center"/>
          </w:tcPr>
          <w:p w14:paraId="0B8BD3B2" w14:textId="77777777" w:rsidR="00843955" w:rsidRPr="00B414A0" w:rsidRDefault="00843955" w:rsidP="006D59C2">
            <w:pPr>
              <w:pStyle w:val="ANSVNormal"/>
              <w:rPr>
                <w:rFonts w:cs="Times New Roman"/>
              </w:rPr>
            </w:pPr>
            <w:r w:rsidRPr="00B414A0">
              <w:rPr>
                <w:rFonts w:cs="Times New Roman"/>
              </w:rPr>
              <w:t>USB 2.0</w:t>
            </w:r>
          </w:p>
        </w:tc>
      </w:tr>
      <w:tr w:rsidR="00843955" w:rsidRPr="00B414A0" w14:paraId="3E21696C" w14:textId="77777777" w:rsidTr="00C47271">
        <w:tc>
          <w:tcPr>
            <w:tcW w:w="4868" w:type="dxa"/>
          </w:tcPr>
          <w:p w14:paraId="08DC6581" w14:textId="77777777" w:rsidR="00843955" w:rsidRPr="00B414A0" w:rsidRDefault="00843955" w:rsidP="006D59C2">
            <w:pPr>
              <w:pStyle w:val="ANSVNormal"/>
              <w:rPr>
                <w:rFonts w:cs="Times New Roman"/>
              </w:rPr>
            </w:pPr>
            <w:r w:rsidRPr="00B414A0">
              <w:rPr>
                <w:rFonts w:cs="Times New Roman"/>
              </w:rPr>
              <w:t>Chuẩn IEEE</w:t>
            </w:r>
          </w:p>
        </w:tc>
        <w:tc>
          <w:tcPr>
            <w:tcW w:w="4868" w:type="dxa"/>
            <w:vAlign w:val="center"/>
          </w:tcPr>
          <w:p w14:paraId="0A2EBD50" w14:textId="77777777" w:rsidR="00843955" w:rsidRPr="00B414A0" w:rsidRDefault="00843955" w:rsidP="006D59C2">
            <w:pPr>
              <w:spacing w:line="276" w:lineRule="auto"/>
            </w:pPr>
            <w:r w:rsidRPr="00B414A0">
              <w:rPr>
                <w:rFonts w:eastAsia="Microsoft YaHei"/>
              </w:rPr>
              <w:t>IEEE 802.11b/g/n</w:t>
            </w:r>
          </w:p>
        </w:tc>
      </w:tr>
      <w:tr w:rsidR="00843955" w:rsidRPr="00B414A0" w14:paraId="1AB83649" w14:textId="77777777" w:rsidTr="00C47271">
        <w:tc>
          <w:tcPr>
            <w:tcW w:w="4868" w:type="dxa"/>
          </w:tcPr>
          <w:p w14:paraId="22D63964" w14:textId="77777777" w:rsidR="00843955" w:rsidRPr="00B414A0" w:rsidRDefault="00843955" w:rsidP="006D59C2">
            <w:pPr>
              <w:pStyle w:val="ANSVNormal"/>
              <w:rPr>
                <w:rFonts w:cs="Times New Roman"/>
              </w:rPr>
            </w:pPr>
            <w:r w:rsidRPr="00B414A0">
              <w:rPr>
                <w:rFonts w:cs="Times New Roman"/>
              </w:rPr>
              <w:t>Bảo mật</w:t>
            </w:r>
          </w:p>
        </w:tc>
        <w:tc>
          <w:tcPr>
            <w:tcW w:w="4868" w:type="dxa"/>
            <w:vAlign w:val="center"/>
          </w:tcPr>
          <w:p w14:paraId="0F646D0D" w14:textId="77777777" w:rsidR="00843955" w:rsidRPr="00B414A0" w:rsidRDefault="00843955" w:rsidP="006D59C2">
            <w:pPr>
              <w:spacing w:line="276" w:lineRule="auto"/>
              <w:rPr>
                <w:rFonts w:eastAsia="Microsoft YaHei"/>
              </w:rPr>
            </w:pPr>
            <w:r w:rsidRPr="00B414A0">
              <w:rPr>
                <w:rFonts w:eastAsia="Microsoft YaHei"/>
              </w:rPr>
              <w:t>WPA/WPA2</w:t>
            </w:r>
          </w:p>
        </w:tc>
      </w:tr>
      <w:tr w:rsidR="00843955" w:rsidRPr="00B414A0" w14:paraId="3FB60778" w14:textId="77777777" w:rsidTr="00C47271">
        <w:tc>
          <w:tcPr>
            <w:tcW w:w="4868" w:type="dxa"/>
          </w:tcPr>
          <w:p w14:paraId="28074897" w14:textId="77777777" w:rsidR="00843955" w:rsidRPr="00B414A0" w:rsidRDefault="00843955" w:rsidP="006D59C2">
            <w:pPr>
              <w:pStyle w:val="ANSVNormal"/>
              <w:rPr>
                <w:rFonts w:cs="Times New Roman"/>
              </w:rPr>
            </w:pPr>
            <w:r w:rsidRPr="00B414A0">
              <w:rPr>
                <w:rFonts w:cs="Times New Roman"/>
              </w:rPr>
              <w:t>Antenna</w:t>
            </w:r>
          </w:p>
        </w:tc>
        <w:tc>
          <w:tcPr>
            <w:tcW w:w="4868" w:type="dxa"/>
            <w:vAlign w:val="center"/>
          </w:tcPr>
          <w:p w14:paraId="3A7899EE" w14:textId="77777777" w:rsidR="00843955" w:rsidRPr="00B414A0" w:rsidRDefault="00843955" w:rsidP="006D59C2">
            <w:pPr>
              <w:spacing w:line="276" w:lineRule="auto"/>
              <w:rPr>
                <w:rFonts w:eastAsia="Microsoft YaHei"/>
              </w:rPr>
            </w:pPr>
            <w:r w:rsidRPr="00B414A0">
              <w:rPr>
                <w:rFonts w:eastAsia="Microsoft YaHei"/>
              </w:rPr>
              <w:t xml:space="preserve">PCB, Flexible </w:t>
            </w:r>
          </w:p>
        </w:tc>
      </w:tr>
      <w:tr w:rsidR="00843955" w:rsidRPr="00B414A0" w14:paraId="3E0451D9" w14:textId="77777777" w:rsidTr="00C47271">
        <w:tc>
          <w:tcPr>
            <w:tcW w:w="4868" w:type="dxa"/>
          </w:tcPr>
          <w:p w14:paraId="45494F6D" w14:textId="77777777" w:rsidR="00843955" w:rsidRPr="00B414A0" w:rsidRDefault="00843955" w:rsidP="006D59C2">
            <w:pPr>
              <w:pStyle w:val="ANSVNormal"/>
              <w:rPr>
                <w:rFonts w:cs="Times New Roman"/>
              </w:rPr>
            </w:pPr>
            <w:r w:rsidRPr="00B414A0">
              <w:rPr>
                <w:rFonts w:cs="Times New Roman"/>
              </w:rPr>
              <w:t>Hệ điều hành hỗ trợ</w:t>
            </w:r>
          </w:p>
        </w:tc>
        <w:tc>
          <w:tcPr>
            <w:tcW w:w="4868" w:type="dxa"/>
            <w:vAlign w:val="center"/>
          </w:tcPr>
          <w:p w14:paraId="2878D15B" w14:textId="77777777" w:rsidR="00843955" w:rsidRPr="00B414A0" w:rsidRDefault="00843955" w:rsidP="006D59C2">
            <w:pPr>
              <w:spacing w:line="276" w:lineRule="auto"/>
              <w:rPr>
                <w:rFonts w:eastAsia="Microsoft YaHei"/>
              </w:rPr>
            </w:pPr>
            <w:r w:rsidRPr="00B414A0">
              <w:rPr>
                <w:rFonts w:eastAsia="Microsoft YaHei"/>
              </w:rPr>
              <w:t>Linux</w:t>
            </w:r>
          </w:p>
        </w:tc>
      </w:tr>
    </w:tbl>
    <w:p w14:paraId="49386830" w14:textId="03C92A5B" w:rsidR="007D4AE3" w:rsidRPr="00B414A0" w:rsidRDefault="003A77DC" w:rsidP="006D59C2">
      <w:pPr>
        <w:pStyle w:val="ANSVNormal"/>
        <w:rPr>
          <w:rFonts w:cs="Times New Roman"/>
        </w:rPr>
      </w:pPr>
      <w:r w:rsidRPr="00B414A0">
        <w:rPr>
          <w:rFonts w:cs="Times New Roman"/>
        </w:rPr>
        <w:t>Các giải pháp module WiFi:</w:t>
      </w:r>
    </w:p>
    <w:tbl>
      <w:tblPr>
        <w:tblStyle w:val="TableGrid"/>
        <w:tblW w:w="9715" w:type="dxa"/>
        <w:tblLook w:val="04A0" w:firstRow="1" w:lastRow="0" w:firstColumn="1" w:lastColumn="0" w:noHBand="0" w:noVBand="1"/>
      </w:tblPr>
      <w:tblGrid>
        <w:gridCol w:w="2155"/>
        <w:gridCol w:w="3870"/>
        <w:gridCol w:w="3690"/>
      </w:tblGrid>
      <w:tr w:rsidR="00C550D2" w:rsidRPr="00B414A0" w14:paraId="2D00E6F1" w14:textId="77777777" w:rsidTr="00EB68EA">
        <w:tc>
          <w:tcPr>
            <w:tcW w:w="2155" w:type="dxa"/>
            <w:shd w:val="clear" w:color="auto" w:fill="1F3864" w:themeFill="accent5" w:themeFillShade="80"/>
          </w:tcPr>
          <w:p w14:paraId="77C91F6E" w14:textId="182FEE05" w:rsidR="00C550D2" w:rsidRPr="00B414A0" w:rsidRDefault="00C550D2" w:rsidP="006D59C2">
            <w:pPr>
              <w:pStyle w:val="ANSVNormal"/>
              <w:jc w:val="center"/>
              <w:rPr>
                <w:rFonts w:cs="Times New Roman"/>
                <w:b/>
                <w:bCs/>
              </w:rPr>
            </w:pPr>
            <w:r w:rsidRPr="00B414A0">
              <w:rPr>
                <w:rFonts w:cs="Times New Roman"/>
                <w:b/>
                <w:bCs/>
              </w:rPr>
              <w:t>WiFi Module</w:t>
            </w:r>
          </w:p>
        </w:tc>
        <w:tc>
          <w:tcPr>
            <w:tcW w:w="3870" w:type="dxa"/>
            <w:shd w:val="clear" w:color="auto" w:fill="1F3864" w:themeFill="accent5" w:themeFillShade="80"/>
          </w:tcPr>
          <w:p w14:paraId="79C7BB0A" w14:textId="4223F347" w:rsidR="00C550D2" w:rsidRPr="00B414A0" w:rsidRDefault="00455822" w:rsidP="006D59C2">
            <w:pPr>
              <w:pStyle w:val="ANSVNormal"/>
              <w:jc w:val="center"/>
              <w:rPr>
                <w:rFonts w:cs="Times New Roman"/>
                <w:b/>
                <w:bCs/>
              </w:rPr>
            </w:pPr>
            <w:r w:rsidRPr="00B414A0">
              <w:rPr>
                <w:rFonts w:cs="Times New Roman"/>
                <w:b/>
                <w:bCs/>
              </w:rPr>
              <w:t>FG6188SUFX-01</w:t>
            </w:r>
          </w:p>
        </w:tc>
        <w:tc>
          <w:tcPr>
            <w:tcW w:w="3690" w:type="dxa"/>
            <w:shd w:val="clear" w:color="auto" w:fill="1F3864" w:themeFill="accent5" w:themeFillShade="80"/>
          </w:tcPr>
          <w:p w14:paraId="7E5F670A" w14:textId="7A1C193C" w:rsidR="00C550D2" w:rsidRPr="00B414A0" w:rsidRDefault="003A77DC" w:rsidP="006D59C2">
            <w:pPr>
              <w:pStyle w:val="ANSVNormal"/>
              <w:jc w:val="center"/>
              <w:rPr>
                <w:rFonts w:cs="Times New Roman"/>
                <w:sz w:val="24"/>
              </w:rPr>
            </w:pPr>
            <w:r w:rsidRPr="00B414A0">
              <w:rPr>
                <w:rFonts w:cs="Times New Roman"/>
                <w:b/>
                <w:bCs/>
              </w:rPr>
              <w:t>FG89FTSM13-W6</w:t>
            </w:r>
          </w:p>
        </w:tc>
      </w:tr>
      <w:tr w:rsidR="00C550D2" w:rsidRPr="00B414A0" w14:paraId="3CF0B26D" w14:textId="77777777" w:rsidTr="00EB68EA">
        <w:tc>
          <w:tcPr>
            <w:tcW w:w="2155" w:type="dxa"/>
            <w:shd w:val="clear" w:color="auto" w:fill="auto"/>
            <w:vAlign w:val="center"/>
          </w:tcPr>
          <w:p w14:paraId="16A86C37" w14:textId="4BF11F31" w:rsidR="00C550D2" w:rsidRPr="00B414A0" w:rsidRDefault="00F46872" w:rsidP="006D59C2">
            <w:pPr>
              <w:pStyle w:val="ANSVNormal"/>
              <w:rPr>
                <w:rFonts w:cs="Times New Roman"/>
              </w:rPr>
            </w:pPr>
            <w:r w:rsidRPr="00B414A0">
              <w:rPr>
                <w:rFonts w:cs="Times New Roman"/>
              </w:rPr>
              <w:t>Dải tần</w:t>
            </w:r>
          </w:p>
        </w:tc>
        <w:tc>
          <w:tcPr>
            <w:tcW w:w="3870" w:type="dxa"/>
            <w:shd w:val="clear" w:color="auto" w:fill="auto"/>
            <w:vAlign w:val="center"/>
          </w:tcPr>
          <w:p w14:paraId="564C4A74" w14:textId="01C56620" w:rsidR="00C550D2" w:rsidRPr="00B414A0" w:rsidRDefault="00F46872" w:rsidP="006D59C2">
            <w:pPr>
              <w:spacing w:line="276" w:lineRule="auto"/>
              <w:jc w:val="left"/>
            </w:pPr>
            <w:r w:rsidRPr="00B414A0">
              <w:t>2.4GHz</w:t>
            </w:r>
          </w:p>
        </w:tc>
        <w:tc>
          <w:tcPr>
            <w:tcW w:w="3690" w:type="dxa"/>
            <w:shd w:val="clear" w:color="auto" w:fill="auto"/>
            <w:vAlign w:val="center"/>
          </w:tcPr>
          <w:p w14:paraId="47D12120" w14:textId="392B89DB" w:rsidR="00C550D2" w:rsidRPr="00B414A0" w:rsidRDefault="00455822" w:rsidP="006D59C2">
            <w:pPr>
              <w:spacing w:line="276" w:lineRule="auto"/>
              <w:jc w:val="left"/>
            </w:pPr>
            <w:r w:rsidRPr="00B414A0">
              <w:t>2.4GHz</w:t>
            </w:r>
          </w:p>
        </w:tc>
      </w:tr>
      <w:tr w:rsidR="00C550D2" w:rsidRPr="00B414A0" w14:paraId="685FC42F" w14:textId="77777777" w:rsidTr="00EB68EA">
        <w:tc>
          <w:tcPr>
            <w:tcW w:w="2155" w:type="dxa"/>
            <w:shd w:val="clear" w:color="auto" w:fill="auto"/>
            <w:vAlign w:val="center"/>
          </w:tcPr>
          <w:p w14:paraId="78F9C55A" w14:textId="608A2A03" w:rsidR="00C550D2" w:rsidRPr="00B414A0" w:rsidRDefault="009833F9" w:rsidP="006D59C2">
            <w:pPr>
              <w:pStyle w:val="ANSVNormal"/>
              <w:rPr>
                <w:rFonts w:cs="Times New Roman"/>
              </w:rPr>
            </w:pPr>
            <w:r w:rsidRPr="00B414A0">
              <w:rPr>
                <w:rFonts w:cs="Times New Roman"/>
              </w:rPr>
              <w:t>Chuẩn</w:t>
            </w:r>
          </w:p>
        </w:tc>
        <w:tc>
          <w:tcPr>
            <w:tcW w:w="3870" w:type="dxa"/>
            <w:shd w:val="clear" w:color="auto" w:fill="auto"/>
            <w:vAlign w:val="center"/>
          </w:tcPr>
          <w:p w14:paraId="21151205" w14:textId="3CEBBD9A" w:rsidR="00C550D2" w:rsidRPr="00B414A0" w:rsidRDefault="009833F9" w:rsidP="006D59C2">
            <w:pPr>
              <w:spacing w:line="276" w:lineRule="auto"/>
              <w:jc w:val="left"/>
            </w:pPr>
            <w:r w:rsidRPr="00B414A0">
              <w:t>b/g/n</w:t>
            </w:r>
          </w:p>
        </w:tc>
        <w:tc>
          <w:tcPr>
            <w:tcW w:w="3690" w:type="dxa"/>
            <w:shd w:val="clear" w:color="auto" w:fill="auto"/>
            <w:vAlign w:val="center"/>
          </w:tcPr>
          <w:p w14:paraId="40611B44" w14:textId="066D248E" w:rsidR="00C550D2" w:rsidRPr="00B414A0" w:rsidRDefault="009833F9" w:rsidP="006D59C2">
            <w:pPr>
              <w:spacing w:line="276" w:lineRule="auto"/>
              <w:jc w:val="left"/>
            </w:pPr>
            <w:r w:rsidRPr="00B414A0">
              <w:t>b/g/n</w:t>
            </w:r>
          </w:p>
        </w:tc>
      </w:tr>
      <w:tr w:rsidR="00C550D2" w:rsidRPr="00B414A0" w14:paraId="04EC1205" w14:textId="77777777" w:rsidTr="00EB68EA">
        <w:tc>
          <w:tcPr>
            <w:tcW w:w="2155" w:type="dxa"/>
            <w:shd w:val="clear" w:color="auto" w:fill="auto"/>
            <w:vAlign w:val="center"/>
          </w:tcPr>
          <w:p w14:paraId="3CF64007" w14:textId="7CC08C36" w:rsidR="00C550D2" w:rsidRPr="00B414A0" w:rsidRDefault="00653BCB" w:rsidP="006D59C2">
            <w:pPr>
              <w:pStyle w:val="ANSVNormal"/>
              <w:rPr>
                <w:rFonts w:cs="Times New Roman"/>
              </w:rPr>
            </w:pPr>
            <w:r w:rsidRPr="00B414A0">
              <w:rPr>
                <w:rFonts w:cs="Times New Roman"/>
              </w:rPr>
              <w:t>Công suất phát</w:t>
            </w:r>
          </w:p>
        </w:tc>
        <w:tc>
          <w:tcPr>
            <w:tcW w:w="3870" w:type="dxa"/>
            <w:shd w:val="clear" w:color="auto" w:fill="auto"/>
            <w:vAlign w:val="center"/>
          </w:tcPr>
          <w:p w14:paraId="18935D84" w14:textId="04D57530" w:rsidR="008759FD" w:rsidRPr="00B414A0" w:rsidRDefault="008759FD" w:rsidP="006D59C2">
            <w:pPr>
              <w:overflowPunct/>
              <w:autoSpaceDE/>
              <w:autoSpaceDN/>
              <w:adjustRightInd/>
              <w:spacing w:after="0" w:line="276" w:lineRule="auto"/>
              <w:jc w:val="left"/>
              <w:textAlignment w:val="auto"/>
              <w:rPr>
                <w:sz w:val="18"/>
                <w:szCs w:val="18"/>
              </w:rPr>
            </w:pPr>
            <w:r w:rsidRPr="00B414A0">
              <w:rPr>
                <w:rStyle w:val="fontstyle01"/>
                <w:rFonts w:ascii="Times New Roman" w:hAnsi="Times New Roman"/>
                <w:sz w:val="18"/>
                <w:szCs w:val="18"/>
              </w:rPr>
              <w:t>802.11b@11Mbps 16dBm</w:t>
            </w:r>
            <w:r w:rsidRPr="00B414A0">
              <w:rPr>
                <w:color w:val="000000"/>
                <w:sz w:val="18"/>
                <w:szCs w:val="18"/>
              </w:rPr>
              <w:br/>
            </w:r>
            <w:r w:rsidRPr="00B414A0">
              <w:rPr>
                <w:rStyle w:val="fontstyle01"/>
                <w:rFonts w:ascii="Times New Roman" w:hAnsi="Times New Roman"/>
                <w:sz w:val="18"/>
                <w:szCs w:val="18"/>
              </w:rPr>
              <w:t>802.11g@54Mbps 14dBm</w:t>
            </w:r>
            <w:r w:rsidRPr="00B414A0">
              <w:rPr>
                <w:color w:val="000000"/>
                <w:sz w:val="18"/>
                <w:szCs w:val="18"/>
              </w:rPr>
              <w:br/>
            </w:r>
            <w:r w:rsidRPr="00B414A0">
              <w:rPr>
                <w:rStyle w:val="fontstyle01"/>
                <w:rFonts w:ascii="Times New Roman" w:hAnsi="Times New Roman"/>
                <w:sz w:val="18"/>
                <w:szCs w:val="18"/>
              </w:rPr>
              <w:t>802.11n@MCS7 13dBm (MCS 7_HT20)</w:t>
            </w:r>
            <w:r w:rsidRPr="00B414A0">
              <w:rPr>
                <w:color w:val="000000"/>
                <w:sz w:val="18"/>
                <w:szCs w:val="18"/>
              </w:rPr>
              <w:br/>
            </w:r>
            <w:r w:rsidR="00A03C83" w:rsidRPr="00B414A0">
              <w:rPr>
                <w:rStyle w:val="fontstyle01"/>
                <w:rFonts w:ascii="Times New Roman" w:hAnsi="Times New Roman"/>
                <w:sz w:val="18"/>
                <w:szCs w:val="18"/>
              </w:rPr>
              <w:t xml:space="preserve">                            </w:t>
            </w:r>
            <w:r w:rsidRPr="00B414A0">
              <w:rPr>
                <w:rStyle w:val="fontstyle01"/>
                <w:rFonts w:ascii="Times New Roman" w:hAnsi="Times New Roman"/>
                <w:sz w:val="18"/>
                <w:szCs w:val="18"/>
              </w:rPr>
              <w:t>13dBm (MCS 7_HT40)</w:t>
            </w:r>
          </w:p>
          <w:p w14:paraId="4E03172C" w14:textId="50E8BD00" w:rsidR="00C550D2" w:rsidRPr="00B414A0" w:rsidRDefault="00C550D2" w:rsidP="006D59C2">
            <w:pPr>
              <w:spacing w:line="276" w:lineRule="auto"/>
              <w:jc w:val="left"/>
              <w:rPr>
                <w:sz w:val="18"/>
                <w:szCs w:val="18"/>
              </w:rPr>
            </w:pPr>
          </w:p>
        </w:tc>
        <w:tc>
          <w:tcPr>
            <w:tcW w:w="3690" w:type="dxa"/>
            <w:shd w:val="clear" w:color="auto" w:fill="auto"/>
            <w:vAlign w:val="center"/>
          </w:tcPr>
          <w:p w14:paraId="320E49C5" w14:textId="1D0EF3A4" w:rsidR="000843CB" w:rsidRPr="00B414A0" w:rsidRDefault="000843CB" w:rsidP="006D59C2">
            <w:pPr>
              <w:spacing w:line="276" w:lineRule="auto"/>
              <w:jc w:val="left"/>
              <w:rPr>
                <w:sz w:val="18"/>
                <w:szCs w:val="18"/>
              </w:rPr>
            </w:pPr>
            <w:r w:rsidRPr="00B414A0">
              <w:rPr>
                <w:sz w:val="18"/>
                <w:szCs w:val="18"/>
              </w:rPr>
              <w:t>802.11b@11Mbps 16dBm</w:t>
            </w:r>
            <w:r w:rsidRPr="00B414A0">
              <w:rPr>
                <w:sz w:val="18"/>
                <w:szCs w:val="18"/>
              </w:rPr>
              <w:br/>
              <w:t>802.11g@6Mbps 15dBm</w:t>
            </w:r>
            <w:r w:rsidRPr="00B414A0">
              <w:rPr>
                <w:sz w:val="18"/>
                <w:szCs w:val="18"/>
              </w:rPr>
              <w:br/>
              <w:t>802.11g@54Mbps 15dBm</w:t>
            </w:r>
          </w:p>
          <w:p w14:paraId="5B3B37AA" w14:textId="77777777" w:rsidR="00A03C83" w:rsidRPr="00B414A0" w:rsidRDefault="00C3432E" w:rsidP="006D59C2">
            <w:pPr>
              <w:spacing w:after="0" w:line="276" w:lineRule="auto"/>
              <w:jc w:val="left"/>
              <w:rPr>
                <w:sz w:val="18"/>
                <w:szCs w:val="18"/>
              </w:rPr>
            </w:pPr>
            <w:r w:rsidRPr="00B414A0">
              <w:rPr>
                <w:sz w:val="18"/>
                <w:szCs w:val="18"/>
              </w:rPr>
              <w:t>802.11n 14dBm (MCS 0_HT20)</w:t>
            </w:r>
            <w:r w:rsidRPr="00B414A0">
              <w:rPr>
                <w:sz w:val="18"/>
                <w:szCs w:val="18"/>
              </w:rPr>
              <w:br/>
            </w:r>
            <w:r w:rsidR="00A03C83" w:rsidRPr="00B414A0">
              <w:rPr>
                <w:sz w:val="18"/>
                <w:szCs w:val="18"/>
              </w:rPr>
              <w:t xml:space="preserve">              </w:t>
            </w:r>
            <w:r w:rsidRPr="00B414A0">
              <w:rPr>
                <w:sz w:val="18"/>
                <w:szCs w:val="18"/>
              </w:rPr>
              <w:t>14dBm (MCS 7_HT20)</w:t>
            </w:r>
          </w:p>
          <w:p w14:paraId="679CC986" w14:textId="26452D8A" w:rsidR="00C550D2" w:rsidRPr="00B414A0" w:rsidRDefault="00C3432E" w:rsidP="006D59C2">
            <w:pPr>
              <w:spacing w:after="0" w:line="276" w:lineRule="auto"/>
              <w:jc w:val="left"/>
              <w:rPr>
                <w:sz w:val="18"/>
                <w:szCs w:val="18"/>
              </w:rPr>
            </w:pPr>
            <w:r w:rsidRPr="00B414A0">
              <w:rPr>
                <w:sz w:val="18"/>
                <w:szCs w:val="18"/>
              </w:rPr>
              <w:t>13dBm (MCS 0_HT40)</w:t>
            </w:r>
            <w:r w:rsidRPr="00B414A0">
              <w:rPr>
                <w:sz w:val="18"/>
                <w:szCs w:val="18"/>
              </w:rPr>
              <w:br/>
            </w:r>
            <w:r w:rsidR="00A03C83" w:rsidRPr="00B414A0">
              <w:rPr>
                <w:sz w:val="18"/>
                <w:szCs w:val="18"/>
              </w:rPr>
              <w:t xml:space="preserve">              </w:t>
            </w:r>
            <w:r w:rsidRPr="00B414A0">
              <w:rPr>
                <w:sz w:val="18"/>
                <w:szCs w:val="18"/>
              </w:rPr>
              <w:t>13dBm (MCS 7_HT40)</w:t>
            </w:r>
          </w:p>
        </w:tc>
      </w:tr>
      <w:tr w:rsidR="00C550D2" w:rsidRPr="00B414A0" w14:paraId="48C70876" w14:textId="77777777" w:rsidTr="00EB68EA">
        <w:tc>
          <w:tcPr>
            <w:tcW w:w="2155" w:type="dxa"/>
            <w:shd w:val="clear" w:color="auto" w:fill="auto"/>
            <w:vAlign w:val="center"/>
          </w:tcPr>
          <w:p w14:paraId="6F7BF25A" w14:textId="3F67706C" w:rsidR="00C550D2" w:rsidRPr="00B414A0" w:rsidRDefault="009E1217" w:rsidP="006D59C2">
            <w:pPr>
              <w:pStyle w:val="ANSVNormal"/>
              <w:rPr>
                <w:rFonts w:cs="Times New Roman"/>
              </w:rPr>
            </w:pPr>
            <w:r w:rsidRPr="00B414A0">
              <w:rPr>
                <w:rFonts w:cs="Times New Roman"/>
              </w:rPr>
              <w:t>Độ nhạy thu</w:t>
            </w:r>
          </w:p>
        </w:tc>
        <w:tc>
          <w:tcPr>
            <w:tcW w:w="3870" w:type="dxa"/>
            <w:shd w:val="clear" w:color="auto" w:fill="auto"/>
            <w:vAlign w:val="center"/>
          </w:tcPr>
          <w:p w14:paraId="010D4ACE" w14:textId="50B273A2" w:rsidR="00C550D2" w:rsidRPr="00B414A0" w:rsidRDefault="009E1217" w:rsidP="006D59C2">
            <w:pPr>
              <w:overflowPunct/>
              <w:autoSpaceDE/>
              <w:autoSpaceDN/>
              <w:adjustRightInd/>
              <w:spacing w:after="0" w:line="276" w:lineRule="auto"/>
              <w:jc w:val="left"/>
              <w:textAlignment w:val="auto"/>
              <w:rPr>
                <w:sz w:val="18"/>
                <w:szCs w:val="14"/>
              </w:rPr>
            </w:pPr>
            <w:r w:rsidRPr="00B414A0">
              <w:rPr>
                <w:rStyle w:val="fontstyle01"/>
                <w:rFonts w:ascii="Times New Roman" w:hAnsi="Times New Roman"/>
                <w:sz w:val="18"/>
                <w:szCs w:val="18"/>
              </w:rPr>
              <w:t>802.11b@11Mbps -82</w:t>
            </w:r>
            <w:r w:rsidRPr="00B414A0">
              <w:rPr>
                <w:rStyle w:val="fontstyle21"/>
                <w:rFonts w:ascii="Times New Roman" w:hAnsi="Times New Roman" w:hint="default"/>
                <w:sz w:val="16"/>
                <w:szCs w:val="16"/>
              </w:rPr>
              <w:t xml:space="preserve">± </w:t>
            </w:r>
            <w:r w:rsidRPr="00B414A0">
              <w:rPr>
                <w:rStyle w:val="fontstyle01"/>
                <w:rFonts w:ascii="Times New Roman" w:hAnsi="Times New Roman"/>
                <w:sz w:val="18"/>
                <w:szCs w:val="18"/>
              </w:rPr>
              <w:t>1dBm</w:t>
            </w:r>
            <w:r w:rsidRPr="00B414A0">
              <w:rPr>
                <w:color w:val="000000"/>
                <w:sz w:val="16"/>
                <w:szCs w:val="16"/>
              </w:rPr>
              <w:br/>
            </w:r>
            <w:r w:rsidRPr="00B414A0">
              <w:rPr>
                <w:rStyle w:val="fontstyle01"/>
                <w:rFonts w:ascii="Times New Roman" w:hAnsi="Times New Roman"/>
                <w:sz w:val="18"/>
                <w:szCs w:val="18"/>
              </w:rPr>
              <w:t>802.11g@54Mbps -71</w:t>
            </w:r>
            <w:r w:rsidRPr="00B414A0">
              <w:rPr>
                <w:rStyle w:val="fontstyle21"/>
                <w:rFonts w:ascii="Times New Roman" w:hAnsi="Times New Roman" w:hint="default"/>
                <w:sz w:val="16"/>
                <w:szCs w:val="16"/>
              </w:rPr>
              <w:t xml:space="preserve">± </w:t>
            </w:r>
            <w:r w:rsidRPr="00B414A0">
              <w:rPr>
                <w:rStyle w:val="fontstyle01"/>
                <w:rFonts w:ascii="Times New Roman" w:hAnsi="Times New Roman"/>
                <w:sz w:val="18"/>
                <w:szCs w:val="18"/>
              </w:rPr>
              <w:t>1dBm</w:t>
            </w:r>
            <w:r w:rsidRPr="00B414A0">
              <w:rPr>
                <w:color w:val="000000"/>
                <w:sz w:val="16"/>
                <w:szCs w:val="16"/>
              </w:rPr>
              <w:br/>
            </w:r>
            <w:r w:rsidRPr="00B414A0">
              <w:rPr>
                <w:rStyle w:val="fontstyle01"/>
                <w:rFonts w:ascii="Times New Roman" w:hAnsi="Times New Roman"/>
                <w:sz w:val="18"/>
                <w:szCs w:val="18"/>
              </w:rPr>
              <w:t>802.11n</w:t>
            </w:r>
            <w:r w:rsidRPr="00B414A0">
              <w:rPr>
                <w:color w:val="000000"/>
                <w:sz w:val="16"/>
                <w:szCs w:val="16"/>
              </w:rPr>
              <w:br/>
            </w:r>
            <w:r w:rsidR="00746606" w:rsidRPr="00B414A0">
              <w:rPr>
                <w:rStyle w:val="fontstyle01"/>
                <w:rFonts w:ascii="Times New Roman" w:hAnsi="Times New Roman"/>
                <w:sz w:val="18"/>
                <w:szCs w:val="18"/>
              </w:rPr>
              <w:lastRenderedPageBreak/>
              <w:t xml:space="preserve">                   </w:t>
            </w:r>
            <w:r w:rsidRPr="00B414A0">
              <w:rPr>
                <w:rStyle w:val="fontstyle01"/>
                <w:rFonts w:ascii="Times New Roman" w:hAnsi="Times New Roman"/>
                <w:sz w:val="18"/>
                <w:szCs w:val="18"/>
              </w:rPr>
              <w:t>-67</w:t>
            </w:r>
            <w:r w:rsidRPr="00B414A0">
              <w:rPr>
                <w:rStyle w:val="fontstyle21"/>
                <w:rFonts w:ascii="Times New Roman" w:hAnsi="Times New Roman" w:hint="default"/>
                <w:sz w:val="16"/>
                <w:szCs w:val="16"/>
              </w:rPr>
              <w:t xml:space="preserve">± </w:t>
            </w:r>
            <w:r w:rsidRPr="00B414A0">
              <w:rPr>
                <w:rStyle w:val="fontstyle01"/>
                <w:rFonts w:ascii="Times New Roman" w:hAnsi="Times New Roman"/>
                <w:sz w:val="18"/>
                <w:szCs w:val="18"/>
              </w:rPr>
              <w:t>1dBm (MCS 7_HT20)</w:t>
            </w:r>
            <w:r w:rsidRPr="00B414A0">
              <w:rPr>
                <w:color w:val="000000"/>
                <w:sz w:val="16"/>
                <w:szCs w:val="16"/>
              </w:rPr>
              <w:br/>
            </w:r>
            <w:r w:rsidR="00746606" w:rsidRPr="00B414A0">
              <w:rPr>
                <w:rStyle w:val="fontstyle01"/>
                <w:rFonts w:ascii="Times New Roman" w:hAnsi="Times New Roman"/>
                <w:sz w:val="18"/>
                <w:szCs w:val="18"/>
              </w:rPr>
              <w:t xml:space="preserve">                   </w:t>
            </w:r>
            <w:r w:rsidRPr="00B414A0">
              <w:rPr>
                <w:rStyle w:val="fontstyle01"/>
                <w:rFonts w:ascii="Times New Roman" w:hAnsi="Times New Roman"/>
                <w:sz w:val="18"/>
                <w:szCs w:val="18"/>
              </w:rPr>
              <w:t>-64</w:t>
            </w:r>
            <w:r w:rsidRPr="00B414A0">
              <w:rPr>
                <w:rStyle w:val="fontstyle21"/>
                <w:rFonts w:ascii="Times New Roman" w:hAnsi="Times New Roman" w:hint="default"/>
                <w:sz w:val="16"/>
                <w:szCs w:val="16"/>
              </w:rPr>
              <w:t xml:space="preserve">± </w:t>
            </w:r>
            <w:r w:rsidRPr="00B414A0">
              <w:rPr>
                <w:rStyle w:val="fontstyle01"/>
                <w:rFonts w:ascii="Times New Roman" w:hAnsi="Times New Roman"/>
                <w:sz w:val="18"/>
                <w:szCs w:val="18"/>
              </w:rPr>
              <w:t>1dBm (MCS 7_HT40)</w:t>
            </w:r>
          </w:p>
        </w:tc>
        <w:tc>
          <w:tcPr>
            <w:tcW w:w="3690" w:type="dxa"/>
            <w:shd w:val="clear" w:color="auto" w:fill="auto"/>
            <w:vAlign w:val="center"/>
          </w:tcPr>
          <w:p w14:paraId="75FB67B9" w14:textId="7B731622" w:rsidR="00C550D2" w:rsidRPr="00B414A0" w:rsidRDefault="00E47F2F" w:rsidP="006D59C2">
            <w:pPr>
              <w:overflowPunct/>
              <w:autoSpaceDE/>
              <w:autoSpaceDN/>
              <w:adjustRightInd/>
              <w:spacing w:after="0" w:line="276" w:lineRule="auto"/>
              <w:jc w:val="left"/>
              <w:textAlignment w:val="auto"/>
              <w:rPr>
                <w:sz w:val="18"/>
                <w:szCs w:val="14"/>
              </w:rPr>
            </w:pPr>
            <w:r w:rsidRPr="00B414A0">
              <w:rPr>
                <w:rStyle w:val="fontstyle01"/>
                <w:rFonts w:ascii="Times New Roman" w:hAnsi="Times New Roman"/>
                <w:sz w:val="18"/>
                <w:szCs w:val="18"/>
              </w:rPr>
              <w:lastRenderedPageBreak/>
              <w:t>802.11b@11Mbps -85dBm</w:t>
            </w:r>
            <w:r w:rsidRPr="00B414A0">
              <w:rPr>
                <w:color w:val="000000"/>
                <w:sz w:val="16"/>
                <w:szCs w:val="16"/>
              </w:rPr>
              <w:br/>
            </w:r>
            <w:r w:rsidRPr="00B414A0">
              <w:rPr>
                <w:rStyle w:val="fontstyle01"/>
                <w:rFonts w:ascii="Times New Roman" w:hAnsi="Times New Roman"/>
                <w:sz w:val="18"/>
                <w:szCs w:val="18"/>
              </w:rPr>
              <w:t>802.11g@54Mbps -</w:t>
            </w:r>
            <w:r w:rsidR="00E57E82" w:rsidRPr="00B414A0">
              <w:rPr>
                <w:rStyle w:val="fontstyle01"/>
                <w:rFonts w:ascii="Times New Roman" w:hAnsi="Times New Roman"/>
                <w:sz w:val="18"/>
                <w:szCs w:val="18"/>
              </w:rPr>
              <w:t>70</w:t>
            </w:r>
            <w:r w:rsidRPr="00B414A0">
              <w:rPr>
                <w:rStyle w:val="fontstyle01"/>
                <w:rFonts w:ascii="Times New Roman" w:hAnsi="Times New Roman"/>
                <w:sz w:val="18"/>
                <w:szCs w:val="18"/>
              </w:rPr>
              <w:t>dBm</w:t>
            </w:r>
            <w:r w:rsidRPr="00B414A0">
              <w:rPr>
                <w:color w:val="000000"/>
                <w:sz w:val="16"/>
                <w:szCs w:val="16"/>
              </w:rPr>
              <w:br/>
            </w:r>
            <w:r w:rsidRPr="00B414A0">
              <w:rPr>
                <w:rStyle w:val="fontstyle01"/>
                <w:rFonts w:ascii="Times New Roman" w:hAnsi="Times New Roman"/>
                <w:sz w:val="18"/>
                <w:szCs w:val="18"/>
              </w:rPr>
              <w:t>802.11n</w:t>
            </w:r>
            <w:r w:rsidRPr="00B414A0">
              <w:rPr>
                <w:color w:val="000000"/>
                <w:sz w:val="16"/>
                <w:szCs w:val="16"/>
              </w:rPr>
              <w:br/>
            </w:r>
            <w:r w:rsidRPr="00B414A0">
              <w:rPr>
                <w:rStyle w:val="fontstyle01"/>
                <w:rFonts w:ascii="Times New Roman" w:hAnsi="Times New Roman"/>
                <w:sz w:val="18"/>
                <w:szCs w:val="18"/>
              </w:rPr>
              <w:lastRenderedPageBreak/>
              <w:t xml:space="preserve">                   -6</w:t>
            </w:r>
            <w:r w:rsidR="00E57E82" w:rsidRPr="00B414A0">
              <w:rPr>
                <w:rStyle w:val="fontstyle01"/>
                <w:rFonts w:ascii="Times New Roman" w:hAnsi="Times New Roman"/>
                <w:sz w:val="18"/>
                <w:szCs w:val="18"/>
              </w:rPr>
              <w:t>9dB</w:t>
            </w:r>
            <w:r w:rsidR="001275EC" w:rsidRPr="00B414A0">
              <w:rPr>
                <w:rStyle w:val="fontstyle01"/>
                <w:rFonts w:ascii="Times New Roman" w:hAnsi="Times New Roman"/>
                <w:sz w:val="18"/>
                <w:szCs w:val="18"/>
              </w:rPr>
              <w:t>m</w:t>
            </w:r>
            <w:r w:rsidRPr="00B414A0">
              <w:rPr>
                <w:rStyle w:val="fontstyle01"/>
                <w:rFonts w:ascii="Times New Roman" w:hAnsi="Times New Roman"/>
                <w:sz w:val="18"/>
                <w:szCs w:val="18"/>
              </w:rPr>
              <w:t xml:space="preserve"> (MCS 7_HT20)</w:t>
            </w:r>
            <w:r w:rsidRPr="00B414A0">
              <w:rPr>
                <w:color w:val="000000"/>
                <w:sz w:val="16"/>
                <w:szCs w:val="16"/>
              </w:rPr>
              <w:br/>
            </w:r>
            <w:r w:rsidRPr="00B414A0">
              <w:rPr>
                <w:rStyle w:val="fontstyle01"/>
                <w:rFonts w:ascii="Times New Roman" w:hAnsi="Times New Roman"/>
                <w:sz w:val="18"/>
                <w:szCs w:val="18"/>
              </w:rPr>
              <w:t xml:space="preserve">                   -6</w:t>
            </w:r>
            <w:r w:rsidR="001275EC" w:rsidRPr="00B414A0">
              <w:rPr>
                <w:rStyle w:val="fontstyle01"/>
                <w:rFonts w:ascii="Times New Roman" w:hAnsi="Times New Roman"/>
                <w:sz w:val="18"/>
                <w:szCs w:val="18"/>
              </w:rPr>
              <w:t>6</w:t>
            </w:r>
            <w:r w:rsidRPr="00B414A0">
              <w:rPr>
                <w:rStyle w:val="fontstyle01"/>
                <w:rFonts w:ascii="Times New Roman" w:hAnsi="Times New Roman"/>
                <w:sz w:val="18"/>
                <w:szCs w:val="18"/>
              </w:rPr>
              <w:t>dBm (MCS 7_HT40)</w:t>
            </w:r>
          </w:p>
        </w:tc>
      </w:tr>
      <w:tr w:rsidR="00C550D2" w:rsidRPr="00B414A0" w14:paraId="17BDBA04" w14:textId="77777777" w:rsidTr="00EB68EA">
        <w:tc>
          <w:tcPr>
            <w:tcW w:w="2155" w:type="dxa"/>
            <w:shd w:val="clear" w:color="auto" w:fill="auto"/>
            <w:vAlign w:val="center"/>
          </w:tcPr>
          <w:p w14:paraId="169C7D99" w14:textId="299215B3" w:rsidR="00C550D2" w:rsidRPr="00B414A0" w:rsidRDefault="00D10220" w:rsidP="006D59C2">
            <w:pPr>
              <w:pStyle w:val="ANSVNormal"/>
              <w:rPr>
                <w:rFonts w:cs="Times New Roman"/>
              </w:rPr>
            </w:pPr>
            <w:r w:rsidRPr="00B414A0">
              <w:rPr>
                <w:rFonts w:cs="Times New Roman"/>
              </w:rPr>
              <w:lastRenderedPageBreak/>
              <w:t>Kênh</w:t>
            </w:r>
          </w:p>
        </w:tc>
        <w:tc>
          <w:tcPr>
            <w:tcW w:w="3870" w:type="dxa"/>
            <w:shd w:val="clear" w:color="auto" w:fill="auto"/>
            <w:vAlign w:val="center"/>
          </w:tcPr>
          <w:p w14:paraId="0C8B0B2F" w14:textId="157CAB8B" w:rsidR="00C550D2" w:rsidRPr="00B414A0" w:rsidRDefault="00D10220" w:rsidP="006D59C2">
            <w:pPr>
              <w:spacing w:line="276" w:lineRule="auto"/>
              <w:jc w:val="left"/>
            </w:pPr>
            <w:r w:rsidRPr="00B414A0">
              <w:t>11, 13, 14</w:t>
            </w:r>
          </w:p>
        </w:tc>
        <w:tc>
          <w:tcPr>
            <w:tcW w:w="3690" w:type="dxa"/>
            <w:shd w:val="clear" w:color="auto" w:fill="auto"/>
            <w:vAlign w:val="center"/>
          </w:tcPr>
          <w:p w14:paraId="4D38D12E" w14:textId="333F2DBF" w:rsidR="00C550D2" w:rsidRPr="00B414A0" w:rsidRDefault="00D10220" w:rsidP="006D59C2">
            <w:pPr>
              <w:spacing w:line="276" w:lineRule="auto"/>
              <w:jc w:val="left"/>
            </w:pPr>
            <w:r w:rsidRPr="00B414A0">
              <w:t>11, 13, 14</w:t>
            </w:r>
          </w:p>
        </w:tc>
      </w:tr>
      <w:tr w:rsidR="00C550D2" w:rsidRPr="00B414A0" w14:paraId="41957607" w14:textId="77777777" w:rsidTr="00EB68EA">
        <w:tc>
          <w:tcPr>
            <w:tcW w:w="2155" w:type="dxa"/>
            <w:shd w:val="clear" w:color="auto" w:fill="auto"/>
            <w:vAlign w:val="center"/>
          </w:tcPr>
          <w:p w14:paraId="6495D8EF" w14:textId="177A018A" w:rsidR="00C550D2" w:rsidRPr="00B414A0" w:rsidRDefault="000C2C4C" w:rsidP="006D59C2">
            <w:pPr>
              <w:pStyle w:val="ANSVNormal"/>
              <w:rPr>
                <w:rFonts w:cs="Times New Roman"/>
              </w:rPr>
            </w:pPr>
            <w:r w:rsidRPr="00B414A0">
              <w:rPr>
                <w:rFonts w:cs="Times New Roman"/>
              </w:rPr>
              <w:t>Antenna</w:t>
            </w:r>
          </w:p>
        </w:tc>
        <w:tc>
          <w:tcPr>
            <w:tcW w:w="3870" w:type="dxa"/>
            <w:shd w:val="clear" w:color="auto" w:fill="auto"/>
            <w:vAlign w:val="center"/>
          </w:tcPr>
          <w:p w14:paraId="63B02C7A" w14:textId="297A84BA" w:rsidR="00C550D2" w:rsidRPr="00B414A0" w:rsidRDefault="00410ACC" w:rsidP="006D59C2">
            <w:pPr>
              <w:spacing w:line="276" w:lineRule="auto"/>
              <w:jc w:val="left"/>
            </w:pPr>
            <w:r w:rsidRPr="00B414A0">
              <w:t>Có sẵn trên module</w:t>
            </w:r>
          </w:p>
        </w:tc>
        <w:tc>
          <w:tcPr>
            <w:tcW w:w="3690" w:type="dxa"/>
            <w:shd w:val="clear" w:color="auto" w:fill="auto"/>
            <w:vAlign w:val="center"/>
          </w:tcPr>
          <w:p w14:paraId="78A7347C" w14:textId="0B0A2B37" w:rsidR="00C550D2" w:rsidRPr="00B414A0" w:rsidRDefault="00410ACC" w:rsidP="006D59C2">
            <w:pPr>
              <w:spacing w:line="276" w:lineRule="auto"/>
              <w:jc w:val="left"/>
            </w:pPr>
            <w:r w:rsidRPr="00B414A0">
              <w:t>Bổ sung anten ngoài</w:t>
            </w:r>
          </w:p>
        </w:tc>
      </w:tr>
      <w:tr w:rsidR="00410ACC" w:rsidRPr="00B414A0" w14:paraId="2174BDCE" w14:textId="77777777" w:rsidTr="00EB68EA">
        <w:trPr>
          <w:trHeight w:val="557"/>
        </w:trPr>
        <w:tc>
          <w:tcPr>
            <w:tcW w:w="2155" w:type="dxa"/>
            <w:shd w:val="clear" w:color="auto" w:fill="auto"/>
            <w:vAlign w:val="center"/>
          </w:tcPr>
          <w:p w14:paraId="477B1CCF" w14:textId="6DCBE419" w:rsidR="00410ACC" w:rsidRPr="00B414A0" w:rsidRDefault="00E21C65" w:rsidP="006D59C2">
            <w:pPr>
              <w:pStyle w:val="ANSVNormal"/>
              <w:rPr>
                <w:rFonts w:cs="Times New Roman"/>
              </w:rPr>
            </w:pPr>
            <w:r w:rsidRPr="00B414A0">
              <w:rPr>
                <w:rFonts w:cs="Times New Roman"/>
              </w:rPr>
              <w:t>Bảo mật</w:t>
            </w:r>
          </w:p>
        </w:tc>
        <w:tc>
          <w:tcPr>
            <w:tcW w:w="3870" w:type="dxa"/>
            <w:shd w:val="clear" w:color="auto" w:fill="auto"/>
            <w:vAlign w:val="center"/>
          </w:tcPr>
          <w:p w14:paraId="590D099D" w14:textId="6AE80ADB" w:rsidR="00410ACC" w:rsidRPr="00B414A0" w:rsidRDefault="00124D4A" w:rsidP="006D59C2">
            <w:pPr>
              <w:overflowPunct/>
              <w:autoSpaceDE/>
              <w:autoSpaceDN/>
              <w:adjustRightInd/>
              <w:spacing w:after="0" w:line="276" w:lineRule="auto"/>
              <w:jc w:val="left"/>
              <w:textAlignment w:val="auto"/>
              <w:rPr>
                <w:sz w:val="24"/>
              </w:rPr>
            </w:pPr>
            <w:r w:rsidRPr="00B414A0">
              <w:rPr>
                <w:rStyle w:val="fontstyle01"/>
                <w:rFonts w:ascii="Times New Roman" w:hAnsi="Times New Roman"/>
              </w:rPr>
              <w:t>WPA, WPA-PSK, WPA2, WPA2-PSK, WEP 64bit &amp; 128bit,</w:t>
            </w:r>
            <w:r w:rsidRPr="00B414A0">
              <w:rPr>
                <w:color w:val="000000"/>
              </w:rPr>
              <w:br/>
            </w:r>
            <w:r w:rsidRPr="00B414A0">
              <w:rPr>
                <w:rStyle w:val="fontstyle01"/>
                <w:rFonts w:ascii="Times New Roman" w:hAnsi="Times New Roman"/>
              </w:rPr>
              <w:t>IEEE 802.11x, IEEE 802.11i</w:t>
            </w:r>
          </w:p>
        </w:tc>
        <w:tc>
          <w:tcPr>
            <w:tcW w:w="3690" w:type="dxa"/>
            <w:shd w:val="clear" w:color="auto" w:fill="auto"/>
            <w:vAlign w:val="center"/>
          </w:tcPr>
          <w:p w14:paraId="6436B2C3" w14:textId="48B0957A" w:rsidR="00410ACC" w:rsidRPr="00B414A0" w:rsidRDefault="00124D4A" w:rsidP="006D59C2">
            <w:pPr>
              <w:overflowPunct/>
              <w:autoSpaceDE/>
              <w:autoSpaceDN/>
              <w:adjustRightInd/>
              <w:spacing w:after="0" w:line="276" w:lineRule="auto"/>
              <w:jc w:val="left"/>
              <w:textAlignment w:val="auto"/>
              <w:rPr>
                <w:sz w:val="24"/>
              </w:rPr>
            </w:pPr>
            <w:r w:rsidRPr="00B414A0">
              <w:rPr>
                <w:rStyle w:val="fontstyle01"/>
                <w:rFonts w:ascii="Times New Roman" w:hAnsi="Times New Roman"/>
              </w:rPr>
              <w:t>WPA, WPA-PSK, WPA2, WPA2-PSK, WEP 64bit &amp; 128bit</w:t>
            </w:r>
          </w:p>
        </w:tc>
      </w:tr>
      <w:tr w:rsidR="00124D4A" w:rsidRPr="00B414A0" w14:paraId="38175959" w14:textId="77777777" w:rsidTr="00EB68EA">
        <w:trPr>
          <w:trHeight w:val="557"/>
        </w:trPr>
        <w:tc>
          <w:tcPr>
            <w:tcW w:w="2155" w:type="dxa"/>
            <w:shd w:val="clear" w:color="auto" w:fill="auto"/>
            <w:vAlign w:val="center"/>
          </w:tcPr>
          <w:p w14:paraId="1F8C6127" w14:textId="09D5C3C4" w:rsidR="00124D4A" w:rsidRPr="00B414A0" w:rsidRDefault="00124D4A" w:rsidP="006D59C2">
            <w:pPr>
              <w:pStyle w:val="ANSVNormal"/>
              <w:rPr>
                <w:rFonts w:cs="Times New Roman"/>
              </w:rPr>
            </w:pPr>
            <w:r w:rsidRPr="00B414A0">
              <w:rPr>
                <w:rFonts w:cs="Times New Roman"/>
              </w:rPr>
              <w:t>Hệ điều hành được hỗ trợ</w:t>
            </w:r>
          </w:p>
        </w:tc>
        <w:tc>
          <w:tcPr>
            <w:tcW w:w="3870" w:type="dxa"/>
            <w:shd w:val="clear" w:color="auto" w:fill="auto"/>
            <w:vAlign w:val="center"/>
          </w:tcPr>
          <w:p w14:paraId="6777EAF5" w14:textId="0A4E2F74" w:rsidR="00124D4A" w:rsidRPr="00B414A0" w:rsidRDefault="009A1D0B" w:rsidP="006D59C2">
            <w:pPr>
              <w:overflowPunct/>
              <w:autoSpaceDE/>
              <w:autoSpaceDN/>
              <w:adjustRightInd/>
              <w:spacing w:after="0" w:line="276" w:lineRule="auto"/>
              <w:jc w:val="left"/>
              <w:textAlignment w:val="auto"/>
              <w:rPr>
                <w:rStyle w:val="fontstyle01"/>
                <w:rFonts w:ascii="Times New Roman" w:hAnsi="Times New Roman"/>
                <w:color w:val="auto"/>
                <w:szCs w:val="20"/>
              </w:rPr>
            </w:pPr>
            <w:r w:rsidRPr="00B414A0">
              <w:rPr>
                <w:rStyle w:val="fontstyle01"/>
                <w:rFonts w:ascii="Times New Roman" w:hAnsi="Times New Roman"/>
              </w:rPr>
              <w:t>Android /Linux/ Win CE /iOS /XP/WIN7</w:t>
            </w:r>
          </w:p>
        </w:tc>
        <w:tc>
          <w:tcPr>
            <w:tcW w:w="3690" w:type="dxa"/>
            <w:shd w:val="clear" w:color="auto" w:fill="auto"/>
            <w:vAlign w:val="center"/>
          </w:tcPr>
          <w:p w14:paraId="7E7DB861" w14:textId="4F243E77" w:rsidR="00124D4A" w:rsidRPr="00B414A0" w:rsidRDefault="009A1D0B" w:rsidP="006D59C2">
            <w:pPr>
              <w:overflowPunct/>
              <w:autoSpaceDE/>
              <w:autoSpaceDN/>
              <w:adjustRightInd/>
              <w:spacing w:after="0" w:line="276" w:lineRule="auto"/>
              <w:jc w:val="left"/>
              <w:textAlignment w:val="auto"/>
              <w:rPr>
                <w:rStyle w:val="fontstyle01"/>
                <w:rFonts w:ascii="Times New Roman" w:hAnsi="Times New Roman"/>
                <w:color w:val="auto"/>
                <w:szCs w:val="20"/>
              </w:rPr>
            </w:pPr>
            <w:r w:rsidRPr="00B414A0">
              <w:rPr>
                <w:rStyle w:val="fontstyle01"/>
                <w:rFonts w:ascii="Times New Roman" w:hAnsi="Times New Roman"/>
              </w:rPr>
              <w:t>Android /Linux</w:t>
            </w:r>
          </w:p>
        </w:tc>
      </w:tr>
      <w:tr w:rsidR="009A1D0B" w:rsidRPr="00B414A0" w14:paraId="74646AAE" w14:textId="77777777" w:rsidTr="00EB68EA">
        <w:trPr>
          <w:trHeight w:val="557"/>
        </w:trPr>
        <w:tc>
          <w:tcPr>
            <w:tcW w:w="2155" w:type="dxa"/>
            <w:shd w:val="clear" w:color="auto" w:fill="auto"/>
            <w:vAlign w:val="center"/>
          </w:tcPr>
          <w:p w14:paraId="4B7BF622" w14:textId="66503E46" w:rsidR="009A1D0B" w:rsidRPr="00B414A0" w:rsidRDefault="009A1D0B" w:rsidP="006D59C2">
            <w:pPr>
              <w:pStyle w:val="ANSVNormal"/>
              <w:rPr>
                <w:rFonts w:cs="Times New Roman"/>
              </w:rPr>
            </w:pPr>
            <w:r w:rsidRPr="00B414A0">
              <w:rPr>
                <w:rFonts w:cs="Times New Roman"/>
              </w:rPr>
              <w:t>Giao thức</w:t>
            </w:r>
          </w:p>
        </w:tc>
        <w:tc>
          <w:tcPr>
            <w:tcW w:w="3870" w:type="dxa"/>
            <w:shd w:val="clear" w:color="auto" w:fill="auto"/>
            <w:vAlign w:val="center"/>
          </w:tcPr>
          <w:p w14:paraId="6D9E4EB1" w14:textId="46F0BC8E" w:rsidR="009A1D0B" w:rsidRPr="00B414A0" w:rsidRDefault="00A27613" w:rsidP="006D59C2">
            <w:pPr>
              <w:overflowPunct/>
              <w:autoSpaceDE/>
              <w:autoSpaceDN/>
              <w:adjustRightInd/>
              <w:spacing w:after="0" w:line="276" w:lineRule="auto"/>
              <w:jc w:val="left"/>
              <w:textAlignment w:val="auto"/>
              <w:rPr>
                <w:rStyle w:val="fontstyle01"/>
                <w:rFonts w:ascii="Times New Roman" w:hAnsi="Times New Roman"/>
              </w:rPr>
            </w:pPr>
            <w:r w:rsidRPr="00B414A0">
              <w:rPr>
                <w:rStyle w:val="fontstyle01"/>
                <w:rFonts w:ascii="Times New Roman" w:hAnsi="Times New Roman"/>
              </w:rPr>
              <w:t>USB2.0</w:t>
            </w:r>
          </w:p>
        </w:tc>
        <w:tc>
          <w:tcPr>
            <w:tcW w:w="3690" w:type="dxa"/>
            <w:shd w:val="clear" w:color="auto" w:fill="auto"/>
            <w:vAlign w:val="center"/>
          </w:tcPr>
          <w:p w14:paraId="6D3DBC0F" w14:textId="6EEAA2B1" w:rsidR="009A1D0B" w:rsidRPr="00B414A0" w:rsidRDefault="00A27613" w:rsidP="006D59C2">
            <w:pPr>
              <w:overflowPunct/>
              <w:autoSpaceDE/>
              <w:autoSpaceDN/>
              <w:adjustRightInd/>
              <w:spacing w:after="0" w:line="276" w:lineRule="auto"/>
              <w:jc w:val="left"/>
              <w:textAlignment w:val="auto"/>
              <w:rPr>
                <w:rStyle w:val="fontstyle01"/>
                <w:rFonts w:ascii="Times New Roman" w:hAnsi="Times New Roman"/>
                <w:color w:val="auto"/>
                <w:szCs w:val="20"/>
              </w:rPr>
            </w:pPr>
            <w:r w:rsidRPr="00B414A0">
              <w:rPr>
                <w:rStyle w:val="fontstyle01"/>
                <w:rFonts w:ascii="Times New Roman" w:hAnsi="Times New Roman"/>
              </w:rPr>
              <w:t>SDIO/GPIO</w:t>
            </w:r>
          </w:p>
        </w:tc>
      </w:tr>
      <w:tr w:rsidR="001D21EE" w:rsidRPr="00B414A0" w14:paraId="1144B0EC" w14:textId="77777777" w:rsidTr="00EB68EA">
        <w:trPr>
          <w:trHeight w:val="557"/>
        </w:trPr>
        <w:tc>
          <w:tcPr>
            <w:tcW w:w="2155" w:type="dxa"/>
            <w:shd w:val="clear" w:color="auto" w:fill="auto"/>
            <w:vAlign w:val="center"/>
          </w:tcPr>
          <w:p w14:paraId="0EE19D93" w14:textId="14976BD9" w:rsidR="001D21EE" w:rsidRPr="00B414A0" w:rsidRDefault="001D21EE" w:rsidP="006D59C2">
            <w:pPr>
              <w:pStyle w:val="ANSVNormal"/>
              <w:rPr>
                <w:rFonts w:cs="Times New Roman"/>
              </w:rPr>
            </w:pPr>
            <w:r w:rsidRPr="00B414A0">
              <w:rPr>
                <w:rFonts w:cs="Times New Roman"/>
              </w:rPr>
              <w:t>Giá</w:t>
            </w:r>
            <w:r w:rsidR="00EB68EA" w:rsidRPr="00B414A0">
              <w:rPr>
                <w:rFonts w:cs="Times New Roman"/>
              </w:rPr>
              <w:t xml:space="preserve"> (2000 chiếc)</w:t>
            </w:r>
          </w:p>
        </w:tc>
        <w:tc>
          <w:tcPr>
            <w:tcW w:w="3870" w:type="dxa"/>
            <w:shd w:val="clear" w:color="auto" w:fill="auto"/>
            <w:vAlign w:val="center"/>
          </w:tcPr>
          <w:p w14:paraId="0066B7F8" w14:textId="49A2C25A" w:rsidR="001D21EE" w:rsidRPr="00B414A0" w:rsidRDefault="00EB68EA" w:rsidP="006D59C2">
            <w:pPr>
              <w:overflowPunct/>
              <w:autoSpaceDE/>
              <w:autoSpaceDN/>
              <w:adjustRightInd/>
              <w:spacing w:after="0" w:line="276" w:lineRule="auto"/>
              <w:jc w:val="left"/>
              <w:textAlignment w:val="auto"/>
              <w:rPr>
                <w:rStyle w:val="fontstyle01"/>
                <w:rFonts w:ascii="Times New Roman" w:hAnsi="Times New Roman"/>
              </w:rPr>
            </w:pPr>
            <w:r w:rsidRPr="00B414A0">
              <w:rPr>
                <w:rStyle w:val="fontstyle01"/>
                <w:rFonts w:ascii="Times New Roman" w:hAnsi="Times New Roman"/>
              </w:rPr>
              <w:t>$2.8</w:t>
            </w:r>
          </w:p>
        </w:tc>
        <w:tc>
          <w:tcPr>
            <w:tcW w:w="3690" w:type="dxa"/>
            <w:shd w:val="clear" w:color="auto" w:fill="auto"/>
            <w:vAlign w:val="center"/>
          </w:tcPr>
          <w:p w14:paraId="7FAC54F8" w14:textId="357A6828" w:rsidR="001D21EE" w:rsidRPr="00B414A0" w:rsidRDefault="00EB68EA" w:rsidP="006D59C2">
            <w:pPr>
              <w:overflowPunct/>
              <w:autoSpaceDE/>
              <w:autoSpaceDN/>
              <w:adjustRightInd/>
              <w:spacing w:after="0" w:line="276" w:lineRule="auto"/>
              <w:jc w:val="left"/>
              <w:textAlignment w:val="auto"/>
              <w:rPr>
                <w:rStyle w:val="fontstyle01"/>
                <w:rFonts w:ascii="Times New Roman" w:hAnsi="Times New Roman"/>
              </w:rPr>
            </w:pPr>
            <w:r w:rsidRPr="00B414A0">
              <w:rPr>
                <w:rStyle w:val="fontstyle01"/>
                <w:rFonts w:ascii="Times New Roman" w:hAnsi="Times New Roman"/>
              </w:rPr>
              <w:t>$2.2</w:t>
            </w:r>
          </w:p>
        </w:tc>
      </w:tr>
    </w:tbl>
    <w:p w14:paraId="25B3A4E1" w14:textId="00866598" w:rsidR="00C550D2" w:rsidRPr="00B414A0" w:rsidRDefault="001D21EE" w:rsidP="006D59C2">
      <w:pPr>
        <w:pStyle w:val="ANSVNormal"/>
        <w:rPr>
          <w:rFonts w:cs="Times New Roman"/>
        </w:rPr>
      </w:pPr>
      <w:r w:rsidRPr="00B414A0">
        <w:rPr>
          <w:rFonts w:cs="Times New Roman"/>
        </w:rPr>
        <w:t xml:space="preserve">Kết </w:t>
      </w:r>
      <w:r w:rsidR="00806BA2" w:rsidRPr="00B414A0">
        <w:rPr>
          <w:rFonts w:cs="Times New Roman"/>
        </w:rPr>
        <w:t xml:space="preserve">luận: </w:t>
      </w:r>
      <w:r w:rsidR="000400E1" w:rsidRPr="00B414A0">
        <w:rPr>
          <w:rFonts w:cs="Times New Roman"/>
        </w:rPr>
        <w:t>c</w:t>
      </w:r>
      <w:r w:rsidR="00806BA2" w:rsidRPr="00B414A0">
        <w:rPr>
          <w:rFonts w:cs="Times New Roman"/>
        </w:rPr>
        <w:t>ả hai module đều có thể đáp ứng yêu cầu</w:t>
      </w:r>
      <w:r w:rsidR="000400E1" w:rsidRPr="00B414A0">
        <w:rPr>
          <w:rFonts w:cs="Times New Roman"/>
        </w:rPr>
        <w:t>, vì vậy thiết kế tích hợp cả hai</w:t>
      </w:r>
      <w:r w:rsidR="00BC77D4" w:rsidRPr="00B414A0">
        <w:rPr>
          <w:rFonts w:cs="Times New Roman"/>
        </w:rPr>
        <w:t>.</w:t>
      </w:r>
    </w:p>
    <w:p w14:paraId="3BF9FD5D" w14:textId="5C49244E" w:rsidR="003E73CA" w:rsidRPr="00DA2C6B" w:rsidRDefault="007F0B70" w:rsidP="006D59C2">
      <w:pPr>
        <w:pStyle w:val="LandscapeHeading4"/>
        <w:numPr>
          <w:ilvl w:val="3"/>
          <w:numId w:val="6"/>
        </w:numPr>
        <w:spacing w:line="276" w:lineRule="auto"/>
        <w:ind w:left="0" w:firstLine="0"/>
      </w:pPr>
      <w:r w:rsidRPr="00DA2C6B">
        <w:t xml:space="preserve">Khối </w:t>
      </w:r>
      <w:r w:rsidR="003E73CA" w:rsidRPr="00DA2C6B">
        <w:t>Zigbee</w:t>
      </w:r>
    </w:p>
    <w:p w14:paraId="52419E16" w14:textId="4AD3EA24" w:rsidR="00241338" w:rsidRPr="00B414A0" w:rsidRDefault="00241338" w:rsidP="006D59C2">
      <w:pPr>
        <w:pStyle w:val="ANSVNormal"/>
        <w:ind w:firstLine="720"/>
        <w:rPr>
          <w:rFonts w:cs="Times New Roman"/>
        </w:rPr>
      </w:pPr>
      <w:r w:rsidRPr="00B414A0">
        <w:rPr>
          <w:rFonts w:cs="Times New Roman"/>
        </w:rPr>
        <w:t>Dựa trên giải pháp Zigbee đã lựa chọn dự án One Farm</w:t>
      </w:r>
      <w:r w:rsidR="00940ADA" w:rsidRPr="00B414A0">
        <w:rPr>
          <w:rFonts w:cs="Times New Roman"/>
        </w:rPr>
        <w:t xml:space="preserve"> (tham khảo các tài liệu HLD của dự án One Farm)</w:t>
      </w:r>
      <w:r w:rsidRPr="00B414A0">
        <w:rPr>
          <w:rFonts w:cs="Times New Roman"/>
        </w:rPr>
        <w:t>, khối Zigbee của Home Gateway  cũng sử dụng dòng SoC MGM21 của Silicon Labs.</w:t>
      </w:r>
    </w:p>
    <w:p w14:paraId="752478DF" w14:textId="1772F39B" w:rsidR="003E73CA" w:rsidRPr="00DA2C6B" w:rsidRDefault="007F0B70" w:rsidP="006D59C2">
      <w:pPr>
        <w:pStyle w:val="LandscapeHeading4"/>
        <w:numPr>
          <w:ilvl w:val="3"/>
          <w:numId w:val="6"/>
        </w:numPr>
        <w:spacing w:line="276" w:lineRule="auto"/>
        <w:ind w:left="0" w:firstLine="0"/>
      </w:pPr>
      <w:r w:rsidRPr="00DA2C6B">
        <w:t xml:space="preserve">Khối </w:t>
      </w:r>
      <w:r w:rsidR="003E73CA" w:rsidRPr="00DA2C6B">
        <w:t>Bluetooth</w:t>
      </w:r>
      <w:r w:rsidR="009745EB" w:rsidRPr="00DA2C6B">
        <w:t xml:space="preserve"> (option)</w:t>
      </w:r>
    </w:p>
    <w:p w14:paraId="3C4F4A36" w14:textId="004EB0F8" w:rsidR="003E73CA" w:rsidRPr="00B414A0" w:rsidRDefault="00772A1D" w:rsidP="006D59C2">
      <w:pPr>
        <w:pStyle w:val="ANSVNormal"/>
        <w:ind w:firstLine="720"/>
        <w:rPr>
          <w:rFonts w:cs="Times New Roman"/>
        </w:rPr>
      </w:pPr>
      <w:r w:rsidRPr="00B414A0">
        <w:rPr>
          <w:rFonts w:cs="Times New Roman"/>
        </w:rPr>
        <w:t>Dòng SoC MGM21</w:t>
      </w:r>
      <w:r w:rsidR="00697224" w:rsidRPr="00B414A0">
        <w:rPr>
          <w:rFonts w:cs="Times New Roman"/>
        </w:rPr>
        <w:t xml:space="preserve"> </w:t>
      </w:r>
      <w:r w:rsidR="003A48F1" w:rsidRPr="00B414A0">
        <w:rPr>
          <w:rFonts w:cs="Times New Roman"/>
        </w:rPr>
        <w:t>đã tích hợp sẵn giải pháp Bluetooth Mesh 5.1</w:t>
      </w:r>
      <w:r w:rsidR="00B575C9" w:rsidRPr="00B414A0">
        <w:rPr>
          <w:rFonts w:cs="Times New Roman"/>
        </w:rPr>
        <w:t>, vì vậy, nếu sử dụng giải pháp Bluetooth thì chỉ cần thay đổi Firmware, thiết kế Hardware không thay đổi.</w:t>
      </w:r>
    </w:p>
    <w:p w14:paraId="25C2C342" w14:textId="5DC014F0" w:rsidR="00C402F2" w:rsidRPr="00DA2C6B" w:rsidRDefault="00C402F2" w:rsidP="006D59C2">
      <w:pPr>
        <w:pStyle w:val="LandscapeHeading4"/>
        <w:numPr>
          <w:ilvl w:val="3"/>
          <w:numId w:val="6"/>
        </w:numPr>
        <w:spacing w:line="276" w:lineRule="auto"/>
        <w:ind w:left="0" w:firstLine="0"/>
      </w:pPr>
      <w:r w:rsidRPr="00DA2C6B">
        <w:t>Antenna</w:t>
      </w:r>
    </w:p>
    <w:p w14:paraId="3BC99305" w14:textId="3C26FE84" w:rsidR="00C402F2" w:rsidRPr="00B414A0" w:rsidRDefault="00C402F2" w:rsidP="006D59C2">
      <w:pPr>
        <w:pStyle w:val="ANSVNormal"/>
        <w:ind w:firstLine="720"/>
        <w:jc w:val="both"/>
        <w:rPr>
          <w:rFonts w:cs="Times New Roman"/>
          <w:lang w:val="vi-VN"/>
        </w:rPr>
      </w:pPr>
      <w:r w:rsidRPr="00B414A0">
        <w:rPr>
          <w:rFonts w:cs="Times New Roman"/>
        </w:rPr>
        <w:t>Khối Antenna thực hiện chức năng truyền thông không dây giữ</w:t>
      </w:r>
      <w:r w:rsidR="00035A0A" w:rsidRPr="00B414A0">
        <w:rPr>
          <w:rFonts w:cs="Times New Roman"/>
        </w:rPr>
        <w:t xml:space="preserve">a Home Gateway </w:t>
      </w:r>
      <w:r w:rsidRPr="00B414A0">
        <w:rPr>
          <w:rFonts w:cs="Times New Roman"/>
        </w:rPr>
        <w:t>với các Smart Home Device qua công nghệ truyền thông Zigbee hoặc Bluetooth; và giữ</w:t>
      </w:r>
      <w:r w:rsidR="00E34379">
        <w:rPr>
          <w:rFonts w:cs="Times New Roman"/>
        </w:rPr>
        <w:t xml:space="preserve">a Home Gateway </w:t>
      </w:r>
      <w:r w:rsidRPr="00B414A0">
        <w:rPr>
          <w:rFonts w:cs="Times New Roman"/>
        </w:rPr>
        <w:t>với Internet qua WiFi.</w:t>
      </w:r>
      <w:r w:rsidR="00124200" w:rsidRPr="00B414A0">
        <w:rPr>
          <w:rFonts w:cs="Times New Roman"/>
          <w:lang w:val="vi-VN"/>
        </w:rPr>
        <w:t xml:space="preserve"> Do Zigbee và Bluetooth</w:t>
      </w:r>
      <w:r w:rsidR="006E675B" w:rsidRPr="00B414A0">
        <w:rPr>
          <w:rFonts w:cs="Times New Roman"/>
          <w:lang w:val="vi-VN"/>
        </w:rPr>
        <w:t xml:space="preserve"> được tích hợp trên cùng một SoC</w:t>
      </w:r>
      <w:r w:rsidR="00242FDE" w:rsidRPr="00B414A0">
        <w:rPr>
          <w:rFonts w:cs="Times New Roman"/>
          <w:lang w:val="vi-VN"/>
        </w:rPr>
        <w:t xml:space="preserve"> nên Zigbee và Bluetooth phải sử dụng chung </w:t>
      </w:r>
      <w:r w:rsidR="000212F6" w:rsidRPr="00B414A0">
        <w:rPr>
          <w:rFonts w:cs="Times New Roman"/>
          <w:lang w:val="vi-VN"/>
        </w:rPr>
        <w:t>antenna</w:t>
      </w:r>
      <w:r w:rsidR="006E675B" w:rsidRPr="00B414A0">
        <w:rPr>
          <w:rFonts w:cs="Times New Roman"/>
          <w:lang w:val="vi-VN"/>
        </w:rPr>
        <w:t xml:space="preserve">, </w:t>
      </w:r>
      <w:r w:rsidR="000212F6" w:rsidRPr="00B414A0">
        <w:rPr>
          <w:rFonts w:cs="Times New Roman"/>
          <w:lang w:val="vi-VN"/>
        </w:rPr>
        <w:t>trong khi đó,</w:t>
      </w:r>
      <w:r w:rsidR="006E675B" w:rsidRPr="00B414A0">
        <w:rPr>
          <w:rFonts w:cs="Times New Roman"/>
          <w:lang w:val="vi-VN"/>
        </w:rPr>
        <w:t xml:space="preserve"> yêu cầu antenna cho Bluetooth tương đương với</w:t>
      </w:r>
      <w:r w:rsidR="000212F6" w:rsidRPr="00B414A0">
        <w:rPr>
          <w:rFonts w:cs="Times New Roman"/>
          <w:lang w:val="vi-VN"/>
        </w:rPr>
        <w:t xml:space="preserve"> yêu</w:t>
      </w:r>
      <w:r w:rsidR="00F53DD7" w:rsidRPr="00B414A0">
        <w:rPr>
          <w:rFonts w:cs="Times New Roman"/>
          <w:lang w:val="vi-VN"/>
        </w:rPr>
        <w:t xml:space="preserve"> cầu</w:t>
      </w:r>
      <w:r w:rsidR="006E675B" w:rsidRPr="00B414A0">
        <w:rPr>
          <w:rFonts w:cs="Times New Roman"/>
          <w:lang w:val="vi-VN"/>
        </w:rPr>
        <w:t xml:space="preserve"> antenna cho WiFi nên</w:t>
      </w:r>
      <w:r w:rsidR="00BD6F47" w:rsidRPr="00B414A0">
        <w:rPr>
          <w:rFonts w:cs="Times New Roman"/>
          <w:lang w:val="vi-VN"/>
        </w:rPr>
        <w:t xml:space="preserve"> yêu cầu cho các antenna là giống nhau</w:t>
      </w:r>
      <w:r w:rsidR="00F53DD7" w:rsidRPr="00B414A0">
        <w:rPr>
          <w:rFonts w:cs="Times New Roman"/>
          <w:lang w:val="vi-VN"/>
        </w:rPr>
        <w:t>.</w:t>
      </w:r>
    </w:p>
    <w:tbl>
      <w:tblPr>
        <w:tblStyle w:val="TableGrid"/>
        <w:tblW w:w="0" w:type="auto"/>
        <w:tblLook w:val="04A0" w:firstRow="1" w:lastRow="0" w:firstColumn="1" w:lastColumn="0" w:noHBand="0" w:noVBand="1"/>
      </w:tblPr>
      <w:tblGrid>
        <w:gridCol w:w="4868"/>
        <w:gridCol w:w="4868"/>
      </w:tblGrid>
      <w:tr w:rsidR="00C402F2" w:rsidRPr="00B414A0" w14:paraId="227BE6D1" w14:textId="77777777" w:rsidTr="00C47271">
        <w:tc>
          <w:tcPr>
            <w:tcW w:w="4868" w:type="dxa"/>
            <w:shd w:val="clear" w:color="auto" w:fill="AEAAAA" w:themeFill="background2" w:themeFillShade="BF"/>
          </w:tcPr>
          <w:p w14:paraId="3F19EAB4" w14:textId="77777777" w:rsidR="00C402F2" w:rsidRPr="00B414A0" w:rsidRDefault="00C402F2" w:rsidP="006D59C2">
            <w:pPr>
              <w:pStyle w:val="ANSVNormal"/>
              <w:jc w:val="center"/>
              <w:rPr>
                <w:rFonts w:cs="Times New Roman"/>
                <w:b/>
                <w:bCs/>
              </w:rPr>
            </w:pPr>
            <w:r w:rsidRPr="00B414A0">
              <w:rPr>
                <w:rFonts w:cs="Times New Roman"/>
                <w:b/>
                <w:bCs/>
              </w:rPr>
              <w:t>Thông số</w:t>
            </w:r>
          </w:p>
        </w:tc>
        <w:tc>
          <w:tcPr>
            <w:tcW w:w="4868" w:type="dxa"/>
            <w:shd w:val="clear" w:color="auto" w:fill="AEAAAA" w:themeFill="background2" w:themeFillShade="BF"/>
          </w:tcPr>
          <w:p w14:paraId="604DC498" w14:textId="77777777" w:rsidR="00C402F2" w:rsidRPr="00B414A0" w:rsidRDefault="00C402F2" w:rsidP="006D59C2">
            <w:pPr>
              <w:pStyle w:val="ANSVNormal"/>
              <w:jc w:val="center"/>
              <w:rPr>
                <w:rFonts w:cs="Times New Roman"/>
                <w:b/>
                <w:bCs/>
              </w:rPr>
            </w:pPr>
            <w:r w:rsidRPr="00B414A0">
              <w:rPr>
                <w:rFonts w:cs="Times New Roman"/>
                <w:b/>
                <w:bCs/>
              </w:rPr>
              <w:t>Yêu cầu</w:t>
            </w:r>
          </w:p>
        </w:tc>
      </w:tr>
      <w:tr w:rsidR="00C402F2" w:rsidRPr="00B414A0" w14:paraId="1E0F5CF3" w14:textId="77777777" w:rsidTr="00C47271">
        <w:tc>
          <w:tcPr>
            <w:tcW w:w="4868" w:type="dxa"/>
            <w:vAlign w:val="center"/>
          </w:tcPr>
          <w:p w14:paraId="0652B37A" w14:textId="77777777" w:rsidR="00C402F2" w:rsidRPr="00B414A0" w:rsidRDefault="00C402F2" w:rsidP="006D59C2">
            <w:pPr>
              <w:pStyle w:val="ANSVNormal"/>
              <w:rPr>
                <w:rFonts w:cs="Times New Roman"/>
              </w:rPr>
            </w:pPr>
            <w:r w:rsidRPr="00B414A0">
              <w:rPr>
                <w:rStyle w:val="fontstyle01"/>
                <w:rFonts w:ascii="Times New Roman" w:hAnsi="Times New Roman" w:cs="Times New Roman"/>
              </w:rPr>
              <w:t>Dải tần hoạt động</w:t>
            </w:r>
          </w:p>
        </w:tc>
        <w:tc>
          <w:tcPr>
            <w:tcW w:w="4868" w:type="dxa"/>
            <w:vAlign w:val="center"/>
          </w:tcPr>
          <w:p w14:paraId="2DBBF0BD" w14:textId="77777777" w:rsidR="00C402F2" w:rsidRPr="00B414A0" w:rsidRDefault="00C402F2" w:rsidP="006D59C2">
            <w:pPr>
              <w:pStyle w:val="ANSVNormal"/>
              <w:rPr>
                <w:rFonts w:cs="Times New Roman"/>
              </w:rPr>
            </w:pPr>
            <w:r w:rsidRPr="00B414A0">
              <w:rPr>
                <w:rStyle w:val="fontstyle01"/>
                <w:rFonts w:ascii="Times New Roman" w:hAnsi="Times New Roman" w:cs="Times New Roman"/>
              </w:rPr>
              <w:t>2.4 GHz- 2.5 GHz</w:t>
            </w:r>
          </w:p>
        </w:tc>
      </w:tr>
      <w:tr w:rsidR="00C402F2" w:rsidRPr="00B414A0" w14:paraId="3E07EB51" w14:textId="77777777" w:rsidTr="00C47271">
        <w:trPr>
          <w:trHeight w:val="260"/>
        </w:trPr>
        <w:tc>
          <w:tcPr>
            <w:tcW w:w="4868" w:type="dxa"/>
            <w:vAlign w:val="center"/>
          </w:tcPr>
          <w:p w14:paraId="4E6DAB65" w14:textId="77777777" w:rsidR="00C402F2" w:rsidRPr="00B414A0" w:rsidRDefault="00C402F2" w:rsidP="006D59C2">
            <w:pPr>
              <w:pStyle w:val="ANSVNormal"/>
              <w:rPr>
                <w:rFonts w:cs="Times New Roman"/>
              </w:rPr>
            </w:pPr>
            <w:r w:rsidRPr="00B414A0">
              <w:rPr>
                <w:rFonts w:cs="Times New Roman"/>
              </w:rPr>
              <w:t>Băng thông</w:t>
            </w:r>
          </w:p>
        </w:tc>
        <w:tc>
          <w:tcPr>
            <w:tcW w:w="4868" w:type="dxa"/>
            <w:vAlign w:val="center"/>
          </w:tcPr>
          <w:p w14:paraId="605528B7" w14:textId="77777777" w:rsidR="00C402F2" w:rsidRPr="00B414A0" w:rsidRDefault="00C402F2" w:rsidP="006D59C2">
            <w:pPr>
              <w:overflowPunct/>
              <w:autoSpaceDE/>
              <w:autoSpaceDN/>
              <w:adjustRightInd/>
              <w:spacing w:after="0" w:line="276" w:lineRule="auto"/>
              <w:jc w:val="left"/>
              <w:textAlignment w:val="auto"/>
              <w:rPr>
                <w:sz w:val="24"/>
              </w:rPr>
            </w:pPr>
            <w:r w:rsidRPr="00B414A0">
              <w:rPr>
                <w:rStyle w:val="fontstyle01"/>
                <w:rFonts w:ascii="Times New Roman" w:hAnsi="Times New Roman"/>
              </w:rPr>
              <w:t>100 MHz</w:t>
            </w:r>
          </w:p>
        </w:tc>
      </w:tr>
      <w:tr w:rsidR="00C402F2" w:rsidRPr="00B414A0" w14:paraId="077791AD" w14:textId="77777777" w:rsidTr="00C47271">
        <w:tc>
          <w:tcPr>
            <w:tcW w:w="4868" w:type="dxa"/>
            <w:vAlign w:val="center"/>
          </w:tcPr>
          <w:p w14:paraId="50DB5F69" w14:textId="77777777" w:rsidR="00C402F2" w:rsidRPr="00B414A0" w:rsidRDefault="00C402F2" w:rsidP="006D59C2">
            <w:pPr>
              <w:pStyle w:val="ANSVNormal"/>
              <w:rPr>
                <w:rFonts w:cs="Times New Roman"/>
              </w:rPr>
            </w:pPr>
            <w:r w:rsidRPr="00B414A0">
              <w:rPr>
                <w:rFonts w:cs="Times New Roman"/>
              </w:rPr>
              <w:t>VSMR</w:t>
            </w:r>
          </w:p>
        </w:tc>
        <w:tc>
          <w:tcPr>
            <w:tcW w:w="4868" w:type="dxa"/>
            <w:vAlign w:val="center"/>
          </w:tcPr>
          <w:p w14:paraId="0AE828F2" w14:textId="77777777" w:rsidR="00C402F2" w:rsidRPr="00B414A0" w:rsidRDefault="00C402F2" w:rsidP="006D59C2">
            <w:pPr>
              <w:overflowPunct/>
              <w:autoSpaceDE/>
              <w:autoSpaceDN/>
              <w:adjustRightInd/>
              <w:spacing w:after="0" w:line="276" w:lineRule="auto"/>
              <w:jc w:val="left"/>
              <w:textAlignment w:val="auto"/>
              <w:rPr>
                <w:sz w:val="24"/>
              </w:rPr>
            </w:pPr>
            <w:r w:rsidRPr="00B414A0">
              <w:rPr>
                <w:rStyle w:val="fontstyle01"/>
                <w:rFonts w:ascii="Times New Roman" w:hAnsi="Times New Roman"/>
              </w:rPr>
              <w:t>≤ 2</w:t>
            </w:r>
          </w:p>
        </w:tc>
      </w:tr>
      <w:tr w:rsidR="00C402F2" w:rsidRPr="00B414A0" w14:paraId="2B314A08" w14:textId="77777777" w:rsidTr="00C47271">
        <w:tc>
          <w:tcPr>
            <w:tcW w:w="4868" w:type="dxa"/>
            <w:vAlign w:val="center"/>
          </w:tcPr>
          <w:p w14:paraId="111C5173" w14:textId="77777777" w:rsidR="00C402F2" w:rsidRPr="00B414A0" w:rsidRDefault="00C402F2" w:rsidP="006D59C2">
            <w:pPr>
              <w:pStyle w:val="ANSVNormal"/>
              <w:rPr>
                <w:rFonts w:cs="Times New Roman"/>
              </w:rPr>
            </w:pPr>
            <w:r w:rsidRPr="00B414A0">
              <w:rPr>
                <w:rFonts w:cs="Times New Roman"/>
              </w:rPr>
              <w:lastRenderedPageBreak/>
              <w:t>Return Loss</w:t>
            </w:r>
          </w:p>
        </w:tc>
        <w:tc>
          <w:tcPr>
            <w:tcW w:w="4868" w:type="dxa"/>
            <w:vAlign w:val="center"/>
          </w:tcPr>
          <w:p w14:paraId="066D53B7" w14:textId="77777777" w:rsidR="00C402F2" w:rsidRPr="00B414A0" w:rsidRDefault="00C402F2" w:rsidP="006D59C2">
            <w:pPr>
              <w:overflowPunct/>
              <w:autoSpaceDE/>
              <w:autoSpaceDN/>
              <w:adjustRightInd/>
              <w:spacing w:after="0" w:line="276" w:lineRule="auto"/>
              <w:jc w:val="left"/>
              <w:textAlignment w:val="auto"/>
              <w:rPr>
                <w:rStyle w:val="fontstyle01"/>
                <w:rFonts w:ascii="Times New Roman" w:hAnsi="Times New Roman"/>
              </w:rPr>
            </w:pPr>
            <w:r w:rsidRPr="00B414A0">
              <w:rPr>
                <w:rStyle w:val="fontstyle01"/>
                <w:rFonts w:ascii="Times New Roman" w:hAnsi="Times New Roman"/>
              </w:rPr>
              <w:t>≥ 10dB</w:t>
            </w:r>
          </w:p>
        </w:tc>
      </w:tr>
      <w:tr w:rsidR="00C402F2" w:rsidRPr="00B414A0" w14:paraId="2CBADEB3" w14:textId="77777777" w:rsidTr="00C47271">
        <w:tc>
          <w:tcPr>
            <w:tcW w:w="4868" w:type="dxa"/>
            <w:vAlign w:val="center"/>
          </w:tcPr>
          <w:p w14:paraId="1CF1D160" w14:textId="77777777" w:rsidR="00C402F2" w:rsidRPr="00B414A0" w:rsidRDefault="00C402F2" w:rsidP="006D59C2">
            <w:pPr>
              <w:pStyle w:val="ANSVNormal"/>
              <w:rPr>
                <w:rFonts w:cs="Times New Roman"/>
              </w:rPr>
            </w:pPr>
            <w:r w:rsidRPr="00B414A0">
              <w:rPr>
                <w:rFonts w:cs="Times New Roman"/>
              </w:rPr>
              <w:t>Trở kháng</w:t>
            </w:r>
          </w:p>
        </w:tc>
        <w:tc>
          <w:tcPr>
            <w:tcW w:w="4868" w:type="dxa"/>
            <w:vAlign w:val="center"/>
          </w:tcPr>
          <w:p w14:paraId="03FA19C2" w14:textId="77777777" w:rsidR="00C402F2" w:rsidRPr="00B414A0" w:rsidRDefault="00C402F2" w:rsidP="006D59C2">
            <w:pPr>
              <w:overflowPunct/>
              <w:autoSpaceDE/>
              <w:autoSpaceDN/>
              <w:adjustRightInd/>
              <w:spacing w:after="0" w:line="276" w:lineRule="auto"/>
              <w:jc w:val="left"/>
              <w:textAlignment w:val="auto"/>
              <w:rPr>
                <w:sz w:val="24"/>
              </w:rPr>
            </w:pPr>
            <w:r w:rsidRPr="00B414A0">
              <w:rPr>
                <w:rStyle w:val="fontstyle01"/>
                <w:rFonts w:ascii="Times New Roman" w:hAnsi="Times New Roman"/>
              </w:rPr>
              <w:t>50Ω</w:t>
            </w:r>
          </w:p>
        </w:tc>
      </w:tr>
      <w:tr w:rsidR="00C402F2" w:rsidRPr="00B414A0" w14:paraId="3CE5CC81" w14:textId="77777777" w:rsidTr="00C47271">
        <w:tc>
          <w:tcPr>
            <w:tcW w:w="4868" w:type="dxa"/>
            <w:vAlign w:val="center"/>
          </w:tcPr>
          <w:p w14:paraId="17FE4DD9" w14:textId="77777777" w:rsidR="00C402F2" w:rsidRPr="00B414A0" w:rsidRDefault="00C402F2" w:rsidP="006D59C2">
            <w:pPr>
              <w:pStyle w:val="ANSVNormal"/>
              <w:rPr>
                <w:rFonts w:cs="Times New Roman"/>
              </w:rPr>
            </w:pPr>
            <w:r w:rsidRPr="00B414A0">
              <w:rPr>
                <w:rFonts w:cs="Times New Roman"/>
              </w:rPr>
              <w:t>Phân cực</w:t>
            </w:r>
          </w:p>
        </w:tc>
        <w:tc>
          <w:tcPr>
            <w:tcW w:w="4868" w:type="dxa"/>
            <w:vAlign w:val="center"/>
          </w:tcPr>
          <w:p w14:paraId="11FD48FD" w14:textId="77777777" w:rsidR="00C402F2" w:rsidRPr="00B414A0" w:rsidRDefault="00C402F2" w:rsidP="006D59C2">
            <w:pPr>
              <w:pStyle w:val="ANSVNormal"/>
              <w:keepNext/>
              <w:rPr>
                <w:rFonts w:cs="Times New Roman"/>
              </w:rPr>
            </w:pPr>
            <w:r w:rsidRPr="00B414A0">
              <w:rPr>
                <w:rFonts w:cs="Times New Roman"/>
              </w:rPr>
              <w:t>Linear</w:t>
            </w:r>
          </w:p>
        </w:tc>
      </w:tr>
    </w:tbl>
    <w:p w14:paraId="56E34C5A" w14:textId="41AC8287" w:rsidR="00C402F2" w:rsidRPr="00B414A0" w:rsidRDefault="00C402F2" w:rsidP="006D59C2">
      <w:pPr>
        <w:pStyle w:val="Caption"/>
        <w:rPr>
          <w:rFonts w:cs="Times New Roman"/>
          <w:lang w:val="vi-VN"/>
        </w:rPr>
      </w:pPr>
      <w:bookmarkStart w:id="80" w:name="_Toc44593930"/>
      <w:r w:rsidRPr="00B414A0">
        <w:rPr>
          <w:rFonts w:cs="Times New Roman"/>
        </w:rPr>
        <w:t xml:space="preserve">Bảng </w:t>
      </w:r>
      <w:r w:rsidR="00D16B24" w:rsidRPr="00B414A0">
        <w:rPr>
          <w:rFonts w:cs="Times New Roman"/>
        </w:rPr>
        <w:fldChar w:fldCharType="begin"/>
      </w:r>
      <w:r w:rsidR="00D16B24" w:rsidRPr="00B414A0">
        <w:rPr>
          <w:rFonts w:cs="Times New Roman"/>
        </w:rPr>
        <w:instrText xml:space="preserve"> SEQ Bảng \* ARABIC </w:instrText>
      </w:r>
      <w:r w:rsidR="00D16B24" w:rsidRPr="00B414A0">
        <w:rPr>
          <w:rFonts w:cs="Times New Roman"/>
        </w:rPr>
        <w:fldChar w:fldCharType="separate"/>
      </w:r>
      <w:r w:rsidR="00B414A0" w:rsidRPr="00B414A0">
        <w:rPr>
          <w:rFonts w:cs="Times New Roman"/>
          <w:noProof/>
        </w:rPr>
        <w:t>1</w:t>
      </w:r>
      <w:r w:rsidR="00D16B24" w:rsidRPr="00B414A0">
        <w:rPr>
          <w:rFonts w:cs="Times New Roman"/>
          <w:noProof/>
        </w:rPr>
        <w:fldChar w:fldCharType="end"/>
      </w:r>
      <w:r w:rsidRPr="00B414A0">
        <w:rPr>
          <w:rFonts w:cs="Times New Roman"/>
        </w:rPr>
        <w:t>: Đặc tả yêu cầu antenna</w:t>
      </w:r>
      <w:r w:rsidR="00063B37" w:rsidRPr="00B414A0">
        <w:rPr>
          <w:rFonts w:cs="Times New Roman"/>
          <w:lang w:val="vi-VN"/>
        </w:rPr>
        <w:t xml:space="preserve"> </w:t>
      </w:r>
      <w:r w:rsidR="00FC3560" w:rsidRPr="00B414A0">
        <w:rPr>
          <w:rFonts w:cs="Times New Roman"/>
          <w:lang w:val="vi-VN"/>
        </w:rPr>
        <w:t>Zigbee, Bluetooth và WiFi</w:t>
      </w:r>
      <w:bookmarkEnd w:id="80"/>
    </w:p>
    <w:p w14:paraId="68F4EA37" w14:textId="4ED6A847" w:rsidR="00C402F2" w:rsidRPr="00B414A0" w:rsidRDefault="00C402F2" w:rsidP="006D59C2">
      <w:pPr>
        <w:pStyle w:val="ANSVNormal"/>
        <w:jc w:val="both"/>
        <w:rPr>
          <w:rFonts w:cs="Times New Roman"/>
        </w:rPr>
      </w:pPr>
      <w:r w:rsidRPr="00B414A0">
        <w:rPr>
          <w:rFonts w:cs="Times New Roman"/>
        </w:rPr>
        <w:t>Đặc thù củ</w:t>
      </w:r>
      <w:r w:rsidR="00035A0A" w:rsidRPr="00B414A0">
        <w:rPr>
          <w:rFonts w:cs="Times New Roman"/>
        </w:rPr>
        <w:t>a Home Gateway</w:t>
      </w:r>
      <w:r w:rsidRPr="00B414A0">
        <w:rPr>
          <w:rFonts w:cs="Times New Roman"/>
        </w:rPr>
        <w:t xml:space="preserve"> là thiết bị nhỏ gọn, yêu cầu tính thẩm mỹ cao nên anten phải nằm gọn bên trong vỏ.</w:t>
      </w:r>
    </w:p>
    <w:p w14:paraId="16CA31CD" w14:textId="77777777" w:rsidR="00C402F2" w:rsidRPr="00B414A0" w:rsidRDefault="00C402F2" w:rsidP="006D59C2">
      <w:pPr>
        <w:pStyle w:val="ANSVNormal"/>
        <w:rPr>
          <w:rFonts w:cs="Times New Roman"/>
        </w:rPr>
      </w:pPr>
      <w:r w:rsidRPr="00B414A0">
        <w:rPr>
          <w:rFonts w:cs="Times New Roman"/>
        </w:rPr>
        <w:t>Dưới đây là những giải pháp antenna có thể đáp ứng yêu cầu.</w:t>
      </w:r>
    </w:p>
    <w:tbl>
      <w:tblPr>
        <w:tblStyle w:val="TableGrid"/>
        <w:tblW w:w="0" w:type="auto"/>
        <w:tblLook w:val="04A0" w:firstRow="1" w:lastRow="0" w:firstColumn="1" w:lastColumn="0" w:noHBand="0" w:noVBand="1"/>
      </w:tblPr>
      <w:tblGrid>
        <w:gridCol w:w="2065"/>
        <w:gridCol w:w="1872"/>
        <w:gridCol w:w="2018"/>
        <w:gridCol w:w="1975"/>
        <w:gridCol w:w="1806"/>
      </w:tblGrid>
      <w:tr w:rsidR="00C402F2" w:rsidRPr="00B414A0" w14:paraId="36973F0D" w14:textId="77777777" w:rsidTr="00C47271">
        <w:tc>
          <w:tcPr>
            <w:tcW w:w="2099" w:type="dxa"/>
            <w:shd w:val="clear" w:color="auto" w:fill="AEAAAA" w:themeFill="background2" w:themeFillShade="BF"/>
            <w:vAlign w:val="center"/>
          </w:tcPr>
          <w:p w14:paraId="65E53593" w14:textId="77777777" w:rsidR="00C402F2" w:rsidRPr="00B414A0" w:rsidRDefault="00C402F2" w:rsidP="006D59C2">
            <w:pPr>
              <w:pStyle w:val="ANSVNormal"/>
              <w:jc w:val="center"/>
              <w:rPr>
                <w:rFonts w:cs="Times New Roman"/>
                <w:b/>
                <w:bCs/>
              </w:rPr>
            </w:pPr>
            <w:r w:rsidRPr="00B414A0">
              <w:rPr>
                <w:rFonts w:cs="Times New Roman"/>
                <w:b/>
                <w:bCs/>
              </w:rPr>
              <w:t>Anten</w:t>
            </w:r>
          </w:p>
        </w:tc>
        <w:tc>
          <w:tcPr>
            <w:tcW w:w="1879" w:type="dxa"/>
            <w:shd w:val="clear" w:color="auto" w:fill="AEAAAA" w:themeFill="background2" w:themeFillShade="BF"/>
            <w:vAlign w:val="center"/>
          </w:tcPr>
          <w:p w14:paraId="254539C5" w14:textId="77777777" w:rsidR="00C402F2" w:rsidRPr="00B414A0" w:rsidRDefault="00C402F2" w:rsidP="006D59C2">
            <w:pPr>
              <w:pStyle w:val="ANSVNormal"/>
              <w:jc w:val="center"/>
              <w:rPr>
                <w:rFonts w:cs="Times New Roman"/>
                <w:b/>
                <w:bCs/>
              </w:rPr>
            </w:pPr>
            <w:r w:rsidRPr="00B414A0">
              <w:rPr>
                <w:rFonts w:cs="Times New Roman"/>
                <w:b/>
                <w:bCs/>
              </w:rPr>
              <w:t>PCB</w:t>
            </w:r>
          </w:p>
        </w:tc>
        <w:tc>
          <w:tcPr>
            <w:tcW w:w="2022" w:type="dxa"/>
            <w:shd w:val="clear" w:color="auto" w:fill="AEAAAA" w:themeFill="background2" w:themeFillShade="BF"/>
            <w:vAlign w:val="center"/>
          </w:tcPr>
          <w:p w14:paraId="6BC60D96" w14:textId="77777777" w:rsidR="00C402F2" w:rsidRPr="00B414A0" w:rsidRDefault="00C402F2" w:rsidP="006D59C2">
            <w:pPr>
              <w:pStyle w:val="ANSVNormal"/>
              <w:jc w:val="center"/>
              <w:rPr>
                <w:rFonts w:cs="Times New Roman"/>
                <w:b/>
                <w:bCs/>
              </w:rPr>
            </w:pPr>
            <w:r w:rsidRPr="00B414A0">
              <w:rPr>
                <w:rFonts w:cs="Times New Roman"/>
                <w:b/>
                <w:bCs/>
              </w:rPr>
              <w:t>Chip</w:t>
            </w:r>
          </w:p>
        </w:tc>
        <w:tc>
          <w:tcPr>
            <w:tcW w:w="1990" w:type="dxa"/>
            <w:shd w:val="clear" w:color="auto" w:fill="AEAAAA" w:themeFill="background2" w:themeFillShade="BF"/>
            <w:vAlign w:val="center"/>
          </w:tcPr>
          <w:p w14:paraId="28041739" w14:textId="77777777" w:rsidR="00C402F2" w:rsidRPr="00B414A0" w:rsidRDefault="00C402F2" w:rsidP="006D59C2">
            <w:pPr>
              <w:pStyle w:val="ANSVNormal"/>
              <w:jc w:val="center"/>
              <w:rPr>
                <w:rFonts w:cs="Times New Roman"/>
                <w:b/>
                <w:bCs/>
              </w:rPr>
            </w:pPr>
            <w:r w:rsidRPr="00B414A0">
              <w:rPr>
                <w:rFonts w:cs="Times New Roman"/>
                <w:b/>
                <w:bCs/>
              </w:rPr>
              <w:t>Flexible</w:t>
            </w:r>
          </w:p>
        </w:tc>
        <w:tc>
          <w:tcPr>
            <w:tcW w:w="1746" w:type="dxa"/>
            <w:shd w:val="clear" w:color="auto" w:fill="AEAAAA" w:themeFill="background2" w:themeFillShade="BF"/>
            <w:vAlign w:val="center"/>
          </w:tcPr>
          <w:p w14:paraId="3FFBB68E" w14:textId="77777777" w:rsidR="00C402F2" w:rsidRPr="00B414A0" w:rsidRDefault="00C402F2" w:rsidP="006D59C2">
            <w:pPr>
              <w:pStyle w:val="ANSVNormal"/>
              <w:jc w:val="center"/>
              <w:rPr>
                <w:rFonts w:cs="Times New Roman"/>
                <w:b/>
                <w:bCs/>
              </w:rPr>
            </w:pPr>
            <w:r w:rsidRPr="00B414A0">
              <w:rPr>
                <w:rFonts w:cs="Times New Roman"/>
                <w:b/>
                <w:bCs/>
              </w:rPr>
              <w:t>Wire</w:t>
            </w:r>
          </w:p>
        </w:tc>
      </w:tr>
      <w:tr w:rsidR="00C402F2" w:rsidRPr="00B414A0" w14:paraId="4C5A091E" w14:textId="77777777" w:rsidTr="00C47271">
        <w:tc>
          <w:tcPr>
            <w:tcW w:w="2099" w:type="dxa"/>
            <w:vAlign w:val="center"/>
          </w:tcPr>
          <w:p w14:paraId="635AAAEA" w14:textId="77777777" w:rsidR="00C402F2" w:rsidRPr="00B414A0" w:rsidRDefault="00C402F2" w:rsidP="006D59C2">
            <w:pPr>
              <w:pStyle w:val="ANSVNormal"/>
              <w:rPr>
                <w:rFonts w:cs="Times New Roman"/>
              </w:rPr>
            </w:pPr>
            <w:r w:rsidRPr="00B414A0">
              <w:rPr>
                <w:rStyle w:val="fontstyle01"/>
                <w:rFonts w:ascii="Times New Roman" w:hAnsi="Times New Roman" w:cs="Times New Roman"/>
              </w:rPr>
              <w:t>Mô tả</w:t>
            </w:r>
          </w:p>
        </w:tc>
        <w:tc>
          <w:tcPr>
            <w:tcW w:w="1879" w:type="dxa"/>
          </w:tcPr>
          <w:p w14:paraId="285BC101" w14:textId="77777777" w:rsidR="00C402F2" w:rsidRPr="00B414A0" w:rsidRDefault="00C402F2" w:rsidP="006D59C2">
            <w:pPr>
              <w:pStyle w:val="ANSVNormal"/>
              <w:rPr>
                <w:rStyle w:val="fontstyle01"/>
                <w:rFonts w:ascii="Times New Roman" w:hAnsi="Times New Roman" w:cs="Times New Roman"/>
              </w:rPr>
            </w:pPr>
            <w:r w:rsidRPr="00B414A0">
              <w:rPr>
                <w:rFonts w:cs="Times New Roman"/>
                <w:noProof/>
              </w:rPr>
              <w:drawing>
                <wp:inline distT="0" distB="0" distL="0" distR="0" wp14:anchorId="4A4F9A49" wp14:editId="6ADEB3E4">
                  <wp:extent cx="893929" cy="75278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03908" cy="761186"/>
                          </a:xfrm>
                          <a:prstGeom prst="rect">
                            <a:avLst/>
                          </a:prstGeom>
                        </pic:spPr>
                      </pic:pic>
                    </a:graphicData>
                  </a:graphic>
                </wp:inline>
              </w:drawing>
            </w:r>
          </w:p>
        </w:tc>
        <w:tc>
          <w:tcPr>
            <w:tcW w:w="2022" w:type="dxa"/>
            <w:vAlign w:val="center"/>
          </w:tcPr>
          <w:p w14:paraId="63080FB7" w14:textId="77777777" w:rsidR="00C402F2" w:rsidRPr="00B414A0" w:rsidRDefault="00C402F2" w:rsidP="006D59C2">
            <w:pPr>
              <w:pStyle w:val="ANSVNormal"/>
              <w:rPr>
                <w:rFonts w:cs="Times New Roman"/>
              </w:rPr>
            </w:pPr>
            <w:r w:rsidRPr="00B414A0">
              <w:rPr>
                <w:rFonts w:cs="Times New Roman"/>
                <w:noProof/>
              </w:rPr>
              <w:drawing>
                <wp:inline distT="0" distB="0" distL="0" distR="0" wp14:anchorId="7CA815B4" wp14:editId="57559F89">
                  <wp:extent cx="1057702" cy="550557"/>
                  <wp:effectExtent l="0" t="0" r="952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19996-40_7928c922-3631-4bc4-a12c-75b64526725a_2048x2048.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73251" cy="558651"/>
                          </a:xfrm>
                          <a:prstGeom prst="rect">
                            <a:avLst/>
                          </a:prstGeom>
                        </pic:spPr>
                      </pic:pic>
                    </a:graphicData>
                  </a:graphic>
                </wp:inline>
              </w:drawing>
            </w:r>
          </w:p>
        </w:tc>
        <w:tc>
          <w:tcPr>
            <w:tcW w:w="1990" w:type="dxa"/>
          </w:tcPr>
          <w:p w14:paraId="474FBCD7" w14:textId="77777777" w:rsidR="00C402F2" w:rsidRPr="00B414A0" w:rsidRDefault="00C402F2" w:rsidP="006D59C2">
            <w:pPr>
              <w:pStyle w:val="ANSVNormal"/>
              <w:rPr>
                <w:rFonts w:cs="Times New Roman"/>
              </w:rPr>
            </w:pPr>
            <w:r w:rsidRPr="00B414A0">
              <w:rPr>
                <w:rFonts w:cs="Times New Roman"/>
                <w:noProof/>
              </w:rPr>
              <w:drawing>
                <wp:inline distT="0" distB="0" distL="0" distR="0" wp14:anchorId="0AD6426F" wp14:editId="58BF52DF">
                  <wp:extent cx="804810" cy="804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246-Molex_GPS_Antenna_-_U.FL__Adhesive_-01a.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09232" cy="809232"/>
                          </a:xfrm>
                          <a:prstGeom prst="rect">
                            <a:avLst/>
                          </a:prstGeom>
                        </pic:spPr>
                      </pic:pic>
                    </a:graphicData>
                  </a:graphic>
                </wp:inline>
              </w:drawing>
            </w:r>
          </w:p>
        </w:tc>
        <w:tc>
          <w:tcPr>
            <w:tcW w:w="1746" w:type="dxa"/>
          </w:tcPr>
          <w:p w14:paraId="590C6A62" w14:textId="77777777" w:rsidR="00C402F2" w:rsidRPr="00B414A0" w:rsidRDefault="00C402F2" w:rsidP="006D59C2">
            <w:pPr>
              <w:pStyle w:val="ANSVNormal"/>
              <w:rPr>
                <w:rFonts w:cs="Times New Roman"/>
              </w:rPr>
            </w:pPr>
            <w:r w:rsidRPr="00B414A0">
              <w:rPr>
                <w:rFonts w:cs="Times New Roman"/>
                <w:noProof/>
              </w:rPr>
              <w:drawing>
                <wp:inline distT="0" distB="0" distL="0" distR="0" wp14:anchorId="3EDB17D8" wp14:editId="762E8358">
                  <wp:extent cx="1009934" cy="6323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7790722-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13452" cy="634549"/>
                          </a:xfrm>
                          <a:prstGeom prst="rect">
                            <a:avLst/>
                          </a:prstGeom>
                        </pic:spPr>
                      </pic:pic>
                    </a:graphicData>
                  </a:graphic>
                </wp:inline>
              </w:drawing>
            </w:r>
          </w:p>
        </w:tc>
      </w:tr>
      <w:tr w:rsidR="00C402F2" w:rsidRPr="00B414A0" w14:paraId="23367077" w14:textId="77777777" w:rsidTr="00C47271">
        <w:tc>
          <w:tcPr>
            <w:tcW w:w="2099" w:type="dxa"/>
            <w:vAlign w:val="center"/>
          </w:tcPr>
          <w:p w14:paraId="351CA3BC" w14:textId="77777777" w:rsidR="00C402F2" w:rsidRPr="00B414A0" w:rsidRDefault="00C402F2" w:rsidP="006D59C2">
            <w:pPr>
              <w:pStyle w:val="ANSVNormal"/>
              <w:rPr>
                <w:rStyle w:val="fontstyle01"/>
                <w:rFonts w:ascii="Times New Roman" w:hAnsi="Times New Roman" w:cs="Times New Roman"/>
              </w:rPr>
            </w:pPr>
            <w:r w:rsidRPr="00B414A0">
              <w:rPr>
                <w:rStyle w:val="fontstyle01"/>
                <w:rFonts w:ascii="Times New Roman" w:hAnsi="Times New Roman" w:cs="Times New Roman"/>
              </w:rPr>
              <w:t>Đặc điểm</w:t>
            </w:r>
          </w:p>
        </w:tc>
        <w:tc>
          <w:tcPr>
            <w:tcW w:w="1879" w:type="dxa"/>
            <w:vAlign w:val="center"/>
          </w:tcPr>
          <w:p w14:paraId="26C222FD" w14:textId="77777777" w:rsidR="00C402F2" w:rsidRPr="00B414A0" w:rsidRDefault="00C402F2" w:rsidP="006D59C2">
            <w:pPr>
              <w:pStyle w:val="FirstLevelBullet"/>
              <w:ind w:left="250" w:hanging="270"/>
              <w:jc w:val="left"/>
              <w:rPr>
                <w:noProof/>
              </w:rPr>
            </w:pPr>
            <w:r w:rsidRPr="00B414A0">
              <w:rPr>
                <w:noProof/>
              </w:rPr>
              <w:t>Có tính thẩm mỹ cao do được gia công trực tiếp lên PCB</w:t>
            </w:r>
          </w:p>
          <w:p w14:paraId="00C50687" w14:textId="77777777" w:rsidR="00C402F2" w:rsidRPr="00B414A0" w:rsidRDefault="00C402F2" w:rsidP="006D59C2">
            <w:pPr>
              <w:pStyle w:val="FirstLevelBullet"/>
              <w:ind w:left="250" w:hanging="270"/>
              <w:jc w:val="left"/>
              <w:rPr>
                <w:noProof/>
              </w:rPr>
            </w:pPr>
            <w:r w:rsidRPr="00B414A0">
              <w:rPr>
                <w:noProof/>
              </w:rPr>
              <w:t>Giá thành rẻ</w:t>
            </w:r>
          </w:p>
          <w:p w14:paraId="21980884" w14:textId="77777777" w:rsidR="00C402F2" w:rsidRPr="00B414A0" w:rsidRDefault="00C402F2" w:rsidP="006D59C2">
            <w:pPr>
              <w:pStyle w:val="FirstLevelBullet"/>
              <w:ind w:left="250" w:hanging="270"/>
              <w:jc w:val="left"/>
              <w:rPr>
                <w:noProof/>
              </w:rPr>
            </w:pPr>
            <w:r w:rsidRPr="00B414A0">
              <w:rPr>
                <w:noProof/>
              </w:rPr>
              <w:t>Mất thời gian và chi phí nghiên cứu</w:t>
            </w:r>
          </w:p>
          <w:p w14:paraId="608B6E85" w14:textId="77777777" w:rsidR="00C402F2" w:rsidRPr="00B414A0" w:rsidRDefault="00C402F2" w:rsidP="006D59C2">
            <w:pPr>
              <w:pStyle w:val="FirstLevelBullet"/>
              <w:ind w:left="250" w:hanging="270"/>
              <w:jc w:val="left"/>
              <w:rPr>
                <w:noProof/>
              </w:rPr>
            </w:pPr>
            <w:r w:rsidRPr="00B414A0">
              <w:rPr>
                <w:noProof/>
              </w:rPr>
              <w:t>Mất một phần diện tích PCB để đặt anten</w:t>
            </w:r>
          </w:p>
          <w:p w14:paraId="601BBCFE" w14:textId="77777777" w:rsidR="00C402F2" w:rsidRPr="00B414A0" w:rsidRDefault="00C402F2" w:rsidP="006D59C2">
            <w:pPr>
              <w:pStyle w:val="FirstLevelBullet"/>
              <w:ind w:left="250" w:hanging="270"/>
              <w:jc w:val="left"/>
              <w:rPr>
                <w:noProof/>
              </w:rPr>
            </w:pPr>
            <w:r w:rsidRPr="00B414A0">
              <w:rPr>
                <w:noProof/>
              </w:rPr>
              <w:t>Hiệu năng thấp hơn loại flexible và wire nhưng cao hơn loại chip</w:t>
            </w:r>
          </w:p>
          <w:p w14:paraId="232E482C" w14:textId="77777777" w:rsidR="00C402F2" w:rsidRPr="00B414A0" w:rsidRDefault="00C402F2" w:rsidP="006D59C2">
            <w:pPr>
              <w:pStyle w:val="FirstLevelBullet"/>
              <w:ind w:left="250" w:hanging="270"/>
              <w:jc w:val="left"/>
              <w:rPr>
                <w:noProof/>
              </w:rPr>
            </w:pPr>
            <w:r w:rsidRPr="00B414A0">
              <w:rPr>
                <w:noProof/>
              </w:rPr>
              <w:lastRenderedPageBreak/>
              <w:t>Khả năng tùy biến cao</w:t>
            </w:r>
          </w:p>
        </w:tc>
        <w:tc>
          <w:tcPr>
            <w:tcW w:w="2022" w:type="dxa"/>
            <w:vAlign w:val="center"/>
          </w:tcPr>
          <w:p w14:paraId="4193890A" w14:textId="77777777" w:rsidR="00C402F2" w:rsidRPr="00B414A0" w:rsidRDefault="00C402F2" w:rsidP="006D59C2">
            <w:pPr>
              <w:pStyle w:val="FirstLevelBullet"/>
              <w:ind w:left="250" w:hanging="270"/>
              <w:jc w:val="left"/>
              <w:rPr>
                <w:noProof/>
              </w:rPr>
            </w:pPr>
            <w:r w:rsidRPr="00B414A0">
              <w:rPr>
                <w:noProof/>
              </w:rPr>
              <w:lastRenderedPageBreak/>
              <w:t>Có tính thẩm mỹ cao do được hàn trực tiếp lên PCB</w:t>
            </w:r>
          </w:p>
          <w:p w14:paraId="53FD224B" w14:textId="77777777" w:rsidR="00C402F2" w:rsidRPr="00B414A0" w:rsidRDefault="00C402F2" w:rsidP="006D59C2">
            <w:pPr>
              <w:pStyle w:val="FirstLevelBullet"/>
              <w:ind w:left="250" w:hanging="270"/>
              <w:jc w:val="left"/>
              <w:rPr>
                <w:noProof/>
              </w:rPr>
            </w:pPr>
            <w:r w:rsidRPr="00B414A0">
              <w:rPr>
                <w:noProof/>
              </w:rPr>
              <w:t>Giá thành cao</w:t>
            </w:r>
          </w:p>
          <w:p w14:paraId="31197309" w14:textId="77777777" w:rsidR="00C402F2" w:rsidRPr="00B414A0" w:rsidRDefault="00C402F2" w:rsidP="006D59C2">
            <w:pPr>
              <w:pStyle w:val="FirstLevelBullet"/>
              <w:ind w:left="250" w:hanging="270"/>
              <w:jc w:val="left"/>
              <w:rPr>
                <w:noProof/>
              </w:rPr>
            </w:pPr>
            <w:r w:rsidRPr="00B414A0">
              <w:rPr>
                <w:noProof/>
              </w:rPr>
              <w:t>Không mất thời gian nghiên cứu</w:t>
            </w:r>
          </w:p>
          <w:p w14:paraId="385EE74D" w14:textId="77777777" w:rsidR="00C402F2" w:rsidRPr="00B414A0" w:rsidRDefault="00C402F2" w:rsidP="006D59C2">
            <w:pPr>
              <w:pStyle w:val="FirstLevelBullet"/>
              <w:ind w:left="250" w:hanging="270"/>
              <w:jc w:val="left"/>
              <w:rPr>
                <w:noProof/>
              </w:rPr>
            </w:pPr>
            <w:r w:rsidRPr="00B414A0">
              <w:rPr>
                <w:noProof/>
              </w:rPr>
              <w:t>Mất một phần diện tích PCB để đặt anten</w:t>
            </w:r>
          </w:p>
          <w:p w14:paraId="2BDC564E" w14:textId="77777777" w:rsidR="00C402F2" w:rsidRPr="00B414A0" w:rsidRDefault="00C402F2" w:rsidP="006D59C2">
            <w:pPr>
              <w:pStyle w:val="FirstLevelBullet"/>
              <w:ind w:left="250" w:hanging="270"/>
              <w:jc w:val="left"/>
              <w:rPr>
                <w:noProof/>
              </w:rPr>
            </w:pPr>
            <w:r w:rsidRPr="00B414A0">
              <w:rPr>
                <w:noProof/>
              </w:rPr>
              <w:t>Hiệu năng không bằng anten PCB</w:t>
            </w:r>
          </w:p>
          <w:p w14:paraId="3EE7C64D" w14:textId="77777777" w:rsidR="00C402F2" w:rsidRPr="00B414A0" w:rsidRDefault="00C402F2" w:rsidP="006D59C2">
            <w:pPr>
              <w:pStyle w:val="FirstLevelBullet"/>
              <w:ind w:left="250" w:hanging="270"/>
              <w:jc w:val="left"/>
              <w:rPr>
                <w:noProof/>
              </w:rPr>
            </w:pPr>
            <w:r w:rsidRPr="00B414A0">
              <w:rPr>
                <w:noProof/>
              </w:rPr>
              <w:t>Cố định, không điều chỉnh được</w:t>
            </w:r>
          </w:p>
        </w:tc>
        <w:tc>
          <w:tcPr>
            <w:tcW w:w="1990" w:type="dxa"/>
            <w:vAlign w:val="center"/>
          </w:tcPr>
          <w:p w14:paraId="5CAF5B40" w14:textId="77777777" w:rsidR="00C402F2" w:rsidRPr="00B414A0" w:rsidRDefault="00C402F2" w:rsidP="006D59C2">
            <w:pPr>
              <w:pStyle w:val="FirstLevelBullet"/>
              <w:ind w:left="250" w:hanging="270"/>
              <w:jc w:val="left"/>
              <w:rPr>
                <w:noProof/>
              </w:rPr>
            </w:pPr>
            <w:r w:rsidRPr="00B414A0">
              <w:rPr>
                <w:noProof/>
              </w:rPr>
              <w:t>Khá gọn khi dán bên trong vỏ</w:t>
            </w:r>
          </w:p>
          <w:p w14:paraId="4E4C99F0" w14:textId="77777777" w:rsidR="00C402F2" w:rsidRPr="00B414A0" w:rsidRDefault="00C402F2" w:rsidP="006D59C2">
            <w:pPr>
              <w:pStyle w:val="FirstLevelBullet"/>
              <w:ind w:left="250" w:hanging="270"/>
              <w:jc w:val="left"/>
              <w:rPr>
                <w:noProof/>
              </w:rPr>
            </w:pPr>
            <w:r w:rsidRPr="00B414A0">
              <w:rPr>
                <w:noProof/>
              </w:rPr>
              <w:t>Giá thành cao</w:t>
            </w:r>
          </w:p>
          <w:p w14:paraId="6BBA7768" w14:textId="77777777" w:rsidR="00C402F2" w:rsidRPr="00B414A0" w:rsidRDefault="00C402F2" w:rsidP="006D59C2">
            <w:pPr>
              <w:pStyle w:val="FirstLevelBullet"/>
              <w:ind w:left="250" w:hanging="270"/>
              <w:jc w:val="left"/>
              <w:rPr>
                <w:noProof/>
              </w:rPr>
            </w:pPr>
            <w:r w:rsidRPr="00B414A0">
              <w:rPr>
                <w:noProof/>
              </w:rPr>
              <w:t>Không mất thời gian nghiên cứu</w:t>
            </w:r>
          </w:p>
          <w:p w14:paraId="6B83CE35" w14:textId="77777777" w:rsidR="00C402F2" w:rsidRPr="00B414A0" w:rsidRDefault="00C402F2" w:rsidP="006D59C2">
            <w:pPr>
              <w:pStyle w:val="FirstLevelBullet"/>
              <w:ind w:left="250" w:hanging="270"/>
              <w:jc w:val="left"/>
              <w:rPr>
                <w:noProof/>
              </w:rPr>
            </w:pPr>
            <w:r w:rsidRPr="00B414A0">
              <w:rPr>
                <w:noProof/>
              </w:rPr>
              <w:t>Tận dụng được diện tích vỏ để dán anten mà không mất diện tích trên PCB</w:t>
            </w:r>
          </w:p>
          <w:p w14:paraId="3A8ACA27" w14:textId="77777777" w:rsidR="00C402F2" w:rsidRPr="00B414A0" w:rsidRDefault="00C402F2" w:rsidP="006D59C2">
            <w:pPr>
              <w:pStyle w:val="FirstLevelBullet"/>
              <w:ind w:left="250" w:hanging="270"/>
              <w:jc w:val="left"/>
              <w:rPr>
                <w:noProof/>
              </w:rPr>
            </w:pPr>
            <w:r w:rsidRPr="00B414A0">
              <w:rPr>
                <w:noProof/>
              </w:rPr>
              <w:t>Hiệu năng cao</w:t>
            </w:r>
          </w:p>
          <w:p w14:paraId="797A2097" w14:textId="77777777" w:rsidR="00C402F2" w:rsidRPr="00B414A0" w:rsidRDefault="00C402F2" w:rsidP="006D59C2">
            <w:pPr>
              <w:pStyle w:val="FirstLevelBullet"/>
              <w:ind w:left="250" w:hanging="270"/>
              <w:jc w:val="left"/>
              <w:rPr>
                <w:noProof/>
              </w:rPr>
            </w:pPr>
            <w:r w:rsidRPr="00B414A0">
              <w:rPr>
                <w:noProof/>
              </w:rPr>
              <w:t>Cố định, không điều chỉnh được</w:t>
            </w:r>
          </w:p>
        </w:tc>
        <w:tc>
          <w:tcPr>
            <w:tcW w:w="1746" w:type="dxa"/>
            <w:vAlign w:val="center"/>
          </w:tcPr>
          <w:p w14:paraId="5D414CAC" w14:textId="77777777" w:rsidR="00C402F2" w:rsidRPr="00B414A0" w:rsidRDefault="00C402F2" w:rsidP="006D59C2">
            <w:pPr>
              <w:pStyle w:val="FirstLevelBullet"/>
              <w:ind w:left="250" w:hanging="270"/>
              <w:jc w:val="left"/>
              <w:rPr>
                <w:noProof/>
              </w:rPr>
            </w:pPr>
            <w:r w:rsidRPr="00B414A0">
              <w:rPr>
                <w:noProof/>
              </w:rPr>
              <w:t>Khá gọn nếu gắn bên trong vỏ</w:t>
            </w:r>
          </w:p>
          <w:p w14:paraId="2D273A3A" w14:textId="77777777" w:rsidR="00C402F2" w:rsidRPr="00B414A0" w:rsidRDefault="00C402F2" w:rsidP="006D59C2">
            <w:pPr>
              <w:pStyle w:val="FirstLevelBullet"/>
              <w:ind w:left="250" w:hanging="270"/>
              <w:jc w:val="left"/>
              <w:rPr>
                <w:noProof/>
              </w:rPr>
            </w:pPr>
            <w:r w:rsidRPr="00B414A0">
              <w:rPr>
                <w:noProof/>
              </w:rPr>
              <w:t>Giá thành rẻ</w:t>
            </w:r>
          </w:p>
          <w:p w14:paraId="54F19172" w14:textId="77777777" w:rsidR="00C402F2" w:rsidRPr="00B414A0" w:rsidRDefault="00C402F2" w:rsidP="006D59C2">
            <w:pPr>
              <w:pStyle w:val="FirstLevelBullet"/>
              <w:ind w:left="250" w:hanging="270"/>
              <w:jc w:val="left"/>
              <w:rPr>
                <w:noProof/>
              </w:rPr>
            </w:pPr>
            <w:r w:rsidRPr="00B414A0">
              <w:rPr>
                <w:noProof/>
              </w:rPr>
              <w:t>Mất thời gian và chi phí nghiên cứu</w:t>
            </w:r>
          </w:p>
          <w:p w14:paraId="52659C1A" w14:textId="77777777" w:rsidR="00C402F2" w:rsidRPr="00B414A0" w:rsidRDefault="00C402F2" w:rsidP="006D59C2">
            <w:pPr>
              <w:pStyle w:val="FirstLevelBullet"/>
              <w:keepNext/>
              <w:ind w:left="250" w:hanging="270"/>
              <w:jc w:val="left"/>
              <w:rPr>
                <w:noProof/>
              </w:rPr>
            </w:pPr>
            <w:r w:rsidRPr="00B414A0">
              <w:rPr>
                <w:noProof/>
              </w:rPr>
              <w:t>Điều chỉnh được</w:t>
            </w:r>
          </w:p>
          <w:p w14:paraId="1F227B8C" w14:textId="77777777" w:rsidR="00C402F2" w:rsidRPr="00B414A0" w:rsidRDefault="00C402F2" w:rsidP="006D59C2">
            <w:pPr>
              <w:pStyle w:val="FirstLevelBullet"/>
              <w:ind w:left="250" w:hanging="270"/>
              <w:jc w:val="left"/>
              <w:rPr>
                <w:noProof/>
              </w:rPr>
            </w:pPr>
            <w:r w:rsidRPr="00B414A0">
              <w:rPr>
                <w:noProof/>
              </w:rPr>
              <w:t xml:space="preserve">Tận dụng được diện tích vỏ để dán anten mà không mất diện tích trên PCB, nhưng cần thiết kế cơ cấu ngàm trên vỏ để </w:t>
            </w:r>
            <w:r w:rsidRPr="00B414A0">
              <w:rPr>
                <w:noProof/>
              </w:rPr>
              <w:lastRenderedPageBreak/>
              <w:t>cố định được anten</w:t>
            </w:r>
          </w:p>
          <w:p w14:paraId="08EA6522" w14:textId="77777777" w:rsidR="00C402F2" w:rsidRPr="00B414A0" w:rsidRDefault="00C402F2" w:rsidP="006D59C2">
            <w:pPr>
              <w:pStyle w:val="FirstLevelBullet"/>
              <w:keepNext/>
              <w:ind w:left="250" w:hanging="270"/>
              <w:jc w:val="left"/>
              <w:rPr>
                <w:noProof/>
              </w:rPr>
            </w:pPr>
          </w:p>
        </w:tc>
      </w:tr>
    </w:tbl>
    <w:p w14:paraId="7A855806" w14:textId="77777777" w:rsidR="00C402F2" w:rsidRPr="00B414A0" w:rsidRDefault="00C402F2" w:rsidP="006D59C2">
      <w:pPr>
        <w:pStyle w:val="Caption"/>
        <w:rPr>
          <w:rFonts w:cs="Times New Roman"/>
        </w:rPr>
      </w:pPr>
      <w:bookmarkStart w:id="81" w:name="_Toc44593931"/>
      <w:r w:rsidRPr="00B414A0">
        <w:rPr>
          <w:rFonts w:cs="Times New Roman"/>
        </w:rPr>
        <w:lastRenderedPageBreak/>
        <w:t xml:space="preserve">Bảng </w:t>
      </w:r>
      <w:r w:rsidR="00D16B24" w:rsidRPr="00B414A0">
        <w:rPr>
          <w:rFonts w:cs="Times New Roman"/>
        </w:rPr>
        <w:fldChar w:fldCharType="begin"/>
      </w:r>
      <w:r w:rsidR="00D16B24" w:rsidRPr="00B414A0">
        <w:rPr>
          <w:rFonts w:cs="Times New Roman"/>
        </w:rPr>
        <w:instrText xml:space="preserve"> SEQ Bảng \* ARABIC </w:instrText>
      </w:r>
      <w:r w:rsidR="00D16B24" w:rsidRPr="00B414A0">
        <w:rPr>
          <w:rFonts w:cs="Times New Roman"/>
        </w:rPr>
        <w:fldChar w:fldCharType="separate"/>
      </w:r>
      <w:r w:rsidR="00B414A0" w:rsidRPr="00B414A0">
        <w:rPr>
          <w:rFonts w:cs="Times New Roman"/>
          <w:noProof/>
        </w:rPr>
        <w:t>2</w:t>
      </w:r>
      <w:r w:rsidR="00D16B24" w:rsidRPr="00B414A0">
        <w:rPr>
          <w:rFonts w:cs="Times New Roman"/>
          <w:noProof/>
        </w:rPr>
        <w:fldChar w:fldCharType="end"/>
      </w:r>
      <w:r w:rsidRPr="00B414A0">
        <w:rPr>
          <w:rFonts w:cs="Times New Roman"/>
        </w:rPr>
        <w:t>: Các giải pháp antenna</w:t>
      </w:r>
      <w:bookmarkEnd w:id="81"/>
    </w:p>
    <w:p w14:paraId="688ED35E" w14:textId="1D411106" w:rsidR="00C402F2" w:rsidRPr="00B414A0" w:rsidRDefault="00C402F2" w:rsidP="006D59C2">
      <w:pPr>
        <w:pStyle w:val="ANSVNormal"/>
        <w:ind w:firstLine="720"/>
        <w:rPr>
          <w:rFonts w:cs="Times New Roman"/>
          <w:lang w:val="vi-VN"/>
        </w:rPr>
      </w:pPr>
      <w:r w:rsidRPr="00B414A0">
        <w:rPr>
          <w:rFonts w:cs="Times New Roman"/>
        </w:rPr>
        <w:t>Với yêu cầu thiết bị nhỏ gọn, đồng nghĩa với việc diện tích PCB nhỏ. Do đó, việc dành một phần diện tích PCB để thiết kế anten PCB hay đặt anten Chip sẽ gây khó khăn trong thiết kế mạch, mặt khác, vỏ Home Gateway  là vỏ sẵn có trên thị trường, vì vậy, không thể yêu cầu thêm cơ cấu để cố định anten Wire. Vậy, anten Flexible và PCB là hai giải pháp hợp lý nhất.</w:t>
      </w:r>
    </w:p>
    <w:p w14:paraId="21B006DD" w14:textId="396F477C" w:rsidR="009866DF" w:rsidRPr="00B414A0" w:rsidRDefault="009866DF" w:rsidP="006D59C2">
      <w:pPr>
        <w:pStyle w:val="ANSVHeadingLevel3"/>
        <w:numPr>
          <w:ilvl w:val="2"/>
          <w:numId w:val="6"/>
        </w:numPr>
        <w:spacing w:line="276" w:lineRule="auto"/>
        <w:jc w:val="both"/>
      </w:pPr>
      <w:bookmarkStart w:id="82" w:name="_Toc44922351"/>
      <w:r w:rsidRPr="00B414A0">
        <w:t>Khối Power Supply</w:t>
      </w:r>
      <w:bookmarkEnd w:id="82"/>
    </w:p>
    <w:p w14:paraId="57C548A1" w14:textId="574FA5CC" w:rsidR="00741684" w:rsidRPr="00B414A0" w:rsidRDefault="00F23FA5" w:rsidP="006D59C2">
      <w:pPr>
        <w:spacing w:line="276" w:lineRule="auto"/>
      </w:pPr>
      <w:r w:rsidRPr="00B414A0">
        <w:t>Power Tree</w:t>
      </w:r>
    </w:p>
    <w:p w14:paraId="6A17AF5B" w14:textId="77777777" w:rsidR="0069604B" w:rsidRPr="00B414A0" w:rsidRDefault="0069604B" w:rsidP="006D59C2">
      <w:pPr>
        <w:keepNext/>
        <w:spacing w:line="276" w:lineRule="auto"/>
        <w:jc w:val="center"/>
      </w:pPr>
      <w:r w:rsidRPr="00B414A0">
        <w:rPr>
          <w:noProof/>
        </w:rPr>
        <w:drawing>
          <wp:inline distT="0" distB="0" distL="0" distR="0" wp14:anchorId="46BAE621" wp14:editId="0CE26101">
            <wp:extent cx="2976027" cy="3733318"/>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wer Tre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89465" cy="3750175"/>
                    </a:xfrm>
                    <a:prstGeom prst="rect">
                      <a:avLst/>
                    </a:prstGeom>
                  </pic:spPr>
                </pic:pic>
              </a:graphicData>
            </a:graphic>
          </wp:inline>
        </w:drawing>
      </w:r>
    </w:p>
    <w:p w14:paraId="18997000" w14:textId="573D2FD1" w:rsidR="006A0ED4" w:rsidRPr="00B414A0" w:rsidRDefault="006A0ED4" w:rsidP="006D59C2">
      <w:pPr>
        <w:keepNext/>
        <w:spacing w:line="276" w:lineRule="auto"/>
        <w:jc w:val="center"/>
      </w:pPr>
      <w:bookmarkStart w:id="83" w:name="_Toc43714610"/>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Pr="00B414A0">
        <w:rPr>
          <w:i/>
          <w:noProof/>
          <w:szCs w:val="26"/>
        </w:rPr>
        <w:t>25</w:t>
      </w:r>
      <w:r w:rsidRPr="00B414A0">
        <w:rPr>
          <w:i/>
          <w:szCs w:val="26"/>
        </w:rPr>
        <w:fldChar w:fldCharType="end"/>
      </w:r>
      <w:r w:rsidRPr="00B414A0">
        <w:rPr>
          <w:i/>
          <w:szCs w:val="26"/>
        </w:rPr>
        <w:t>. Power tree cho SoC i.MX6ULZ</w:t>
      </w:r>
      <w:bookmarkEnd w:id="83"/>
    </w:p>
    <w:p w14:paraId="642985CE" w14:textId="48F5D4FE" w:rsidR="0069604B" w:rsidRPr="00B414A0" w:rsidRDefault="00DB612E" w:rsidP="006D59C2">
      <w:pPr>
        <w:spacing w:line="276" w:lineRule="auto"/>
      </w:pPr>
      <w:r w:rsidRPr="00B414A0">
        <w:t>Đặc tả y</w:t>
      </w:r>
      <w:r w:rsidR="0069604B" w:rsidRPr="00B414A0">
        <w:t xml:space="preserve">êu cầu </w:t>
      </w:r>
      <w:r w:rsidR="00BC169B" w:rsidRPr="00B414A0">
        <w:t xml:space="preserve">cho các </w:t>
      </w:r>
      <w:r w:rsidR="00BB5A5C" w:rsidRPr="00B414A0">
        <w:t>tuyến nguồn</w:t>
      </w:r>
      <w:r w:rsidRPr="00B414A0">
        <w:t xml:space="preserve"> </w:t>
      </w:r>
    </w:p>
    <w:tbl>
      <w:tblPr>
        <w:tblStyle w:val="TableGrid"/>
        <w:tblW w:w="0" w:type="auto"/>
        <w:tblLook w:val="04A0" w:firstRow="1" w:lastRow="0" w:firstColumn="1" w:lastColumn="0" w:noHBand="0" w:noVBand="1"/>
      </w:tblPr>
      <w:tblGrid>
        <w:gridCol w:w="1075"/>
        <w:gridCol w:w="2610"/>
        <w:gridCol w:w="2017"/>
        <w:gridCol w:w="2017"/>
        <w:gridCol w:w="2017"/>
      </w:tblGrid>
      <w:tr w:rsidR="00F9286F" w:rsidRPr="00B414A0" w14:paraId="67564595" w14:textId="616FCFAB" w:rsidTr="004E449C">
        <w:tc>
          <w:tcPr>
            <w:tcW w:w="3685" w:type="dxa"/>
            <w:gridSpan w:val="2"/>
            <w:shd w:val="clear" w:color="auto" w:fill="AEAAAA" w:themeFill="background2" w:themeFillShade="BF"/>
          </w:tcPr>
          <w:p w14:paraId="06698FDB" w14:textId="5E462AF3" w:rsidR="00F9286F" w:rsidRPr="00B414A0" w:rsidRDefault="00F9286F" w:rsidP="006D59C2">
            <w:pPr>
              <w:pStyle w:val="ANSVNormal"/>
              <w:jc w:val="center"/>
              <w:rPr>
                <w:rFonts w:cs="Times New Roman"/>
                <w:b/>
                <w:bCs/>
              </w:rPr>
            </w:pPr>
            <w:r w:rsidRPr="00B414A0">
              <w:rPr>
                <w:rFonts w:cs="Times New Roman"/>
                <w:b/>
                <w:bCs/>
              </w:rPr>
              <w:t>Thông số</w:t>
            </w:r>
          </w:p>
        </w:tc>
        <w:tc>
          <w:tcPr>
            <w:tcW w:w="2017" w:type="dxa"/>
            <w:shd w:val="clear" w:color="auto" w:fill="AEAAAA" w:themeFill="background2" w:themeFillShade="BF"/>
          </w:tcPr>
          <w:p w14:paraId="1AC0890C" w14:textId="01729460" w:rsidR="00F9286F" w:rsidRPr="00B414A0" w:rsidRDefault="00F9286F" w:rsidP="006D59C2">
            <w:pPr>
              <w:pStyle w:val="ANSVNormal"/>
              <w:jc w:val="center"/>
              <w:rPr>
                <w:rFonts w:cs="Times New Roman"/>
                <w:b/>
                <w:bCs/>
              </w:rPr>
            </w:pPr>
            <w:r w:rsidRPr="00B414A0">
              <w:rPr>
                <w:rFonts w:cs="Times New Roman"/>
                <w:b/>
                <w:bCs/>
              </w:rPr>
              <w:t>Min</w:t>
            </w:r>
          </w:p>
        </w:tc>
        <w:tc>
          <w:tcPr>
            <w:tcW w:w="2017" w:type="dxa"/>
            <w:shd w:val="clear" w:color="auto" w:fill="AEAAAA" w:themeFill="background2" w:themeFillShade="BF"/>
          </w:tcPr>
          <w:p w14:paraId="76D7C738" w14:textId="3CC45373" w:rsidR="00F9286F" w:rsidRPr="00B414A0" w:rsidRDefault="00F9286F" w:rsidP="006D59C2">
            <w:pPr>
              <w:pStyle w:val="ANSVNormal"/>
              <w:jc w:val="center"/>
              <w:rPr>
                <w:rFonts w:cs="Times New Roman"/>
                <w:b/>
                <w:bCs/>
              </w:rPr>
            </w:pPr>
            <w:r w:rsidRPr="00B414A0">
              <w:rPr>
                <w:rFonts w:cs="Times New Roman"/>
                <w:b/>
                <w:bCs/>
              </w:rPr>
              <w:t>Typ</w:t>
            </w:r>
          </w:p>
        </w:tc>
        <w:tc>
          <w:tcPr>
            <w:tcW w:w="2017" w:type="dxa"/>
            <w:shd w:val="clear" w:color="auto" w:fill="AEAAAA" w:themeFill="background2" w:themeFillShade="BF"/>
          </w:tcPr>
          <w:p w14:paraId="197EABB0" w14:textId="5C416487" w:rsidR="00F9286F" w:rsidRPr="00B414A0" w:rsidRDefault="00F9286F" w:rsidP="006D59C2">
            <w:pPr>
              <w:pStyle w:val="ANSVNormal"/>
              <w:jc w:val="center"/>
              <w:rPr>
                <w:rFonts w:cs="Times New Roman"/>
                <w:b/>
                <w:bCs/>
              </w:rPr>
            </w:pPr>
            <w:r w:rsidRPr="00B414A0">
              <w:rPr>
                <w:rFonts w:cs="Times New Roman"/>
                <w:b/>
                <w:bCs/>
              </w:rPr>
              <w:t>Max</w:t>
            </w:r>
          </w:p>
        </w:tc>
      </w:tr>
      <w:tr w:rsidR="00F9286F" w:rsidRPr="00B414A0" w14:paraId="2600E5E2" w14:textId="2B7778F6" w:rsidTr="004E449C">
        <w:tc>
          <w:tcPr>
            <w:tcW w:w="3685" w:type="dxa"/>
            <w:gridSpan w:val="2"/>
          </w:tcPr>
          <w:p w14:paraId="73B8561E" w14:textId="1896CCB7" w:rsidR="00F9286F" w:rsidRPr="00B414A0" w:rsidRDefault="00F9286F" w:rsidP="006D59C2">
            <w:pPr>
              <w:pStyle w:val="ANSVNormal"/>
              <w:rPr>
                <w:rFonts w:cs="Times New Roman"/>
              </w:rPr>
            </w:pPr>
            <w:r w:rsidRPr="00B414A0">
              <w:rPr>
                <w:rStyle w:val="fontstyle01"/>
                <w:rFonts w:ascii="Times New Roman" w:hAnsi="Times New Roman" w:cs="Times New Roman"/>
              </w:rPr>
              <w:t>Input voltage</w:t>
            </w:r>
          </w:p>
        </w:tc>
        <w:tc>
          <w:tcPr>
            <w:tcW w:w="2017" w:type="dxa"/>
            <w:vAlign w:val="center"/>
          </w:tcPr>
          <w:p w14:paraId="01CCB9CF" w14:textId="1A120734" w:rsidR="00F9286F" w:rsidRPr="00B414A0" w:rsidRDefault="00F9286F" w:rsidP="006D59C2">
            <w:pPr>
              <w:pStyle w:val="ANSVNormal"/>
              <w:jc w:val="center"/>
              <w:rPr>
                <w:rFonts w:cs="Times New Roman"/>
              </w:rPr>
            </w:pPr>
            <w:r w:rsidRPr="00B414A0">
              <w:rPr>
                <w:rFonts w:cs="Times New Roman"/>
              </w:rPr>
              <w:t>4.5V</w:t>
            </w:r>
          </w:p>
        </w:tc>
        <w:tc>
          <w:tcPr>
            <w:tcW w:w="2017" w:type="dxa"/>
            <w:vAlign w:val="center"/>
          </w:tcPr>
          <w:p w14:paraId="587745E1" w14:textId="40AB0E03" w:rsidR="00F9286F" w:rsidRPr="00B414A0" w:rsidRDefault="00F9286F" w:rsidP="006D59C2">
            <w:pPr>
              <w:pStyle w:val="ANSVNormal"/>
              <w:jc w:val="center"/>
              <w:rPr>
                <w:rStyle w:val="fontstyle01"/>
                <w:rFonts w:ascii="Times New Roman" w:hAnsi="Times New Roman" w:cs="Times New Roman"/>
              </w:rPr>
            </w:pPr>
            <w:r w:rsidRPr="00B414A0">
              <w:rPr>
                <w:rStyle w:val="fontstyle01"/>
                <w:rFonts w:ascii="Times New Roman" w:hAnsi="Times New Roman" w:cs="Times New Roman"/>
              </w:rPr>
              <w:t>5V</w:t>
            </w:r>
          </w:p>
        </w:tc>
        <w:tc>
          <w:tcPr>
            <w:tcW w:w="2017" w:type="dxa"/>
            <w:vAlign w:val="center"/>
          </w:tcPr>
          <w:p w14:paraId="21683043" w14:textId="0272CF31" w:rsidR="00F9286F" w:rsidRPr="00B414A0" w:rsidRDefault="00F9286F" w:rsidP="006D59C2">
            <w:pPr>
              <w:pStyle w:val="ANSVNormal"/>
              <w:jc w:val="center"/>
              <w:rPr>
                <w:rStyle w:val="fontstyle01"/>
                <w:rFonts w:ascii="Times New Roman" w:hAnsi="Times New Roman" w:cs="Times New Roman"/>
              </w:rPr>
            </w:pPr>
            <w:r w:rsidRPr="00B414A0">
              <w:rPr>
                <w:rStyle w:val="fontstyle01"/>
                <w:rFonts w:ascii="Times New Roman" w:hAnsi="Times New Roman" w:cs="Times New Roman"/>
              </w:rPr>
              <w:t>5.5V</w:t>
            </w:r>
          </w:p>
        </w:tc>
      </w:tr>
      <w:tr w:rsidR="003048C5" w:rsidRPr="00B414A0" w14:paraId="3B058894" w14:textId="77777777" w:rsidTr="004E449C">
        <w:tc>
          <w:tcPr>
            <w:tcW w:w="3685" w:type="dxa"/>
            <w:gridSpan w:val="2"/>
          </w:tcPr>
          <w:p w14:paraId="0B281049" w14:textId="69EE5D8F" w:rsidR="003048C5" w:rsidRPr="00B414A0" w:rsidRDefault="00A06A31" w:rsidP="006D59C2">
            <w:pPr>
              <w:pStyle w:val="ANSVNormal"/>
              <w:rPr>
                <w:rStyle w:val="fontstyle01"/>
                <w:rFonts w:ascii="Times New Roman" w:hAnsi="Times New Roman" w:cs="Times New Roman"/>
                <w:lang w:val="vi-VN"/>
              </w:rPr>
            </w:pPr>
            <w:r w:rsidRPr="00B414A0">
              <w:rPr>
                <w:rStyle w:val="fontstyle01"/>
                <w:rFonts w:ascii="Times New Roman" w:hAnsi="Times New Roman" w:cs="Times New Roman"/>
                <w:lang w:val="vi-VN"/>
              </w:rPr>
              <w:lastRenderedPageBreak/>
              <w:t>Input Ripple &amp; Noise</w:t>
            </w:r>
          </w:p>
        </w:tc>
        <w:tc>
          <w:tcPr>
            <w:tcW w:w="2017" w:type="dxa"/>
            <w:vAlign w:val="center"/>
          </w:tcPr>
          <w:p w14:paraId="1B056E74" w14:textId="77777777" w:rsidR="003048C5" w:rsidRPr="00B414A0" w:rsidRDefault="003048C5" w:rsidP="006D59C2">
            <w:pPr>
              <w:pStyle w:val="ANSVNormal"/>
              <w:jc w:val="center"/>
              <w:rPr>
                <w:rFonts w:cs="Times New Roman"/>
              </w:rPr>
            </w:pPr>
          </w:p>
        </w:tc>
        <w:tc>
          <w:tcPr>
            <w:tcW w:w="2017" w:type="dxa"/>
            <w:vAlign w:val="center"/>
          </w:tcPr>
          <w:p w14:paraId="3A6B18E1" w14:textId="15F80ECA" w:rsidR="003048C5" w:rsidRPr="00B414A0" w:rsidRDefault="00921DEC" w:rsidP="006D59C2">
            <w:pPr>
              <w:pStyle w:val="ANSVNormal"/>
              <w:jc w:val="center"/>
              <w:rPr>
                <w:rStyle w:val="fontstyle01"/>
                <w:rFonts w:ascii="Times New Roman" w:hAnsi="Times New Roman" w:cs="Times New Roman"/>
                <w:lang w:val="vi-VN"/>
              </w:rPr>
            </w:pPr>
            <w:r w:rsidRPr="00B414A0">
              <w:rPr>
                <w:rStyle w:val="fontstyle01"/>
                <w:rFonts w:ascii="Times New Roman" w:hAnsi="Times New Roman" w:cs="Times New Roman"/>
                <w:lang w:val="vi-VN"/>
              </w:rPr>
              <w:t>1%</w:t>
            </w:r>
          </w:p>
        </w:tc>
        <w:tc>
          <w:tcPr>
            <w:tcW w:w="2017" w:type="dxa"/>
            <w:vAlign w:val="center"/>
          </w:tcPr>
          <w:p w14:paraId="39A6472E" w14:textId="77777777" w:rsidR="003048C5" w:rsidRPr="00B414A0" w:rsidRDefault="003048C5" w:rsidP="006D59C2">
            <w:pPr>
              <w:pStyle w:val="ANSVNormal"/>
              <w:jc w:val="center"/>
              <w:rPr>
                <w:rStyle w:val="fontstyle01"/>
                <w:rFonts w:ascii="Times New Roman" w:hAnsi="Times New Roman" w:cs="Times New Roman"/>
              </w:rPr>
            </w:pPr>
          </w:p>
        </w:tc>
      </w:tr>
      <w:tr w:rsidR="004E449C" w:rsidRPr="00B414A0" w14:paraId="06091546" w14:textId="77777777" w:rsidTr="004E449C">
        <w:tc>
          <w:tcPr>
            <w:tcW w:w="1075" w:type="dxa"/>
            <w:vMerge w:val="restart"/>
            <w:vAlign w:val="center"/>
          </w:tcPr>
          <w:p w14:paraId="13182EE7" w14:textId="0D97E11F" w:rsidR="004E449C" w:rsidRPr="00B414A0" w:rsidRDefault="004E449C" w:rsidP="006D59C2">
            <w:pPr>
              <w:pStyle w:val="ANSVNormal"/>
              <w:rPr>
                <w:rStyle w:val="fontstyle01"/>
                <w:rFonts w:ascii="Times New Roman" w:hAnsi="Times New Roman" w:cs="Times New Roman"/>
                <w:lang w:val="vi-VN"/>
              </w:rPr>
            </w:pPr>
            <w:r w:rsidRPr="00B414A0">
              <w:rPr>
                <w:rStyle w:val="fontstyle01"/>
                <w:rFonts w:ascii="Times New Roman" w:hAnsi="Times New Roman" w:cs="Times New Roman"/>
                <w:lang w:val="vi-VN"/>
              </w:rPr>
              <w:t>Output 1</w:t>
            </w:r>
          </w:p>
        </w:tc>
        <w:tc>
          <w:tcPr>
            <w:tcW w:w="2610" w:type="dxa"/>
            <w:vAlign w:val="center"/>
          </w:tcPr>
          <w:p w14:paraId="28B0DD69" w14:textId="75108DB5" w:rsidR="004E449C" w:rsidRPr="00B414A0" w:rsidRDefault="004E449C" w:rsidP="006D59C2">
            <w:pPr>
              <w:pStyle w:val="ANSVNormal"/>
              <w:rPr>
                <w:rStyle w:val="fontstyle01"/>
                <w:rFonts w:ascii="Times New Roman" w:hAnsi="Times New Roman" w:cs="Times New Roman"/>
                <w:lang w:val="vi-VN"/>
              </w:rPr>
            </w:pPr>
            <w:r w:rsidRPr="00B414A0">
              <w:rPr>
                <w:rStyle w:val="fontstyle01"/>
                <w:rFonts w:ascii="Times New Roman" w:hAnsi="Times New Roman" w:cs="Times New Roman"/>
              </w:rPr>
              <w:t>Output voltage</w:t>
            </w:r>
          </w:p>
        </w:tc>
        <w:tc>
          <w:tcPr>
            <w:tcW w:w="2017" w:type="dxa"/>
            <w:vAlign w:val="center"/>
          </w:tcPr>
          <w:p w14:paraId="5E0CA68B" w14:textId="25B11C26" w:rsidR="004E449C" w:rsidRPr="00B414A0" w:rsidRDefault="001721F7" w:rsidP="006D59C2">
            <w:pPr>
              <w:pStyle w:val="ANSVNormal"/>
              <w:jc w:val="center"/>
              <w:rPr>
                <w:rStyle w:val="fontstyle01"/>
                <w:rFonts w:ascii="Times New Roman" w:hAnsi="Times New Roman" w:cs="Times New Roman"/>
                <w:lang w:val="vi-VN"/>
              </w:rPr>
            </w:pPr>
            <w:r w:rsidRPr="00B414A0">
              <w:rPr>
                <w:rStyle w:val="fontstyle01"/>
                <w:rFonts w:ascii="Times New Roman" w:hAnsi="Times New Roman" w:cs="Times New Roman"/>
                <w:lang w:val="vi-VN"/>
              </w:rPr>
              <w:t>3</w:t>
            </w:r>
            <w:r w:rsidR="00700028" w:rsidRPr="00B414A0">
              <w:rPr>
                <w:rStyle w:val="fontstyle01"/>
                <w:rFonts w:ascii="Times New Roman" w:hAnsi="Times New Roman" w:cs="Times New Roman"/>
                <w:lang w:val="vi-VN"/>
              </w:rPr>
              <w:t>V</w:t>
            </w:r>
          </w:p>
        </w:tc>
        <w:tc>
          <w:tcPr>
            <w:tcW w:w="2017" w:type="dxa"/>
            <w:vAlign w:val="center"/>
          </w:tcPr>
          <w:p w14:paraId="265E081A" w14:textId="237EF93E" w:rsidR="004E449C" w:rsidRPr="00B414A0" w:rsidRDefault="00A878FB" w:rsidP="006D59C2">
            <w:pPr>
              <w:pStyle w:val="ANSVNormal"/>
              <w:jc w:val="center"/>
              <w:rPr>
                <w:rStyle w:val="fontstyle01"/>
                <w:rFonts w:ascii="Times New Roman" w:hAnsi="Times New Roman" w:cs="Times New Roman"/>
                <w:lang w:val="vi-VN"/>
              </w:rPr>
            </w:pPr>
            <w:r w:rsidRPr="00B414A0">
              <w:rPr>
                <w:rStyle w:val="fontstyle01"/>
                <w:rFonts w:ascii="Times New Roman" w:hAnsi="Times New Roman" w:cs="Times New Roman"/>
                <w:lang w:val="vi-VN"/>
              </w:rPr>
              <w:t>3</w:t>
            </w:r>
            <w:r w:rsidR="008F75D6" w:rsidRPr="00B414A0">
              <w:rPr>
                <w:rStyle w:val="fontstyle01"/>
                <w:rFonts w:ascii="Times New Roman" w:hAnsi="Times New Roman" w:cs="Times New Roman"/>
                <w:lang w:val="vi-VN"/>
              </w:rPr>
              <w:t>.3</w:t>
            </w:r>
            <w:r w:rsidRPr="00B414A0">
              <w:rPr>
                <w:rStyle w:val="fontstyle01"/>
                <w:rFonts w:ascii="Times New Roman" w:hAnsi="Times New Roman" w:cs="Times New Roman"/>
                <w:lang w:val="vi-VN"/>
              </w:rPr>
              <w:t>V</w:t>
            </w:r>
          </w:p>
        </w:tc>
        <w:tc>
          <w:tcPr>
            <w:tcW w:w="2017" w:type="dxa"/>
            <w:vAlign w:val="center"/>
          </w:tcPr>
          <w:p w14:paraId="0705D6AB" w14:textId="16919674" w:rsidR="004E449C" w:rsidRPr="00B414A0" w:rsidRDefault="001721F7" w:rsidP="006D59C2">
            <w:pPr>
              <w:pStyle w:val="ANSVNormal"/>
              <w:jc w:val="center"/>
              <w:rPr>
                <w:rStyle w:val="fontstyle01"/>
                <w:rFonts w:ascii="Times New Roman" w:hAnsi="Times New Roman" w:cs="Times New Roman"/>
                <w:lang w:val="vi-VN"/>
              </w:rPr>
            </w:pPr>
            <w:r w:rsidRPr="00B414A0">
              <w:rPr>
                <w:rStyle w:val="fontstyle01"/>
                <w:rFonts w:ascii="Times New Roman" w:hAnsi="Times New Roman" w:cs="Times New Roman"/>
                <w:lang w:val="vi-VN"/>
              </w:rPr>
              <w:t>3.6</w:t>
            </w:r>
            <w:r w:rsidR="00700028" w:rsidRPr="00B414A0">
              <w:rPr>
                <w:rStyle w:val="fontstyle01"/>
                <w:rFonts w:ascii="Times New Roman" w:hAnsi="Times New Roman" w:cs="Times New Roman"/>
                <w:lang w:val="vi-VN"/>
              </w:rPr>
              <w:t>V</w:t>
            </w:r>
          </w:p>
        </w:tc>
      </w:tr>
      <w:tr w:rsidR="004E449C" w:rsidRPr="00B414A0" w14:paraId="3B0F576E" w14:textId="77777777" w:rsidTr="004E449C">
        <w:tc>
          <w:tcPr>
            <w:tcW w:w="1075" w:type="dxa"/>
            <w:vMerge/>
          </w:tcPr>
          <w:p w14:paraId="28B1B790" w14:textId="77777777" w:rsidR="004E449C" w:rsidRPr="00B414A0" w:rsidRDefault="004E449C" w:rsidP="006D59C2">
            <w:pPr>
              <w:pStyle w:val="ANSVNormal"/>
              <w:rPr>
                <w:rStyle w:val="fontstyle01"/>
                <w:rFonts w:ascii="Times New Roman" w:hAnsi="Times New Roman" w:cs="Times New Roman"/>
              </w:rPr>
            </w:pPr>
          </w:p>
        </w:tc>
        <w:tc>
          <w:tcPr>
            <w:tcW w:w="2610" w:type="dxa"/>
            <w:vAlign w:val="center"/>
          </w:tcPr>
          <w:p w14:paraId="4A466909" w14:textId="3E26B26A" w:rsidR="004E449C" w:rsidRPr="00B414A0" w:rsidRDefault="004E449C" w:rsidP="006D59C2">
            <w:pPr>
              <w:pStyle w:val="ANSVNormal"/>
              <w:rPr>
                <w:rStyle w:val="fontstyle01"/>
                <w:rFonts w:ascii="Times New Roman" w:hAnsi="Times New Roman" w:cs="Times New Roman"/>
                <w:lang w:val="vi-VN"/>
              </w:rPr>
            </w:pPr>
            <w:r w:rsidRPr="00B414A0">
              <w:rPr>
                <w:rStyle w:val="fontstyle01"/>
                <w:rFonts w:ascii="Times New Roman" w:hAnsi="Times New Roman" w:cs="Times New Roman"/>
              </w:rPr>
              <w:t>Output voltage</w:t>
            </w:r>
            <w:r w:rsidRPr="00B414A0">
              <w:rPr>
                <w:rStyle w:val="fontstyle01"/>
                <w:rFonts w:ascii="Times New Roman" w:hAnsi="Times New Roman" w:cs="Times New Roman"/>
                <w:lang w:val="vi-VN"/>
              </w:rPr>
              <w:t xml:space="preserve"> </w:t>
            </w:r>
            <w:r w:rsidRPr="00B414A0">
              <w:rPr>
                <w:rStyle w:val="fontstyle01"/>
                <w:rFonts w:ascii="Times New Roman" w:hAnsi="Times New Roman" w:cs="Times New Roman"/>
              </w:rPr>
              <w:t>accuracy</w:t>
            </w:r>
            <w:r w:rsidRPr="00B414A0">
              <w:rPr>
                <w:rStyle w:val="fontstyle01"/>
                <w:rFonts w:ascii="Times New Roman" w:hAnsi="Times New Roman" w:cs="Times New Roman"/>
                <w:lang w:val="vi-VN"/>
              </w:rPr>
              <w:t xml:space="preserve"> </w:t>
            </w:r>
          </w:p>
        </w:tc>
        <w:tc>
          <w:tcPr>
            <w:tcW w:w="2017" w:type="dxa"/>
            <w:vAlign w:val="center"/>
          </w:tcPr>
          <w:p w14:paraId="62E1460E" w14:textId="77777777" w:rsidR="004E449C" w:rsidRPr="00B414A0" w:rsidRDefault="004E449C" w:rsidP="006D59C2">
            <w:pPr>
              <w:pStyle w:val="ANSVNormal"/>
              <w:jc w:val="center"/>
              <w:rPr>
                <w:rStyle w:val="fontstyle01"/>
                <w:rFonts w:ascii="Times New Roman" w:hAnsi="Times New Roman" w:cs="Times New Roman"/>
              </w:rPr>
            </w:pPr>
          </w:p>
        </w:tc>
        <w:tc>
          <w:tcPr>
            <w:tcW w:w="2017" w:type="dxa"/>
            <w:vAlign w:val="center"/>
          </w:tcPr>
          <w:p w14:paraId="77495F93" w14:textId="18443D19" w:rsidR="004E449C" w:rsidRPr="00B414A0" w:rsidRDefault="002C5EEC" w:rsidP="006D59C2">
            <w:pPr>
              <w:pStyle w:val="ANSVNormal"/>
              <w:jc w:val="center"/>
              <w:rPr>
                <w:rStyle w:val="fontstyle01"/>
                <w:rFonts w:ascii="Times New Roman" w:hAnsi="Times New Roman" w:cs="Times New Roman"/>
                <w:lang w:val="vi-VN"/>
              </w:rPr>
            </w:pPr>
            <w:r w:rsidRPr="00B414A0">
              <w:rPr>
                <w:rStyle w:val="fontstyle01"/>
                <w:rFonts w:ascii="Times New Roman" w:hAnsi="Times New Roman" w:cs="Times New Roman"/>
                <w:lang w:val="vi-VN"/>
              </w:rPr>
              <w:t>5%</w:t>
            </w:r>
          </w:p>
        </w:tc>
        <w:tc>
          <w:tcPr>
            <w:tcW w:w="2017" w:type="dxa"/>
            <w:vAlign w:val="center"/>
          </w:tcPr>
          <w:p w14:paraId="31DE5FD6" w14:textId="10F6B097" w:rsidR="004E449C" w:rsidRPr="00B414A0" w:rsidRDefault="004E449C" w:rsidP="006D59C2">
            <w:pPr>
              <w:pStyle w:val="ANSVNormal"/>
              <w:jc w:val="center"/>
              <w:rPr>
                <w:rStyle w:val="fontstyle01"/>
                <w:rFonts w:ascii="Times New Roman" w:hAnsi="Times New Roman" w:cs="Times New Roman"/>
              </w:rPr>
            </w:pPr>
          </w:p>
        </w:tc>
      </w:tr>
      <w:tr w:rsidR="004E449C" w:rsidRPr="00B414A0" w14:paraId="7E6B20E9" w14:textId="77777777" w:rsidTr="004E449C">
        <w:tc>
          <w:tcPr>
            <w:tcW w:w="1075" w:type="dxa"/>
            <w:vMerge/>
          </w:tcPr>
          <w:p w14:paraId="7E269312" w14:textId="77777777" w:rsidR="004E449C" w:rsidRPr="00B414A0" w:rsidRDefault="004E449C" w:rsidP="006D59C2">
            <w:pPr>
              <w:pStyle w:val="ANSVNormal"/>
              <w:rPr>
                <w:rStyle w:val="fontstyle01"/>
                <w:rFonts w:ascii="Times New Roman" w:hAnsi="Times New Roman" w:cs="Times New Roman"/>
              </w:rPr>
            </w:pPr>
          </w:p>
        </w:tc>
        <w:tc>
          <w:tcPr>
            <w:tcW w:w="2610" w:type="dxa"/>
            <w:vAlign w:val="center"/>
          </w:tcPr>
          <w:p w14:paraId="3D632F6D" w14:textId="60E87C69" w:rsidR="004E449C" w:rsidRPr="00B414A0" w:rsidRDefault="004E449C" w:rsidP="006D59C2">
            <w:pPr>
              <w:pStyle w:val="ANSVNormal"/>
              <w:rPr>
                <w:rStyle w:val="fontstyle01"/>
                <w:rFonts w:ascii="Times New Roman" w:hAnsi="Times New Roman" w:cs="Times New Roman"/>
                <w:lang w:val="vi-VN"/>
              </w:rPr>
            </w:pPr>
            <w:r w:rsidRPr="00B414A0">
              <w:rPr>
                <w:rStyle w:val="fontstyle01"/>
                <w:rFonts w:ascii="Times New Roman" w:hAnsi="Times New Roman" w:cs="Times New Roman"/>
              </w:rPr>
              <w:t>Ripple &amp; Noise</w:t>
            </w:r>
          </w:p>
        </w:tc>
        <w:tc>
          <w:tcPr>
            <w:tcW w:w="2017" w:type="dxa"/>
            <w:vAlign w:val="center"/>
          </w:tcPr>
          <w:p w14:paraId="7DF5F77F" w14:textId="77777777" w:rsidR="004E449C" w:rsidRPr="00B414A0" w:rsidRDefault="004E449C" w:rsidP="006D59C2">
            <w:pPr>
              <w:pStyle w:val="ANSVNormal"/>
              <w:jc w:val="center"/>
              <w:rPr>
                <w:rStyle w:val="fontstyle01"/>
                <w:rFonts w:ascii="Times New Roman" w:hAnsi="Times New Roman" w:cs="Times New Roman"/>
              </w:rPr>
            </w:pPr>
          </w:p>
        </w:tc>
        <w:tc>
          <w:tcPr>
            <w:tcW w:w="2017" w:type="dxa"/>
            <w:vAlign w:val="center"/>
          </w:tcPr>
          <w:p w14:paraId="6024B866" w14:textId="4D5788A2" w:rsidR="004E449C" w:rsidRPr="00B414A0" w:rsidRDefault="00C962C6" w:rsidP="006D59C2">
            <w:pPr>
              <w:pStyle w:val="ANSVNormal"/>
              <w:jc w:val="center"/>
              <w:rPr>
                <w:rStyle w:val="fontstyle01"/>
                <w:rFonts w:ascii="Times New Roman" w:hAnsi="Times New Roman" w:cs="Times New Roman"/>
                <w:lang w:val="vi-VN"/>
              </w:rPr>
            </w:pPr>
            <w:r w:rsidRPr="00B414A0">
              <w:rPr>
                <w:rStyle w:val="fontstyle01"/>
                <w:rFonts w:ascii="Times New Roman" w:hAnsi="Times New Roman" w:cs="Times New Roman"/>
                <w:lang w:val="vi-VN"/>
              </w:rPr>
              <w:t>0.5%</w:t>
            </w:r>
          </w:p>
        </w:tc>
        <w:tc>
          <w:tcPr>
            <w:tcW w:w="2017" w:type="dxa"/>
            <w:vAlign w:val="center"/>
          </w:tcPr>
          <w:p w14:paraId="0F5D03E5" w14:textId="2F2D7533" w:rsidR="004E449C" w:rsidRPr="00B414A0" w:rsidRDefault="004E449C" w:rsidP="006D59C2">
            <w:pPr>
              <w:pStyle w:val="ANSVNormal"/>
              <w:jc w:val="center"/>
              <w:rPr>
                <w:rStyle w:val="fontstyle01"/>
                <w:rFonts w:ascii="Times New Roman" w:hAnsi="Times New Roman" w:cs="Times New Roman"/>
              </w:rPr>
            </w:pPr>
          </w:p>
        </w:tc>
      </w:tr>
      <w:tr w:rsidR="00DB612E" w:rsidRPr="00B414A0" w14:paraId="4BD61696" w14:textId="77777777" w:rsidTr="00DB612E">
        <w:tc>
          <w:tcPr>
            <w:tcW w:w="1075" w:type="dxa"/>
            <w:vMerge w:val="restart"/>
            <w:vAlign w:val="center"/>
          </w:tcPr>
          <w:p w14:paraId="6FD026FA" w14:textId="794AF257" w:rsidR="00DB612E" w:rsidRPr="00B414A0" w:rsidRDefault="00DB612E" w:rsidP="006D59C2">
            <w:pPr>
              <w:pStyle w:val="ANSVNormal"/>
              <w:rPr>
                <w:rStyle w:val="fontstyle01"/>
                <w:rFonts w:ascii="Times New Roman" w:hAnsi="Times New Roman" w:cs="Times New Roman"/>
              </w:rPr>
            </w:pPr>
            <w:r w:rsidRPr="00B414A0">
              <w:rPr>
                <w:rStyle w:val="fontstyle01"/>
                <w:rFonts w:ascii="Times New Roman" w:hAnsi="Times New Roman" w:cs="Times New Roman"/>
              </w:rPr>
              <w:t>Output 2</w:t>
            </w:r>
          </w:p>
        </w:tc>
        <w:tc>
          <w:tcPr>
            <w:tcW w:w="2610" w:type="dxa"/>
            <w:vAlign w:val="center"/>
          </w:tcPr>
          <w:p w14:paraId="1F74439A" w14:textId="6CB68740" w:rsidR="00DB612E" w:rsidRPr="00B414A0" w:rsidRDefault="00DB612E" w:rsidP="006D59C2">
            <w:pPr>
              <w:pStyle w:val="ANSVNormal"/>
              <w:rPr>
                <w:rStyle w:val="fontstyle01"/>
                <w:rFonts w:ascii="Times New Roman" w:hAnsi="Times New Roman" w:cs="Times New Roman"/>
              </w:rPr>
            </w:pPr>
            <w:r w:rsidRPr="00B414A0">
              <w:rPr>
                <w:rStyle w:val="fontstyle01"/>
                <w:rFonts w:ascii="Times New Roman" w:hAnsi="Times New Roman" w:cs="Times New Roman"/>
              </w:rPr>
              <w:t>Output voltage</w:t>
            </w:r>
          </w:p>
        </w:tc>
        <w:tc>
          <w:tcPr>
            <w:tcW w:w="2017" w:type="dxa"/>
            <w:vAlign w:val="center"/>
          </w:tcPr>
          <w:p w14:paraId="4A522B4F" w14:textId="74CCE3F9" w:rsidR="00DB612E" w:rsidRPr="00B414A0" w:rsidRDefault="00867E47" w:rsidP="006D59C2">
            <w:pPr>
              <w:pStyle w:val="ANSVNormal"/>
              <w:jc w:val="center"/>
              <w:rPr>
                <w:rStyle w:val="fontstyle01"/>
                <w:rFonts w:ascii="Times New Roman" w:hAnsi="Times New Roman" w:cs="Times New Roman"/>
              </w:rPr>
            </w:pPr>
            <w:r w:rsidRPr="00B414A0">
              <w:rPr>
                <w:rStyle w:val="fontstyle01"/>
                <w:rFonts w:ascii="Times New Roman" w:hAnsi="Times New Roman" w:cs="Times New Roman"/>
              </w:rPr>
              <w:t>2.4</w:t>
            </w:r>
          </w:p>
        </w:tc>
        <w:tc>
          <w:tcPr>
            <w:tcW w:w="2017" w:type="dxa"/>
            <w:vAlign w:val="center"/>
          </w:tcPr>
          <w:p w14:paraId="4D5450A9" w14:textId="09B2B68E" w:rsidR="00DB612E" w:rsidRPr="00B414A0" w:rsidRDefault="002B28F0" w:rsidP="006D59C2">
            <w:pPr>
              <w:pStyle w:val="ANSVNormal"/>
              <w:jc w:val="center"/>
              <w:rPr>
                <w:rStyle w:val="fontstyle01"/>
                <w:rFonts w:ascii="Times New Roman" w:hAnsi="Times New Roman" w:cs="Times New Roman"/>
              </w:rPr>
            </w:pPr>
            <w:r w:rsidRPr="00B414A0">
              <w:rPr>
                <w:rStyle w:val="fontstyle01"/>
                <w:rFonts w:ascii="Times New Roman" w:hAnsi="Times New Roman" w:cs="Times New Roman"/>
              </w:rPr>
              <w:t>3V</w:t>
            </w:r>
          </w:p>
        </w:tc>
        <w:tc>
          <w:tcPr>
            <w:tcW w:w="2017" w:type="dxa"/>
            <w:vAlign w:val="center"/>
          </w:tcPr>
          <w:p w14:paraId="36A750DE" w14:textId="612FB2C6" w:rsidR="00DB612E" w:rsidRPr="00B414A0" w:rsidRDefault="00867E47" w:rsidP="006D59C2">
            <w:pPr>
              <w:pStyle w:val="ANSVNormal"/>
              <w:jc w:val="center"/>
              <w:rPr>
                <w:rStyle w:val="fontstyle01"/>
                <w:rFonts w:ascii="Times New Roman" w:hAnsi="Times New Roman" w:cs="Times New Roman"/>
              </w:rPr>
            </w:pPr>
            <w:r w:rsidRPr="00B414A0">
              <w:rPr>
                <w:rStyle w:val="fontstyle01"/>
                <w:rFonts w:ascii="Times New Roman" w:hAnsi="Times New Roman" w:cs="Times New Roman"/>
              </w:rPr>
              <w:t>3.6</w:t>
            </w:r>
          </w:p>
        </w:tc>
      </w:tr>
      <w:tr w:rsidR="00DB612E" w:rsidRPr="00B414A0" w14:paraId="04315197" w14:textId="77777777" w:rsidTr="004E449C">
        <w:tc>
          <w:tcPr>
            <w:tcW w:w="1075" w:type="dxa"/>
            <w:vMerge/>
          </w:tcPr>
          <w:p w14:paraId="6F2D4C56" w14:textId="77777777" w:rsidR="00DB612E" w:rsidRPr="00B414A0" w:rsidRDefault="00DB612E" w:rsidP="006D59C2">
            <w:pPr>
              <w:pStyle w:val="ANSVNormal"/>
              <w:rPr>
                <w:rStyle w:val="fontstyle01"/>
                <w:rFonts w:ascii="Times New Roman" w:hAnsi="Times New Roman" w:cs="Times New Roman"/>
              </w:rPr>
            </w:pPr>
          </w:p>
        </w:tc>
        <w:tc>
          <w:tcPr>
            <w:tcW w:w="2610" w:type="dxa"/>
            <w:vAlign w:val="center"/>
          </w:tcPr>
          <w:p w14:paraId="37D662E6" w14:textId="316F8D06" w:rsidR="00DB612E" w:rsidRPr="00B414A0" w:rsidRDefault="00DB612E" w:rsidP="006D59C2">
            <w:pPr>
              <w:pStyle w:val="ANSVNormal"/>
              <w:rPr>
                <w:rStyle w:val="fontstyle01"/>
                <w:rFonts w:ascii="Times New Roman" w:hAnsi="Times New Roman" w:cs="Times New Roman"/>
              </w:rPr>
            </w:pPr>
            <w:r w:rsidRPr="00B414A0">
              <w:rPr>
                <w:rStyle w:val="fontstyle01"/>
                <w:rFonts w:ascii="Times New Roman" w:hAnsi="Times New Roman" w:cs="Times New Roman"/>
              </w:rPr>
              <w:t>Output voltage</w:t>
            </w:r>
            <w:r w:rsidRPr="00B414A0">
              <w:rPr>
                <w:rStyle w:val="fontstyle01"/>
                <w:rFonts w:ascii="Times New Roman" w:hAnsi="Times New Roman" w:cs="Times New Roman"/>
                <w:lang w:val="vi-VN"/>
              </w:rPr>
              <w:t xml:space="preserve"> </w:t>
            </w:r>
            <w:r w:rsidRPr="00B414A0">
              <w:rPr>
                <w:rStyle w:val="fontstyle01"/>
                <w:rFonts w:ascii="Times New Roman" w:hAnsi="Times New Roman" w:cs="Times New Roman"/>
              </w:rPr>
              <w:t>accuracy</w:t>
            </w:r>
            <w:r w:rsidRPr="00B414A0">
              <w:rPr>
                <w:rStyle w:val="fontstyle01"/>
                <w:rFonts w:ascii="Times New Roman" w:hAnsi="Times New Roman" w:cs="Times New Roman"/>
                <w:lang w:val="vi-VN"/>
              </w:rPr>
              <w:t xml:space="preserve"> </w:t>
            </w:r>
          </w:p>
        </w:tc>
        <w:tc>
          <w:tcPr>
            <w:tcW w:w="2017" w:type="dxa"/>
            <w:vAlign w:val="center"/>
          </w:tcPr>
          <w:p w14:paraId="369CDB83" w14:textId="77777777" w:rsidR="00DB612E" w:rsidRPr="00B414A0" w:rsidRDefault="00DB612E" w:rsidP="006D59C2">
            <w:pPr>
              <w:pStyle w:val="ANSVNormal"/>
              <w:jc w:val="center"/>
              <w:rPr>
                <w:rStyle w:val="fontstyle01"/>
                <w:rFonts w:ascii="Times New Roman" w:hAnsi="Times New Roman" w:cs="Times New Roman"/>
              </w:rPr>
            </w:pPr>
          </w:p>
        </w:tc>
        <w:tc>
          <w:tcPr>
            <w:tcW w:w="2017" w:type="dxa"/>
            <w:vAlign w:val="center"/>
          </w:tcPr>
          <w:p w14:paraId="3A9DEEC8" w14:textId="1D317EFD" w:rsidR="00DB612E" w:rsidRPr="00B414A0" w:rsidRDefault="00867E47" w:rsidP="006D59C2">
            <w:pPr>
              <w:pStyle w:val="ANSVNormal"/>
              <w:jc w:val="center"/>
              <w:rPr>
                <w:rStyle w:val="fontstyle01"/>
                <w:rFonts w:ascii="Times New Roman" w:hAnsi="Times New Roman" w:cs="Times New Roman"/>
              </w:rPr>
            </w:pPr>
            <w:r w:rsidRPr="00B414A0">
              <w:rPr>
                <w:rStyle w:val="fontstyle01"/>
                <w:rFonts w:ascii="Times New Roman" w:hAnsi="Times New Roman" w:cs="Times New Roman"/>
              </w:rPr>
              <w:t>5%</w:t>
            </w:r>
          </w:p>
        </w:tc>
        <w:tc>
          <w:tcPr>
            <w:tcW w:w="2017" w:type="dxa"/>
            <w:vAlign w:val="center"/>
          </w:tcPr>
          <w:p w14:paraId="57DE3F5A" w14:textId="77777777" w:rsidR="00DB612E" w:rsidRPr="00B414A0" w:rsidRDefault="00DB612E" w:rsidP="006D59C2">
            <w:pPr>
              <w:pStyle w:val="ANSVNormal"/>
              <w:jc w:val="center"/>
              <w:rPr>
                <w:rStyle w:val="fontstyle01"/>
                <w:rFonts w:ascii="Times New Roman" w:hAnsi="Times New Roman" w:cs="Times New Roman"/>
              </w:rPr>
            </w:pPr>
          </w:p>
        </w:tc>
      </w:tr>
      <w:tr w:rsidR="00DB612E" w:rsidRPr="00B414A0" w14:paraId="7F2B88AF" w14:textId="77777777" w:rsidTr="004E449C">
        <w:tc>
          <w:tcPr>
            <w:tcW w:w="1075" w:type="dxa"/>
            <w:vMerge/>
          </w:tcPr>
          <w:p w14:paraId="7313C4ED" w14:textId="77777777" w:rsidR="00DB612E" w:rsidRPr="00B414A0" w:rsidRDefault="00DB612E" w:rsidP="006D59C2">
            <w:pPr>
              <w:pStyle w:val="ANSVNormal"/>
              <w:rPr>
                <w:rStyle w:val="fontstyle01"/>
                <w:rFonts w:ascii="Times New Roman" w:hAnsi="Times New Roman" w:cs="Times New Roman"/>
              </w:rPr>
            </w:pPr>
          </w:p>
        </w:tc>
        <w:tc>
          <w:tcPr>
            <w:tcW w:w="2610" w:type="dxa"/>
            <w:vAlign w:val="center"/>
          </w:tcPr>
          <w:p w14:paraId="5876A558" w14:textId="1F81F2E0" w:rsidR="00DB612E" w:rsidRPr="00B414A0" w:rsidRDefault="00DB612E" w:rsidP="006D59C2">
            <w:pPr>
              <w:pStyle w:val="ANSVNormal"/>
              <w:rPr>
                <w:rStyle w:val="fontstyle01"/>
                <w:rFonts w:ascii="Times New Roman" w:hAnsi="Times New Roman" w:cs="Times New Roman"/>
              </w:rPr>
            </w:pPr>
            <w:r w:rsidRPr="00B414A0">
              <w:rPr>
                <w:rStyle w:val="fontstyle01"/>
                <w:rFonts w:ascii="Times New Roman" w:hAnsi="Times New Roman" w:cs="Times New Roman"/>
              </w:rPr>
              <w:t>Ripple &amp; Noise</w:t>
            </w:r>
          </w:p>
        </w:tc>
        <w:tc>
          <w:tcPr>
            <w:tcW w:w="2017" w:type="dxa"/>
            <w:vAlign w:val="center"/>
          </w:tcPr>
          <w:p w14:paraId="5AB1F483" w14:textId="77777777" w:rsidR="00DB612E" w:rsidRPr="00B414A0" w:rsidRDefault="00DB612E" w:rsidP="006D59C2">
            <w:pPr>
              <w:pStyle w:val="ANSVNormal"/>
              <w:jc w:val="center"/>
              <w:rPr>
                <w:rStyle w:val="fontstyle01"/>
                <w:rFonts w:ascii="Times New Roman" w:hAnsi="Times New Roman" w:cs="Times New Roman"/>
              </w:rPr>
            </w:pPr>
          </w:p>
        </w:tc>
        <w:tc>
          <w:tcPr>
            <w:tcW w:w="2017" w:type="dxa"/>
            <w:vAlign w:val="center"/>
          </w:tcPr>
          <w:p w14:paraId="77FE33BB" w14:textId="0531E787" w:rsidR="00DB612E" w:rsidRPr="00B414A0" w:rsidRDefault="00867E47" w:rsidP="006D59C2">
            <w:pPr>
              <w:pStyle w:val="ANSVNormal"/>
              <w:jc w:val="center"/>
              <w:rPr>
                <w:rStyle w:val="fontstyle01"/>
                <w:rFonts w:ascii="Times New Roman" w:hAnsi="Times New Roman" w:cs="Times New Roman"/>
              </w:rPr>
            </w:pPr>
            <w:r w:rsidRPr="00B414A0">
              <w:rPr>
                <w:rStyle w:val="fontstyle01"/>
                <w:rFonts w:ascii="Times New Roman" w:hAnsi="Times New Roman" w:cs="Times New Roman"/>
              </w:rPr>
              <w:t>0.5%</w:t>
            </w:r>
          </w:p>
        </w:tc>
        <w:tc>
          <w:tcPr>
            <w:tcW w:w="2017" w:type="dxa"/>
            <w:vAlign w:val="center"/>
          </w:tcPr>
          <w:p w14:paraId="6E138D95" w14:textId="77777777" w:rsidR="00DB612E" w:rsidRPr="00B414A0" w:rsidRDefault="00DB612E" w:rsidP="006D59C2">
            <w:pPr>
              <w:pStyle w:val="ANSVNormal"/>
              <w:jc w:val="center"/>
              <w:rPr>
                <w:rStyle w:val="fontstyle01"/>
                <w:rFonts w:ascii="Times New Roman" w:hAnsi="Times New Roman" w:cs="Times New Roman"/>
              </w:rPr>
            </w:pPr>
          </w:p>
        </w:tc>
      </w:tr>
      <w:tr w:rsidR="004E449C" w:rsidRPr="00B414A0" w14:paraId="485B7FC7" w14:textId="77777777" w:rsidTr="004E449C">
        <w:tc>
          <w:tcPr>
            <w:tcW w:w="1075" w:type="dxa"/>
            <w:vMerge w:val="restart"/>
            <w:vAlign w:val="center"/>
          </w:tcPr>
          <w:p w14:paraId="795E1A93" w14:textId="5C1F71D1" w:rsidR="004E449C" w:rsidRPr="00B414A0" w:rsidRDefault="004E449C" w:rsidP="006D59C2">
            <w:pPr>
              <w:pStyle w:val="ANSVNormal"/>
              <w:rPr>
                <w:rStyle w:val="fontstyle01"/>
                <w:rFonts w:ascii="Times New Roman" w:hAnsi="Times New Roman" w:cs="Times New Roman"/>
              </w:rPr>
            </w:pPr>
            <w:r w:rsidRPr="00B414A0">
              <w:rPr>
                <w:rStyle w:val="fontstyle01"/>
                <w:rFonts w:ascii="Times New Roman" w:hAnsi="Times New Roman" w:cs="Times New Roman"/>
                <w:lang w:val="vi-VN"/>
              </w:rPr>
              <w:t xml:space="preserve">Output </w:t>
            </w:r>
            <w:r w:rsidR="00076265" w:rsidRPr="00B414A0">
              <w:rPr>
                <w:rStyle w:val="fontstyle01"/>
                <w:rFonts w:ascii="Times New Roman" w:hAnsi="Times New Roman" w:cs="Times New Roman"/>
                <w:lang w:val="vi-VN"/>
              </w:rPr>
              <w:t>3</w:t>
            </w:r>
          </w:p>
        </w:tc>
        <w:tc>
          <w:tcPr>
            <w:tcW w:w="2610" w:type="dxa"/>
            <w:vAlign w:val="center"/>
          </w:tcPr>
          <w:p w14:paraId="2A2E80B9" w14:textId="1A4FFD4E" w:rsidR="004E449C" w:rsidRPr="00B414A0" w:rsidRDefault="004E449C" w:rsidP="006D59C2">
            <w:pPr>
              <w:pStyle w:val="ANSVNormal"/>
              <w:rPr>
                <w:rStyle w:val="fontstyle01"/>
                <w:rFonts w:ascii="Times New Roman" w:hAnsi="Times New Roman" w:cs="Times New Roman"/>
              </w:rPr>
            </w:pPr>
            <w:r w:rsidRPr="00B414A0">
              <w:rPr>
                <w:rStyle w:val="fontstyle01"/>
                <w:rFonts w:ascii="Times New Roman" w:hAnsi="Times New Roman" w:cs="Times New Roman"/>
              </w:rPr>
              <w:t>Output voltage</w:t>
            </w:r>
          </w:p>
        </w:tc>
        <w:tc>
          <w:tcPr>
            <w:tcW w:w="2017" w:type="dxa"/>
            <w:vAlign w:val="center"/>
          </w:tcPr>
          <w:p w14:paraId="550D14D8" w14:textId="79C6B10B" w:rsidR="004E449C" w:rsidRPr="00B414A0" w:rsidRDefault="00700028" w:rsidP="006D59C2">
            <w:pPr>
              <w:pStyle w:val="ANSVNormal"/>
              <w:jc w:val="center"/>
              <w:rPr>
                <w:rStyle w:val="fontstyle01"/>
                <w:rFonts w:ascii="Times New Roman" w:hAnsi="Times New Roman" w:cs="Times New Roman"/>
                <w:lang w:val="vi-VN"/>
              </w:rPr>
            </w:pPr>
            <w:r w:rsidRPr="00B414A0">
              <w:rPr>
                <w:rStyle w:val="fontstyle01"/>
                <w:rFonts w:ascii="Times New Roman" w:hAnsi="Times New Roman" w:cs="Times New Roman"/>
                <w:lang w:val="vi-VN"/>
              </w:rPr>
              <w:t>1.375V</w:t>
            </w:r>
          </w:p>
        </w:tc>
        <w:tc>
          <w:tcPr>
            <w:tcW w:w="2017" w:type="dxa"/>
            <w:vAlign w:val="center"/>
          </w:tcPr>
          <w:p w14:paraId="71E581ED" w14:textId="20AD94D1" w:rsidR="004E449C" w:rsidRPr="00B414A0" w:rsidRDefault="00076265" w:rsidP="006D59C2">
            <w:pPr>
              <w:pStyle w:val="ANSVNormal"/>
              <w:jc w:val="center"/>
              <w:rPr>
                <w:rStyle w:val="fontstyle01"/>
                <w:rFonts w:ascii="Times New Roman" w:hAnsi="Times New Roman" w:cs="Times New Roman"/>
                <w:lang w:val="vi-VN"/>
              </w:rPr>
            </w:pPr>
            <w:r w:rsidRPr="00B414A0">
              <w:rPr>
                <w:rStyle w:val="fontstyle01"/>
                <w:rFonts w:ascii="Times New Roman" w:hAnsi="Times New Roman" w:cs="Times New Roman"/>
                <w:lang w:val="vi-VN"/>
              </w:rPr>
              <w:t>1.</w:t>
            </w:r>
            <w:r w:rsidR="00CC69FE" w:rsidRPr="00B414A0">
              <w:rPr>
                <w:rStyle w:val="fontstyle01"/>
                <w:rFonts w:ascii="Times New Roman" w:hAnsi="Times New Roman" w:cs="Times New Roman"/>
                <w:lang w:val="vi-VN"/>
              </w:rPr>
              <w:t>4</w:t>
            </w:r>
            <w:r w:rsidRPr="00B414A0">
              <w:rPr>
                <w:rStyle w:val="fontstyle01"/>
                <w:rFonts w:ascii="Times New Roman" w:hAnsi="Times New Roman" w:cs="Times New Roman"/>
                <w:lang w:val="vi-VN"/>
              </w:rPr>
              <w:t>V</w:t>
            </w:r>
          </w:p>
        </w:tc>
        <w:tc>
          <w:tcPr>
            <w:tcW w:w="2017" w:type="dxa"/>
            <w:vAlign w:val="center"/>
          </w:tcPr>
          <w:p w14:paraId="0CB64AAD" w14:textId="5EDD3D5E" w:rsidR="004E449C" w:rsidRPr="00B414A0" w:rsidRDefault="00700028" w:rsidP="006D59C2">
            <w:pPr>
              <w:pStyle w:val="ANSVNormal"/>
              <w:jc w:val="center"/>
              <w:rPr>
                <w:rStyle w:val="fontstyle01"/>
                <w:rFonts w:ascii="Times New Roman" w:hAnsi="Times New Roman" w:cs="Times New Roman"/>
                <w:lang w:val="vi-VN"/>
              </w:rPr>
            </w:pPr>
            <w:r w:rsidRPr="00B414A0">
              <w:rPr>
                <w:rStyle w:val="fontstyle01"/>
                <w:rFonts w:ascii="Times New Roman" w:hAnsi="Times New Roman" w:cs="Times New Roman"/>
                <w:lang w:val="vi-VN"/>
              </w:rPr>
              <w:t>1.5V</w:t>
            </w:r>
          </w:p>
        </w:tc>
      </w:tr>
      <w:tr w:rsidR="004E449C" w:rsidRPr="00B414A0" w14:paraId="2F2DAC11" w14:textId="77777777" w:rsidTr="004E449C">
        <w:tc>
          <w:tcPr>
            <w:tcW w:w="1075" w:type="dxa"/>
            <w:vMerge/>
            <w:vAlign w:val="center"/>
          </w:tcPr>
          <w:p w14:paraId="50AEFF9A" w14:textId="77777777" w:rsidR="004E449C" w:rsidRPr="00B414A0" w:rsidRDefault="004E449C" w:rsidP="006D59C2">
            <w:pPr>
              <w:pStyle w:val="ANSVNormal"/>
              <w:rPr>
                <w:rStyle w:val="PageNumber"/>
                <w:rFonts w:cs="Times New Roman"/>
                <w:lang w:val="vi-VN"/>
              </w:rPr>
            </w:pPr>
          </w:p>
        </w:tc>
        <w:tc>
          <w:tcPr>
            <w:tcW w:w="2610" w:type="dxa"/>
            <w:vAlign w:val="center"/>
          </w:tcPr>
          <w:p w14:paraId="6490A65D" w14:textId="062EE025" w:rsidR="004E449C" w:rsidRPr="00B414A0" w:rsidRDefault="004E449C" w:rsidP="006D59C2">
            <w:pPr>
              <w:pStyle w:val="ANSVNormal"/>
              <w:rPr>
                <w:rStyle w:val="PageNumber"/>
                <w:rFonts w:cs="Times New Roman"/>
              </w:rPr>
            </w:pPr>
            <w:r w:rsidRPr="00B414A0">
              <w:rPr>
                <w:rStyle w:val="fontstyle01"/>
                <w:rFonts w:ascii="Times New Roman" w:hAnsi="Times New Roman" w:cs="Times New Roman"/>
              </w:rPr>
              <w:t>Output voltage</w:t>
            </w:r>
            <w:r w:rsidRPr="00B414A0">
              <w:rPr>
                <w:rStyle w:val="fontstyle01"/>
                <w:rFonts w:ascii="Times New Roman" w:hAnsi="Times New Roman" w:cs="Times New Roman"/>
                <w:lang w:val="vi-VN"/>
              </w:rPr>
              <w:t xml:space="preserve"> </w:t>
            </w:r>
            <w:r w:rsidRPr="00B414A0">
              <w:rPr>
                <w:rStyle w:val="fontstyle01"/>
                <w:rFonts w:ascii="Times New Roman" w:hAnsi="Times New Roman" w:cs="Times New Roman"/>
              </w:rPr>
              <w:t>accuracy</w:t>
            </w:r>
            <w:r w:rsidRPr="00B414A0">
              <w:rPr>
                <w:rStyle w:val="fontstyle01"/>
                <w:rFonts w:ascii="Times New Roman" w:hAnsi="Times New Roman" w:cs="Times New Roman"/>
                <w:lang w:val="vi-VN"/>
              </w:rPr>
              <w:t xml:space="preserve"> </w:t>
            </w:r>
          </w:p>
        </w:tc>
        <w:tc>
          <w:tcPr>
            <w:tcW w:w="2017" w:type="dxa"/>
            <w:vAlign w:val="center"/>
          </w:tcPr>
          <w:p w14:paraId="1C4B1B73" w14:textId="77777777" w:rsidR="004E449C" w:rsidRPr="00B414A0" w:rsidRDefault="004E449C" w:rsidP="006D59C2">
            <w:pPr>
              <w:pStyle w:val="ANSVNormal"/>
              <w:jc w:val="center"/>
              <w:rPr>
                <w:rStyle w:val="fontstyle01"/>
                <w:rFonts w:ascii="Times New Roman" w:hAnsi="Times New Roman" w:cs="Times New Roman"/>
              </w:rPr>
            </w:pPr>
          </w:p>
        </w:tc>
        <w:tc>
          <w:tcPr>
            <w:tcW w:w="2017" w:type="dxa"/>
            <w:vAlign w:val="center"/>
          </w:tcPr>
          <w:p w14:paraId="0868C034" w14:textId="1CD08ABB" w:rsidR="004E449C" w:rsidRPr="00B414A0" w:rsidRDefault="00F75F10" w:rsidP="006D59C2">
            <w:pPr>
              <w:pStyle w:val="ANSVNormal"/>
              <w:jc w:val="center"/>
              <w:rPr>
                <w:rStyle w:val="fontstyle01"/>
                <w:rFonts w:ascii="Times New Roman" w:hAnsi="Times New Roman" w:cs="Times New Roman"/>
                <w:lang w:val="vi-VN"/>
              </w:rPr>
            </w:pPr>
            <w:r w:rsidRPr="00B414A0">
              <w:rPr>
                <w:rStyle w:val="fontstyle01"/>
                <w:rFonts w:ascii="Times New Roman" w:hAnsi="Times New Roman" w:cs="Times New Roman"/>
                <w:lang w:val="vi-VN"/>
              </w:rPr>
              <w:t>1.5%</w:t>
            </w:r>
          </w:p>
        </w:tc>
        <w:tc>
          <w:tcPr>
            <w:tcW w:w="2017" w:type="dxa"/>
            <w:vAlign w:val="center"/>
          </w:tcPr>
          <w:p w14:paraId="35A251EC" w14:textId="77777777" w:rsidR="004E449C" w:rsidRPr="00B414A0" w:rsidRDefault="004E449C" w:rsidP="006D59C2">
            <w:pPr>
              <w:pStyle w:val="ANSVNormal"/>
              <w:jc w:val="center"/>
              <w:rPr>
                <w:rStyle w:val="fontstyle01"/>
                <w:rFonts w:ascii="Times New Roman" w:hAnsi="Times New Roman" w:cs="Times New Roman"/>
              </w:rPr>
            </w:pPr>
          </w:p>
        </w:tc>
      </w:tr>
      <w:tr w:rsidR="004E449C" w:rsidRPr="00B414A0" w14:paraId="2158A934" w14:textId="77777777" w:rsidTr="004E449C">
        <w:tc>
          <w:tcPr>
            <w:tcW w:w="1075" w:type="dxa"/>
            <w:vMerge/>
            <w:vAlign w:val="center"/>
          </w:tcPr>
          <w:p w14:paraId="751796C6" w14:textId="77777777" w:rsidR="004E449C" w:rsidRPr="00B414A0" w:rsidRDefault="004E449C" w:rsidP="006D59C2">
            <w:pPr>
              <w:pStyle w:val="ANSVNormal"/>
              <w:rPr>
                <w:rStyle w:val="PageNumber"/>
                <w:rFonts w:cs="Times New Roman"/>
                <w:lang w:val="vi-VN"/>
              </w:rPr>
            </w:pPr>
          </w:p>
        </w:tc>
        <w:tc>
          <w:tcPr>
            <w:tcW w:w="2610" w:type="dxa"/>
            <w:vAlign w:val="center"/>
          </w:tcPr>
          <w:p w14:paraId="250010A9" w14:textId="615FE9A9" w:rsidR="004E449C" w:rsidRPr="00B414A0" w:rsidRDefault="004E449C" w:rsidP="006D59C2">
            <w:pPr>
              <w:pStyle w:val="ANSVNormal"/>
              <w:rPr>
                <w:rStyle w:val="PageNumber"/>
                <w:rFonts w:cs="Times New Roman"/>
              </w:rPr>
            </w:pPr>
            <w:r w:rsidRPr="00B414A0">
              <w:rPr>
                <w:rStyle w:val="fontstyle01"/>
                <w:rFonts w:ascii="Times New Roman" w:hAnsi="Times New Roman" w:cs="Times New Roman"/>
              </w:rPr>
              <w:t>Ripple &amp; Noise</w:t>
            </w:r>
          </w:p>
        </w:tc>
        <w:tc>
          <w:tcPr>
            <w:tcW w:w="2017" w:type="dxa"/>
            <w:vAlign w:val="center"/>
          </w:tcPr>
          <w:p w14:paraId="0E8BD813" w14:textId="77777777" w:rsidR="004E449C" w:rsidRPr="00B414A0" w:rsidRDefault="004E449C" w:rsidP="006D59C2">
            <w:pPr>
              <w:pStyle w:val="ANSVNormal"/>
              <w:jc w:val="center"/>
              <w:rPr>
                <w:rStyle w:val="fontstyle01"/>
                <w:rFonts w:ascii="Times New Roman" w:hAnsi="Times New Roman" w:cs="Times New Roman"/>
              </w:rPr>
            </w:pPr>
          </w:p>
        </w:tc>
        <w:tc>
          <w:tcPr>
            <w:tcW w:w="2017" w:type="dxa"/>
            <w:vAlign w:val="center"/>
          </w:tcPr>
          <w:p w14:paraId="25ECF89E" w14:textId="438A4D3D" w:rsidR="004E449C" w:rsidRPr="00B414A0" w:rsidRDefault="00F75F10" w:rsidP="006D59C2">
            <w:pPr>
              <w:pStyle w:val="ANSVNormal"/>
              <w:jc w:val="center"/>
              <w:rPr>
                <w:rStyle w:val="fontstyle01"/>
                <w:rFonts w:ascii="Times New Roman" w:hAnsi="Times New Roman" w:cs="Times New Roman"/>
                <w:lang w:val="vi-VN"/>
              </w:rPr>
            </w:pPr>
            <w:r w:rsidRPr="00B414A0">
              <w:rPr>
                <w:rStyle w:val="fontstyle01"/>
                <w:rFonts w:ascii="Times New Roman" w:hAnsi="Times New Roman" w:cs="Times New Roman"/>
                <w:lang w:val="vi-VN"/>
              </w:rPr>
              <w:t>0.</w:t>
            </w:r>
            <w:r w:rsidR="006E2085" w:rsidRPr="00B414A0">
              <w:rPr>
                <w:rStyle w:val="fontstyle01"/>
                <w:rFonts w:ascii="Times New Roman" w:hAnsi="Times New Roman" w:cs="Times New Roman"/>
                <w:lang w:val="vi-VN"/>
              </w:rPr>
              <w:t>5</w:t>
            </w:r>
            <w:r w:rsidRPr="00B414A0">
              <w:rPr>
                <w:rStyle w:val="fontstyle01"/>
                <w:rFonts w:ascii="Times New Roman" w:hAnsi="Times New Roman" w:cs="Times New Roman"/>
                <w:lang w:val="vi-VN"/>
              </w:rPr>
              <w:t>%</w:t>
            </w:r>
          </w:p>
        </w:tc>
        <w:tc>
          <w:tcPr>
            <w:tcW w:w="2017" w:type="dxa"/>
            <w:vAlign w:val="center"/>
          </w:tcPr>
          <w:p w14:paraId="0F0A8338" w14:textId="77777777" w:rsidR="004E449C" w:rsidRPr="00B414A0" w:rsidRDefault="004E449C" w:rsidP="006D59C2">
            <w:pPr>
              <w:pStyle w:val="ANSVNormal"/>
              <w:jc w:val="center"/>
              <w:rPr>
                <w:rStyle w:val="fontstyle01"/>
                <w:rFonts w:ascii="Times New Roman" w:hAnsi="Times New Roman" w:cs="Times New Roman"/>
              </w:rPr>
            </w:pPr>
          </w:p>
        </w:tc>
      </w:tr>
      <w:tr w:rsidR="002F0ADB" w:rsidRPr="00B414A0" w14:paraId="68DAE895" w14:textId="77777777" w:rsidTr="004E449C">
        <w:tc>
          <w:tcPr>
            <w:tcW w:w="1075" w:type="dxa"/>
            <w:vMerge w:val="restart"/>
            <w:vAlign w:val="center"/>
          </w:tcPr>
          <w:p w14:paraId="5F705E5D" w14:textId="6FD23A02" w:rsidR="002F0ADB" w:rsidRPr="00B414A0" w:rsidRDefault="002F0ADB" w:rsidP="006D59C2">
            <w:pPr>
              <w:pStyle w:val="ANSVNormal"/>
              <w:rPr>
                <w:rStyle w:val="PageNumber"/>
                <w:rFonts w:cs="Times New Roman"/>
              </w:rPr>
            </w:pPr>
            <w:r w:rsidRPr="00B414A0">
              <w:rPr>
                <w:rStyle w:val="fontstyle01"/>
                <w:rFonts w:ascii="Times New Roman" w:hAnsi="Times New Roman" w:cs="Times New Roman"/>
                <w:lang w:val="vi-VN"/>
              </w:rPr>
              <w:t xml:space="preserve">Output </w:t>
            </w:r>
            <w:r w:rsidR="00DB612E" w:rsidRPr="00B414A0">
              <w:rPr>
                <w:rStyle w:val="fontstyle01"/>
                <w:rFonts w:ascii="Times New Roman" w:hAnsi="Times New Roman" w:cs="Times New Roman"/>
              </w:rPr>
              <w:t>4</w:t>
            </w:r>
          </w:p>
        </w:tc>
        <w:tc>
          <w:tcPr>
            <w:tcW w:w="2610" w:type="dxa"/>
            <w:vAlign w:val="center"/>
          </w:tcPr>
          <w:p w14:paraId="74E11037" w14:textId="5A189F34" w:rsidR="002F0ADB" w:rsidRPr="00B414A0" w:rsidRDefault="002F0ADB" w:rsidP="006D59C2">
            <w:pPr>
              <w:pStyle w:val="ANSVNormal"/>
              <w:rPr>
                <w:rStyle w:val="fontstyle01"/>
                <w:rFonts w:ascii="Times New Roman" w:hAnsi="Times New Roman" w:cs="Times New Roman"/>
              </w:rPr>
            </w:pPr>
            <w:r w:rsidRPr="00B414A0">
              <w:rPr>
                <w:rStyle w:val="fontstyle01"/>
                <w:rFonts w:ascii="Times New Roman" w:hAnsi="Times New Roman" w:cs="Times New Roman"/>
              </w:rPr>
              <w:t>Output voltage</w:t>
            </w:r>
          </w:p>
        </w:tc>
        <w:tc>
          <w:tcPr>
            <w:tcW w:w="2017" w:type="dxa"/>
            <w:vAlign w:val="center"/>
          </w:tcPr>
          <w:p w14:paraId="79381200" w14:textId="44340C3A" w:rsidR="002F0ADB" w:rsidRPr="00B414A0" w:rsidRDefault="006E2085" w:rsidP="006D59C2">
            <w:pPr>
              <w:pStyle w:val="ANSVNormal"/>
              <w:jc w:val="center"/>
              <w:rPr>
                <w:rStyle w:val="fontstyle01"/>
                <w:rFonts w:ascii="Times New Roman" w:hAnsi="Times New Roman" w:cs="Times New Roman"/>
                <w:lang w:val="vi-VN"/>
              </w:rPr>
            </w:pPr>
            <w:r w:rsidRPr="00B414A0">
              <w:rPr>
                <w:rStyle w:val="fontstyle01"/>
                <w:rFonts w:ascii="Times New Roman" w:hAnsi="Times New Roman" w:cs="Times New Roman"/>
                <w:lang w:val="vi-VN"/>
              </w:rPr>
              <w:t>1.</w:t>
            </w:r>
            <w:r w:rsidR="00570DBC" w:rsidRPr="00B414A0">
              <w:rPr>
                <w:rStyle w:val="fontstyle01"/>
                <w:rFonts w:ascii="Times New Roman" w:hAnsi="Times New Roman" w:cs="Times New Roman"/>
                <w:lang w:val="vi-VN"/>
              </w:rPr>
              <w:t>28</w:t>
            </w:r>
          </w:p>
        </w:tc>
        <w:tc>
          <w:tcPr>
            <w:tcW w:w="2017" w:type="dxa"/>
            <w:vAlign w:val="center"/>
          </w:tcPr>
          <w:p w14:paraId="77178C4C" w14:textId="78DA49FF" w:rsidR="002F0ADB" w:rsidRPr="00B414A0" w:rsidRDefault="002F0ADB" w:rsidP="006D59C2">
            <w:pPr>
              <w:pStyle w:val="ANSVNormal"/>
              <w:jc w:val="center"/>
              <w:rPr>
                <w:rStyle w:val="fontstyle01"/>
                <w:rFonts w:ascii="Times New Roman" w:hAnsi="Times New Roman" w:cs="Times New Roman"/>
              </w:rPr>
            </w:pPr>
            <w:r w:rsidRPr="00B414A0">
              <w:rPr>
                <w:rStyle w:val="fontstyle01"/>
                <w:rFonts w:ascii="Times New Roman" w:hAnsi="Times New Roman" w:cs="Times New Roman"/>
                <w:lang w:val="vi-VN"/>
              </w:rPr>
              <w:t>1.</w:t>
            </w:r>
            <w:r w:rsidR="00CC69FE" w:rsidRPr="00B414A0">
              <w:rPr>
                <w:rStyle w:val="fontstyle01"/>
                <w:rFonts w:ascii="Times New Roman" w:hAnsi="Times New Roman" w:cs="Times New Roman"/>
                <w:lang w:val="vi-VN"/>
              </w:rPr>
              <w:t>35</w:t>
            </w:r>
            <w:r w:rsidRPr="00B414A0">
              <w:rPr>
                <w:rStyle w:val="fontstyle01"/>
                <w:rFonts w:ascii="Times New Roman" w:hAnsi="Times New Roman" w:cs="Times New Roman"/>
                <w:lang w:val="vi-VN"/>
              </w:rPr>
              <w:t>V</w:t>
            </w:r>
          </w:p>
        </w:tc>
        <w:tc>
          <w:tcPr>
            <w:tcW w:w="2017" w:type="dxa"/>
            <w:vAlign w:val="center"/>
          </w:tcPr>
          <w:p w14:paraId="5D6E3B04" w14:textId="2284ED03" w:rsidR="002F0ADB" w:rsidRPr="00B414A0" w:rsidRDefault="00570DBC" w:rsidP="006D59C2">
            <w:pPr>
              <w:pStyle w:val="ANSVNormal"/>
              <w:jc w:val="center"/>
              <w:rPr>
                <w:rStyle w:val="fontstyle01"/>
                <w:rFonts w:ascii="Times New Roman" w:hAnsi="Times New Roman" w:cs="Times New Roman"/>
                <w:lang w:val="vi-VN"/>
              </w:rPr>
            </w:pPr>
            <w:r w:rsidRPr="00B414A0">
              <w:rPr>
                <w:rStyle w:val="fontstyle01"/>
                <w:rFonts w:ascii="Times New Roman" w:hAnsi="Times New Roman" w:cs="Times New Roman"/>
                <w:lang w:val="vi-VN"/>
              </w:rPr>
              <w:t>1.45</w:t>
            </w:r>
          </w:p>
        </w:tc>
      </w:tr>
      <w:tr w:rsidR="002F0ADB" w:rsidRPr="00B414A0" w14:paraId="107D03DE" w14:textId="77777777" w:rsidTr="004E449C">
        <w:tc>
          <w:tcPr>
            <w:tcW w:w="1075" w:type="dxa"/>
            <w:vMerge/>
            <w:vAlign w:val="center"/>
          </w:tcPr>
          <w:p w14:paraId="7D714993" w14:textId="77777777" w:rsidR="002F0ADB" w:rsidRPr="00B414A0" w:rsidRDefault="002F0ADB" w:rsidP="006D59C2">
            <w:pPr>
              <w:pStyle w:val="ANSVNormal"/>
              <w:rPr>
                <w:rFonts w:cs="Times New Roman"/>
                <w:lang w:val="vi-VN"/>
              </w:rPr>
            </w:pPr>
          </w:p>
        </w:tc>
        <w:tc>
          <w:tcPr>
            <w:tcW w:w="2610" w:type="dxa"/>
            <w:vAlign w:val="center"/>
          </w:tcPr>
          <w:p w14:paraId="7E208E1A" w14:textId="270A15F2" w:rsidR="002F0ADB" w:rsidRPr="00B414A0" w:rsidRDefault="002F0ADB" w:rsidP="006D59C2">
            <w:pPr>
              <w:pStyle w:val="ANSVNormal"/>
              <w:rPr>
                <w:rFonts w:cs="Times New Roman"/>
              </w:rPr>
            </w:pPr>
            <w:r w:rsidRPr="00B414A0">
              <w:rPr>
                <w:rStyle w:val="fontstyle01"/>
                <w:rFonts w:ascii="Times New Roman" w:hAnsi="Times New Roman" w:cs="Times New Roman"/>
              </w:rPr>
              <w:t>Output voltage</w:t>
            </w:r>
            <w:r w:rsidRPr="00B414A0">
              <w:rPr>
                <w:rStyle w:val="fontstyle01"/>
                <w:rFonts w:ascii="Times New Roman" w:hAnsi="Times New Roman" w:cs="Times New Roman"/>
                <w:lang w:val="vi-VN"/>
              </w:rPr>
              <w:t xml:space="preserve"> </w:t>
            </w:r>
            <w:r w:rsidRPr="00B414A0">
              <w:rPr>
                <w:rStyle w:val="fontstyle01"/>
                <w:rFonts w:ascii="Times New Roman" w:hAnsi="Times New Roman" w:cs="Times New Roman"/>
              </w:rPr>
              <w:t>accuracy</w:t>
            </w:r>
            <w:r w:rsidRPr="00B414A0">
              <w:rPr>
                <w:rStyle w:val="fontstyle01"/>
                <w:rFonts w:ascii="Times New Roman" w:hAnsi="Times New Roman" w:cs="Times New Roman"/>
                <w:lang w:val="vi-VN"/>
              </w:rPr>
              <w:t xml:space="preserve"> </w:t>
            </w:r>
          </w:p>
        </w:tc>
        <w:tc>
          <w:tcPr>
            <w:tcW w:w="2017" w:type="dxa"/>
            <w:vAlign w:val="center"/>
          </w:tcPr>
          <w:p w14:paraId="41F86578" w14:textId="77777777" w:rsidR="002F0ADB" w:rsidRPr="00B414A0" w:rsidRDefault="002F0ADB" w:rsidP="006D59C2">
            <w:pPr>
              <w:pStyle w:val="ANSVNormal"/>
              <w:jc w:val="center"/>
              <w:rPr>
                <w:rStyle w:val="fontstyle01"/>
                <w:rFonts w:ascii="Times New Roman" w:hAnsi="Times New Roman" w:cs="Times New Roman"/>
              </w:rPr>
            </w:pPr>
          </w:p>
        </w:tc>
        <w:tc>
          <w:tcPr>
            <w:tcW w:w="2017" w:type="dxa"/>
            <w:vAlign w:val="center"/>
          </w:tcPr>
          <w:p w14:paraId="71598754" w14:textId="72FB6E4F" w:rsidR="002F0ADB" w:rsidRPr="00B414A0" w:rsidRDefault="00570DBC" w:rsidP="006D59C2">
            <w:pPr>
              <w:pStyle w:val="ANSVNormal"/>
              <w:jc w:val="center"/>
              <w:rPr>
                <w:rFonts w:cs="Times New Roman"/>
                <w:lang w:val="vi-VN"/>
              </w:rPr>
            </w:pPr>
            <w:r w:rsidRPr="00B414A0">
              <w:rPr>
                <w:rFonts w:cs="Times New Roman"/>
                <w:lang w:val="vi-VN"/>
              </w:rPr>
              <w:t>3%</w:t>
            </w:r>
          </w:p>
        </w:tc>
        <w:tc>
          <w:tcPr>
            <w:tcW w:w="2017" w:type="dxa"/>
            <w:vAlign w:val="center"/>
          </w:tcPr>
          <w:p w14:paraId="12A9A072" w14:textId="77777777" w:rsidR="002F0ADB" w:rsidRPr="00B414A0" w:rsidRDefault="002F0ADB" w:rsidP="006D59C2">
            <w:pPr>
              <w:pStyle w:val="ANSVNormal"/>
              <w:jc w:val="center"/>
              <w:rPr>
                <w:rStyle w:val="fontstyle01"/>
                <w:rFonts w:ascii="Times New Roman" w:hAnsi="Times New Roman" w:cs="Times New Roman"/>
              </w:rPr>
            </w:pPr>
          </w:p>
        </w:tc>
      </w:tr>
      <w:tr w:rsidR="002F0ADB" w:rsidRPr="00B414A0" w14:paraId="091F0ADA" w14:textId="77777777" w:rsidTr="004E449C">
        <w:tc>
          <w:tcPr>
            <w:tcW w:w="1075" w:type="dxa"/>
            <w:vMerge/>
            <w:vAlign w:val="center"/>
          </w:tcPr>
          <w:p w14:paraId="4418D06D" w14:textId="77777777" w:rsidR="002F0ADB" w:rsidRPr="00B414A0" w:rsidRDefault="002F0ADB" w:rsidP="006D59C2">
            <w:pPr>
              <w:pStyle w:val="ANSVNormal"/>
              <w:rPr>
                <w:rFonts w:cs="Times New Roman"/>
                <w:lang w:val="vi-VN"/>
              </w:rPr>
            </w:pPr>
          </w:p>
        </w:tc>
        <w:tc>
          <w:tcPr>
            <w:tcW w:w="2610" w:type="dxa"/>
            <w:vAlign w:val="center"/>
          </w:tcPr>
          <w:p w14:paraId="0700C309" w14:textId="06EFFB35" w:rsidR="002F0ADB" w:rsidRPr="00B414A0" w:rsidRDefault="002F0ADB" w:rsidP="006D59C2">
            <w:pPr>
              <w:pStyle w:val="ANSVNormal"/>
              <w:rPr>
                <w:rFonts w:cs="Times New Roman"/>
              </w:rPr>
            </w:pPr>
            <w:r w:rsidRPr="00B414A0">
              <w:rPr>
                <w:rStyle w:val="fontstyle01"/>
                <w:rFonts w:ascii="Times New Roman" w:hAnsi="Times New Roman" w:cs="Times New Roman"/>
              </w:rPr>
              <w:t>Ripple &amp; Noise</w:t>
            </w:r>
          </w:p>
        </w:tc>
        <w:tc>
          <w:tcPr>
            <w:tcW w:w="2017" w:type="dxa"/>
            <w:vAlign w:val="center"/>
          </w:tcPr>
          <w:p w14:paraId="4346F727" w14:textId="77777777" w:rsidR="002F0ADB" w:rsidRPr="00B414A0" w:rsidRDefault="002F0ADB" w:rsidP="006D59C2">
            <w:pPr>
              <w:pStyle w:val="ANSVNormal"/>
              <w:jc w:val="center"/>
              <w:rPr>
                <w:rStyle w:val="fontstyle01"/>
                <w:rFonts w:ascii="Times New Roman" w:hAnsi="Times New Roman" w:cs="Times New Roman"/>
              </w:rPr>
            </w:pPr>
          </w:p>
        </w:tc>
        <w:tc>
          <w:tcPr>
            <w:tcW w:w="2017" w:type="dxa"/>
            <w:vAlign w:val="center"/>
          </w:tcPr>
          <w:p w14:paraId="14846691" w14:textId="5507CDC2" w:rsidR="002F0ADB" w:rsidRPr="00B414A0" w:rsidRDefault="00E75699" w:rsidP="006D59C2">
            <w:pPr>
              <w:pStyle w:val="ANSVNormal"/>
              <w:jc w:val="center"/>
              <w:rPr>
                <w:rFonts w:cs="Times New Roman"/>
                <w:lang w:val="vi-VN"/>
              </w:rPr>
            </w:pPr>
            <w:r w:rsidRPr="00B414A0">
              <w:rPr>
                <w:rFonts w:cs="Times New Roman"/>
                <w:lang w:val="vi-VN"/>
              </w:rPr>
              <w:t>0.5%</w:t>
            </w:r>
          </w:p>
        </w:tc>
        <w:tc>
          <w:tcPr>
            <w:tcW w:w="2017" w:type="dxa"/>
            <w:vAlign w:val="center"/>
          </w:tcPr>
          <w:p w14:paraId="365F8285" w14:textId="77777777" w:rsidR="002F0ADB" w:rsidRPr="00B414A0" w:rsidRDefault="002F0ADB" w:rsidP="006D59C2">
            <w:pPr>
              <w:pStyle w:val="ANSVNormal"/>
              <w:jc w:val="center"/>
              <w:rPr>
                <w:rStyle w:val="fontstyle01"/>
                <w:rFonts w:ascii="Times New Roman" w:hAnsi="Times New Roman" w:cs="Times New Roman"/>
              </w:rPr>
            </w:pPr>
          </w:p>
        </w:tc>
      </w:tr>
    </w:tbl>
    <w:p w14:paraId="4BAA616C" w14:textId="77777777" w:rsidR="00DE2891" w:rsidRPr="00B414A0" w:rsidRDefault="00DE2891" w:rsidP="006D59C2">
      <w:pPr>
        <w:spacing w:line="276" w:lineRule="auto"/>
      </w:pPr>
    </w:p>
    <w:p w14:paraId="2FF95225" w14:textId="08A323FE" w:rsidR="009866DF" w:rsidRPr="00B414A0" w:rsidRDefault="009866DF" w:rsidP="006D59C2">
      <w:pPr>
        <w:pStyle w:val="ANSVHeadingLevel3"/>
        <w:numPr>
          <w:ilvl w:val="2"/>
          <w:numId w:val="6"/>
        </w:numPr>
        <w:spacing w:line="276" w:lineRule="auto"/>
        <w:jc w:val="both"/>
      </w:pPr>
      <w:bookmarkStart w:id="84" w:name="_Toc44922352"/>
      <w:r w:rsidRPr="00B414A0">
        <w:t xml:space="preserve">Khối </w:t>
      </w:r>
      <w:r w:rsidR="00A37799" w:rsidRPr="00B414A0">
        <w:t>Peripheral</w:t>
      </w:r>
      <w:bookmarkEnd w:id="84"/>
    </w:p>
    <w:p w14:paraId="72C9B6A1" w14:textId="7782C4E8" w:rsidR="000F6920" w:rsidRPr="00DA2C6B" w:rsidRDefault="000F6920" w:rsidP="006D59C2">
      <w:pPr>
        <w:pStyle w:val="LandscapeHeading4"/>
        <w:numPr>
          <w:ilvl w:val="3"/>
          <w:numId w:val="6"/>
        </w:numPr>
        <w:spacing w:line="276" w:lineRule="auto"/>
        <w:ind w:left="0" w:firstLine="0"/>
      </w:pPr>
      <w:r w:rsidRPr="00DA2C6B">
        <w:t>Buzzer</w:t>
      </w:r>
    </w:p>
    <w:p w14:paraId="0AD10F5D" w14:textId="365EE8FD" w:rsidR="009866DF" w:rsidRPr="00B414A0" w:rsidRDefault="0015738B" w:rsidP="006D59C2">
      <w:pPr>
        <w:pStyle w:val="ANSVNormal"/>
        <w:ind w:firstLine="619"/>
        <w:jc w:val="both"/>
        <w:rPr>
          <w:rFonts w:cs="Times New Roman"/>
        </w:rPr>
      </w:pPr>
      <w:r w:rsidRPr="00B414A0">
        <w:rPr>
          <w:rFonts w:cs="Times New Roman"/>
        </w:rPr>
        <w:t>Buzzer</w:t>
      </w:r>
      <w:r w:rsidR="009866DF" w:rsidRPr="00B414A0">
        <w:rPr>
          <w:rFonts w:cs="Times New Roman"/>
        </w:rPr>
        <w:t xml:space="preserve"> thực hiện các chức năng thông báo bằng âm thanh. Có thể triển khai khối này bằng Speaker, </w:t>
      </w:r>
      <w:r w:rsidR="00FC41D8" w:rsidRPr="00B414A0">
        <w:rPr>
          <w:rFonts w:cs="Times New Roman"/>
        </w:rPr>
        <w:t xml:space="preserve">Magnetic </w:t>
      </w:r>
      <w:r w:rsidR="009866DF" w:rsidRPr="00B414A0">
        <w:rPr>
          <w:rFonts w:cs="Times New Roman"/>
        </w:rPr>
        <w:t>Buzzer hoặc Piezo</w:t>
      </w:r>
      <w:r w:rsidR="00437C03" w:rsidRPr="00B414A0">
        <w:rPr>
          <w:rFonts w:cs="Times New Roman"/>
        </w:rPr>
        <w:t xml:space="preserve"> Buzzer</w:t>
      </w:r>
      <w:r w:rsidR="009866DF" w:rsidRPr="00B414A0">
        <w:rPr>
          <w:rFonts w:cs="Times New Roman"/>
        </w:rPr>
        <w:t xml:space="preserve">. Xét về giá thành thì </w:t>
      </w:r>
      <w:r w:rsidR="008E7A04" w:rsidRPr="00B414A0">
        <w:rPr>
          <w:rFonts w:cs="Times New Roman"/>
        </w:rPr>
        <w:t xml:space="preserve">Piezo </w:t>
      </w:r>
      <w:r w:rsidR="009866DF" w:rsidRPr="00B414A0">
        <w:rPr>
          <w:rFonts w:cs="Times New Roman"/>
        </w:rPr>
        <w:t xml:space="preserve">Buzzer là loại rẻ nhất, ngoài ra, do âm thanh thông báo chỉ là các âm đơn sắc nên </w:t>
      </w:r>
      <w:r w:rsidR="005D74BB" w:rsidRPr="00B414A0">
        <w:rPr>
          <w:rFonts w:cs="Times New Roman"/>
        </w:rPr>
        <w:t xml:space="preserve">Piezo </w:t>
      </w:r>
      <w:r w:rsidR="009866DF" w:rsidRPr="00B414A0">
        <w:rPr>
          <w:rFonts w:cs="Times New Roman"/>
        </w:rPr>
        <w:t xml:space="preserve">Buzzer hoàn toàn phù hợp trong trường hợp này. Mạch điều khiển </w:t>
      </w:r>
      <w:r w:rsidR="005D74BB" w:rsidRPr="00B414A0">
        <w:rPr>
          <w:rFonts w:cs="Times New Roman"/>
        </w:rPr>
        <w:t xml:space="preserve">Piezo </w:t>
      </w:r>
      <w:r w:rsidR="009866DF" w:rsidRPr="00B414A0">
        <w:rPr>
          <w:rFonts w:cs="Times New Roman"/>
        </w:rPr>
        <w:t>Buzzer cũng khá đơn giản</w:t>
      </w:r>
      <w:r w:rsidR="00870A62" w:rsidRPr="00B414A0">
        <w:rPr>
          <w:rFonts w:cs="Times New Roman"/>
        </w:rPr>
        <w:t xml:space="preserve"> như sau:</w:t>
      </w:r>
    </w:p>
    <w:p w14:paraId="114725ED" w14:textId="77777777" w:rsidR="009866DF" w:rsidRPr="00B414A0" w:rsidRDefault="009866DF" w:rsidP="006D59C2">
      <w:pPr>
        <w:pStyle w:val="ANSVNormal"/>
        <w:keepNext/>
        <w:jc w:val="center"/>
        <w:rPr>
          <w:rFonts w:cs="Times New Roman"/>
        </w:rPr>
      </w:pPr>
      <w:r w:rsidRPr="00B414A0">
        <w:rPr>
          <w:rFonts w:cs="Times New Roman"/>
          <w:noProof/>
        </w:rPr>
        <w:lastRenderedPageBreak/>
        <w:drawing>
          <wp:inline distT="0" distB="0" distL="0" distR="0" wp14:anchorId="647B7D6F" wp14:editId="70880441">
            <wp:extent cx="1506931" cy="2002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0226" cy="2006804"/>
                    </a:xfrm>
                    <a:prstGeom prst="rect">
                      <a:avLst/>
                    </a:prstGeom>
                    <a:noFill/>
                    <a:ln>
                      <a:noFill/>
                    </a:ln>
                  </pic:spPr>
                </pic:pic>
              </a:graphicData>
            </a:graphic>
          </wp:inline>
        </w:drawing>
      </w:r>
    </w:p>
    <w:p w14:paraId="71869EFB" w14:textId="61605A56" w:rsidR="009866DF" w:rsidRPr="00B414A0" w:rsidRDefault="006A0ED4" w:rsidP="006D59C2">
      <w:pPr>
        <w:pStyle w:val="Caption"/>
        <w:rPr>
          <w:rFonts w:cs="Times New Roman"/>
        </w:rPr>
      </w:pPr>
      <w:bookmarkStart w:id="85" w:name="_Toc43714611"/>
      <w:r w:rsidRPr="00B414A0">
        <w:rPr>
          <w:rFonts w:cs="Times New Roman"/>
          <w:szCs w:val="26"/>
        </w:rPr>
        <w:t xml:space="preserve">Hình </w:t>
      </w:r>
      <w:r w:rsidRPr="00B414A0">
        <w:rPr>
          <w:rFonts w:cs="Times New Roman"/>
          <w:szCs w:val="26"/>
        </w:rPr>
        <w:fldChar w:fldCharType="begin"/>
      </w:r>
      <w:r w:rsidRPr="00B414A0">
        <w:rPr>
          <w:rFonts w:cs="Times New Roman"/>
          <w:szCs w:val="26"/>
        </w:rPr>
        <w:instrText xml:space="preserve"> SEQ Hình \* ARABIC </w:instrText>
      </w:r>
      <w:r w:rsidRPr="00B414A0">
        <w:rPr>
          <w:rFonts w:cs="Times New Roman"/>
          <w:szCs w:val="26"/>
        </w:rPr>
        <w:fldChar w:fldCharType="separate"/>
      </w:r>
      <w:r w:rsidRPr="00B414A0">
        <w:rPr>
          <w:rFonts w:cs="Times New Roman"/>
          <w:noProof/>
          <w:szCs w:val="26"/>
        </w:rPr>
        <w:t>26</w:t>
      </w:r>
      <w:r w:rsidRPr="00B414A0">
        <w:rPr>
          <w:rFonts w:cs="Times New Roman"/>
          <w:szCs w:val="26"/>
        </w:rPr>
        <w:fldChar w:fldCharType="end"/>
      </w:r>
      <w:r w:rsidRPr="00B414A0">
        <w:rPr>
          <w:rFonts w:cs="Times New Roman"/>
          <w:szCs w:val="26"/>
        </w:rPr>
        <w:t xml:space="preserve">. </w:t>
      </w:r>
      <w:r w:rsidR="009866DF" w:rsidRPr="00B414A0">
        <w:rPr>
          <w:rFonts w:cs="Times New Roman"/>
        </w:rPr>
        <w:t>Giải pháp điều khiển Buzzer</w:t>
      </w:r>
      <w:bookmarkEnd w:id="85"/>
    </w:p>
    <w:p w14:paraId="548DF1A1" w14:textId="1AED176F" w:rsidR="009866DF" w:rsidRPr="00B414A0" w:rsidRDefault="00805112" w:rsidP="006D59C2">
      <w:pPr>
        <w:pStyle w:val="ANSVNormal"/>
        <w:jc w:val="both"/>
        <w:rPr>
          <w:rFonts w:cs="Times New Roman"/>
        </w:rPr>
      </w:pPr>
      <w:r w:rsidRPr="00B414A0">
        <w:rPr>
          <w:rFonts w:cs="Times New Roman"/>
        </w:rPr>
        <w:t>Yêu cầu c</w:t>
      </w:r>
      <w:r w:rsidR="009866DF" w:rsidRPr="00B414A0">
        <w:rPr>
          <w:rFonts w:cs="Times New Roman"/>
        </w:rPr>
        <w:t>ường độ âm của Buzer không được vượt quá 110dB tại 1 mét.</w:t>
      </w:r>
    </w:p>
    <w:p w14:paraId="6341F77E" w14:textId="19FE68A3" w:rsidR="009866DF" w:rsidRPr="00DA2C6B" w:rsidRDefault="009866DF" w:rsidP="006D59C2">
      <w:pPr>
        <w:pStyle w:val="LandscapeHeading4"/>
        <w:numPr>
          <w:ilvl w:val="3"/>
          <w:numId w:val="6"/>
        </w:numPr>
        <w:spacing w:line="276" w:lineRule="auto"/>
        <w:ind w:left="0" w:firstLine="0"/>
      </w:pPr>
      <w:r w:rsidRPr="00DA2C6B">
        <w:t>Button</w:t>
      </w:r>
    </w:p>
    <w:p w14:paraId="1A1B6700" w14:textId="1492D207" w:rsidR="00066912" w:rsidRPr="00B414A0" w:rsidRDefault="00D85666" w:rsidP="006D59C2">
      <w:pPr>
        <w:pStyle w:val="ANSVNormal"/>
        <w:ind w:firstLine="720"/>
        <w:jc w:val="both"/>
        <w:rPr>
          <w:rFonts w:cs="Times New Roman"/>
        </w:rPr>
      </w:pPr>
      <w:r w:rsidRPr="00B414A0">
        <w:rPr>
          <w:rFonts w:cs="Times New Roman"/>
        </w:rPr>
        <w:t xml:space="preserve">Button đảm nhiệm hai chức năng là Reset và </w:t>
      </w:r>
      <w:r w:rsidR="00CF40E8" w:rsidRPr="00B414A0">
        <w:rPr>
          <w:rFonts w:cs="Times New Roman"/>
        </w:rPr>
        <w:t xml:space="preserve">Smart Config, vì vậy, </w:t>
      </w:r>
      <w:r w:rsidR="00B54E11" w:rsidRPr="00B414A0">
        <w:rPr>
          <w:rFonts w:cs="Times New Roman"/>
        </w:rPr>
        <w:t>chỉ cần</w:t>
      </w:r>
      <w:r w:rsidR="00CF40E8" w:rsidRPr="00B414A0">
        <w:rPr>
          <w:rFonts w:cs="Times New Roman"/>
        </w:rPr>
        <w:t xml:space="preserve"> một nút bấm</w:t>
      </w:r>
      <w:r w:rsidR="00B54E11" w:rsidRPr="00B414A0">
        <w:rPr>
          <w:rFonts w:cs="Times New Roman"/>
        </w:rPr>
        <w:t xml:space="preserve"> có thể thực hiện cả hai chức năng này với cách thức bấm khác nhau</w:t>
      </w:r>
      <w:r w:rsidR="007512D5" w:rsidRPr="00B414A0">
        <w:rPr>
          <w:rFonts w:cs="Times New Roman"/>
        </w:rPr>
        <w:t>. Lưu ý rằng, hai chức năng mà</w:t>
      </w:r>
      <w:r w:rsidR="005A00A7" w:rsidRPr="00B414A0">
        <w:rPr>
          <w:rFonts w:cs="Times New Roman"/>
        </w:rPr>
        <w:t xml:space="preserve"> </w:t>
      </w:r>
      <w:r w:rsidR="008C51F4" w:rsidRPr="00B414A0">
        <w:rPr>
          <w:rFonts w:cs="Times New Roman"/>
        </w:rPr>
        <w:t>B</w:t>
      </w:r>
      <w:r w:rsidR="005A00A7" w:rsidRPr="00B414A0">
        <w:rPr>
          <w:rFonts w:cs="Times New Roman"/>
        </w:rPr>
        <w:t>utton thực hiện đều là những tính năng ít được người dùng sử dụng,</w:t>
      </w:r>
      <w:r w:rsidR="0095042A" w:rsidRPr="00B414A0">
        <w:rPr>
          <w:rFonts w:cs="Times New Roman"/>
        </w:rPr>
        <w:t xml:space="preserve"> và </w:t>
      </w:r>
      <w:r w:rsidR="00440988" w:rsidRPr="00B414A0">
        <w:rPr>
          <w:rFonts w:cs="Times New Roman"/>
        </w:rPr>
        <w:t>có ảnh hưởng lớn đến hoạt động của mạng Smart Home, do đó</w:t>
      </w:r>
      <w:r w:rsidR="00EB0D7E" w:rsidRPr="00B414A0">
        <w:rPr>
          <w:rFonts w:cs="Times New Roman"/>
        </w:rPr>
        <w:t xml:space="preserve">, nút bấm còn phải được thiết kế sao cho người dùng </w:t>
      </w:r>
      <w:r w:rsidR="000B0507" w:rsidRPr="00B414A0">
        <w:rPr>
          <w:rFonts w:cs="Times New Roman"/>
        </w:rPr>
        <w:t>không vô ý</w:t>
      </w:r>
      <w:r w:rsidR="001D1E1D" w:rsidRPr="00B414A0">
        <w:rPr>
          <w:rFonts w:cs="Times New Roman"/>
        </w:rPr>
        <w:t xml:space="preserve"> </w:t>
      </w:r>
      <w:r w:rsidR="000B0507" w:rsidRPr="00B414A0">
        <w:rPr>
          <w:rFonts w:cs="Times New Roman"/>
        </w:rPr>
        <w:t>bấm đ</w:t>
      </w:r>
      <w:r w:rsidR="00ED2A7C" w:rsidRPr="00B414A0">
        <w:rPr>
          <w:rFonts w:cs="Times New Roman"/>
        </w:rPr>
        <w:t>ược</w:t>
      </w:r>
      <w:r w:rsidR="007361B8" w:rsidRPr="00B414A0">
        <w:rPr>
          <w:rFonts w:cs="Times New Roman"/>
        </w:rPr>
        <w:t>, những hành động bấm nút này có thể xuất phát từ sự hiếu kỳ, tò mò của người trưởng thành hoặc sự hiếu động, tinh nghịch, thích khám phá của trẻ nhỏ.</w:t>
      </w:r>
    </w:p>
    <w:p w14:paraId="0FEE0241" w14:textId="2DF65F8A" w:rsidR="007361B8" w:rsidRPr="00B414A0" w:rsidRDefault="007361B8" w:rsidP="006D59C2">
      <w:pPr>
        <w:pStyle w:val="ANSVNormal"/>
        <w:ind w:firstLine="720"/>
        <w:jc w:val="both"/>
        <w:rPr>
          <w:rFonts w:cs="Times New Roman"/>
        </w:rPr>
      </w:pPr>
      <w:r w:rsidRPr="00B414A0">
        <w:rPr>
          <w:rFonts w:cs="Times New Roman"/>
        </w:rPr>
        <w:t xml:space="preserve">Vậy nút bấm nên được thiết kế </w:t>
      </w:r>
      <w:r w:rsidR="006D6021" w:rsidRPr="00B414A0">
        <w:rPr>
          <w:rFonts w:cs="Times New Roman"/>
        </w:rPr>
        <w:t xml:space="preserve">ẩn sau vỏ, chỉ cho phép người dùng bấm nút bằng cách </w:t>
      </w:r>
      <w:r w:rsidR="00FA1C5A" w:rsidRPr="00B414A0">
        <w:rPr>
          <w:rFonts w:cs="Times New Roman"/>
        </w:rPr>
        <w:t>dùng một que nhỏ chọc q</w:t>
      </w:r>
      <w:r w:rsidR="00AF1DED" w:rsidRPr="00B414A0">
        <w:rPr>
          <w:rFonts w:cs="Times New Roman"/>
        </w:rPr>
        <w:t>ua một lỗ nhỏ trên vỏ, nằm ở vị trí tương ứng với vị trí của nút bấm.</w:t>
      </w:r>
      <w:r w:rsidR="00DF4629" w:rsidRPr="00B414A0">
        <w:rPr>
          <w:rFonts w:cs="Times New Roman"/>
        </w:rPr>
        <w:t xml:space="preserve"> Tương tự như lỗ chọc thẻ SIM trên các Smartphone hiện nay.</w:t>
      </w:r>
    </w:p>
    <w:p w14:paraId="5FBBF877" w14:textId="10F91087" w:rsidR="00AF0CC8" w:rsidRPr="00DA2C6B" w:rsidRDefault="000F6920" w:rsidP="006D59C2">
      <w:pPr>
        <w:pStyle w:val="LandscapeHeading4"/>
        <w:numPr>
          <w:ilvl w:val="3"/>
          <w:numId w:val="6"/>
        </w:numPr>
        <w:spacing w:line="276" w:lineRule="auto"/>
        <w:ind w:left="0" w:firstLine="0"/>
      </w:pPr>
      <w:r w:rsidRPr="00DA2C6B">
        <w:t>LED</w:t>
      </w:r>
    </w:p>
    <w:tbl>
      <w:tblPr>
        <w:tblStyle w:val="TableGrid"/>
        <w:tblW w:w="0" w:type="auto"/>
        <w:tblLook w:val="04A0" w:firstRow="1" w:lastRow="0" w:firstColumn="1" w:lastColumn="0" w:noHBand="0" w:noVBand="1"/>
      </w:tblPr>
      <w:tblGrid>
        <w:gridCol w:w="3322"/>
        <w:gridCol w:w="3074"/>
        <w:gridCol w:w="3340"/>
      </w:tblGrid>
      <w:tr w:rsidR="005D3107" w:rsidRPr="00B414A0" w14:paraId="54D43ECC" w14:textId="77777777" w:rsidTr="00A360D3">
        <w:tc>
          <w:tcPr>
            <w:tcW w:w="3322" w:type="dxa"/>
            <w:shd w:val="clear" w:color="auto" w:fill="BFBFBF" w:themeFill="background1" w:themeFillShade="BF"/>
          </w:tcPr>
          <w:p w14:paraId="5E910B99" w14:textId="5AD32548" w:rsidR="005D3107" w:rsidRPr="00B414A0" w:rsidRDefault="005D3107" w:rsidP="006D59C2">
            <w:pPr>
              <w:pStyle w:val="ANSVNormal"/>
              <w:jc w:val="center"/>
              <w:rPr>
                <w:rFonts w:cs="Times New Roman"/>
                <w:b/>
                <w:bCs/>
              </w:rPr>
            </w:pPr>
            <w:r w:rsidRPr="00B414A0">
              <w:rPr>
                <w:rFonts w:cs="Times New Roman"/>
                <w:b/>
                <w:bCs/>
              </w:rPr>
              <w:t>Chức năng</w:t>
            </w:r>
          </w:p>
        </w:tc>
        <w:tc>
          <w:tcPr>
            <w:tcW w:w="3074" w:type="dxa"/>
            <w:shd w:val="clear" w:color="auto" w:fill="BFBFBF" w:themeFill="background1" w:themeFillShade="BF"/>
          </w:tcPr>
          <w:p w14:paraId="08F90591" w14:textId="437FFBC8" w:rsidR="005D3107" w:rsidRPr="00B414A0" w:rsidRDefault="00A360D3" w:rsidP="006D59C2">
            <w:pPr>
              <w:pStyle w:val="ANSVNormal"/>
              <w:jc w:val="center"/>
              <w:rPr>
                <w:rFonts w:cs="Times New Roman"/>
                <w:b/>
                <w:bCs/>
              </w:rPr>
            </w:pPr>
            <w:r w:rsidRPr="00B414A0">
              <w:rPr>
                <w:rFonts w:cs="Times New Roman"/>
                <w:b/>
                <w:bCs/>
              </w:rPr>
              <w:t>Trạng thái</w:t>
            </w:r>
          </w:p>
        </w:tc>
        <w:tc>
          <w:tcPr>
            <w:tcW w:w="3340" w:type="dxa"/>
            <w:shd w:val="clear" w:color="auto" w:fill="BFBFBF" w:themeFill="background1" w:themeFillShade="BF"/>
          </w:tcPr>
          <w:p w14:paraId="7D76E24A" w14:textId="2AD299DE" w:rsidR="005D3107" w:rsidRPr="00B414A0" w:rsidRDefault="00A360D3" w:rsidP="006D59C2">
            <w:pPr>
              <w:pStyle w:val="ANSVNormal"/>
              <w:jc w:val="center"/>
              <w:rPr>
                <w:rFonts w:cs="Times New Roman"/>
                <w:b/>
                <w:bCs/>
              </w:rPr>
            </w:pPr>
            <w:r w:rsidRPr="00B414A0">
              <w:rPr>
                <w:rFonts w:cs="Times New Roman"/>
                <w:b/>
                <w:bCs/>
              </w:rPr>
              <w:t>LED</w:t>
            </w:r>
          </w:p>
        </w:tc>
      </w:tr>
      <w:tr w:rsidR="00E96BDE" w:rsidRPr="00B414A0" w14:paraId="79E78A10" w14:textId="77777777" w:rsidTr="00E96BDE">
        <w:tc>
          <w:tcPr>
            <w:tcW w:w="3322" w:type="dxa"/>
            <w:vMerge w:val="restart"/>
            <w:vAlign w:val="center"/>
          </w:tcPr>
          <w:p w14:paraId="6D79F325" w14:textId="0243A033" w:rsidR="00E96BDE" w:rsidRPr="00B414A0" w:rsidRDefault="00E96BDE" w:rsidP="006D59C2">
            <w:pPr>
              <w:pStyle w:val="ANSVNormal"/>
              <w:rPr>
                <w:rFonts w:cs="Times New Roman"/>
              </w:rPr>
            </w:pPr>
            <w:r w:rsidRPr="00B414A0">
              <w:rPr>
                <w:rFonts w:cs="Times New Roman"/>
              </w:rPr>
              <w:t>Chỉ thị nguồn</w:t>
            </w:r>
          </w:p>
        </w:tc>
        <w:tc>
          <w:tcPr>
            <w:tcW w:w="3074" w:type="dxa"/>
          </w:tcPr>
          <w:p w14:paraId="2D5079E3" w14:textId="57B2E3EF" w:rsidR="00E96BDE" w:rsidRPr="00B414A0" w:rsidRDefault="00E96BDE" w:rsidP="006D59C2">
            <w:pPr>
              <w:pStyle w:val="ANSVNormal"/>
              <w:rPr>
                <w:rFonts w:cs="Times New Roman"/>
              </w:rPr>
            </w:pPr>
            <w:r w:rsidRPr="00B414A0">
              <w:rPr>
                <w:rFonts w:cs="Times New Roman"/>
              </w:rPr>
              <w:t>Bật</w:t>
            </w:r>
          </w:p>
        </w:tc>
        <w:tc>
          <w:tcPr>
            <w:tcW w:w="3340" w:type="dxa"/>
          </w:tcPr>
          <w:p w14:paraId="7A71C6E0" w14:textId="6DE2CAE1" w:rsidR="00E96BDE" w:rsidRPr="00B414A0" w:rsidRDefault="00E96BDE" w:rsidP="006D59C2">
            <w:pPr>
              <w:pStyle w:val="ANSVNormal"/>
              <w:rPr>
                <w:rFonts w:cs="Times New Roman"/>
              </w:rPr>
            </w:pPr>
            <w:r w:rsidRPr="00B414A0">
              <w:rPr>
                <w:rFonts w:cs="Times New Roman"/>
              </w:rPr>
              <w:t>Sáng xanh (green) liên tục</w:t>
            </w:r>
          </w:p>
        </w:tc>
      </w:tr>
      <w:tr w:rsidR="00E96BDE" w:rsidRPr="00B414A0" w14:paraId="781F9E04" w14:textId="77777777" w:rsidTr="00E96BDE">
        <w:tc>
          <w:tcPr>
            <w:tcW w:w="3322" w:type="dxa"/>
            <w:vMerge/>
            <w:vAlign w:val="center"/>
          </w:tcPr>
          <w:p w14:paraId="195D7985" w14:textId="77777777" w:rsidR="00E96BDE" w:rsidRPr="00B414A0" w:rsidRDefault="00E96BDE" w:rsidP="006D59C2">
            <w:pPr>
              <w:pStyle w:val="ANSVNormal"/>
              <w:rPr>
                <w:rFonts w:cs="Times New Roman"/>
              </w:rPr>
            </w:pPr>
          </w:p>
        </w:tc>
        <w:tc>
          <w:tcPr>
            <w:tcW w:w="3074" w:type="dxa"/>
          </w:tcPr>
          <w:p w14:paraId="320BA3FB" w14:textId="2327547C" w:rsidR="00E96BDE" w:rsidRPr="00B414A0" w:rsidRDefault="00E96BDE" w:rsidP="006D59C2">
            <w:pPr>
              <w:pStyle w:val="ANSVNormal"/>
              <w:rPr>
                <w:rFonts w:cs="Times New Roman"/>
              </w:rPr>
            </w:pPr>
            <w:r w:rsidRPr="00B414A0">
              <w:rPr>
                <w:rFonts w:cs="Times New Roman"/>
              </w:rPr>
              <w:t>Tắt</w:t>
            </w:r>
          </w:p>
        </w:tc>
        <w:tc>
          <w:tcPr>
            <w:tcW w:w="3340" w:type="dxa"/>
          </w:tcPr>
          <w:p w14:paraId="039EA4A9" w14:textId="6B244CC4" w:rsidR="00E96BDE" w:rsidRPr="00B414A0" w:rsidRDefault="00E96BDE" w:rsidP="006D59C2">
            <w:pPr>
              <w:pStyle w:val="ANSVNormal"/>
              <w:rPr>
                <w:rFonts w:cs="Times New Roman"/>
              </w:rPr>
            </w:pPr>
            <w:r w:rsidRPr="00B414A0">
              <w:rPr>
                <w:rFonts w:cs="Times New Roman"/>
              </w:rPr>
              <w:t>Tắt</w:t>
            </w:r>
          </w:p>
        </w:tc>
      </w:tr>
      <w:tr w:rsidR="00E96BDE" w:rsidRPr="00B414A0" w14:paraId="665F7FA3" w14:textId="77777777" w:rsidTr="00E96BDE">
        <w:tc>
          <w:tcPr>
            <w:tcW w:w="3322" w:type="dxa"/>
            <w:vMerge w:val="restart"/>
            <w:vAlign w:val="center"/>
          </w:tcPr>
          <w:p w14:paraId="42A89068" w14:textId="2EC5E2A3" w:rsidR="00E96BDE" w:rsidRPr="00B414A0" w:rsidRDefault="00E96BDE" w:rsidP="006D59C2">
            <w:pPr>
              <w:pStyle w:val="ANSVNormal"/>
              <w:rPr>
                <w:rFonts w:cs="Times New Roman"/>
              </w:rPr>
            </w:pPr>
            <w:r w:rsidRPr="00B414A0">
              <w:rPr>
                <w:rFonts w:cs="Times New Roman"/>
              </w:rPr>
              <w:t>Chỉ thị trạng thái Internet</w:t>
            </w:r>
          </w:p>
        </w:tc>
        <w:tc>
          <w:tcPr>
            <w:tcW w:w="3074" w:type="dxa"/>
          </w:tcPr>
          <w:p w14:paraId="196E27AF" w14:textId="126BFC16" w:rsidR="00E96BDE" w:rsidRPr="00B414A0" w:rsidRDefault="00E96BDE" w:rsidP="006D59C2">
            <w:pPr>
              <w:pStyle w:val="ANSVNormal"/>
              <w:rPr>
                <w:rFonts w:cs="Times New Roman"/>
              </w:rPr>
            </w:pPr>
            <w:r w:rsidRPr="00B414A0">
              <w:rPr>
                <w:rFonts w:cs="Times New Roman"/>
              </w:rPr>
              <w:t>Có dữ liệu gửi lên</w:t>
            </w:r>
          </w:p>
        </w:tc>
        <w:tc>
          <w:tcPr>
            <w:tcW w:w="3340" w:type="dxa"/>
          </w:tcPr>
          <w:p w14:paraId="57B8C4B7" w14:textId="5568C01E" w:rsidR="00E96BDE" w:rsidRPr="00B414A0" w:rsidRDefault="00E96BDE" w:rsidP="006D59C2">
            <w:pPr>
              <w:pStyle w:val="ANSVNormal"/>
              <w:rPr>
                <w:rFonts w:cs="Times New Roman"/>
              </w:rPr>
            </w:pPr>
            <w:r w:rsidRPr="00B414A0">
              <w:rPr>
                <w:rFonts w:cs="Times New Roman"/>
              </w:rPr>
              <w:t>Nhấp nháy xanh (green)</w:t>
            </w:r>
          </w:p>
        </w:tc>
      </w:tr>
      <w:tr w:rsidR="00E96BDE" w:rsidRPr="00B414A0" w14:paraId="1591327B" w14:textId="77777777" w:rsidTr="005D3107">
        <w:tc>
          <w:tcPr>
            <w:tcW w:w="3322" w:type="dxa"/>
            <w:vMerge/>
          </w:tcPr>
          <w:p w14:paraId="50E2B0B9" w14:textId="77777777" w:rsidR="00E96BDE" w:rsidRPr="00B414A0" w:rsidRDefault="00E96BDE" w:rsidP="006D59C2">
            <w:pPr>
              <w:pStyle w:val="ANSVNormal"/>
              <w:rPr>
                <w:rFonts w:cs="Times New Roman"/>
              </w:rPr>
            </w:pPr>
          </w:p>
        </w:tc>
        <w:tc>
          <w:tcPr>
            <w:tcW w:w="3074" w:type="dxa"/>
          </w:tcPr>
          <w:p w14:paraId="23A2940F" w14:textId="0D319662" w:rsidR="00E96BDE" w:rsidRPr="00B414A0" w:rsidRDefault="00E96BDE" w:rsidP="006D59C2">
            <w:pPr>
              <w:pStyle w:val="ANSVNormal"/>
              <w:rPr>
                <w:rFonts w:cs="Times New Roman"/>
              </w:rPr>
            </w:pPr>
            <w:r w:rsidRPr="00B414A0">
              <w:rPr>
                <w:rFonts w:cs="Times New Roman"/>
              </w:rPr>
              <w:t>Mất kết nối Internet</w:t>
            </w:r>
          </w:p>
        </w:tc>
        <w:tc>
          <w:tcPr>
            <w:tcW w:w="3340" w:type="dxa"/>
          </w:tcPr>
          <w:p w14:paraId="2F16B7AD" w14:textId="6ED5FC21" w:rsidR="00E96BDE" w:rsidRPr="00B414A0" w:rsidRDefault="00E96BDE" w:rsidP="006D59C2">
            <w:pPr>
              <w:pStyle w:val="ANSVNormal"/>
              <w:rPr>
                <w:rFonts w:cs="Times New Roman"/>
              </w:rPr>
            </w:pPr>
            <w:r w:rsidRPr="00B414A0">
              <w:rPr>
                <w:rFonts w:cs="Times New Roman"/>
              </w:rPr>
              <w:t>Tắt</w:t>
            </w:r>
          </w:p>
        </w:tc>
      </w:tr>
      <w:tr w:rsidR="00E96BDE" w:rsidRPr="00B414A0" w14:paraId="015AED9A" w14:textId="77777777" w:rsidTr="00E96BDE">
        <w:tc>
          <w:tcPr>
            <w:tcW w:w="3322" w:type="dxa"/>
            <w:vMerge w:val="restart"/>
            <w:vAlign w:val="center"/>
          </w:tcPr>
          <w:p w14:paraId="78B08447" w14:textId="2583461E" w:rsidR="00E96BDE" w:rsidRPr="00B414A0" w:rsidRDefault="00E96BDE" w:rsidP="006D59C2">
            <w:pPr>
              <w:pStyle w:val="ANSVNormal"/>
              <w:rPr>
                <w:rFonts w:cs="Times New Roman"/>
              </w:rPr>
            </w:pPr>
            <w:r w:rsidRPr="00B414A0">
              <w:rPr>
                <w:rFonts w:cs="Times New Roman"/>
              </w:rPr>
              <w:t>Chỉ thị trạng thái Smart Config</w:t>
            </w:r>
          </w:p>
        </w:tc>
        <w:tc>
          <w:tcPr>
            <w:tcW w:w="3074" w:type="dxa"/>
          </w:tcPr>
          <w:p w14:paraId="5D94156B" w14:textId="7AA47669" w:rsidR="00E96BDE" w:rsidRPr="00B414A0" w:rsidRDefault="00E96BDE" w:rsidP="006D59C2">
            <w:pPr>
              <w:pStyle w:val="ANSVNormal"/>
              <w:rPr>
                <w:rFonts w:cs="Times New Roman"/>
              </w:rPr>
            </w:pPr>
            <w:r w:rsidRPr="00B414A0">
              <w:rPr>
                <w:rFonts w:cs="Times New Roman"/>
              </w:rPr>
              <w:t xml:space="preserve">Chưa </w:t>
            </w:r>
            <w:r w:rsidR="000B7CA6" w:rsidRPr="00B414A0">
              <w:rPr>
                <w:rFonts w:cs="Times New Roman"/>
              </w:rPr>
              <w:t>cấu hình WiFi</w:t>
            </w:r>
          </w:p>
        </w:tc>
        <w:tc>
          <w:tcPr>
            <w:tcW w:w="3340" w:type="dxa"/>
          </w:tcPr>
          <w:p w14:paraId="26CF7F7F" w14:textId="571265D6" w:rsidR="00E96BDE" w:rsidRPr="00B414A0" w:rsidRDefault="00E96BDE" w:rsidP="006D59C2">
            <w:pPr>
              <w:pStyle w:val="ANSVNormal"/>
              <w:rPr>
                <w:rFonts w:cs="Times New Roman"/>
              </w:rPr>
            </w:pPr>
            <w:r w:rsidRPr="00B414A0">
              <w:rPr>
                <w:rFonts w:cs="Times New Roman"/>
              </w:rPr>
              <w:t>Tắt</w:t>
            </w:r>
          </w:p>
        </w:tc>
      </w:tr>
      <w:tr w:rsidR="00E96BDE" w:rsidRPr="00B414A0" w14:paraId="5F356571" w14:textId="77777777" w:rsidTr="005D3107">
        <w:tc>
          <w:tcPr>
            <w:tcW w:w="3322" w:type="dxa"/>
            <w:vMerge/>
          </w:tcPr>
          <w:p w14:paraId="09BDF732" w14:textId="77777777" w:rsidR="00E96BDE" w:rsidRPr="00B414A0" w:rsidRDefault="00E96BDE" w:rsidP="006D59C2">
            <w:pPr>
              <w:pStyle w:val="ANSVNormal"/>
              <w:rPr>
                <w:rFonts w:cs="Times New Roman"/>
              </w:rPr>
            </w:pPr>
          </w:p>
        </w:tc>
        <w:tc>
          <w:tcPr>
            <w:tcW w:w="3074" w:type="dxa"/>
          </w:tcPr>
          <w:p w14:paraId="57C0FBD9" w14:textId="646F0370" w:rsidR="00E96BDE" w:rsidRPr="00B414A0" w:rsidRDefault="00E96BDE" w:rsidP="006D59C2">
            <w:pPr>
              <w:pStyle w:val="ANSVNormal"/>
              <w:rPr>
                <w:rFonts w:cs="Times New Roman"/>
              </w:rPr>
            </w:pPr>
            <w:r w:rsidRPr="00B414A0">
              <w:rPr>
                <w:rFonts w:cs="Times New Roman"/>
              </w:rPr>
              <w:t>Trong trạng thái SmartConfig</w:t>
            </w:r>
          </w:p>
        </w:tc>
        <w:tc>
          <w:tcPr>
            <w:tcW w:w="3340" w:type="dxa"/>
          </w:tcPr>
          <w:p w14:paraId="218AA700" w14:textId="0FAD387D" w:rsidR="00E96BDE" w:rsidRPr="00B414A0" w:rsidRDefault="00E96BDE" w:rsidP="006D59C2">
            <w:pPr>
              <w:pStyle w:val="ANSVNormal"/>
              <w:rPr>
                <w:rFonts w:cs="Times New Roman"/>
              </w:rPr>
            </w:pPr>
            <w:r w:rsidRPr="00B414A0">
              <w:rPr>
                <w:rFonts w:cs="Times New Roman"/>
              </w:rPr>
              <w:t>Nhấp nháy xanh (green)</w:t>
            </w:r>
          </w:p>
        </w:tc>
      </w:tr>
      <w:tr w:rsidR="00E96BDE" w:rsidRPr="00B414A0" w14:paraId="46543B1E" w14:textId="77777777" w:rsidTr="005D3107">
        <w:tc>
          <w:tcPr>
            <w:tcW w:w="3322" w:type="dxa"/>
            <w:vMerge/>
          </w:tcPr>
          <w:p w14:paraId="584983D7" w14:textId="77777777" w:rsidR="00E96BDE" w:rsidRPr="00B414A0" w:rsidRDefault="00E96BDE" w:rsidP="006D59C2">
            <w:pPr>
              <w:pStyle w:val="ANSVNormal"/>
              <w:rPr>
                <w:rFonts w:cs="Times New Roman"/>
              </w:rPr>
            </w:pPr>
          </w:p>
        </w:tc>
        <w:tc>
          <w:tcPr>
            <w:tcW w:w="3074" w:type="dxa"/>
          </w:tcPr>
          <w:p w14:paraId="1753AE44" w14:textId="6200EE64" w:rsidR="00E96BDE" w:rsidRPr="00B414A0" w:rsidRDefault="00E96BDE" w:rsidP="006D59C2">
            <w:pPr>
              <w:pStyle w:val="ANSVNormal"/>
              <w:rPr>
                <w:rFonts w:cs="Times New Roman"/>
              </w:rPr>
            </w:pPr>
            <w:r w:rsidRPr="00B414A0">
              <w:rPr>
                <w:rFonts w:cs="Times New Roman"/>
              </w:rPr>
              <w:t>Smart Config thành công</w:t>
            </w:r>
          </w:p>
        </w:tc>
        <w:tc>
          <w:tcPr>
            <w:tcW w:w="3340" w:type="dxa"/>
          </w:tcPr>
          <w:p w14:paraId="00513468" w14:textId="6BE23265" w:rsidR="00E96BDE" w:rsidRPr="00B414A0" w:rsidRDefault="00E96BDE" w:rsidP="006D59C2">
            <w:pPr>
              <w:pStyle w:val="ANSVNormal"/>
              <w:rPr>
                <w:rFonts w:cs="Times New Roman"/>
              </w:rPr>
            </w:pPr>
            <w:r w:rsidRPr="00B414A0">
              <w:rPr>
                <w:rFonts w:cs="Times New Roman"/>
              </w:rPr>
              <w:t>Sáng xanh (green) liên tục</w:t>
            </w:r>
          </w:p>
        </w:tc>
      </w:tr>
    </w:tbl>
    <w:p w14:paraId="309E8772" w14:textId="77777777" w:rsidR="00C30571" w:rsidRPr="00B414A0" w:rsidRDefault="00C30571" w:rsidP="006D59C2">
      <w:pPr>
        <w:pStyle w:val="ANSVNormal"/>
        <w:rPr>
          <w:rFonts w:cs="Times New Roman"/>
        </w:rPr>
      </w:pPr>
    </w:p>
    <w:p w14:paraId="08B0E016" w14:textId="78D11B3F" w:rsidR="00A51374" w:rsidRPr="00DA2C6B" w:rsidRDefault="00A51374" w:rsidP="006D59C2">
      <w:pPr>
        <w:pStyle w:val="LandscapeHeading4"/>
        <w:numPr>
          <w:ilvl w:val="3"/>
          <w:numId w:val="6"/>
        </w:numPr>
        <w:spacing w:line="276" w:lineRule="auto"/>
        <w:ind w:left="0" w:firstLine="0"/>
      </w:pPr>
      <w:r w:rsidRPr="00B414A0">
        <w:t>Debug</w:t>
      </w:r>
    </w:p>
    <w:p w14:paraId="56CE190B" w14:textId="77777777" w:rsidR="000D4529" w:rsidRPr="00B414A0" w:rsidRDefault="000D4529" w:rsidP="006D59C2">
      <w:pPr>
        <w:pStyle w:val="ANSVNormal"/>
        <w:rPr>
          <w:rFonts w:cs="Times New Roman"/>
        </w:rPr>
      </w:pPr>
      <w:r w:rsidRPr="00B414A0">
        <w:rPr>
          <w:rFonts w:cs="Times New Roman"/>
        </w:rPr>
        <w:t xml:space="preserve">Khối Debug thực hiện tính năng bảo trì, nâng cấp. Khối này nhằm: </w:t>
      </w:r>
    </w:p>
    <w:p w14:paraId="41E43AD9" w14:textId="7C42667D" w:rsidR="00F16304" w:rsidRPr="00B414A0" w:rsidRDefault="000D4529" w:rsidP="006D59C2">
      <w:pPr>
        <w:pStyle w:val="FirstLevelBullet"/>
        <w:ind w:left="720" w:hanging="450"/>
      </w:pPr>
      <w:r w:rsidRPr="00B414A0">
        <w:t>phục vụ gỡ lỗi trong quá trình phát triển firmware</w:t>
      </w:r>
    </w:p>
    <w:p w14:paraId="11549C18" w14:textId="7CE585D7" w:rsidR="000D4529" w:rsidRPr="00B414A0" w:rsidRDefault="000D4529" w:rsidP="006D59C2">
      <w:pPr>
        <w:pStyle w:val="FirstLevelBullet"/>
        <w:ind w:left="720" w:hanging="450"/>
      </w:pPr>
      <w:r w:rsidRPr="00B414A0">
        <w:t>cho phép đội ngũ bảo trì theo dõi tình trạng hoạt động của thiết bị</w:t>
      </w:r>
    </w:p>
    <w:p w14:paraId="2FC1C752" w14:textId="0113D312" w:rsidR="00652F76" w:rsidRPr="00B414A0" w:rsidRDefault="00652F76" w:rsidP="006D59C2">
      <w:pPr>
        <w:pStyle w:val="FirstLevelBullet"/>
        <w:numPr>
          <w:ilvl w:val="0"/>
          <w:numId w:val="0"/>
        </w:numPr>
      </w:pPr>
      <w:r w:rsidRPr="00B414A0">
        <w:t>Khối này phải đảm bảo tương thích với công cụ gỡ lỗi mà kỹ sư phát triển firmware và tester hiện đang sử dụng hoặc công cụ gỡ lỗi do nhà sản xuất các chip cung cấp. Hạn chế tối đa các lỗi không cố ý gây ra của kỹ sư phát triển firmware và tester</w:t>
      </w:r>
      <w:r w:rsidR="000A09BC" w:rsidRPr="00B414A0">
        <w:t>,</w:t>
      </w:r>
      <w:r w:rsidRPr="00B414A0">
        <w:t xml:space="preserve"> như đấu nối ngược chiều gây chập cháy</w:t>
      </w:r>
      <w:r w:rsidR="000A09BC" w:rsidRPr="00B414A0">
        <w:t>, bằng cách thiết kế có tính phân cực hoặc có ký hiệu nhận biết chiều.</w:t>
      </w:r>
    </w:p>
    <w:p w14:paraId="04915E33" w14:textId="18258470" w:rsidR="00A51374" w:rsidRPr="00B414A0" w:rsidRDefault="00A51374" w:rsidP="006D59C2">
      <w:pPr>
        <w:pStyle w:val="LandscapeHeading4"/>
        <w:numPr>
          <w:ilvl w:val="3"/>
          <w:numId w:val="6"/>
        </w:numPr>
        <w:spacing w:line="276" w:lineRule="auto"/>
        <w:ind w:left="0" w:firstLine="0"/>
      </w:pPr>
      <w:r w:rsidRPr="00DA2C6B">
        <w:t>Program</w:t>
      </w:r>
    </w:p>
    <w:p w14:paraId="1FFAFC4F" w14:textId="38732DDF" w:rsidR="00920449" w:rsidRPr="00B414A0" w:rsidRDefault="000D4529" w:rsidP="006D59C2">
      <w:pPr>
        <w:pStyle w:val="FirstLevelBullet"/>
        <w:numPr>
          <w:ilvl w:val="0"/>
          <w:numId w:val="0"/>
        </w:numPr>
        <w:ind w:firstLine="720"/>
      </w:pPr>
      <w:r w:rsidRPr="00B414A0">
        <w:t xml:space="preserve">Khối </w:t>
      </w:r>
      <w:r w:rsidR="00921077" w:rsidRPr="00B414A0">
        <w:t>Program</w:t>
      </w:r>
      <w:r w:rsidRPr="00B414A0">
        <w:t xml:space="preserve"> thực hiện tính năng bảo trì, nâng cấp. Khối này dùng để nạp firmware cho thiết bị.</w:t>
      </w:r>
      <w:r w:rsidR="00920449" w:rsidRPr="00B414A0">
        <w:t xml:space="preserve"> Tương tự như khối Dubug, khối này cũng phải đảm bảo tương thích với công cụ nạp firmware mà kỹ sư phát triển firmware và tester hiện đang sử dụng hoặc công cụ nạp firmware do nhà sản xuất các chip cung cấp. Hạn chế tối đa các lỗi không cố ý gây ra của kỹ sư phát triển firmware và tester như đấu nối ngược chiều gây chập cháy</w:t>
      </w:r>
      <w:r w:rsidR="000A09BC" w:rsidRPr="00B414A0">
        <w:t>, bằng cách thiết kế có tính phân cực hoặc có ký hiệu nhận biết chiều.</w:t>
      </w:r>
    </w:p>
    <w:p w14:paraId="6B63576A" w14:textId="77777777" w:rsidR="005B3781" w:rsidRDefault="005B3781" w:rsidP="006D59C2">
      <w:pPr>
        <w:spacing w:line="276" w:lineRule="auto"/>
      </w:pPr>
    </w:p>
    <w:p w14:paraId="3BE8691F" w14:textId="77777777" w:rsidR="006B3D1A" w:rsidRDefault="006B3D1A" w:rsidP="006D59C2">
      <w:pPr>
        <w:spacing w:line="276" w:lineRule="auto"/>
      </w:pPr>
    </w:p>
    <w:p w14:paraId="5E15A8F8" w14:textId="77777777" w:rsidR="006B3D1A" w:rsidRDefault="006B3D1A" w:rsidP="006D59C2">
      <w:pPr>
        <w:spacing w:line="276" w:lineRule="auto"/>
      </w:pPr>
    </w:p>
    <w:p w14:paraId="000022B7" w14:textId="77777777" w:rsidR="006B3D1A" w:rsidRDefault="006B3D1A" w:rsidP="006D59C2">
      <w:pPr>
        <w:spacing w:line="276" w:lineRule="auto"/>
      </w:pPr>
    </w:p>
    <w:p w14:paraId="20407A2F" w14:textId="77777777" w:rsidR="006B3D1A" w:rsidRDefault="006B3D1A" w:rsidP="006D59C2">
      <w:pPr>
        <w:spacing w:line="276" w:lineRule="auto"/>
      </w:pPr>
    </w:p>
    <w:p w14:paraId="649C1D4A" w14:textId="77777777" w:rsidR="006B3D1A" w:rsidRDefault="006B3D1A" w:rsidP="006D59C2">
      <w:pPr>
        <w:spacing w:line="276" w:lineRule="auto"/>
      </w:pPr>
    </w:p>
    <w:p w14:paraId="541C7AB2" w14:textId="77777777" w:rsidR="006B3D1A" w:rsidRDefault="006B3D1A" w:rsidP="006D59C2">
      <w:pPr>
        <w:spacing w:line="276" w:lineRule="auto"/>
      </w:pPr>
    </w:p>
    <w:p w14:paraId="639BDE32" w14:textId="77777777" w:rsidR="006B3D1A" w:rsidRDefault="006B3D1A" w:rsidP="006D59C2">
      <w:pPr>
        <w:spacing w:line="276" w:lineRule="auto"/>
      </w:pPr>
    </w:p>
    <w:p w14:paraId="6DA814B4" w14:textId="77777777" w:rsidR="006B3D1A" w:rsidRDefault="006B3D1A" w:rsidP="006D59C2">
      <w:pPr>
        <w:spacing w:line="276" w:lineRule="auto"/>
      </w:pPr>
    </w:p>
    <w:p w14:paraId="642F36D9" w14:textId="77777777" w:rsidR="006B3D1A" w:rsidRDefault="006B3D1A" w:rsidP="006D59C2">
      <w:pPr>
        <w:spacing w:line="276" w:lineRule="auto"/>
      </w:pPr>
    </w:p>
    <w:p w14:paraId="02580D9C" w14:textId="77777777" w:rsidR="006B3D1A" w:rsidRDefault="006B3D1A" w:rsidP="006D59C2">
      <w:pPr>
        <w:spacing w:line="276" w:lineRule="auto"/>
      </w:pPr>
    </w:p>
    <w:p w14:paraId="070EC6EF" w14:textId="77777777" w:rsidR="006B3D1A" w:rsidRDefault="006B3D1A" w:rsidP="006D59C2">
      <w:pPr>
        <w:spacing w:line="276" w:lineRule="auto"/>
      </w:pPr>
    </w:p>
    <w:p w14:paraId="776C34AA" w14:textId="72C35456" w:rsidR="00320E78" w:rsidRPr="00320E78" w:rsidRDefault="00320E78" w:rsidP="006D59C2">
      <w:pPr>
        <w:pStyle w:val="ANSVHeading1"/>
        <w:numPr>
          <w:ilvl w:val="0"/>
          <w:numId w:val="6"/>
        </w:numPr>
        <w:rPr>
          <w:rFonts w:cs="Times New Roman"/>
        </w:rPr>
      </w:pPr>
      <w:bookmarkStart w:id="86" w:name="_Toc44922353"/>
      <w:r w:rsidRPr="00320E78">
        <w:rPr>
          <w:rFonts w:cs="Times New Roman"/>
        </w:rPr>
        <w:lastRenderedPageBreak/>
        <w:t>Thông số kỹ thuật sản phẩm</w:t>
      </w:r>
      <w:bookmarkEnd w:id="86"/>
    </w:p>
    <w:tbl>
      <w:tblPr>
        <w:tblStyle w:val="TableGrid"/>
        <w:tblW w:w="9090" w:type="dxa"/>
        <w:tblInd w:w="108" w:type="dxa"/>
        <w:tblLook w:val="04A0" w:firstRow="1" w:lastRow="0" w:firstColumn="1" w:lastColumn="0" w:noHBand="0" w:noVBand="1"/>
      </w:tblPr>
      <w:tblGrid>
        <w:gridCol w:w="3312"/>
        <w:gridCol w:w="5778"/>
      </w:tblGrid>
      <w:tr w:rsidR="00320E78" w:rsidRPr="00320E78" w14:paraId="73A7D1BA" w14:textId="77777777" w:rsidTr="006B3D1A">
        <w:trPr>
          <w:trHeight w:val="395"/>
        </w:trPr>
        <w:tc>
          <w:tcPr>
            <w:tcW w:w="9090" w:type="dxa"/>
            <w:gridSpan w:val="2"/>
            <w:vAlign w:val="center"/>
          </w:tcPr>
          <w:p w14:paraId="044F5CCD" w14:textId="73163A47" w:rsidR="00320E78" w:rsidRPr="00320E78" w:rsidRDefault="00320E78" w:rsidP="006D59C2">
            <w:pPr>
              <w:spacing w:line="276" w:lineRule="auto"/>
              <w:rPr>
                <w:szCs w:val="26"/>
              </w:rPr>
            </w:pPr>
            <w:r>
              <w:rPr>
                <w:b/>
                <w:szCs w:val="26"/>
              </w:rPr>
              <w:t>Thông số phần cứng</w:t>
            </w:r>
          </w:p>
        </w:tc>
      </w:tr>
      <w:tr w:rsidR="00320E78" w:rsidRPr="00320E78" w14:paraId="5EC2B25F" w14:textId="77777777" w:rsidTr="006B3D1A">
        <w:trPr>
          <w:trHeight w:val="395"/>
        </w:trPr>
        <w:tc>
          <w:tcPr>
            <w:tcW w:w="3312" w:type="dxa"/>
            <w:vAlign w:val="center"/>
          </w:tcPr>
          <w:p w14:paraId="4D5B42D0" w14:textId="36EE8454" w:rsidR="00320E78" w:rsidRPr="00320E78" w:rsidRDefault="00320E78" w:rsidP="006D59C2">
            <w:pPr>
              <w:spacing w:line="276" w:lineRule="auto"/>
              <w:rPr>
                <w:szCs w:val="26"/>
              </w:rPr>
            </w:pPr>
            <w:r w:rsidRPr="00320E78">
              <w:rPr>
                <w:szCs w:val="26"/>
              </w:rPr>
              <w:t>MCU</w:t>
            </w:r>
          </w:p>
        </w:tc>
        <w:tc>
          <w:tcPr>
            <w:tcW w:w="5778" w:type="dxa"/>
            <w:vAlign w:val="center"/>
          </w:tcPr>
          <w:p w14:paraId="411F09AB" w14:textId="467AE4A8" w:rsidR="00320E78" w:rsidRPr="00320E78" w:rsidRDefault="00320E78" w:rsidP="006D59C2">
            <w:pPr>
              <w:spacing w:line="276" w:lineRule="auto"/>
              <w:rPr>
                <w:color w:val="000000"/>
                <w:szCs w:val="26"/>
              </w:rPr>
            </w:pPr>
            <w:r w:rsidRPr="00320E78">
              <w:rPr>
                <w:color w:val="000000"/>
                <w:szCs w:val="26"/>
              </w:rPr>
              <w:t>ARM® Cortex®-A7 based i.MX6UL/6ULL</w:t>
            </w:r>
            <w:r>
              <w:rPr>
                <w:color w:val="000000"/>
                <w:szCs w:val="26"/>
              </w:rPr>
              <w:t>/ULZ</w:t>
            </w:r>
          </w:p>
        </w:tc>
      </w:tr>
      <w:tr w:rsidR="00320E78" w:rsidRPr="00320E78" w14:paraId="08B82A64" w14:textId="77777777" w:rsidTr="006B3D1A">
        <w:trPr>
          <w:trHeight w:val="395"/>
        </w:trPr>
        <w:tc>
          <w:tcPr>
            <w:tcW w:w="3312" w:type="dxa"/>
            <w:vAlign w:val="center"/>
          </w:tcPr>
          <w:p w14:paraId="0825C1B0" w14:textId="77777777" w:rsidR="00320E78" w:rsidRPr="00320E78" w:rsidRDefault="00320E78" w:rsidP="006D59C2">
            <w:pPr>
              <w:spacing w:line="276" w:lineRule="auto"/>
              <w:rPr>
                <w:szCs w:val="26"/>
              </w:rPr>
            </w:pPr>
            <w:r w:rsidRPr="00320E78">
              <w:rPr>
                <w:szCs w:val="26"/>
              </w:rPr>
              <w:t>CPU speed</w:t>
            </w:r>
          </w:p>
        </w:tc>
        <w:tc>
          <w:tcPr>
            <w:tcW w:w="5778" w:type="dxa"/>
            <w:vAlign w:val="center"/>
          </w:tcPr>
          <w:p w14:paraId="2B842CD1" w14:textId="41A93F92" w:rsidR="00320E78" w:rsidRPr="00320E78" w:rsidRDefault="00320E78" w:rsidP="006D59C2">
            <w:pPr>
              <w:spacing w:line="276" w:lineRule="auto"/>
              <w:rPr>
                <w:color w:val="000000"/>
                <w:szCs w:val="26"/>
              </w:rPr>
            </w:pPr>
            <w:r w:rsidRPr="00320E78">
              <w:rPr>
                <w:color w:val="000000"/>
                <w:szCs w:val="26"/>
              </w:rPr>
              <w:t>528 MHz</w:t>
            </w:r>
          </w:p>
        </w:tc>
      </w:tr>
      <w:tr w:rsidR="00320E78" w:rsidRPr="00320E78" w14:paraId="4AD21986" w14:textId="77777777" w:rsidTr="006B3D1A">
        <w:trPr>
          <w:trHeight w:val="440"/>
        </w:trPr>
        <w:tc>
          <w:tcPr>
            <w:tcW w:w="3312" w:type="dxa"/>
            <w:vAlign w:val="center"/>
          </w:tcPr>
          <w:p w14:paraId="1C3EF75A" w14:textId="77777777" w:rsidR="00320E78" w:rsidRPr="00320E78" w:rsidRDefault="00320E78" w:rsidP="006D59C2">
            <w:pPr>
              <w:spacing w:line="276" w:lineRule="auto"/>
              <w:rPr>
                <w:szCs w:val="26"/>
              </w:rPr>
            </w:pPr>
            <w:r w:rsidRPr="00320E78">
              <w:rPr>
                <w:szCs w:val="26"/>
              </w:rPr>
              <w:t>External RAM support</w:t>
            </w:r>
          </w:p>
        </w:tc>
        <w:tc>
          <w:tcPr>
            <w:tcW w:w="5778" w:type="dxa"/>
            <w:vAlign w:val="center"/>
          </w:tcPr>
          <w:p w14:paraId="36A3F3F0" w14:textId="0093B4BB" w:rsidR="00320E78" w:rsidRPr="00320E78" w:rsidRDefault="006D59C2" w:rsidP="006D59C2">
            <w:pPr>
              <w:spacing w:line="276" w:lineRule="auto"/>
              <w:rPr>
                <w:szCs w:val="26"/>
              </w:rPr>
            </w:pPr>
            <w:r>
              <w:rPr>
                <w:szCs w:val="26"/>
              </w:rPr>
              <w:t>512</w:t>
            </w:r>
            <w:r w:rsidR="00320E78">
              <w:rPr>
                <w:szCs w:val="26"/>
              </w:rPr>
              <w:t xml:space="preserve">MB </w:t>
            </w:r>
            <w:r w:rsidR="00320E78" w:rsidRPr="00320E78">
              <w:rPr>
                <w:szCs w:val="26"/>
              </w:rPr>
              <w:t>DDR3L SDRAM</w:t>
            </w:r>
          </w:p>
        </w:tc>
      </w:tr>
      <w:tr w:rsidR="00320E78" w:rsidRPr="00320E78" w14:paraId="52C86FDE" w14:textId="77777777" w:rsidTr="006B3D1A">
        <w:trPr>
          <w:trHeight w:val="440"/>
        </w:trPr>
        <w:tc>
          <w:tcPr>
            <w:tcW w:w="3312" w:type="dxa"/>
            <w:vAlign w:val="center"/>
          </w:tcPr>
          <w:p w14:paraId="792A13A0" w14:textId="77777777" w:rsidR="00320E78" w:rsidRPr="00320E78" w:rsidRDefault="00320E78" w:rsidP="006D59C2">
            <w:pPr>
              <w:spacing w:line="276" w:lineRule="auto"/>
              <w:rPr>
                <w:szCs w:val="26"/>
              </w:rPr>
            </w:pPr>
            <w:r w:rsidRPr="00320E78">
              <w:rPr>
                <w:szCs w:val="26"/>
              </w:rPr>
              <w:t>External Flash support</w:t>
            </w:r>
          </w:p>
        </w:tc>
        <w:tc>
          <w:tcPr>
            <w:tcW w:w="5778" w:type="dxa"/>
            <w:vAlign w:val="center"/>
          </w:tcPr>
          <w:p w14:paraId="3A308C3E" w14:textId="1C7923A3" w:rsidR="00320E78" w:rsidRDefault="006D59C2" w:rsidP="006D59C2">
            <w:pPr>
              <w:spacing w:line="276" w:lineRule="auto"/>
              <w:rPr>
                <w:szCs w:val="26"/>
              </w:rPr>
            </w:pPr>
            <w:r>
              <w:rPr>
                <w:szCs w:val="26"/>
              </w:rPr>
              <w:t xml:space="preserve">1GB </w:t>
            </w:r>
            <w:r w:rsidR="00320E78">
              <w:rPr>
                <w:szCs w:val="26"/>
              </w:rPr>
              <w:t>NAND Flash</w:t>
            </w:r>
          </w:p>
          <w:p w14:paraId="5E3FDB2F" w14:textId="5476ACFD" w:rsidR="00320E78" w:rsidRPr="00320E78" w:rsidRDefault="00320E78" w:rsidP="006D59C2">
            <w:pPr>
              <w:spacing w:line="276" w:lineRule="auto"/>
              <w:rPr>
                <w:szCs w:val="26"/>
              </w:rPr>
            </w:pPr>
            <w:r>
              <w:rPr>
                <w:szCs w:val="26"/>
              </w:rPr>
              <w:t>eMMC, uSD card, EEPROM (Option)</w:t>
            </w:r>
          </w:p>
        </w:tc>
      </w:tr>
      <w:tr w:rsidR="00320E78" w:rsidRPr="00320E78" w14:paraId="0E177C6B" w14:textId="77777777" w:rsidTr="006B3D1A">
        <w:trPr>
          <w:trHeight w:val="432"/>
        </w:trPr>
        <w:tc>
          <w:tcPr>
            <w:tcW w:w="3312" w:type="dxa"/>
            <w:vAlign w:val="center"/>
          </w:tcPr>
          <w:p w14:paraId="5E6B644B" w14:textId="77777777" w:rsidR="00320E78" w:rsidRPr="00320E78" w:rsidRDefault="00320E78" w:rsidP="006D59C2">
            <w:pPr>
              <w:spacing w:line="276" w:lineRule="auto"/>
              <w:rPr>
                <w:szCs w:val="26"/>
              </w:rPr>
            </w:pPr>
            <w:r w:rsidRPr="00320E78">
              <w:rPr>
                <w:szCs w:val="26"/>
              </w:rPr>
              <w:t>Zigbee</w:t>
            </w:r>
          </w:p>
        </w:tc>
        <w:tc>
          <w:tcPr>
            <w:tcW w:w="5778" w:type="dxa"/>
            <w:vAlign w:val="center"/>
          </w:tcPr>
          <w:p w14:paraId="58F388AE" w14:textId="77777777" w:rsidR="00320E78" w:rsidRPr="00320E78" w:rsidRDefault="00320E78" w:rsidP="006D59C2">
            <w:pPr>
              <w:spacing w:line="276" w:lineRule="auto"/>
              <w:rPr>
                <w:szCs w:val="26"/>
                <w:lang w:val="fr-FR"/>
              </w:rPr>
            </w:pPr>
            <w:r w:rsidRPr="00320E78">
              <w:rPr>
                <w:szCs w:val="26"/>
                <w:lang w:val="fr-FR"/>
              </w:rPr>
              <w:t xml:space="preserve">Zigbee 3.0 (Zigbee HA) </w:t>
            </w:r>
          </w:p>
          <w:p w14:paraId="11CF6995" w14:textId="09CA307E" w:rsidR="00320E78" w:rsidRPr="00320E78" w:rsidRDefault="00320E78" w:rsidP="006D59C2">
            <w:pPr>
              <w:pStyle w:val="ListParagraph"/>
              <w:numPr>
                <w:ilvl w:val="0"/>
                <w:numId w:val="77"/>
              </w:numPr>
              <w:overflowPunct/>
              <w:autoSpaceDE/>
              <w:autoSpaceDN/>
              <w:adjustRightInd/>
              <w:spacing w:after="0" w:line="276" w:lineRule="auto"/>
              <w:contextualSpacing w:val="0"/>
              <w:textAlignment w:val="auto"/>
              <w:rPr>
                <w:szCs w:val="26"/>
                <w:lang w:val="fr-FR"/>
              </w:rPr>
            </w:pPr>
            <w:r w:rsidRPr="00320E78">
              <w:rPr>
                <w:szCs w:val="26"/>
                <w:lang w:val="fr-FR"/>
              </w:rPr>
              <w:t>Physical</w:t>
            </w:r>
            <w:r>
              <w:rPr>
                <w:szCs w:val="26"/>
                <w:lang w:val="fr-FR"/>
              </w:rPr>
              <w:t> </w:t>
            </w:r>
            <w:r w:rsidRPr="00320E78">
              <w:rPr>
                <w:szCs w:val="26"/>
                <w:lang w:val="fr-FR"/>
              </w:rPr>
              <w:t>: IEEE 802.15.4</w:t>
            </w:r>
          </w:p>
          <w:p w14:paraId="5D1241F5" w14:textId="2CB2FA03" w:rsidR="00320E78" w:rsidRPr="00320E78" w:rsidRDefault="00320E78" w:rsidP="006D59C2">
            <w:pPr>
              <w:pStyle w:val="ListParagraph"/>
              <w:numPr>
                <w:ilvl w:val="0"/>
                <w:numId w:val="77"/>
              </w:numPr>
              <w:overflowPunct/>
              <w:autoSpaceDE/>
              <w:autoSpaceDN/>
              <w:adjustRightInd/>
              <w:spacing w:after="0" w:line="276" w:lineRule="auto"/>
              <w:contextualSpacing w:val="0"/>
              <w:textAlignment w:val="auto"/>
              <w:rPr>
                <w:szCs w:val="26"/>
                <w:lang w:val="fr-FR"/>
              </w:rPr>
            </w:pPr>
            <w:r w:rsidRPr="00320E78">
              <w:rPr>
                <w:szCs w:val="26"/>
                <w:lang w:val="fr-FR"/>
              </w:rPr>
              <w:t>Frequency</w:t>
            </w:r>
            <w:r>
              <w:rPr>
                <w:szCs w:val="26"/>
                <w:lang w:val="fr-FR"/>
              </w:rPr>
              <w:t> </w:t>
            </w:r>
            <w:r w:rsidRPr="00320E78">
              <w:rPr>
                <w:szCs w:val="26"/>
                <w:lang w:val="fr-FR"/>
              </w:rPr>
              <w:t>: 2.4GHz</w:t>
            </w:r>
          </w:p>
          <w:p w14:paraId="20794320" w14:textId="692E0D52" w:rsidR="00320E78" w:rsidRPr="00320E78" w:rsidRDefault="00320E78" w:rsidP="006D59C2">
            <w:pPr>
              <w:pStyle w:val="ListParagraph"/>
              <w:numPr>
                <w:ilvl w:val="0"/>
                <w:numId w:val="77"/>
              </w:numPr>
              <w:overflowPunct/>
              <w:autoSpaceDE/>
              <w:autoSpaceDN/>
              <w:adjustRightInd/>
              <w:spacing w:after="0" w:line="276" w:lineRule="auto"/>
              <w:contextualSpacing w:val="0"/>
              <w:textAlignment w:val="auto"/>
              <w:rPr>
                <w:szCs w:val="26"/>
                <w:lang w:val="fr-FR"/>
              </w:rPr>
            </w:pPr>
            <w:r w:rsidRPr="00320E78">
              <w:rPr>
                <w:szCs w:val="26"/>
                <w:lang w:val="fr-FR"/>
              </w:rPr>
              <w:t>Range</w:t>
            </w:r>
            <w:r>
              <w:rPr>
                <w:szCs w:val="26"/>
                <w:lang w:val="fr-FR"/>
              </w:rPr>
              <w:t> </w:t>
            </w:r>
            <w:r w:rsidRPr="00320E78">
              <w:rPr>
                <w:szCs w:val="26"/>
                <w:lang w:val="fr-FR"/>
              </w:rPr>
              <w:t>: 30-50m</w:t>
            </w:r>
          </w:p>
          <w:p w14:paraId="6710E469" w14:textId="26C1E087" w:rsidR="00320E78" w:rsidRPr="00320E78" w:rsidRDefault="00320E78" w:rsidP="006D59C2">
            <w:pPr>
              <w:pStyle w:val="ListParagraph"/>
              <w:numPr>
                <w:ilvl w:val="0"/>
                <w:numId w:val="77"/>
              </w:numPr>
              <w:overflowPunct/>
              <w:autoSpaceDE/>
              <w:autoSpaceDN/>
              <w:adjustRightInd/>
              <w:spacing w:after="0" w:line="276" w:lineRule="auto"/>
              <w:contextualSpacing w:val="0"/>
              <w:textAlignment w:val="auto"/>
              <w:rPr>
                <w:szCs w:val="26"/>
                <w:lang w:val="fr-FR"/>
              </w:rPr>
            </w:pPr>
            <w:r w:rsidRPr="00320E78">
              <w:rPr>
                <w:szCs w:val="26"/>
                <w:lang w:val="fr-FR"/>
              </w:rPr>
              <w:t>Data rate</w:t>
            </w:r>
            <w:r>
              <w:rPr>
                <w:szCs w:val="26"/>
                <w:lang w:val="fr-FR"/>
              </w:rPr>
              <w:t> </w:t>
            </w:r>
            <w:r w:rsidRPr="00320E78">
              <w:rPr>
                <w:szCs w:val="26"/>
                <w:lang w:val="fr-FR"/>
              </w:rPr>
              <w:t>: 250kbps</w:t>
            </w:r>
          </w:p>
        </w:tc>
      </w:tr>
      <w:tr w:rsidR="00320E78" w:rsidRPr="00320E78" w14:paraId="5211DE2C" w14:textId="77777777" w:rsidTr="006B3D1A">
        <w:trPr>
          <w:trHeight w:val="432"/>
        </w:trPr>
        <w:tc>
          <w:tcPr>
            <w:tcW w:w="3312" w:type="dxa"/>
            <w:vAlign w:val="center"/>
          </w:tcPr>
          <w:p w14:paraId="326A6E49" w14:textId="77777777" w:rsidR="00320E78" w:rsidRPr="00320E78" w:rsidRDefault="00320E78" w:rsidP="006D59C2">
            <w:pPr>
              <w:spacing w:line="276" w:lineRule="auto"/>
              <w:rPr>
                <w:szCs w:val="26"/>
              </w:rPr>
            </w:pPr>
            <w:r w:rsidRPr="00320E78">
              <w:rPr>
                <w:szCs w:val="26"/>
              </w:rPr>
              <w:t>Wifi</w:t>
            </w:r>
          </w:p>
        </w:tc>
        <w:tc>
          <w:tcPr>
            <w:tcW w:w="5778" w:type="dxa"/>
            <w:vAlign w:val="center"/>
          </w:tcPr>
          <w:p w14:paraId="3815C7DA" w14:textId="77777777" w:rsidR="00320E78" w:rsidRPr="00320E78" w:rsidRDefault="00320E78" w:rsidP="006D59C2">
            <w:pPr>
              <w:spacing w:line="276" w:lineRule="auto"/>
              <w:rPr>
                <w:szCs w:val="26"/>
                <w:lang w:val="fr-FR"/>
              </w:rPr>
            </w:pPr>
            <w:r w:rsidRPr="00320E78">
              <w:rPr>
                <w:szCs w:val="26"/>
                <w:lang w:val="fr-FR"/>
              </w:rPr>
              <w:t>802.11 a/b/g/n</w:t>
            </w:r>
          </w:p>
          <w:p w14:paraId="36A0CE29" w14:textId="77777777" w:rsidR="00320E78" w:rsidRPr="00320E78" w:rsidRDefault="00320E78" w:rsidP="006D59C2">
            <w:pPr>
              <w:spacing w:line="276" w:lineRule="auto"/>
              <w:rPr>
                <w:szCs w:val="26"/>
                <w:lang w:val="fr-FR"/>
              </w:rPr>
            </w:pPr>
            <w:r w:rsidRPr="00320E78">
              <w:rPr>
                <w:szCs w:val="26"/>
                <w:lang w:val="fr-FR"/>
              </w:rPr>
              <w:t xml:space="preserve">Frequency: 2.4GHz </w:t>
            </w:r>
          </w:p>
        </w:tc>
      </w:tr>
      <w:tr w:rsidR="00320E78" w:rsidRPr="00320E78" w14:paraId="3A3CECFC" w14:textId="77777777" w:rsidTr="006B3D1A">
        <w:trPr>
          <w:trHeight w:val="432"/>
        </w:trPr>
        <w:tc>
          <w:tcPr>
            <w:tcW w:w="3312" w:type="dxa"/>
            <w:vAlign w:val="center"/>
          </w:tcPr>
          <w:p w14:paraId="16557315" w14:textId="16A9DBAB" w:rsidR="00320E78" w:rsidRPr="00320E78" w:rsidRDefault="00320E78" w:rsidP="006D59C2">
            <w:pPr>
              <w:spacing w:line="276" w:lineRule="auto"/>
              <w:rPr>
                <w:szCs w:val="26"/>
              </w:rPr>
            </w:pPr>
            <w:r>
              <w:rPr>
                <w:szCs w:val="26"/>
              </w:rPr>
              <w:t>BLE 5.x</w:t>
            </w:r>
          </w:p>
        </w:tc>
        <w:tc>
          <w:tcPr>
            <w:tcW w:w="5778" w:type="dxa"/>
            <w:vAlign w:val="center"/>
          </w:tcPr>
          <w:p w14:paraId="672CBC33" w14:textId="626603EA" w:rsidR="00320E78" w:rsidRPr="00320E78" w:rsidRDefault="00320E78" w:rsidP="006D59C2">
            <w:pPr>
              <w:spacing w:line="276" w:lineRule="auto"/>
              <w:rPr>
                <w:szCs w:val="26"/>
                <w:lang w:val="fr-FR"/>
              </w:rPr>
            </w:pPr>
            <w:r>
              <w:rPr>
                <w:szCs w:val="26"/>
                <w:lang w:val="fr-FR"/>
              </w:rPr>
              <w:t>Option</w:t>
            </w:r>
          </w:p>
        </w:tc>
      </w:tr>
      <w:tr w:rsidR="00320E78" w:rsidRPr="00320E78" w14:paraId="253CBCD3" w14:textId="77777777" w:rsidTr="006B3D1A">
        <w:trPr>
          <w:trHeight w:val="432"/>
        </w:trPr>
        <w:tc>
          <w:tcPr>
            <w:tcW w:w="3312" w:type="dxa"/>
            <w:vAlign w:val="center"/>
          </w:tcPr>
          <w:p w14:paraId="128531AD" w14:textId="77777777" w:rsidR="00320E78" w:rsidRPr="00320E78" w:rsidRDefault="00320E78" w:rsidP="006D59C2">
            <w:pPr>
              <w:spacing w:line="276" w:lineRule="auto"/>
              <w:rPr>
                <w:szCs w:val="26"/>
              </w:rPr>
            </w:pPr>
            <w:r w:rsidRPr="00320E78">
              <w:rPr>
                <w:szCs w:val="26"/>
              </w:rPr>
              <w:t>Kết nối có dây</w:t>
            </w:r>
          </w:p>
        </w:tc>
        <w:tc>
          <w:tcPr>
            <w:tcW w:w="5778" w:type="dxa"/>
            <w:vAlign w:val="center"/>
          </w:tcPr>
          <w:p w14:paraId="1ACF7EB6" w14:textId="77777777" w:rsidR="00320E78" w:rsidRPr="00320E78" w:rsidRDefault="00320E78" w:rsidP="006D59C2">
            <w:pPr>
              <w:spacing w:line="276" w:lineRule="auto"/>
              <w:rPr>
                <w:szCs w:val="26"/>
                <w:lang w:val="fr-FR"/>
              </w:rPr>
            </w:pPr>
            <w:r w:rsidRPr="00320E78">
              <w:rPr>
                <w:szCs w:val="26"/>
                <w:lang w:val="fr-FR"/>
              </w:rPr>
              <w:t>Ethernet (Option)</w:t>
            </w:r>
          </w:p>
        </w:tc>
      </w:tr>
      <w:tr w:rsidR="00320E78" w:rsidRPr="00320E78" w14:paraId="3A837538" w14:textId="77777777" w:rsidTr="006B3D1A">
        <w:trPr>
          <w:trHeight w:val="432"/>
        </w:trPr>
        <w:tc>
          <w:tcPr>
            <w:tcW w:w="9090" w:type="dxa"/>
            <w:gridSpan w:val="2"/>
            <w:shd w:val="clear" w:color="auto" w:fill="D5DCE4" w:themeFill="text2" w:themeFillTint="33"/>
            <w:vAlign w:val="center"/>
          </w:tcPr>
          <w:p w14:paraId="517617FF" w14:textId="30E2D66A" w:rsidR="00320E78" w:rsidRPr="00320E78" w:rsidRDefault="006D59C2" w:rsidP="006D59C2">
            <w:pPr>
              <w:spacing w:line="276" w:lineRule="auto"/>
              <w:rPr>
                <w:szCs w:val="26"/>
              </w:rPr>
            </w:pPr>
            <w:r>
              <w:rPr>
                <w:b/>
                <w:szCs w:val="26"/>
              </w:rPr>
              <w:t>Nguồn cung cấp</w:t>
            </w:r>
          </w:p>
        </w:tc>
      </w:tr>
      <w:tr w:rsidR="00320E78" w:rsidRPr="00320E78" w14:paraId="21045F58" w14:textId="77777777" w:rsidTr="006B3D1A">
        <w:trPr>
          <w:trHeight w:val="432"/>
        </w:trPr>
        <w:tc>
          <w:tcPr>
            <w:tcW w:w="3312" w:type="dxa"/>
            <w:vAlign w:val="center"/>
          </w:tcPr>
          <w:p w14:paraId="6034A82E" w14:textId="77777777" w:rsidR="00320E78" w:rsidRPr="00320E78" w:rsidRDefault="00320E78" w:rsidP="006D59C2">
            <w:pPr>
              <w:spacing w:line="276" w:lineRule="auto"/>
              <w:rPr>
                <w:szCs w:val="26"/>
              </w:rPr>
            </w:pPr>
            <w:r w:rsidRPr="00320E78">
              <w:rPr>
                <w:szCs w:val="26"/>
              </w:rPr>
              <w:t>Điện áp hoạt động</w:t>
            </w:r>
          </w:p>
        </w:tc>
        <w:tc>
          <w:tcPr>
            <w:tcW w:w="5778" w:type="dxa"/>
            <w:vAlign w:val="center"/>
          </w:tcPr>
          <w:p w14:paraId="5F24C773" w14:textId="5C245477" w:rsidR="00320E78" w:rsidRPr="00320E78" w:rsidRDefault="006D59C2" w:rsidP="006D59C2">
            <w:pPr>
              <w:spacing w:line="276" w:lineRule="auto"/>
              <w:rPr>
                <w:szCs w:val="26"/>
              </w:rPr>
            </w:pPr>
            <w:r>
              <w:rPr>
                <w:szCs w:val="26"/>
              </w:rPr>
              <w:t>DC-</w:t>
            </w:r>
            <w:r w:rsidR="006B3D1A">
              <w:rPr>
                <w:szCs w:val="26"/>
              </w:rPr>
              <w:t>5V</w:t>
            </w:r>
          </w:p>
        </w:tc>
      </w:tr>
      <w:tr w:rsidR="00320E78" w:rsidRPr="00320E78" w14:paraId="38E73B3D" w14:textId="77777777" w:rsidTr="006B3D1A">
        <w:trPr>
          <w:trHeight w:val="432"/>
        </w:trPr>
        <w:tc>
          <w:tcPr>
            <w:tcW w:w="3312" w:type="dxa"/>
            <w:vAlign w:val="center"/>
          </w:tcPr>
          <w:p w14:paraId="3FCA8145" w14:textId="77777777" w:rsidR="00320E78" w:rsidRPr="00320E78" w:rsidRDefault="00320E78" w:rsidP="006D59C2">
            <w:pPr>
              <w:spacing w:line="276" w:lineRule="auto"/>
              <w:rPr>
                <w:szCs w:val="26"/>
              </w:rPr>
            </w:pPr>
            <w:r w:rsidRPr="00320E78">
              <w:rPr>
                <w:szCs w:val="26"/>
              </w:rPr>
              <w:t>Dòng diện tiêu thụ</w:t>
            </w:r>
          </w:p>
        </w:tc>
        <w:tc>
          <w:tcPr>
            <w:tcW w:w="5778" w:type="dxa"/>
            <w:vAlign w:val="center"/>
          </w:tcPr>
          <w:p w14:paraId="56CE06C9" w14:textId="299B0A57" w:rsidR="00320E78" w:rsidRPr="00320E78" w:rsidRDefault="006B3D1A" w:rsidP="006D59C2">
            <w:pPr>
              <w:spacing w:line="276" w:lineRule="auto"/>
              <w:rPr>
                <w:szCs w:val="26"/>
              </w:rPr>
            </w:pPr>
            <w:r>
              <w:rPr>
                <w:szCs w:val="26"/>
              </w:rPr>
              <w:t>2</w:t>
            </w:r>
            <w:r w:rsidR="00320E78" w:rsidRPr="00320E78">
              <w:rPr>
                <w:szCs w:val="26"/>
              </w:rPr>
              <w:t>A</w:t>
            </w:r>
          </w:p>
        </w:tc>
      </w:tr>
      <w:tr w:rsidR="00320E78" w:rsidRPr="00320E78" w14:paraId="1FF6FDDF" w14:textId="77777777" w:rsidTr="006B3D1A">
        <w:trPr>
          <w:trHeight w:val="432"/>
        </w:trPr>
        <w:tc>
          <w:tcPr>
            <w:tcW w:w="9090" w:type="dxa"/>
            <w:gridSpan w:val="2"/>
            <w:shd w:val="clear" w:color="auto" w:fill="D5DCE4" w:themeFill="text2" w:themeFillTint="33"/>
            <w:vAlign w:val="center"/>
          </w:tcPr>
          <w:p w14:paraId="19D8746B" w14:textId="77777777" w:rsidR="00320E78" w:rsidRPr="00320E78" w:rsidRDefault="00320E78" w:rsidP="006D59C2">
            <w:pPr>
              <w:spacing w:line="276" w:lineRule="auto"/>
              <w:rPr>
                <w:szCs w:val="26"/>
              </w:rPr>
            </w:pPr>
            <w:r w:rsidRPr="00320E78">
              <w:rPr>
                <w:b/>
                <w:szCs w:val="26"/>
              </w:rPr>
              <w:t>Môi trường hoạt động</w:t>
            </w:r>
          </w:p>
        </w:tc>
      </w:tr>
      <w:tr w:rsidR="00320E78" w:rsidRPr="00320E78" w14:paraId="7E13953A" w14:textId="77777777" w:rsidTr="006B3D1A">
        <w:trPr>
          <w:trHeight w:val="432"/>
        </w:trPr>
        <w:tc>
          <w:tcPr>
            <w:tcW w:w="3312" w:type="dxa"/>
            <w:vAlign w:val="center"/>
          </w:tcPr>
          <w:p w14:paraId="6176150C" w14:textId="77777777" w:rsidR="00320E78" w:rsidRPr="00320E78" w:rsidRDefault="00320E78" w:rsidP="006D59C2">
            <w:pPr>
              <w:spacing w:line="276" w:lineRule="auto"/>
              <w:rPr>
                <w:szCs w:val="26"/>
              </w:rPr>
            </w:pPr>
            <w:r w:rsidRPr="00320E78">
              <w:rPr>
                <w:szCs w:val="26"/>
              </w:rPr>
              <w:t>Nhiệt độ</w:t>
            </w:r>
          </w:p>
        </w:tc>
        <w:tc>
          <w:tcPr>
            <w:tcW w:w="5778" w:type="dxa"/>
            <w:vAlign w:val="center"/>
          </w:tcPr>
          <w:p w14:paraId="0A1260AD" w14:textId="77777777" w:rsidR="00320E78" w:rsidRPr="00320E78" w:rsidRDefault="00320E78" w:rsidP="006D59C2">
            <w:pPr>
              <w:spacing w:line="276" w:lineRule="auto"/>
              <w:rPr>
                <w:szCs w:val="26"/>
              </w:rPr>
            </w:pPr>
            <w:r w:rsidRPr="00320E78">
              <w:rPr>
                <w:color w:val="000000"/>
                <w:szCs w:val="26"/>
              </w:rPr>
              <w:t xml:space="preserve">-10ᵒC </w:t>
            </w:r>
            <w:r w:rsidRPr="00320E78">
              <w:rPr>
                <w:szCs w:val="26"/>
              </w:rPr>
              <w:t xml:space="preserve">÷ </w:t>
            </w:r>
            <w:r w:rsidRPr="00320E78">
              <w:rPr>
                <w:color w:val="000000"/>
                <w:szCs w:val="26"/>
              </w:rPr>
              <w:t>50ᵒC</w:t>
            </w:r>
          </w:p>
        </w:tc>
      </w:tr>
      <w:tr w:rsidR="00320E78" w:rsidRPr="00320E78" w14:paraId="4966DDAA" w14:textId="77777777" w:rsidTr="006B3D1A">
        <w:trPr>
          <w:trHeight w:val="432"/>
        </w:trPr>
        <w:tc>
          <w:tcPr>
            <w:tcW w:w="3312" w:type="dxa"/>
            <w:vAlign w:val="center"/>
          </w:tcPr>
          <w:p w14:paraId="5050BDBE" w14:textId="77777777" w:rsidR="00320E78" w:rsidRPr="00320E78" w:rsidRDefault="00320E78" w:rsidP="006D59C2">
            <w:pPr>
              <w:spacing w:line="276" w:lineRule="auto"/>
              <w:rPr>
                <w:szCs w:val="26"/>
              </w:rPr>
            </w:pPr>
            <w:r w:rsidRPr="00320E78">
              <w:rPr>
                <w:szCs w:val="26"/>
              </w:rPr>
              <w:t>Độ ẩm</w:t>
            </w:r>
          </w:p>
        </w:tc>
        <w:tc>
          <w:tcPr>
            <w:tcW w:w="5778" w:type="dxa"/>
            <w:vAlign w:val="center"/>
          </w:tcPr>
          <w:p w14:paraId="448BFC9D" w14:textId="77777777" w:rsidR="00320E78" w:rsidRPr="00320E78" w:rsidRDefault="00320E78" w:rsidP="006D59C2">
            <w:pPr>
              <w:spacing w:line="276" w:lineRule="auto"/>
              <w:rPr>
                <w:szCs w:val="26"/>
              </w:rPr>
            </w:pPr>
            <w:r w:rsidRPr="00320E78">
              <w:rPr>
                <w:color w:val="000000"/>
                <w:szCs w:val="26"/>
              </w:rPr>
              <w:t>10 – 90%</w:t>
            </w:r>
          </w:p>
        </w:tc>
      </w:tr>
    </w:tbl>
    <w:p w14:paraId="0CE1A4FB" w14:textId="77777777" w:rsidR="00DF52AB" w:rsidRPr="00B414A0" w:rsidRDefault="00DF52AB" w:rsidP="006D59C2">
      <w:pPr>
        <w:spacing w:line="276" w:lineRule="auto"/>
      </w:pPr>
    </w:p>
    <w:p w14:paraId="4D3028C3" w14:textId="77777777" w:rsidR="00DF52AB" w:rsidRPr="00B414A0" w:rsidRDefault="00DF52AB" w:rsidP="006D59C2">
      <w:pPr>
        <w:spacing w:line="276" w:lineRule="auto"/>
      </w:pPr>
    </w:p>
    <w:p w14:paraId="4B98B02F" w14:textId="77777777" w:rsidR="00DF52AB" w:rsidRPr="00B414A0" w:rsidRDefault="00DF52AB" w:rsidP="006D59C2">
      <w:pPr>
        <w:spacing w:line="276" w:lineRule="auto"/>
      </w:pPr>
    </w:p>
    <w:p w14:paraId="3BABD1C4" w14:textId="77777777" w:rsidR="00DF52AB" w:rsidRPr="00B414A0" w:rsidRDefault="00DF52AB" w:rsidP="006D59C2">
      <w:pPr>
        <w:spacing w:line="276" w:lineRule="auto"/>
      </w:pPr>
    </w:p>
    <w:p w14:paraId="499B2C1C" w14:textId="77777777" w:rsidR="00DF52AB" w:rsidRPr="00B414A0" w:rsidRDefault="00DF52AB" w:rsidP="006D59C2">
      <w:pPr>
        <w:spacing w:line="276" w:lineRule="auto"/>
      </w:pPr>
    </w:p>
    <w:p w14:paraId="60F81B31" w14:textId="77777777" w:rsidR="00DF52AB" w:rsidRPr="00B414A0" w:rsidRDefault="00DF52AB" w:rsidP="006D59C2">
      <w:pPr>
        <w:spacing w:line="276" w:lineRule="auto"/>
      </w:pPr>
    </w:p>
    <w:p w14:paraId="29380BA8" w14:textId="77777777" w:rsidR="00DF52AB" w:rsidRPr="00B414A0" w:rsidRDefault="00DF52AB" w:rsidP="006D59C2">
      <w:pPr>
        <w:spacing w:line="276" w:lineRule="auto"/>
      </w:pPr>
    </w:p>
    <w:p w14:paraId="4782F824" w14:textId="6D3EEC4E" w:rsidR="00DF52AB" w:rsidRPr="00B414A0" w:rsidRDefault="00DF52AB" w:rsidP="006D59C2">
      <w:pPr>
        <w:pStyle w:val="ANSVHeading1"/>
        <w:numPr>
          <w:ilvl w:val="0"/>
          <w:numId w:val="11"/>
        </w:numPr>
        <w:rPr>
          <w:rFonts w:cs="Times New Roman"/>
        </w:rPr>
      </w:pPr>
      <w:bookmarkStart w:id="87" w:name="_Toc44922354"/>
      <w:bookmarkStart w:id="88" w:name="_GoBack"/>
      <w:bookmarkEnd w:id="88"/>
      <w:r w:rsidRPr="00B414A0">
        <w:rPr>
          <w:rFonts w:cs="Times New Roman"/>
        </w:rPr>
        <w:lastRenderedPageBreak/>
        <w:t>SMART SWITCH</w:t>
      </w:r>
      <w:bookmarkEnd w:id="87"/>
    </w:p>
    <w:p w14:paraId="6208F085" w14:textId="48B01613" w:rsidR="00DF52AB" w:rsidRPr="00B414A0" w:rsidRDefault="00DF52AB" w:rsidP="006D59C2">
      <w:pPr>
        <w:pStyle w:val="ANSVHeading1"/>
        <w:rPr>
          <w:rFonts w:cs="Times New Roman"/>
        </w:rPr>
      </w:pPr>
      <w:bookmarkStart w:id="89" w:name="_Toc44922355"/>
      <w:r w:rsidRPr="00B414A0">
        <w:rPr>
          <w:rFonts w:cs="Times New Roman"/>
        </w:rPr>
        <w:t>Thiết kế HLD [Firmware] thiết bị Smart Switch</w:t>
      </w:r>
      <w:bookmarkEnd w:id="89"/>
    </w:p>
    <w:p w14:paraId="129B8351" w14:textId="204E6E06" w:rsidR="00DF52AB" w:rsidRPr="00B414A0" w:rsidRDefault="00DF52AB" w:rsidP="006D59C2">
      <w:pPr>
        <w:pStyle w:val="ANSVHeading3"/>
        <w:numPr>
          <w:ilvl w:val="1"/>
          <w:numId w:val="12"/>
        </w:numPr>
        <w:spacing w:line="276" w:lineRule="auto"/>
        <w:rPr>
          <w:rStyle w:val="st"/>
          <w:rFonts w:cs="Times New Roman"/>
          <w:szCs w:val="26"/>
        </w:rPr>
      </w:pPr>
      <w:bookmarkStart w:id="90" w:name="_Toc41697089"/>
      <w:bookmarkStart w:id="91" w:name="_Toc44922356"/>
      <w:r w:rsidRPr="00B414A0">
        <w:rPr>
          <w:rStyle w:val="st"/>
          <w:rFonts w:cs="Times New Roman"/>
          <w:szCs w:val="26"/>
          <w:lang w:val="en-US"/>
        </w:rPr>
        <w:t>Tổng quan kiến trúc Smart Switch</w:t>
      </w:r>
      <w:bookmarkEnd w:id="90"/>
      <w:bookmarkEnd w:id="91"/>
    </w:p>
    <w:p w14:paraId="7309638F" w14:textId="77777777" w:rsidR="00DF52AB" w:rsidRPr="00B414A0" w:rsidRDefault="00DF52AB" w:rsidP="006D59C2">
      <w:pPr>
        <w:spacing w:line="276" w:lineRule="auto"/>
        <w:jc w:val="center"/>
        <w:rPr>
          <w:bCs/>
          <w:szCs w:val="26"/>
        </w:rPr>
      </w:pPr>
      <w:r w:rsidRPr="00B414A0">
        <w:rPr>
          <w:noProof/>
        </w:rPr>
        <w:drawing>
          <wp:inline distT="0" distB="0" distL="0" distR="0" wp14:anchorId="4B7FC0CE" wp14:editId="7F147A05">
            <wp:extent cx="5104227" cy="465706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05692" cy="4658397"/>
                    </a:xfrm>
                    <a:prstGeom prst="rect">
                      <a:avLst/>
                    </a:prstGeom>
                  </pic:spPr>
                </pic:pic>
              </a:graphicData>
            </a:graphic>
          </wp:inline>
        </w:drawing>
      </w:r>
      <w:r w:rsidRPr="00B414A0">
        <w:rPr>
          <w:noProof/>
        </w:rPr>
        <w:t xml:space="preserve"> </w:t>
      </w:r>
    </w:p>
    <w:p w14:paraId="4A3D5A70" w14:textId="77777777" w:rsidR="00DF52AB" w:rsidRPr="00B414A0" w:rsidRDefault="00DF52AB" w:rsidP="006D59C2">
      <w:pPr>
        <w:pStyle w:val="Caption"/>
        <w:rPr>
          <w:rFonts w:cs="Times New Roman"/>
          <w:b/>
          <w:szCs w:val="26"/>
        </w:rPr>
      </w:pPr>
      <w:bookmarkStart w:id="92" w:name="_Toc41697150"/>
      <w:bookmarkStart w:id="93" w:name="_Toc43714612"/>
      <w:r w:rsidRPr="00B414A0">
        <w:rPr>
          <w:rFonts w:cs="Times New Roman"/>
          <w:szCs w:val="26"/>
        </w:rPr>
        <w:t xml:space="preserve">Hình </w:t>
      </w:r>
      <w:r w:rsidRPr="00B414A0">
        <w:rPr>
          <w:rFonts w:cs="Times New Roman"/>
          <w:b/>
          <w:szCs w:val="26"/>
        </w:rPr>
        <w:fldChar w:fldCharType="begin"/>
      </w:r>
      <w:r w:rsidRPr="00B414A0">
        <w:rPr>
          <w:rFonts w:cs="Times New Roman"/>
          <w:szCs w:val="26"/>
        </w:rPr>
        <w:instrText xml:space="preserve"> SEQ Hình \* ARABIC </w:instrText>
      </w:r>
      <w:r w:rsidRPr="00B414A0">
        <w:rPr>
          <w:rFonts w:cs="Times New Roman"/>
          <w:b/>
          <w:szCs w:val="26"/>
        </w:rPr>
        <w:fldChar w:fldCharType="separate"/>
      </w:r>
      <w:r w:rsidR="006A0ED4" w:rsidRPr="00B414A0">
        <w:rPr>
          <w:rFonts w:cs="Times New Roman"/>
          <w:noProof/>
          <w:szCs w:val="26"/>
        </w:rPr>
        <w:t>27</w:t>
      </w:r>
      <w:r w:rsidRPr="00B414A0">
        <w:rPr>
          <w:rFonts w:cs="Times New Roman"/>
          <w:b/>
          <w:szCs w:val="26"/>
        </w:rPr>
        <w:fldChar w:fldCharType="end"/>
      </w:r>
      <w:r w:rsidRPr="00B414A0">
        <w:rPr>
          <w:rFonts w:cs="Times New Roman"/>
          <w:szCs w:val="26"/>
        </w:rPr>
        <w:t>. Sơ đồ kiến trúc Smart switch</w:t>
      </w:r>
      <w:bookmarkEnd w:id="92"/>
      <w:bookmarkEnd w:id="93"/>
    </w:p>
    <w:p w14:paraId="2EC34D56" w14:textId="77777777" w:rsidR="00DF52AB" w:rsidRPr="00B414A0" w:rsidRDefault="00DF52AB" w:rsidP="006D59C2">
      <w:pPr>
        <w:spacing w:line="276" w:lineRule="auto"/>
        <w:rPr>
          <w:szCs w:val="26"/>
        </w:rPr>
      </w:pPr>
      <w:r w:rsidRPr="00B414A0">
        <w:rPr>
          <w:szCs w:val="26"/>
        </w:rPr>
        <w:t>Smart switch được cấu tạo bởi các thành phần:</w:t>
      </w:r>
    </w:p>
    <w:tbl>
      <w:tblPr>
        <w:tblStyle w:val="TableGrid"/>
        <w:tblW w:w="0" w:type="auto"/>
        <w:tblLook w:val="04A0" w:firstRow="1" w:lastRow="0" w:firstColumn="1" w:lastColumn="0" w:noHBand="0" w:noVBand="1"/>
      </w:tblPr>
      <w:tblGrid>
        <w:gridCol w:w="1165"/>
        <w:gridCol w:w="2880"/>
        <w:gridCol w:w="5180"/>
      </w:tblGrid>
      <w:tr w:rsidR="00DF52AB" w:rsidRPr="00B414A0" w14:paraId="64DDDE7D" w14:textId="77777777" w:rsidTr="00DF52AB">
        <w:tc>
          <w:tcPr>
            <w:tcW w:w="1165" w:type="dxa"/>
            <w:vAlign w:val="center"/>
          </w:tcPr>
          <w:p w14:paraId="157A9D22" w14:textId="77777777" w:rsidR="00DF52AB" w:rsidRPr="00B414A0" w:rsidRDefault="00DF52AB" w:rsidP="006D59C2">
            <w:pPr>
              <w:spacing w:line="276" w:lineRule="auto"/>
              <w:jc w:val="center"/>
              <w:rPr>
                <w:b/>
                <w:szCs w:val="26"/>
              </w:rPr>
            </w:pPr>
            <w:r w:rsidRPr="00B414A0">
              <w:rPr>
                <w:b/>
                <w:szCs w:val="26"/>
              </w:rPr>
              <w:t>STT</w:t>
            </w:r>
          </w:p>
        </w:tc>
        <w:tc>
          <w:tcPr>
            <w:tcW w:w="2880" w:type="dxa"/>
            <w:vAlign w:val="center"/>
          </w:tcPr>
          <w:p w14:paraId="1BEAE05E" w14:textId="77777777" w:rsidR="00DF52AB" w:rsidRPr="00B414A0" w:rsidRDefault="00DF52AB" w:rsidP="006D59C2">
            <w:pPr>
              <w:spacing w:line="276" w:lineRule="auto"/>
              <w:jc w:val="center"/>
              <w:rPr>
                <w:b/>
                <w:szCs w:val="26"/>
              </w:rPr>
            </w:pPr>
            <w:r w:rsidRPr="00B414A0">
              <w:rPr>
                <w:b/>
                <w:szCs w:val="26"/>
              </w:rPr>
              <w:t>Tên thành phần</w:t>
            </w:r>
          </w:p>
        </w:tc>
        <w:tc>
          <w:tcPr>
            <w:tcW w:w="5180" w:type="dxa"/>
            <w:vAlign w:val="center"/>
          </w:tcPr>
          <w:p w14:paraId="1CAE46C6" w14:textId="77777777" w:rsidR="00DF52AB" w:rsidRPr="00B414A0" w:rsidRDefault="00DF52AB" w:rsidP="006D59C2">
            <w:pPr>
              <w:spacing w:line="276" w:lineRule="auto"/>
              <w:jc w:val="center"/>
              <w:rPr>
                <w:b/>
                <w:szCs w:val="26"/>
              </w:rPr>
            </w:pPr>
            <w:r w:rsidRPr="00B414A0">
              <w:rPr>
                <w:b/>
                <w:szCs w:val="26"/>
              </w:rPr>
              <w:t>Vai trò nhiệm vụ</w:t>
            </w:r>
          </w:p>
        </w:tc>
      </w:tr>
      <w:tr w:rsidR="00DF52AB" w:rsidRPr="00B414A0" w14:paraId="3F4DA8BC" w14:textId="77777777" w:rsidTr="00DF52AB">
        <w:tc>
          <w:tcPr>
            <w:tcW w:w="1165" w:type="dxa"/>
            <w:vAlign w:val="center"/>
          </w:tcPr>
          <w:p w14:paraId="2EAD42F8" w14:textId="77777777" w:rsidR="00DF52AB" w:rsidRPr="00B414A0" w:rsidRDefault="00DF52AB" w:rsidP="006D59C2">
            <w:pPr>
              <w:spacing w:line="276" w:lineRule="auto"/>
              <w:jc w:val="left"/>
              <w:rPr>
                <w:szCs w:val="26"/>
              </w:rPr>
            </w:pPr>
            <w:r w:rsidRPr="00B414A0">
              <w:rPr>
                <w:szCs w:val="26"/>
              </w:rPr>
              <w:t>1</w:t>
            </w:r>
          </w:p>
        </w:tc>
        <w:tc>
          <w:tcPr>
            <w:tcW w:w="2880" w:type="dxa"/>
            <w:vAlign w:val="center"/>
          </w:tcPr>
          <w:p w14:paraId="47EEEA9A" w14:textId="77777777" w:rsidR="00DF52AB" w:rsidRPr="00B414A0" w:rsidRDefault="00DF52AB" w:rsidP="006D59C2">
            <w:pPr>
              <w:spacing w:line="276" w:lineRule="auto"/>
              <w:jc w:val="left"/>
              <w:rPr>
                <w:szCs w:val="26"/>
              </w:rPr>
            </w:pPr>
            <w:r w:rsidRPr="00B414A0">
              <w:rPr>
                <w:szCs w:val="26"/>
              </w:rPr>
              <w:t>Core</w:t>
            </w:r>
          </w:p>
        </w:tc>
        <w:tc>
          <w:tcPr>
            <w:tcW w:w="5180" w:type="dxa"/>
            <w:vAlign w:val="center"/>
          </w:tcPr>
          <w:p w14:paraId="33AAECDD" w14:textId="77777777" w:rsidR="00DF52AB" w:rsidRPr="00B414A0" w:rsidRDefault="00DF52AB" w:rsidP="006D59C2">
            <w:pPr>
              <w:spacing w:line="276" w:lineRule="auto"/>
              <w:jc w:val="left"/>
              <w:rPr>
                <w:szCs w:val="26"/>
              </w:rPr>
            </w:pPr>
            <w:r w:rsidRPr="00B414A0">
              <w:rPr>
                <w:szCs w:val="26"/>
              </w:rPr>
              <w:t>Gồm các khối đảm nhiệm việc thực hiện các chức năng chính của Smart switch</w:t>
            </w:r>
          </w:p>
        </w:tc>
      </w:tr>
      <w:tr w:rsidR="00DF52AB" w:rsidRPr="00B414A0" w14:paraId="36BD5CBD" w14:textId="77777777" w:rsidTr="00DF52AB">
        <w:tc>
          <w:tcPr>
            <w:tcW w:w="1165" w:type="dxa"/>
            <w:vAlign w:val="center"/>
          </w:tcPr>
          <w:p w14:paraId="214F14F5" w14:textId="77777777" w:rsidR="00DF52AB" w:rsidRPr="00B414A0" w:rsidRDefault="00DF52AB" w:rsidP="006D59C2">
            <w:pPr>
              <w:spacing w:line="276" w:lineRule="auto"/>
              <w:jc w:val="left"/>
              <w:rPr>
                <w:szCs w:val="26"/>
              </w:rPr>
            </w:pPr>
            <w:r w:rsidRPr="00B414A0">
              <w:rPr>
                <w:szCs w:val="26"/>
              </w:rPr>
              <w:t>2</w:t>
            </w:r>
          </w:p>
        </w:tc>
        <w:tc>
          <w:tcPr>
            <w:tcW w:w="2880" w:type="dxa"/>
            <w:vAlign w:val="center"/>
          </w:tcPr>
          <w:p w14:paraId="71E3BA9E" w14:textId="77777777" w:rsidR="00DF52AB" w:rsidRPr="00B414A0" w:rsidRDefault="00DF52AB" w:rsidP="006D59C2">
            <w:pPr>
              <w:spacing w:line="276" w:lineRule="auto"/>
              <w:jc w:val="left"/>
              <w:rPr>
                <w:szCs w:val="26"/>
              </w:rPr>
            </w:pPr>
            <w:r w:rsidRPr="00B414A0">
              <w:rPr>
                <w:szCs w:val="26"/>
              </w:rPr>
              <w:t>Touch Switch Driver</w:t>
            </w:r>
          </w:p>
        </w:tc>
        <w:tc>
          <w:tcPr>
            <w:tcW w:w="5180" w:type="dxa"/>
            <w:vAlign w:val="center"/>
          </w:tcPr>
          <w:p w14:paraId="487B2168" w14:textId="77777777" w:rsidR="00DF52AB" w:rsidRPr="00B414A0" w:rsidRDefault="00DF52AB" w:rsidP="006D59C2">
            <w:pPr>
              <w:overflowPunct/>
              <w:autoSpaceDE/>
              <w:autoSpaceDN/>
              <w:adjustRightInd/>
              <w:spacing w:after="160" w:line="276" w:lineRule="auto"/>
              <w:jc w:val="left"/>
              <w:textAlignment w:val="auto"/>
              <w:rPr>
                <w:szCs w:val="26"/>
              </w:rPr>
            </w:pPr>
            <w:r w:rsidRPr="00B414A0">
              <w:rPr>
                <w:szCs w:val="26"/>
              </w:rPr>
              <w:t xml:space="preserve">Gồm khối đảm nhiệm thực hiện khởi tạo và truyền nhận dữ liệu giữa Core và Touch Switch </w:t>
            </w:r>
          </w:p>
        </w:tc>
      </w:tr>
      <w:tr w:rsidR="00DF52AB" w:rsidRPr="00B414A0" w14:paraId="55DB9B47" w14:textId="77777777" w:rsidTr="00DF52AB">
        <w:tc>
          <w:tcPr>
            <w:tcW w:w="1165" w:type="dxa"/>
            <w:vAlign w:val="center"/>
          </w:tcPr>
          <w:p w14:paraId="199B7CDA" w14:textId="77777777" w:rsidR="00DF52AB" w:rsidRPr="00B414A0" w:rsidRDefault="00DF52AB" w:rsidP="006D59C2">
            <w:pPr>
              <w:spacing w:line="276" w:lineRule="auto"/>
              <w:jc w:val="left"/>
              <w:rPr>
                <w:szCs w:val="26"/>
              </w:rPr>
            </w:pPr>
            <w:r w:rsidRPr="00B414A0">
              <w:rPr>
                <w:szCs w:val="26"/>
              </w:rPr>
              <w:t>3</w:t>
            </w:r>
          </w:p>
        </w:tc>
        <w:tc>
          <w:tcPr>
            <w:tcW w:w="2880" w:type="dxa"/>
            <w:vAlign w:val="center"/>
          </w:tcPr>
          <w:p w14:paraId="7D1187E4" w14:textId="77777777" w:rsidR="00DF52AB" w:rsidRPr="00B414A0" w:rsidRDefault="00DF52AB" w:rsidP="006D59C2">
            <w:pPr>
              <w:spacing w:line="276" w:lineRule="auto"/>
              <w:jc w:val="left"/>
              <w:rPr>
                <w:szCs w:val="26"/>
              </w:rPr>
            </w:pPr>
            <w:r w:rsidRPr="00B414A0">
              <w:rPr>
                <w:szCs w:val="26"/>
              </w:rPr>
              <w:t>Led Driver</w:t>
            </w:r>
          </w:p>
        </w:tc>
        <w:tc>
          <w:tcPr>
            <w:tcW w:w="5180" w:type="dxa"/>
            <w:vAlign w:val="center"/>
          </w:tcPr>
          <w:p w14:paraId="249727B9" w14:textId="77777777" w:rsidR="00DF52AB" w:rsidRPr="00B414A0" w:rsidRDefault="00DF52AB" w:rsidP="006D59C2">
            <w:pPr>
              <w:spacing w:line="276" w:lineRule="auto"/>
              <w:jc w:val="left"/>
              <w:rPr>
                <w:szCs w:val="26"/>
              </w:rPr>
            </w:pPr>
            <w:r w:rsidRPr="00B414A0">
              <w:rPr>
                <w:szCs w:val="26"/>
              </w:rPr>
              <w:t xml:space="preserve">Gồm khối đảm nhiệm thực hiện khởi tạo và thực hiện điều khiển Led từ Core </w:t>
            </w:r>
          </w:p>
        </w:tc>
      </w:tr>
      <w:tr w:rsidR="00DF52AB" w:rsidRPr="00B414A0" w14:paraId="062AEF49" w14:textId="77777777" w:rsidTr="00DF52AB">
        <w:tc>
          <w:tcPr>
            <w:tcW w:w="1165" w:type="dxa"/>
            <w:vAlign w:val="center"/>
          </w:tcPr>
          <w:p w14:paraId="64E0E009" w14:textId="77777777" w:rsidR="00DF52AB" w:rsidRPr="00B414A0" w:rsidRDefault="00DF52AB" w:rsidP="006D59C2">
            <w:pPr>
              <w:spacing w:line="276" w:lineRule="auto"/>
              <w:jc w:val="left"/>
              <w:rPr>
                <w:szCs w:val="26"/>
              </w:rPr>
            </w:pPr>
            <w:r w:rsidRPr="00B414A0">
              <w:rPr>
                <w:szCs w:val="26"/>
              </w:rPr>
              <w:lastRenderedPageBreak/>
              <w:t>4</w:t>
            </w:r>
          </w:p>
        </w:tc>
        <w:tc>
          <w:tcPr>
            <w:tcW w:w="2880" w:type="dxa"/>
            <w:vAlign w:val="center"/>
          </w:tcPr>
          <w:p w14:paraId="21FFB308" w14:textId="77777777" w:rsidR="00DF52AB" w:rsidRPr="00B414A0" w:rsidRDefault="00DF52AB" w:rsidP="006D59C2">
            <w:pPr>
              <w:spacing w:line="276" w:lineRule="auto"/>
              <w:jc w:val="left"/>
              <w:rPr>
                <w:szCs w:val="26"/>
              </w:rPr>
            </w:pPr>
            <w:r w:rsidRPr="00B414A0">
              <w:rPr>
                <w:szCs w:val="26"/>
              </w:rPr>
              <w:t>GPIO Driver</w:t>
            </w:r>
          </w:p>
        </w:tc>
        <w:tc>
          <w:tcPr>
            <w:tcW w:w="5180" w:type="dxa"/>
            <w:vAlign w:val="center"/>
          </w:tcPr>
          <w:p w14:paraId="6983F3C0" w14:textId="77777777" w:rsidR="00DF52AB" w:rsidRPr="00B414A0" w:rsidRDefault="00DF52AB" w:rsidP="006D59C2">
            <w:pPr>
              <w:spacing w:line="276" w:lineRule="auto"/>
              <w:jc w:val="left"/>
              <w:rPr>
                <w:szCs w:val="26"/>
              </w:rPr>
            </w:pPr>
            <w:r w:rsidRPr="00B414A0">
              <w:rPr>
                <w:szCs w:val="26"/>
              </w:rPr>
              <w:t>Gồm khối đảm nhiệm thực hiện khởi tạo và thực hiện điều khiển GPIO/Load relay từ Core</w:t>
            </w:r>
          </w:p>
        </w:tc>
      </w:tr>
    </w:tbl>
    <w:p w14:paraId="382A7187" w14:textId="77777777" w:rsidR="00DF52AB" w:rsidRPr="00B414A0" w:rsidRDefault="00DF52AB" w:rsidP="006D59C2">
      <w:pPr>
        <w:spacing w:line="276" w:lineRule="auto"/>
        <w:rPr>
          <w:bCs/>
          <w:szCs w:val="26"/>
        </w:rPr>
      </w:pPr>
    </w:p>
    <w:p w14:paraId="4F520FC0" w14:textId="1459D610" w:rsidR="00DF52AB" w:rsidRPr="00B414A0" w:rsidRDefault="00DF52AB" w:rsidP="006D59C2">
      <w:pPr>
        <w:pStyle w:val="ANSVHeading3"/>
        <w:numPr>
          <w:ilvl w:val="1"/>
          <w:numId w:val="12"/>
        </w:numPr>
        <w:spacing w:line="276" w:lineRule="auto"/>
        <w:rPr>
          <w:szCs w:val="26"/>
        </w:rPr>
      </w:pPr>
      <w:bookmarkStart w:id="94" w:name="_Toc41697090"/>
      <w:bookmarkStart w:id="95" w:name="_Toc44922357"/>
      <w:r w:rsidRPr="00B414A0">
        <w:rPr>
          <w:szCs w:val="26"/>
          <w:lang w:val="en-US"/>
        </w:rPr>
        <w:t>Thiết kế thành phần</w:t>
      </w:r>
      <w:bookmarkEnd w:id="94"/>
      <w:bookmarkEnd w:id="95"/>
    </w:p>
    <w:p w14:paraId="1A330C13" w14:textId="77777777" w:rsidR="00DF52AB" w:rsidRPr="00B414A0" w:rsidRDefault="00DF52AB" w:rsidP="006D59C2">
      <w:pPr>
        <w:spacing w:line="276" w:lineRule="auto"/>
        <w:ind w:firstLine="720"/>
        <w:rPr>
          <w:bCs/>
          <w:szCs w:val="26"/>
        </w:rPr>
      </w:pPr>
      <w:r w:rsidRPr="00B414A0">
        <w:rPr>
          <w:bCs/>
          <w:szCs w:val="26"/>
        </w:rPr>
        <w:t xml:space="preserve">Core gồm </w:t>
      </w:r>
      <w:r w:rsidRPr="00B414A0">
        <w:rPr>
          <w:szCs w:val="26"/>
        </w:rPr>
        <w:t>các khối đảm nhiệm việc thực hiện các chức năng chính của Smart switch</w:t>
      </w:r>
      <w:r w:rsidRPr="00B414A0">
        <w:rPr>
          <w:bCs/>
          <w:szCs w:val="26"/>
        </w:rPr>
        <w:t xml:space="preserve"> như xử lý tương tác với người dùng thông qua giao tiếp với ngoại vi/Touch IC chuyên dụng, xử lý bản tin đến và đi trong mạng RF, xử lý logic các luồng nghiệp vụ.</w:t>
      </w:r>
    </w:p>
    <w:p w14:paraId="3362E7C8" w14:textId="62218850" w:rsidR="00DF52AB" w:rsidRPr="00B414A0" w:rsidRDefault="00DF52AB" w:rsidP="006D59C2">
      <w:pPr>
        <w:pStyle w:val="LandscapeHeading4"/>
        <w:numPr>
          <w:ilvl w:val="2"/>
          <w:numId w:val="12"/>
        </w:numPr>
        <w:spacing w:line="276" w:lineRule="auto"/>
        <w:rPr>
          <w:szCs w:val="26"/>
        </w:rPr>
      </w:pPr>
      <w:r w:rsidRPr="00B414A0">
        <w:rPr>
          <w:szCs w:val="26"/>
        </w:rPr>
        <w:t xml:space="preserve">User interaction and notification </w:t>
      </w:r>
    </w:p>
    <w:p w14:paraId="7462A3F1" w14:textId="77777777" w:rsidR="00DF52AB" w:rsidRPr="00B414A0" w:rsidRDefault="00DF52AB" w:rsidP="006D59C2">
      <w:pPr>
        <w:spacing w:line="276" w:lineRule="auto"/>
        <w:jc w:val="center"/>
        <w:rPr>
          <w:bCs/>
          <w:szCs w:val="26"/>
        </w:rPr>
      </w:pPr>
      <w:r w:rsidRPr="00B414A0">
        <w:rPr>
          <w:noProof/>
        </w:rPr>
        <w:drawing>
          <wp:inline distT="0" distB="0" distL="0" distR="0" wp14:anchorId="4F9A1431" wp14:editId="650577BC">
            <wp:extent cx="5245567" cy="461453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41146" cy="4610640"/>
                    </a:xfrm>
                    <a:prstGeom prst="rect">
                      <a:avLst/>
                    </a:prstGeom>
                  </pic:spPr>
                </pic:pic>
              </a:graphicData>
            </a:graphic>
          </wp:inline>
        </w:drawing>
      </w:r>
    </w:p>
    <w:p w14:paraId="07384EEA" w14:textId="77777777" w:rsidR="00DF52AB" w:rsidRPr="00B414A0" w:rsidRDefault="00DF52AB" w:rsidP="006D59C2">
      <w:pPr>
        <w:pStyle w:val="Caption"/>
        <w:rPr>
          <w:rFonts w:cs="Times New Roman"/>
          <w:b/>
          <w:szCs w:val="26"/>
        </w:rPr>
      </w:pPr>
      <w:bookmarkStart w:id="96" w:name="_Toc41697151"/>
      <w:bookmarkStart w:id="97" w:name="_Toc43714613"/>
      <w:r w:rsidRPr="00B414A0">
        <w:rPr>
          <w:rFonts w:cs="Times New Roman"/>
          <w:szCs w:val="26"/>
        </w:rPr>
        <w:t xml:space="preserve">Hình </w:t>
      </w:r>
      <w:r w:rsidRPr="00B414A0">
        <w:rPr>
          <w:rFonts w:cs="Times New Roman"/>
          <w:b/>
          <w:szCs w:val="26"/>
        </w:rPr>
        <w:fldChar w:fldCharType="begin"/>
      </w:r>
      <w:r w:rsidRPr="00B414A0">
        <w:rPr>
          <w:rFonts w:cs="Times New Roman"/>
          <w:szCs w:val="26"/>
        </w:rPr>
        <w:instrText xml:space="preserve"> SEQ Hình \* ARABIC </w:instrText>
      </w:r>
      <w:r w:rsidRPr="00B414A0">
        <w:rPr>
          <w:rFonts w:cs="Times New Roman"/>
          <w:b/>
          <w:szCs w:val="26"/>
        </w:rPr>
        <w:fldChar w:fldCharType="separate"/>
      </w:r>
      <w:r w:rsidR="006A0ED4" w:rsidRPr="00B414A0">
        <w:rPr>
          <w:rFonts w:cs="Times New Roman"/>
          <w:noProof/>
          <w:szCs w:val="26"/>
        </w:rPr>
        <w:t>28</w:t>
      </w:r>
      <w:r w:rsidRPr="00B414A0">
        <w:rPr>
          <w:rFonts w:cs="Times New Roman"/>
          <w:b/>
          <w:szCs w:val="26"/>
        </w:rPr>
        <w:fldChar w:fldCharType="end"/>
      </w:r>
      <w:r w:rsidRPr="00B414A0">
        <w:rPr>
          <w:rFonts w:cs="Times New Roman"/>
          <w:szCs w:val="26"/>
        </w:rPr>
        <w:t>. Thiết kế thành phần module User interaction and notification</w:t>
      </w:r>
      <w:bookmarkEnd w:id="96"/>
      <w:bookmarkEnd w:id="97"/>
    </w:p>
    <w:p w14:paraId="16380BF3" w14:textId="77777777" w:rsidR="00DF52AB" w:rsidRPr="00B414A0" w:rsidRDefault="00DF52AB" w:rsidP="006D59C2">
      <w:pPr>
        <w:spacing w:line="276" w:lineRule="auto"/>
        <w:ind w:firstLine="720"/>
        <w:rPr>
          <w:bCs/>
          <w:szCs w:val="26"/>
        </w:rPr>
      </w:pPr>
      <w:r w:rsidRPr="00B414A0">
        <w:rPr>
          <w:bCs/>
          <w:szCs w:val="26"/>
        </w:rPr>
        <w:t xml:space="preserve">User interaction and Notification có nhiệm vụ giao tiếp với người dùng thông qua các thành phần ngoại </w:t>
      </w:r>
      <w:proofErr w:type="gramStart"/>
      <w:r w:rsidRPr="00B414A0">
        <w:rPr>
          <w:bCs/>
          <w:szCs w:val="26"/>
        </w:rPr>
        <w:t>vi</w:t>
      </w:r>
      <w:proofErr w:type="gramEnd"/>
      <w:r w:rsidRPr="00B414A0">
        <w:rPr>
          <w:bCs/>
          <w:szCs w:val="26"/>
        </w:rPr>
        <w:t xml:space="preserve"> Nút bấm và Led để thực hiện nghiệp vụ gia nhập mạng, hủy gia nhập mạng RF.</w:t>
      </w:r>
    </w:p>
    <w:p w14:paraId="7F2F31CE" w14:textId="77777777" w:rsidR="00DF52AB" w:rsidRPr="00B414A0" w:rsidRDefault="00DF52AB" w:rsidP="006D59C2">
      <w:pPr>
        <w:spacing w:line="276" w:lineRule="auto"/>
        <w:rPr>
          <w:bCs/>
          <w:szCs w:val="26"/>
        </w:rPr>
      </w:pPr>
      <w:r w:rsidRPr="00B414A0">
        <w:rPr>
          <w:bCs/>
          <w:szCs w:val="26"/>
        </w:rPr>
        <w:t>-</w:t>
      </w:r>
      <w:r w:rsidRPr="00B414A0">
        <w:rPr>
          <w:bCs/>
          <w:szCs w:val="26"/>
        </w:rPr>
        <w:tab/>
        <w:t>Pairing network processing: Xử lý sự kiện gia nhập mạng</w:t>
      </w:r>
    </w:p>
    <w:p w14:paraId="5096A572" w14:textId="77777777" w:rsidR="00DF52AB" w:rsidRPr="00B414A0" w:rsidRDefault="00DF52AB" w:rsidP="006D59C2">
      <w:pPr>
        <w:spacing w:line="276" w:lineRule="auto"/>
        <w:rPr>
          <w:bCs/>
          <w:szCs w:val="26"/>
        </w:rPr>
      </w:pPr>
      <w:r w:rsidRPr="00B414A0">
        <w:rPr>
          <w:bCs/>
          <w:szCs w:val="26"/>
        </w:rPr>
        <w:lastRenderedPageBreak/>
        <w:t>-</w:t>
      </w:r>
      <w:r w:rsidRPr="00B414A0">
        <w:rPr>
          <w:bCs/>
          <w:szCs w:val="26"/>
        </w:rPr>
        <w:tab/>
        <w:t>Unpairing network processing: Xử lý sự kiện hủy gia nhập mạng</w:t>
      </w:r>
    </w:p>
    <w:p w14:paraId="3E55D8C3" w14:textId="77777777" w:rsidR="00DF52AB" w:rsidRPr="00B414A0" w:rsidRDefault="00DF52AB" w:rsidP="006D59C2">
      <w:pPr>
        <w:tabs>
          <w:tab w:val="left" w:pos="-1080"/>
        </w:tabs>
        <w:spacing w:line="276" w:lineRule="auto"/>
        <w:ind w:left="720" w:hanging="720"/>
        <w:rPr>
          <w:bCs/>
          <w:szCs w:val="26"/>
        </w:rPr>
      </w:pPr>
      <w:r w:rsidRPr="00B414A0">
        <w:rPr>
          <w:bCs/>
          <w:szCs w:val="26"/>
        </w:rPr>
        <w:t>-</w:t>
      </w:r>
      <w:r w:rsidRPr="00B414A0">
        <w:rPr>
          <w:bCs/>
          <w:szCs w:val="26"/>
        </w:rPr>
        <w:tab/>
        <w:t>Switch processing: Khởi tạo/cấu hình Touch Switch IC, xử lý sự kiện nhấn/nhả nút bấm touch switch</w:t>
      </w:r>
    </w:p>
    <w:p w14:paraId="7E697C37" w14:textId="77777777" w:rsidR="00DF52AB" w:rsidRPr="00B414A0" w:rsidRDefault="00DF52AB" w:rsidP="006D59C2">
      <w:pPr>
        <w:spacing w:line="276" w:lineRule="auto"/>
        <w:rPr>
          <w:bCs/>
          <w:szCs w:val="26"/>
        </w:rPr>
      </w:pPr>
      <w:r w:rsidRPr="00B414A0">
        <w:rPr>
          <w:bCs/>
          <w:szCs w:val="26"/>
        </w:rPr>
        <w:t>-</w:t>
      </w:r>
      <w:r w:rsidRPr="00B414A0">
        <w:rPr>
          <w:bCs/>
          <w:szCs w:val="26"/>
        </w:rPr>
        <w:tab/>
        <w:t>LED processing: Xử lý lệnh bật/tắt/nhấp nháy đèn Led</w:t>
      </w:r>
    </w:p>
    <w:p w14:paraId="2FCF3FD8" w14:textId="77777777" w:rsidR="00DF52AB" w:rsidRPr="00B414A0" w:rsidRDefault="00DF52AB" w:rsidP="006D59C2">
      <w:pPr>
        <w:spacing w:line="276" w:lineRule="auto"/>
        <w:rPr>
          <w:bCs/>
          <w:szCs w:val="26"/>
        </w:rPr>
      </w:pPr>
    </w:p>
    <w:p w14:paraId="3CD110AB" w14:textId="6C470C76" w:rsidR="00DF52AB" w:rsidRPr="00B414A0" w:rsidRDefault="00DF52AB" w:rsidP="006D59C2">
      <w:pPr>
        <w:pStyle w:val="LandscapeHeading4"/>
        <w:numPr>
          <w:ilvl w:val="2"/>
          <w:numId w:val="12"/>
        </w:numPr>
        <w:spacing w:line="276" w:lineRule="auto"/>
        <w:rPr>
          <w:szCs w:val="26"/>
        </w:rPr>
      </w:pPr>
      <w:r w:rsidRPr="00B414A0">
        <w:rPr>
          <w:szCs w:val="26"/>
        </w:rPr>
        <w:t>RF Network management</w:t>
      </w:r>
    </w:p>
    <w:p w14:paraId="3B7949BC" w14:textId="77777777" w:rsidR="00DF52AB" w:rsidRPr="00B414A0" w:rsidRDefault="00DF52AB" w:rsidP="006D59C2">
      <w:pPr>
        <w:pStyle w:val="ANSVNormal1"/>
        <w:spacing w:line="276" w:lineRule="auto"/>
        <w:jc w:val="center"/>
        <w:rPr>
          <w:rFonts w:ascii="Times New Roman" w:hAnsi="Times New Roman" w:cs="Times New Roman"/>
        </w:rPr>
      </w:pPr>
      <w:r w:rsidRPr="00B414A0">
        <w:rPr>
          <w:rFonts w:ascii="Times New Roman" w:hAnsi="Times New Roman" w:cs="Times New Roman"/>
        </w:rPr>
        <w:drawing>
          <wp:inline distT="0" distB="0" distL="0" distR="0" wp14:anchorId="1DCF62A2" wp14:editId="38079394">
            <wp:extent cx="5477991" cy="3211032"/>
            <wp:effectExtent l="0" t="0" r="8890" b="889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7964" cy="3211016"/>
                    </a:xfrm>
                    <a:prstGeom prst="rect">
                      <a:avLst/>
                    </a:prstGeom>
                    <a:noFill/>
                    <a:ln>
                      <a:noFill/>
                    </a:ln>
                  </pic:spPr>
                </pic:pic>
              </a:graphicData>
            </a:graphic>
          </wp:inline>
        </w:drawing>
      </w:r>
    </w:p>
    <w:p w14:paraId="370E946E" w14:textId="77777777" w:rsidR="00DF52AB" w:rsidRPr="00B414A0" w:rsidRDefault="00DF52AB" w:rsidP="006D59C2">
      <w:pPr>
        <w:pStyle w:val="Caption"/>
        <w:rPr>
          <w:rFonts w:cs="Times New Roman"/>
          <w:b/>
          <w:szCs w:val="26"/>
        </w:rPr>
      </w:pPr>
      <w:bookmarkStart w:id="98" w:name="_Toc41697152"/>
      <w:bookmarkStart w:id="99" w:name="_Toc43714614"/>
      <w:r w:rsidRPr="00B414A0">
        <w:rPr>
          <w:rFonts w:cs="Times New Roman"/>
          <w:szCs w:val="26"/>
        </w:rPr>
        <w:t xml:space="preserve">Hình </w:t>
      </w:r>
      <w:r w:rsidRPr="00B414A0">
        <w:rPr>
          <w:rFonts w:cs="Times New Roman"/>
          <w:b/>
          <w:szCs w:val="26"/>
        </w:rPr>
        <w:fldChar w:fldCharType="begin"/>
      </w:r>
      <w:r w:rsidRPr="00B414A0">
        <w:rPr>
          <w:rFonts w:cs="Times New Roman"/>
          <w:szCs w:val="26"/>
        </w:rPr>
        <w:instrText xml:space="preserve"> SEQ Hình \* ARABIC </w:instrText>
      </w:r>
      <w:r w:rsidRPr="00B414A0">
        <w:rPr>
          <w:rFonts w:cs="Times New Roman"/>
          <w:b/>
          <w:szCs w:val="26"/>
        </w:rPr>
        <w:fldChar w:fldCharType="separate"/>
      </w:r>
      <w:r w:rsidR="006A0ED4" w:rsidRPr="00B414A0">
        <w:rPr>
          <w:rFonts w:cs="Times New Roman"/>
          <w:noProof/>
          <w:szCs w:val="26"/>
        </w:rPr>
        <w:t>29</w:t>
      </w:r>
      <w:r w:rsidRPr="00B414A0">
        <w:rPr>
          <w:rFonts w:cs="Times New Roman"/>
          <w:b/>
          <w:szCs w:val="26"/>
        </w:rPr>
        <w:fldChar w:fldCharType="end"/>
      </w:r>
      <w:r w:rsidRPr="00B414A0">
        <w:rPr>
          <w:rFonts w:cs="Times New Roman"/>
          <w:szCs w:val="26"/>
        </w:rPr>
        <w:t>. Thiết kế thành phần module RF network managment</w:t>
      </w:r>
      <w:bookmarkEnd w:id="98"/>
      <w:bookmarkEnd w:id="99"/>
    </w:p>
    <w:p w14:paraId="4560FF5A" w14:textId="77777777" w:rsidR="00DF52AB" w:rsidRPr="00B414A0" w:rsidRDefault="00DF52AB" w:rsidP="006D59C2">
      <w:pPr>
        <w:spacing w:line="276" w:lineRule="auto"/>
        <w:ind w:firstLine="720"/>
        <w:rPr>
          <w:bCs/>
          <w:szCs w:val="26"/>
        </w:rPr>
      </w:pPr>
      <w:r w:rsidRPr="00B414A0">
        <w:rPr>
          <w:bCs/>
          <w:szCs w:val="26"/>
        </w:rPr>
        <w:t xml:space="preserve">Module RF Network Management thực hiện nhiệm vụ quản lí mạng RF, tương tác với Home Gateway. Module tiếp nhận yêu cầu từ Home Gateway, xử lý và chuyển tiếp yêu cầu thành các lệnh điều khiển. Module tiếp nhận yêu cầu tương tác người dùng, xử lý và chuyển tiếp lên Home Gateway bằng các bản tin RF. </w:t>
      </w:r>
    </w:p>
    <w:p w14:paraId="3530ECCC" w14:textId="77777777" w:rsidR="00DF52AB" w:rsidRPr="00B414A0" w:rsidRDefault="00DF52AB" w:rsidP="006D59C2">
      <w:pPr>
        <w:spacing w:line="276" w:lineRule="auto"/>
        <w:rPr>
          <w:bCs/>
          <w:szCs w:val="26"/>
        </w:rPr>
      </w:pPr>
      <w:r w:rsidRPr="00B414A0">
        <w:rPr>
          <w:bCs/>
          <w:szCs w:val="26"/>
        </w:rPr>
        <w:t>Các chức năng module RF Network Management:</w:t>
      </w:r>
    </w:p>
    <w:p w14:paraId="30F9246E" w14:textId="77777777" w:rsidR="00DF52AB" w:rsidRPr="00B414A0" w:rsidRDefault="00DF52AB" w:rsidP="006D59C2">
      <w:pPr>
        <w:spacing w:line="276" w:lineRule="auto"/>
        <w:jc w:val="left"/>
        <w:rPr>
          <w:bCs/>
          <w:szCs w:val="26"/>
        </w:rPr>
      </w:pPr>
      <w:r w:rsidRPr="00B414A0">
        <w:rPr>
          <w:bCs/>
          <w:szCs w:val="26"/>
        </w:rPr>
        <w:t>-</w:t>
      </w:r>
      <w:r w:rsidRPr="00B414A0">
        <w:rPr>
          <w:bCs/>
          <w:szCs w:val="26"/>
        </w:rPr>
        <w:tab/>
        <w:t>RF Connection processing: thực hiện luồng nghiệp vụ gia nhập mạng, hủy gia nhập mạng RF cho thiết bị.</w:t>
      </w:r>
    </w:p>
    <w:p w14:paraId="60F74D07" w14:textId="77777777" w:rsidR="00DF52AB" w:rsidRPr="00B414A0" w:rsidRDefault="00DF52AB" w:rsidP="006D59C2">
      <w:pPr>
        <w:spacing w:line="276" w:lineRule="auto"/>
        <w:jc w:val="left"/>
        <w:rPr>
          <w:bCs/>
          <w:szCs w:val="26"/>
        </w:rPr>
      </w:pPr>
      <w:r w:rsidRPr="00B414A0">
        <w:rPr>
          <w:bCs/>
          <w:szCs w:val="26"/>
        </w:rPr>
        <w:t>-</w:t>
      </w:r>
      <w:r w:rsidRPr="00B414A0">
        <w:rPr>
          <w:bCs/>
          <w:szCs w:val="26"/>
        </w:rPr>
        <w:tab/>
        <w:t>RF Receiving Data processing: thực hiện luồng nghiệp vụ xử lý dữ liệu sau khi nhận được từ Home Gateway thông qua mạng RF.</w:t>
      </w:r>
    </w:p>
    <w:p w14:paraId="0A52E0CF" w14:textId="77777777" w:rsidR="00DF52AB" w:rsidRPr="00B414A0" w:rsidRDefault="00DF52AB" w:rsidP="006D59C2">
      <w:pPr>
        <w:spacing w:line="276" w:lineRule="auto"/>
        <w:rPr>
          <w:bCs/>
          <w:szCs w:val="26"/>
        </w:rPr>
      </w:pPr>
      <w:r w:rsidRPr="00B414A0">
        <w:rPr>
          <w:bCs/>
          <w:szCs w:val="26"/>
        </w:rPr>
        <w:t>-</w:t>
      </w:r>
      <w:r w:rsidRPr="00B414A0">
        <w:rPr>
          <w:bCs/>
          <w:szCs w:val="26"/>
        </w:rPr>
        <w:tab/>
        <w:t>RF Sending Data processing: thực hiện luồng nghiệp vụ xử lý dữ liệu trước khi gửi lên Home Gateway thông qua mạng RF.</w:t>
      </w:r>
    </w:p>
    <w:p w14:paraId="288721D1" w14:textId="77777777" w:rsidR="00DF52AB" w:rsidRPr="00B414A0" w:rsidRDefault="00DF52AB" w:rsidP="006D59C2">
      <w:pPr>
        <w:spacing w:line="276" w:lineRule="auto"/>
        <w:rPr>
          <w:b/>
          <w:szCs w:val="26"/>
        </w:rPr>
      </w:pPr>
    </w:p>
    <w:p w14:paraId="632926BD" w14:textId="6DD68EAA" w:rsidR="00DF52AB" w:rsidRPr="00B414A0" w:rsidRDefault="00DF52AB" w:rsidP="006D59C2">
      <w:pPr>
        <w:pStyle w:val="LandscapeHeading4"/>
        <w:numPr>
          <w:ilvl w:val="2"/>
          <w:numId w:val="12"/>
        </w:numPr>
        <w:spacing w:line="276" w:lineRule="auto"/>
        <w:rPr>
          <w:szCs w:val="26"/>
        </w:rPr>
      </w:pPr>
      <w:r w:rsidRPr="00B414A0">
        <w:rPr>
          <w:szCs w:val="26"/>
        </w:rPr>
        <w:lastRenderedPageBreak/>
        <w:t xml:space="preserve">Load control </w:t>
      </w:r>
    </w:p>
    <w:p w14:paraId="3CC01C5E" w14:textId="77777777" w:rsidR="00DF52AB" w:rsidRPr="00B414A0" w:rsidRDefault="00DF52AB" w:rsidP="006D59C2">
      <w:pPr>
        <w:spacing w:line="276" w:lineRule="auto"/>
        <w:jc w:val="center"/>
        <w:rPr>
          <w:bCs/>
          <w:szCs w:val="26"/>
        </w:rPr>
      </w:pPr>
      <w:r w:rsidRPr="00B414A0">
        <w:rPr>
          <w:noProof/>
        </w:rPr>
        <w:drawing>
          <wp:inline distT="0" distB="0" distL="0" distR="0" wp14:anchorId="15B56D7C" wp14:editId="6C35E3EB">
            <wp:extent cx="4752975" cy="3917650"/>
            <wp:effectExtent l="0" t="0" r="0" b="69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57330" cy="3921240"/>
                    </a:xfrm>
                    <a:prstGeom prst="rect">
                      <a:avLst/>
                    </a:prstGeom>
                  </pic:spPr>
                </pic:pic>
              </a:graphicData>
            </a:graphic>
          </wp:inline>
        </w:drawing>
      </w:r>
    </w:p>
    <w:p w14:paraId="310D17B8" w14:textId="77777777" w:rsidR="00DF52AB" w:rsidRPr="00B414A0" w:rsidRDefault="00DF52AB" w:rsidP="006D59C2">
      <w:pPr>
        <w:pStyle w:val="Caption"/>
        <w:rPr>
          <w:rFonts w:cs="Times New Roman"/>
          <w:b/>
          <w:szCs w:val="26"/>
        </w:rPr>
      </w:pPr>
      <w:bookmarkStart w:id="100" w:name="_Toc41697153"/>
      <w:bookmarkStart w:id="101" w:name="_Toc43714615"/>
      <w:r w:rsidRPr="00B414A0">
        <w:rPr>
          <w:rFonts w:cs="Times New Roman"/>
          <w:szCs w:val="26"/>
        </w:rPr>
        <w:t xml:space="preserve">Hình </w:t>
      </w:r>
      <w:r w:rsidRPr="00B414A0">
        <w:rPr>
          <w:rFonts w:cs="Times New Roman"/>
          <w:b/>
          <w:szCs w:val="26"/>
        </w:rPr>
        <w:fldChar w:fldCharType="begin"/>
      </w:r>
      <w:r w:rsidRPr="00B414A0">
        <w:rPr>
          <w:rFonts w:cs="Times New Roman"/>
          <w:szCs w:val="26"/>
        </w:rPr>
        <w:instrText xml:space="preserve"> SEQ Hình \* ARABIC </w:instrText>
      </w:r>
      <w:r w:rsidRPr="00B414A0">
        <w:rPr>
          <w:rFonts w:cs="Times New Roman"/>
          <w:b/>
          <w:szCs w:val="26"/>
        </w:rPr>
        <w:fldChar w:fldCharType="separate"/>
      </w:r>
      <w:r w:rsidR="006A0ED4" w:rsidRPr="00B414A0">
        <w:rPr>
          <w:rFonts w:cs="Times New Roman"/>
          <w:noProof/>
          <w:szCs w:val="26"/>
        </w:rPr>
        <w:t>30</w:t>
      </w:r>
      <w:r w:rsidRPr="00B414A0">
        <w:rPr>
          <w:rFonts w:cs="Times New Roman"/>
          <w:b/>
          <w:szCs w:val="26"/>
        </w:rPr>
        <w:fldChar w:fldCharType="end"/>
      </w:r>
      <w:r w:rsidRPr="00B414A0">
        <w:rPr>
          <w:rFonts w:cs="Times New Roman"/>
          <w:szCs w:val="26"/>
        </w:rPr>
        <w:t>. Thiết kế thành phần module Load control</w:t>
      </w:r>
      <w:bookmarkEnd w:id="100"/>
      <w:bookmarkEnd w:id="101"/>
    </w:p>
    <w:p w14:paraId="5E53B1F4" w14:textId="77777777" w:rsidR="00DF52AB" w:rsidRPr="00B414A0" w:rsidRDefault="00DF52AB" w:rsidP="006D59C2">
      <w:pPr>
        <w:spacing w:line="276" w:lineRule="auto"/>
        <w:ind w:firstLine="720"/>
        <w:jc w:val="left"/>
        <w:rPr>
          <w:bCs/>
          <w:szCs w:val="26"/>
        </w:rPr>
      </w:pPr>
      <w:r w:rsidRPr="00B414A0">
        <w:rPr>
          <w:bCs/>
          <w:szCs w:val="26"/>
        </w:rPr>
        <w:t>Module Load Control thực hiện nhiệm vụ cập nhật trạng thái điều khiển tải, chuyển đổi trạng thái tải thành lệnh điều khiển Relay thông qua GPIO driver, đồng thời đồng bộ chỉ thị trạng thái tải lên Home Gateway và  điều khiển Led chỉ thị tương ứng bằng Led driver. Module Load Control bao gồm các thành phần:</w:t>
      </w:r>
    </w:p>
    <w:p w14:paraId="4BDEBBC0" w14:textId="77777777" w:rsidR="00DF52AB" w:rsidRPr="00B414A0" w:rsidRDefault="00DF52AB" w:rsidP="006D59C2">
      <w:pPr>
        <w:pStyle w:val="ListParagraph"/>
        <w:numPr>
          <w:ilvl w:val="0"/>
          <w:numId w:val="14"/>
        </w:numPr>
        <w:spacing w:line="276" w:lineRule="auto"/>
        <w:ind w:left="0" w:firstLine="0"/>
        <w:jc w:val="left"/>
        <w:rPr>
          <w:bCs/>
          <w:szCs w:val="26"/>
        </w:rPr>
      </w:pPr>
      <w:r w:rsidRPr="00B414A0">
        <w:rPr>
          <w:bCs/>
          <w:szCs w:val="26"/>
        </w:rPr>
        <w:t>Relay load control processing: xử lý cập nhật trạng thái điều khiển tải và gửi lệnh điều khiển xuống GPIO driver tương ứng.</w:t>
      </w:r>
    </w:p>
    <w:p w14:paraId="3AD593FC" w14:textId="77777777" w:rsidR="00DF52AB" w:rsidRPr="00B414A0" w:rsidRDefault="00DF52AB" w:rsidP="006D59C2">
      <w:pPr>
        <w:pStyle w:val="ListParagraph"/>
        <w:numPr>
          <w:ilvl w:val="0"/>
          <w:numId w:val="14"/>
        </w:numPr>
        <w:spacing w:line="276" w:lineRule="auto"/>
        <w:ind w:left="0" w:firstLine="0"/>
        <w:jc w:val="left"/>
        <w:rPr>
          <w:bCs/>
          <w:szCs w:val="26"/>
        </w:rPr>
      </w:pPr>
      <w:r w:rsidRPr="00B414A0">
        <w:rPr>
          <w:bCs/>
          <w:szCs w:val="26"/>
        </w:rPr>
        <w:t>Load indication processing: xử lý đồng bộ chỉ thị trạng thái tải tới RF Network Management và gửi sự kiện điều khiển tới Led processing (User interaction and Notification module).</w:t>
      </w:r>
    </w:p>
    <w:p w14:paraId="2E9AFF38" w14:textId="0BB42ED9" w:rsidR="00DF52AB" w:rsidRPr="00B414A0" w:rsidRDefault="00DF52AB" w:rsidP="006D59C2">
      <w:pPr>
        <w:pStyle w:val="ANSVHeading3"/>
        <w:numPr>
          <w:ilvl w:val="1"/>
          <w:numId w:val="12"/>
        </w:numPr>
        <w:spacing w:line="276" w:lineRule="auto"/>
        <w:rPr>
          <w:szCs w:val="26"/>
          <w:lang w:val="en-US"/>
        </w:rPr>
      </w:pPr>
      <w:bookmarkStart w:id="102" w:name="_Toc41697091"/>
      <w:bookmarkStart w:id="103" w:name="_Toc44922358"/>
      <w:r w:rsidRPr="00B414A0">
        <w:rPr>
          <w:szCs w:val="26"/>
          <w:lang w:val="en-US"/>
        </w:rPr>
        <w:lastRenderedPageBreak/>
        <w:t>Luồng nghiệp vụ</w:t>
      </w:r>
      <w:bookmarkEnd w:id="102"/>
      <w:bookmarkEnd w:id="103"/>
    </w:p>
    <w:p w14:paraId="0B3DC490" w14:textId="2A04ECF4" w:rsidR="00DF52AB" w:rsidRPr="00B414A0" w:rsidRDefault="00DF52AB" w:rsidP="006D59C2">
      <w:pPr>
        <w:pStyle w:val="LandscapeHeading4"/>
        <w:numPr>
          <w:ilvl w:val="2"/>
          <w:numId w:val="12"/>
        </w:numPr>
        <w:spacing w:line="276" w:lineRule="auto"/>
        <w:rPr>
          <w:szCs w:val="26"/>
        </w:rPr>
      </w:pPr>
      <w:bookmarkStart w:id="104" w:name="_Toc41697092"/>
      <w:commentRangeStart w:id="105"/>
      <w:r w:rsidRPr="00B414A0">
        <w:rPr>
          <w:szCs w:val="26"/>
        </w:rPr>
        <w:t>Luồng nghiệp vụ gia nhập mạng</w:t>
      </w:r>
      <w:bookmarkEnd w:id="104"/>
      <w:commentRangeEnd w:id="105"/>
      <w:r w:rsidR="002A716E">
        <w:rPr>
          <w:rStyle w:val="CommentReference"/>
          <w:b w:val="0"/>
          <w:i w:val="0"/>
        </w:rPr>
        <w:commentReference w:id="105"/>
      </w:r>
    </w:p>
    <w:p w14:paraId="5BAA8B26" w14:textId="77777777" w:rsidR="00DF52AB" w:rsidRPr="00B414A0" w:rsidRDefault="00DF52AB" w:rsidP="006D59C2">
      <w:pPr>
        <w:tabs>
          <w:tab w:val="left" w:pos="360"/>
        </w:tabs>
        <w:spacing w:line="276" w:lineRule="auto"/>
        <w:jc w:val="center"/>
        <w:rPr>
          <w:szCs w:val="26"/>
        </w:rPr>
      </w:pPr>
      <w:r w:rsidRPr="00B414A0">
        <w:rPr>
          <w:noProof/>
        </w:rPr>
        <w:drawing>
          <wp:inline distT="0" distB="0" distL="0" distR="0" wp14:anchorId="6A759F36" wp14:editId="3D69C9BC">
            <wp:extent cx="5864225" cy="406674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864225" cy="4066740"/>
                    </a:xfrm>
                    <a:prstGeom prst="rect">
                      <a:avLst/>
                    </a:prstGeom>
                  </pic:spPr>
                </pic:pic>
              </a:graphicData>
            </a:graphic>
          </wp:inline>
        </w:drawing>
      </w:r>
    </w:p>
    <w:p w14:paraId="48768748" w14:textId="31C62E07" w:rsidR="006A0ED4" w:rsidRPr="00B414A0" w:rsidRDefault="006A0ED4" w:rsidP="006D59C2">
      <w:pPr>
        <w:tabs>
          <w:tab w:val="left" w:pos="360"/>
        </w:tabs>
        <w:spacing w:line="276" w:lineRule="auto"/>
        <w:jc w:val="center"/>
        <w:rPr>
          <w:i/>
          <w:szCs w:val="26"/>
        </w:rPr>
      </w:pPr>
      <w:bookmarkStart w:id="106" w:name="_Toc43714616"/>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Pr="00B414A0">
        <w:rPr>
          <w:i/>
          <w:noProof/>
          <w:szCs w:val="26"/>
        </w:rPr>
        <w:t>31</w:t>
      </w:r>
      <w:r w:rsidRPr="00B414A0">
        <w:rPr>
          <w:i/>
          <w:szCs w:val="26"/>
        </w:rPr>
        <w:fldChar w:fldCharType="end"/>
      </w:r>
      <w:r w:rsidRPr="00B414A0">
        <w:rPr>
          <w:i/>
          <w:szCs w:val="26"/>
        </w:rPr>
        <w:t>. Luồng nghiệp vụ gia nhập mạng</w:t>
      </w:r>
      <w:bookmarkEnd w:id="106"/>
    </w:p>
    <w:p w14:paraId="7EB59C3E" w14:textId="77777777" w:rsidR="006A0ED4" w:rsidRPr="00B414A0" w:rsidRDefault="006A0ED4" w:rsidP="006D59C2">
      <w:pPr>
        <w:tabs>
          <w:tab w:val="left" w:pos="360"/>
        </w:tabs>
        <w:spacing w:line="276" w:lineRule="auto"/>
        <w:jc w:val="center"/>
        <w:rPr>
          <w:szCs w:val="26"/>
        </w:rPr>
      </w:pPr>
    </w:p>
    <w:p w14:paraId="38A90B8B" w14:textId="77777777" w:rsidR="00DF52AB" w:rsidRPr="00B414A0" w:rsidRDefault="00DF52AB" w:rsidP="006D59C2">
      <w:pPr>
        <w:pStyle w:val="ListParagraph"/>
        <w:numPr>
          <w:ilvl w:val="0"/>
          <w:numId w:val="15"/>
        </w:numPr>
        <w:tabs>
          <w:tab w:val="left" w:pos="360"/>
        </w:tabs>
        <w:overflowPunct/>
        <w:autoSpaceDE/>
        <w:autoSpaceDN/>
        <w:adjustRightInd/>
        <w:spacing w:after="160" w:line="276" w:lineRule="auto"/>
        <w:jc w:val="left"/>
        <w:textAlignment w:val="auto"/>
        <w:rPr>
          <w:szCs w:val="26"/>
        </w:rPr>
      </w:pPr>
      <w:r w:rsidRPr="00B414A0">
        <w:rPr>
          <w:szCs w:val="26"/>
        </w:rPr>
        <w:t>Người dùng bấm và giữ một nút bấm điều khiển tải bất kỳ trên thiết bị.</w:t>
      </w:r>
    </w:p>
    <w:p w14:paraId="482CAC10" w14:textId="77777777" w:rsidR="00DF52AB" w:rsidRPr="00B414A0" w:rsidRDefault="00DF52AB" w:rsidP="006D59C2">
      <w:pPr>
        <w:pStyle w:val="ListParagraph"/>
        <w:numPr>
          <w:ilvl w:val="0"/>
          <w:numId w:val="15"/>
        </w:numPr>
        <w:tabs>
          <w:tab w:val="left" w:pos="360"/>
        </w:tabs>
        <w:overflowPunct/>
        <w:autoSpaceDE/>
        <w:autoSpaceDN/>
        <w:adjustRightInd/>
        <w:spacing w:after="160" w:line="276" w:lineRule="auto"/>
        <w:jc w:val="left"/>
        <w:textAlignment w:val="auto"/>
        <w:rPr>
          <w:szCs w:val="26"/>
        </w:rPr>
      </w:pPr>
      <w:r w:rsidRPr="00B414A0">
        <w:rPr>
          <w:szCs w:val="26"/>
        </w:rPr>
        <w:t>“Touch Switch driver” đọc trạng thái nút bấm và gửi tới “Switching processing”.</w:t>
      </w:r>
    </w:p>
    <w:p w14:paraId="74D1B01C" w14:textId="77777777" w:rsidR="00DF52AB" w:rsidRPr="00B414A0" w:rsidRDefault="00DF52AB" w:rsidP="006D59C2">
      <w:pPr>
        <w:pStyle w:val="ListParagraph"/>
        <w:numPr>
          <w:ilvl w:val="0"/>
          <w:numId w:val="15"/>
        </w:numPr>
        <w:tabs>
          <w:tab w:val="left" w:pos="360"/>
        </w:tabs>
        <w:overflowPunct/>
        <w:autoSpaceDE/>
        <w:autoSpaceDN/>
        <w:adjustRightInd/>
        <w:spacing w:after="160" w:line="276" w:lineRule="auto"/>
        <w:jc w:val="left"/>
        <w:textAlignment w:val="auto"/>
        <w:rPr>
          <w:szCs w:val="26"/>
        </w:rPr>
      </w:pPr>
      <w:r w:rsidRPr="00B414A0">
        <w:rPr>
          <w:szCs w:val="26"/>
        </w:rPr>
        <w:t>“Switching process” kiểm tra trạng thái nút bấm. Nếu nút bấm được giữ trong 5s liên tiếp, tiến hành tạo sự kiện giữ nút bấm 5s hợp lệ tới “Pairing network processing”.</w:t>
      </w:r>
    </w:p>
    <w:p w14:paraId="2B5E1B42" w14:textId="77777777" w:rsidR="00DF52AB" w:rsidRPr="00B414A0" w:rsidRDefault="00DF52AB" w:rsidP="006D59C2">
      <w:pPr>
        <w:pStyle w:val="ListParagraph"/>
        <w:numPr>
          <w:ilvl w:val="0"/>
          <w:numId w:val="15"/>
        </w:numPr>
        <w:tabs>
          <w:tab w:val="left" w:pos="360"/>
        </w:tabs>
        <w:overflowPunct/>
        <w:autoSpaceDE/>
        <w:autoSpaceDN/>
        <w:adjustRightInd/>
        <w:spacing w:after="160" w:line="276" w:lineRule="auto"/>
        <w:jc w:val="left"/>
        <w:textAlignment w:val="auto"/>
        <w:rPr>
          <w:szCs w:val="26"/>
        </w:rPr>
      </w:pPr>
      <w:r w:rsidRPr="00B414A0">
        <w:rPr>
          <w:szCs w:val="26"/>
        </w:rPr>
        <w:t>“Pairing network processing” kiểm tra trạng thái gia nhập mạng RF hiện tại của thiết bị. Nếu thiết bị chưa gia nhập mạng nào, tiến hành tạo sự kiện gia nhập mạng tới “RF Connection processing”.</w:t>
      </w:r>
    </w:p>
    <w:p w14:paraId="54487AD5" w14:textId="77777777" w:rsidR="00DF52AB" w:rsidRPr="00B414A0" w:rsidRDefault="00DF52AB" w:rsidP="006D59C2">
      <w:pPr>
        <w:pStyle w:val="ListParagraph"/>
        <w:numPr>
          <w:ilvl w:val="0"/>
          <w:numId w:val="15"/>
        </w:numPr>
        <w:tabs>
          <w:tab w:val="left" w:pos="360"/>
        </w:tabs>
        <w:overflowPunct/>
        <w:autoSpaceDE/>
        <w:autoSpaceDN/>
        <w:adjustRightInd/>
        <w:spacing w:after="160" w:line="276" w:lineRule="auto"/>
        <w:jc w:val="left"/>
        <w:textAlignment w:val="auto"/>
        <w:rPr>
          <w:szCs w:val="26"/>
        </w:rPr>
      </w:pPr>
      <w:r w:rsidRPr="00B414A0">
        <w:rPr>
          <w:szCs w:val="26"/>
        </w:rPr>
        <w:t>“RF Connection processing” khởi tạo quá trình và gọi API gia nhập mạng.</w:t>
      </w:r>
    </w:p>
    <w:p w14:paraId="7B9D1EA2" w14:textId="77777777" w:rsidR="00DF52AB" w:rsidRPr="00B414A0" w:rsidRDefault="00DF52AB" w:rsidP="006D59C2">
      <w:pPr>
        <w:pStyle w:val="ListParagraph"/>
        <w:numPr>
          <w:ilvl w:val="0"/>
          <w:numId w:val="15"/>
        </w:numPr>
        <w:tabs>
          <w:tab w:val="left" w:pos="360"/>
        </w:tabs>
        <w:overflowPunct/>
        <w:autoSpaceDE/>
        <w:autoSpaceDN/>
        <w:adjustRightInd/>
        <w:spacing w:after="160" w:line="276" w:lineRule="auto"/>
        <w:jc w:val="left"/>
        <w:textAlignment w:val="auto"/>
        <w:rPr>
          <w:szCs w:val="26"/>
        </w:rPr>
      </w:pPr>
      <w:r w:rsidRPr="00B414A0">
        <w:rPr>
          <w:szCs w:val="26"/>
        </w:rPr>
        <w:t xml:space="preserve"> 6.1 “RF Network processing” quét mạng khả dụng, đồng thời gửi yêu cầu chỉ thị trạng thái đang gia nhập mạng tới “LED processing”. “LED processing” gửi trạng thái led tới “LED driver”. “LED driver” điều khiển LED.</w:t>
      </w:r>
    </w:p>
    <w:p w14:paraId="55AD2436" w14:textId="77777777" w:rsidR="00DF52AB" w:rsidRPr="00B414A0" w:rsidRDefault="00DF52AB" w:rsidP="006D59C2">
      <w:pPr>
        <w:pStyle w:val="ListParagraph"/>
        <w:tabs>
          <w:tab w:val="left" w:pos="360"/>
        </w:tabs>
        <w:spacing w:line="276" w:lineRule="auto"/>
        <w:jc w:val="left"/>
        <w:rPr>
          <w:szCs w:val="26"/>
        </w:rPr>
      </w:pPr>
      <w:r w:rsidRPr="00B414A0">
        <w:rPr>
          <w:szCs w:val="26"/>
        </w:rPr>
        <w:t>6.2 “RF Network processing” tìm thấy mạng khả dụng, tiến hành xác thực và gia nhập mạng.</w:t>
      </w:r>
    </w:p>
    <w:p w14:paraId="6E531317" w14:textId="77777777" w:rsidR="00DF52AB" w:rsidRPr="00B414A0" w:rsidRDefault="00DF52AB" w:rsidP="006D59C2">
      <w:pPr>
        <w:spacing w:line="276" w:lineRule="auto"/>
        <w:rPr>
          <w:bCs/>
          <w:szCs w:val="26"/>
        </w:rPr>
      </w:pPr>
    </w:p>
    <w:p w14:paraId="041053A4" w14:textId="77777777" w:rsidR="00DF52AB" w:rsidRPr="00B414A0" w:rsidRDefault="00DF52AB" w:rsidP="006D59C2">
      <w:pPr>
        <w:pStyle w:val="LandscapeHeading4"/>
        <w:numPr>
          <w:ilvl w:val="2"/>
          <w:numId w:val="12"/>
        </w:numPr>
        <w:spacing w:line="276" w:lineRule="auto"/>
        <w:rPr>
          <w:szCs w:val="26"/>
        </w:rPr>
      </w:pPr>
      <w:bookmarkStart w:id="107" w:name="_Toc41697093"/>
      <w:r w:rsidRPr="00B414A0">
        <w:rPr>
          <w:szCs w:val="26"/>
        </w:rPr>
        <w:t>Luồng nghiệp vụ hủy gia nhập mạng</w:t>
      </w:r>
      <w:bookmarkEnd w:id="107"/>
    </w:p>
    <w:p w14:paraId="01657ED8" w14:textId="77777777" w:rsidR="00DF52AB" w:rsidRPr="00B414A0" w:rsidRDefault="00DF52AB" w:rsidP="006D59C2">
      <w:pPr>
        <w:tabs>
          <w:tab w:val="left" w:pos="360"/>
        </w:tabs>
        <w:spacing w:line="276" w:lineRule="auto"/>
        <w:rPr>
          <w:szCs w:val="26"/>
        </w:rPr>
      </w:pPr>
      <w:r w:rsidRPr="00B414A0">
        <w:rPr>
          <w:noProof/>
        </w:rPr>
        <w:drawing>
          <wp:inline distT="0" distB="0" distL="0" distR="0" wp14:anchorId="1E6D1973" wp14:editId="5A7616AF">
            <wp:extent cx="5864225" cy="3805481"/>
            <wp:effectExtent l="0" t="0" r="317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864225" cy="3805481"/>
                    </a:xfrm>
                    <a:prstGeom prst="rect">
                      <a:avLst/>
                    </a:prstGeom>
                  </pic:spPr>
                </pic:pic>
              </a:graphicData>
            </a:graphic>
          </wp:inline>
        </w:drawing>
      </w:r>
    </w:p>
    <w:p w14:paraId="1AE0A261" w14:textId="5B5BE9BC" w:rsidR="006A0ED4" w:rsidRPr="00B414A0" w:rsidRDefault="006A0ED4" w:rsidP="006D59C2">
      <w:pPr>
        <w:tabs>
          <w:tab w:val="left" w:pos="360"/>
        </w:tabs>
        <w:spacing w:line="276" w:lineRule="auto"/>
        <w:jc w:val="center"/>
        <w:rPr>
          <w:i/>
          <w:szCs w:val="26"/>
        </w:rPr>
      </w:pPr>
      <w:bookmarkStart w:id="108" w:name="_Toc43714617"/>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Pr="00B414A0">
        <w:rPr>
          <w:i/>
          <w:noProof/>
          <w:szCs w:val="26"/>
        </w:rPr>
        <w:t>32</w:t>
      </w:r>
      <w:r w:rsidRPr="00B414A0">
        <w:rPr>
          <w:i/>
          <w:szCs w:val="26"/>
        </w:rPr>
        <w:fldChar w:fldCharType="end"/>
      </w:r>
      <w:r w:rsidRPr="00B414A0">
        <w:rPr>
          <w:i/>
          <w:szCs w:val="26"/>
        </w:rPr>
        <w:t>.Luồng nghiệp vụ hủy gia nhập mạng</w:t>
      </w:r>
      <w:bookmarkEnd w:id="108"/>
    </w:p>
    <w:p w14:paraId="7022B639" w14:textId="77777777" w:rsidR="006A0ED4" w:rsidRPr="00B414A0" w:rsidRDefault="006A0ED4" w:rsidP="006D59C2">
      <w:pPr>
        <w:tabs>
          <w:tab w:val="left" w:pos="360"/>
        </w:tabs>
        <w:spacing w:line="276" w:lineRule="auto"/>
        <w:jc w:val="center"/>
        <w:rPr>
          <w:szCs w:val="26"/>
        </w:rPr>
      </w:pPr>
    </w:p>
    <w:p w14:paraId="2DBFC3CA" w14:textId="77777777" w:rsidR="00DF52AB" w:rsidRPr="00B414A0" w:rsidRDefault="00DF52AB" w:rsidP="006D59C2">
      <w:pPr>
        <w:pStyle w:val="ListParagraph"/>
        <w:numPr>
          <w:ilvl w:val="0"/>
          <w:numId w:val="16"/>
        </w:numPr>
        <w:tabs>
          <w:tab w:val="left" w:pos="360"/>
        </w:tabs>
        <w:overflowPunct/>
        <w:autoSpaceDE/>
        <w:autoSpaceDN/>
        <w:adjustRightInd/>
        <w:spacing w:after="160" w:line="276" w:lineRule="auto"/>
        <w:jc w:val="left"/>
        <w:textAlignment w:val="auto"/>
        <w:rPr>
          <w:szCs w:val="26"/>
        </w:rPr>
      </w:pPr>
      <w:r w:rsidRPr="00B414A0">
        <w:rPr>
          <w:szCs w:val="26"/>
        </w:rPr>
        <w:t>Người dùng bấm và giữ một nút bấm điều khiển tải bất kỳ trên thiết bị.</w:t>
      </w:r>
    </w:p>
    <w:p w14:paraId="30C6F361" w14:textId="77777777" w:rsidR="00DF52AB" w:rsidRPr="00B414A0" w:rsidRDefault="00DF52AB" w:rsidP="006D59C2">
      <w:pPr>
        <w:pStyle w:val="ListParagraph"/>
        <w:numPr>
          <w:ilvl w:val="0"/>
          <w:numId w:val="16"/>
        </w:numPr>
        <w:tabs>
          <w:tab w:val="left" w:pos="360"/>
        </w:tabs>
        <w:overflowPunct/>
        <w:autoSpaceDE/>
        <w:autoSpaceDN/>
        <w:adjustRightInd/>
        <w:spacing w:after="160" w:line="276" w:lineRule="auto"/>
        <w:jc w:val="left"/>
        <w:textAlignment w:val="auto"/>
        <w:rPr>
          <w:szCs w:val="26"/>
        </w:rPr>
      </w:pPr>
      <w:r w:rsidRPr="00B414A0">
        <w:rPr>
          <w:szCs w:val="26"/>
        </w:rPr>
        <w:t>“Touch Switch driver” đọc phím và gửi trạng thái phím tới “Switching processing”.</w:t>
      </w:r>
    </w:p>
    <w:p w14:paraId="5B738ACB" w14:textId="77777777" w:rsidR="00DF52AB" w:rsidRPr="00B414A0" w:rsidRDefault="00DF52AB" w:rsidP="006D59C2">
      <w:pPr>
        <w:pStyle w:val="ListParagraph"/>
        <w:numPr>
          <w:ilvl w:val="0"/>
          <w:numId w:val="16"/>
        </w:numPr>
        <w:tabs>
          <w:tab w:val="left" w:pos="360"/>
        </w:tabs>
        <w:overflowPunct/>
        <w:autoSpaceDE/>
        <w:autoSpaceDN/>
        <w:adjustRightInd/>
        <w:spacing w:after="160" w:line="276" w:lineRule="auto"/>
        <w:jc w:val="left"/>
        <w:textAlignment w:val="auto"/>
        <w:rPr>
          <w:szCs w:val="26"/>
        </w:rPr>
      </w:pPr>
      <w:r w:rsidRPr="00B414A0">
        <w:rPr>
          <w:szCs w:val="26"/>
        </w:rPr>
        <w:t>“Switching process” kiểm tra trạng thái nút bấm. Nếu nút bấm được giữ trong 5s liên tiếp, tiến hành tạo sự kiện giữ nút bấm 5s hợp lệ tới “UnPairing network processing”.</w:t>
      </w:r>
    </w:p>
    <w:p w14:paraId="7AA078EE" w14:textId="77777777" w:rsidR="00DF52AB" w:rsidRPr="00B414A0" w:rsidRDefault="00DF52AB" w:rsidP="006D59C2">
      <w:pPr>
        <w:pStyle w:val="ListParagraph"/>
        <w:numPr>
          <w:ilvl w:val="0"/>
          <w:numId w:val="16"/>
        </w:numPr>
        <w:tabs>
          <w:tab w:val="left" w:pos="360"/>
        </w:tabs>
        <w:overflowPunct/>
        <w:autoSpaceDE/>
        <w:autoSpaceDN/>
        <w:adjustRightInd/>
        <w:spacing w:after="160" w:line="276" w:lineRule="auto"/>
        <w:jc w:val="left"/>
        <w:textAlignment w:val="auto"/>
        <w:rPr>
          <w:szCs w:val="26"/>
        </w:rPr>
      </w:pPr>
      <w:r w:rsidRPr="00B414A0">
        <w:rPr>
          <w:szCs w:val="26"/>
        </w:rPr>
        <w:t xml:space="preserve"> “UnPairing network processing” kiểm tra trạng thái gia nhập mạng RF hiện tại của thiết bị. Nếu thiết bị đã gia nhập mạng, tiến hành tạo sự kiện hủy gia nhập mạng tới “RF Connection processing”.</w:t>
      </w:r>
    </w:p>
    <w:p w14:paraId="794C2942" w14:textId="77777777" w:rsidR="00DF52AB" w:rsidRPr="00B414A0" w:rsidRDefault="00DF52AB" w:rsidP="006D59C2">
      <w:pPr>
        <w:pStyle w:val="ListParagraph"/>
        <w:numPr>
          <w:ilvl w:val="0"/>
          <w:numId w:val="16"/>
        </w:numPr>
        <w:tabs>
          <w:tab w:val="left" w:pos="360"/>
        </w:tabs>
        <w:overflowPunct/>
        <w:autoSpaceDE/>
        <w:autoSpaceDN/>
        <w:adjustRightInd/>
        <w:spacing w:after="160" w:line="276" w:lineRule="auto"/>
        <w:jc w:val="left"/>
        <w:textAlignment w:val="auto"/>
        <w:rPr>
          <w:szCs w:val="26"/>
        </w:rPr>
      </w:pPr>
      <w:r w:rsidRPr="00B414A0">
        <w:rPr>
          <w:szCs w:val="26"/>
        </w:rPr>
        <w:t>“RF Connection processing” khởi tạo quá trình và gọi API hủy gia nhập mạng.</w:t>
      </w:r>
    </w:p>
    <w:p w14:paraId="79D7D145" w14:textId="77777777" w:rsidR="00DF52AB" w:rsidRPr="00B414A0" w:rsidRDefault="00DF52AB" w:rsidP="006D59C2">
      <w:pPr>
        <w:pStyle w:val="ListParagraph"/>
        <w:numPr>
          <w:ilvl w:val="0"/>
          <w:numId w:val="16"/>
        </w:numPr>
        <w:tabs>
          <w:tab w:val="left" w:pos="360"/>
        </w:tabs>
        <w:overflowPunct/>
        <w:autoSpaceDE/>
        <w:autoSpaceDN/>
        <w:adjustRightInd/>
        <w:spacing w:after="160" w:line="276" w:lineRule="auto"/>
        <w:jc w:val="left"/>
        <w:textAlignment w:val="auto"/>
        <w:rPr>
          <w:szCs w:val="26"/>
        </w:rPr>
      </w:pPr>
      <w:r w:rsidRPr="00B414A0">
        <w:rPr>
          <w:szCs w:val="26"/>
        </w:rPr>
        <w:t>“RF Network processing” tiến hành xác thực và hủy gia nhập mạng, đồng thời gửi yêu cầu chỉ thị trạng thái đang hủy gia nhập mạng tới “Led processing”. “Led processing” gửi trạng thái led tới “Led driver”. “Led driver” điều khiển Led.</w:t>
      </w:r>
    </w:p>
    <w:p w14:paraId="67842D7D" w14:textId="77777777" w:rsidR="00DF52AB" w:rsidRPr="00B414A0" w:rsidRDefault="00DF52AB" w:rsidP="006D59C2">
      <w:pPr>
        <w:pStyle w:val="LandscapeHeading4"/>
        <w:numPr>
          <w:ilvl w:val="2"/>
          <w:numId w:val="12"/>
        </w:numPr>
        <w:spacing w:line="276" w:lineRule="auto"/>
        <w:rPr>
          <w:szCs w:val="26"/>
        </w:rPr>
      </w:pPr>
      <w:bookmarkStart w:id="109" w:name="_Toc41697094"/>
      <w:r w:rsidRPr="00B414A0">
        <w:rPr>
          <w:szCs w:val="26"/>
        </w:rPr>
        <w:lastRenderedPageBreak/>
        <w:t>Luồng nghiệp vụ điều khiển gián tiếp</w:t>
      </w:r>
      <w:bookmarkEnd w:id="109"/>
      <w:r w:rsidRPr="00B414A0">
        <w:rPr>
          <w:szCs w:val="26"/>
        </w:rPr>
        <w:t xml:space="preserve"> </w:t>
      </w:r>
    </w:p>
    <w:p w14:paraId="54D20421" w14:textId="77777777" w:rsidR="00DF52AB" w:rsidRPr="00B414A0" w:rsidRDefault="00DF52AB" w:rsidP="006D59C2">
      <w:pPr>
        <w:pStyle w:val="ListParagraph"/>
        <w:tabs>
          <w:tab w:val="left" w:pos="360"/>
        </w:tabs>
        <w:spacing w:line="276" w:lineRule="auto"/>
        <w:ind w:left="0"/>
        <w:jc w:val="center"/>
        <w:rPr>
          <w:szCs w:val="26"/>
        </w:rPr>
      </w:pPr>
      <w:r w:rsidRPr="00B414A0">
        <w:rPr>
          <w:noProof/>
        </w:rPr>
        <w:drawing>
          <wp:inline distT="0" distB="0" distL="0" distR="0" wp14:anchorId="7F512378" wp14:editId="66CAA203">
            <wp:extent cx="5864225" cy="2939004"/>
            <wp:effectExtent l="0" t="0" r="317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64225" cy="2939004"/>
                    </a:xfrm>
                    <a:prstGeom prst="rect">
                      <a:avLst/>
                    </a:prstGeom>
                  </pic:spPr>
                </pic:pic>
              </a:graphicData>
            </a:graphic>
          </wp:inline>
        </w:drawing>
      </w:r>
    </w:p>
    <w:p w14:paraId="1837FA53" w14:textId="68955A13" w:rsidR="006A0ED4" w:rsidRPr="00B414A0" w:rsidRDefault="006A0ED4" w:rsidP="006D59C2">
      <w:pPr>
        <w:pStyle w:val="ListParagraph"/>
        <w:tabs>
          <w:tab w:val="left" w:pos="360"/>
        </w:tabs>
        <w:spacing w:line="276" w:lineRule="auto"/>
        <w:ind w:left="0"/>
        <w:jc w:val="center"/>
        <w:rPr>
          <w:i/>
          <w:szCs w:val="26"/>
        </w:rPr>
      </w:pPr>
      <w:bookmarkStart w:id="110" w:name="_Toc43714618"/>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Pr="00B414A0">
        <w:rPr>
          <w:i/>
          <w:noProof/>
          <w:szCs w:val="26"/>
        </w:rPr>
        <w:t>33</w:t>
      </w:r>
      <w:r w:rsidRPr="00B414A0">
        <w:rPr>
          <w:i/>
          <w:szCs w:val="26"/>
        </w:rPr>
        <w:fldChar w:fldCharType="end"/>
      </w:r>
      <w:r w:rsidRPr="00B414A0">
        <w:rPr>
          <w:i/>
          <w:szCs w:val="26"/>
        </w:rPr>
        <w:t>. Luồng nghiệp vụ điều khiển gián tiếp</w:t>
      </w:r>
      <w:bookmarkEnd w:id="110"/>
    </w:p>
    <w:p w14:paraId="0EE9518A" w14:textId="77777777" w:rsidR="006A0ED4" w:rsidRPr="00B414A0" w:rsidRDefault="006A0ED4" w:rsidP="006D59C2">
      <w:pPr>
        <w:pStyle w:val="ListParagraph"/>
        <w:tabs>
          <w:tab w:val="left" w:pos="360"/>
        </w:tabs>
        <w:spacing w:line="276" w:lineRule="auto"/>
        <w:ind w:left="0"/>
        <w:jc w:val="center"/>
        <w:rPr>
          <w:szCs w:val="26"/>
        </w:rPr>
      </w:pPr>
    </w:p>
    <w:p w14:paraId="17F53929" w14:textId="77777777" w:rsidR="00DF52AB" w:rsidRPr="00B414A0" w:rsidRDefault="00DF52AB" w:rsidP="006D59C2">
      <w:pPr>
        <w:pStyle w:val="ListParagraph"/>
        <w:tabs>
          <w:tab w:val="left" w:pos="360"/>
        </w:tabs>
        <w:spacing w:line="276" w:lineRule="auto"/>
        <w:ind w:left="0"/>
        <w:rPr>
          <w:szCs w:val="26"/>
        </w:rPr>
      </w:pPr>
    </w:p>
    <w:p w14:paraId="359EA533" w14:textId="77777777" w:rsidR="00DF52AB" w:rsidRPr="00B414A0" w:rsidRDefault="00DF52AB" w:rsidP="006D59C2">
      <w:pPr>
        <w:pStyle w:val="ListParagraph"/>
        <w:numPr>
          <w:ilvl w:val="0"/>
          <w:numId w:val="17"/>
        </w:numPr>
        <w:tabs>
          <w:tab w:val="left" w:pos="360"/>
        </w:tabs>
        <w:overflowPunct/>
        <w:autoSpaceDE/>
        <w:autoSpaceDN/>
        <w:adjustRightInd/>
        <w:spacing w:after="160" w:line="276" w:lineRule="auto"/>
        <w:jc w:val="left"/>
        <w:textAlignment w:val="auto"/>
        <w:rPr>
          <w:szCs w:val="26"/>
        </w:rPr>
      </w:pPr>
      <w:r w:rsidRPr="00B414A0">
        <w:rPr>
          <w:szCs w:val="26"/>
        </w:rPr>
        <w:t>“RF Network processing” chuyển tiếp bản tin điều khiển nhận từ Home Gateway thông qua mạng RF đến “RF Receiving Data processing”.</w:t>
      </w:r>
    </w:p>
    <w:p w14:paraId="22345E0F" w14:textId="77777777" w:rsidR="00DF52AB" w:rsidRPr="00B414A0" w:rsidRDefault="00DF52AB" w:rsidP="006D59C2">
      <w:pPr>
        <w:pStyle w:val="ListParagraph"/>
        <w:numPr>
          <w:ilvl w:val="0"/>
          <w:numId w:val="17"/>
        </w:numPr>
        <w:tabs>
          <w:tab w:val="left" w:pos="360"/>
        </w:tabs>
        <w:overflowPunct/>
        <w:autoSpaceDE/>
        <w:autoSpaceDN/>
        <w:adjustRightInd/>
        <w:spacing w:after="160" w:line="276" w:lineRule="auto"/>
        <w:jc w:val="left"/>
        <w:textAlignment w:val="auto"/>
        <w:rPr>
          <w:szCs w:val="26"/>
        </w:rPr>
      </w:pPr>
      <w:r w:rsidRPr="00B414A0">
        <w:rPr>
          <w:szCs w:val="26"/>
        </w:rPr>
        <w:t>“RF Receiving Data processing” bóc tách nội dung bản tin điều khiển. Sau đó, tạo sự kiện điều khiển đóng/ngắt tương ứng và chuyển tiếp tới “Relay Load Control Processing”.</w:t>
      </w:r>
    </w:p>
    <w:p w14:paraId="4E0938B2" w14:textId="77777777" w:rsidR="00DF52AB" w:rsidRPr="00B414A0" w:rsidRDefault="00DF52AB" w:rsidP="006D59C2">
      <w:pPr>
        <w:pStyle w:val="ListParagraph"/>
        <w:numPr>
          <w:ilvl w:val="0"/>
          <w:numId w:val="17"/>
        </w:numPr>
        <w:tabs>
          <w:tab w:val="left" w:pos="360"/>
        </w:tabs>
        <w:overflowPunct/>
        <w:autoSpaceDE/>
        <w:autoSpaceDN/>
        <w:adjustRightInd/>
        <w:spacing w:after="160" w:line="276" w:lineRule="auto"/>
        <w:jc w:val="left"/>
        <w:textAlignment w:val="auto"/>
        <w:rPr>
          <w:szCs w:val="26"/>
        </w:rPr>
      </w:pPr>
      <w:r w:rsidRPr="00B414A0">
        <w:rPr>
          <w:szCs w:val="26"/>
        </w:rPr>
        <w:t xml:space="preserve">“Relay Load Control Processing” sau khi tiếp nhận sự kiện điều khiển đóng/ngắt, sẽ tiến hành kiểm tra trạng thái hiện của thiết bị và cập nhật trạng thái điều khiển tải tương ứng nội dung sự kiện, đồng thời lưu trữ trạng thái điều khiển đóng/ngắt tải tương ứng vào bộ nhớ. </w:t>
      </w:r>
    </w:p>
    <w:p w14:paraId="52D0D6EF" w14:textId="77777777" w:rsidR="00DF52AB" w:rsidRPr="00B414A0" w:rsidRDefault="00DF52AB" w:rsidP="006D59C2">
      <w:pPr>
        <w:pStyle w:val="ListParagraph"/>
        <w:tabs>
          <w:tab w:val="left" w:pos="360"/>
        </w:tabs>
        <w:overflowPunct/>
        <w:autoSpaceDE/>
        <w:autoSpaceDN/>
        <w:adjustRightInd/>
        <w:spacing w:after="160" w:line="276" w:lineRule="auto"/>
        <w:jc w:val="left"/>
        <w:textAlignment w:val="auto"/>
        <w:rPr>
          <w:szCs w:val="26"/>
        </w:rPr>
      </w:pPr>
      <w:r w:rsidRPr="00B414A0">
        <w:rPr>
          <w:szCs w:val="26"/>
        </w:rPr>
        <w:t>3.1 Tiến hành gửi lệnh điều khiển đóng/ngắt tương ứng trạng thái điều khiển tới “GPIO Driver” để đóng ngắt Relay Load tương ứng.</w:t>
      </w:r>
    </w:p>
    <w:p w14:paraId="30D27999" w14:textId="77777777" w:rsidR="00DF52AB" w:rsidRPr="00B414A0" w:rsidRDefault="00DF52AB" w:rsidP="006D59C2">
      <w:pPr>
        <w:pStyle w:val="ListParagraph"/>
        <w:tabs>
          <w:tab w:val="left" w:pos="360"/>
        </w:tabs>
        <w:overflowPunct/>
        <w:autoSpaceDE/>
        <w:autoSpaceDN/>
        <w:adjustRightInd/>
        <w:spacing w:after="160" w:line="276" w:lineRule="auto"/>
        <w:jc w:val="left"/>
        <w:textAlignment w:val="auto"/>
        <w:rPr>
          <w:szCs w:val="26"/>
        </w:rPr>
      </w:pPr>
      <w:r w:rsidRPr="00B414A0">
        <w:rPr>
          <w:szCs w:val="26"/>
        </w:rPr>
        <w:t>3.2 Tiến hành gửi thông tin trạng thái điều khiển đóng/ngắt tới “Load Indication Processing”.</w:t>
      </w:r>
    </w:p>
    <w:p w14:paraId="158FB634" w14:textId="77777777" w:rsidR="00DF52AB" w:rsidRPr="00B414A0" w:rsidRDefault="00DF52AB" w:rsidP="006D59C2">
      <w:pPr>
        <w:pStyle w:val="ListParagraph"/>
        <w:numPr>
          <w:ilvl w:val="0"/>
          <w:numId w:val="17"/>
        </w:numPr>
        <w:tabs>
          <w:tab w:val="left" w:pos="360"/>
        </w:tabs>
        <w:overflowPunct/>
        <w:autoSpaceDE/>
        <w:autoSpaceDN/>
        <w:adjustRightInd/>
        <w:spacing w:after="160" w:line="276" w:lineRule="auto"/>
        <w:jc w:val="left"/>
        <w:textAlignment w:val="auto"/>
        <w:rPr>
          <w:szCs w:val="26"/>
        </w:rPr>
      </w:pPr>
      <w:r w:rsidRPr="00B414A0">
        <w:rPr>
          <w:szCs w:val="26"/>
        </w:rPr>
        <w:t>“Load Indication Processing” tiến hành chỉ trạng thái điều khiển đóng/ngắt tải hiện tại thông qua Led và Home Gateway.</w:t>
      </w:r>
    </w:p>
    <w:p w14:paraId="454DB7A4" w14:textId="77777777" w:rsidR="00DF52AB" w:rsidRPr="00B414A0" w:rsidRDefault="00DF52AB" w:rsidP="006D59C2">
      <w:pPr>
        <w:pStyle w:val="ListParagraph"/>
        <w:tabs>
          <w:tab w:val="left" w:pos="360"/>
        </w:tabs>
        <w:overflowPunct/>
        <w:autoSpaceDE/>
        <w:autoSpaceDN/>
        <w:adjustRightInd/>
        <w:spacing w:after="160" w:line="276" w:lineRule="auto"/>
        <w:jc w:val="left"/>
        <w:textAlignment w:val="auto"/>
        <w:rPr>
          <w:szCs w:val="26"/>
        </w:rPr>
      </w:pPr>
      <w:r w:rsidRPr="00B414A0">
        <w:rPr>
          <w:szCs w:val="26"/>
        </w:rPr>
        <w:t>4.1 Tiến hành gửi chỉ thị trạng thái điều khiển đóng/ngắt tải tới “Led Processing”. “Led processing” gửi trạng thái led tới “Led driver”. “Led driver” điều khiển Led tương ứng.</w:t>
      </w:r>
    </w:p>
    <w:p w14:paraId="518AE4BF" w14:textId="77777777" w:rsidR="00DF52AB" w:rsidRPr="00B414A0" w:rsidRDefault="00DF52AB" w:rsidP="006D59C2">
      <w:pPr>
        <w:pStyle w:val="ListParagraph"/>
        <w:tabs>
          <w:tab w:val="left" w:pos="360"/>
        </w:tabs>
        <w:overflowPunct/>
        <w:autoSpaceDE/>
        <w:autoSpaceDN/>
        <w:adjustRightInd/>
        <w:spacing w:after="160" w:line="276" w:lineRule="auto"/>
        <w:jc w:val="left"/>
        <w:textAlignment w:val="auto"/>
        <w:rPr>
          <w:szCs w:val="26"/>
        </w:rPr>
      </w:pPr>
      <w:r w:rsidRPr="00B414A0">
        <w:rPr>
          <w:szCs w:val="26"/>
        </w:rPr>
        <w:lastRenderedPageBreak/>
        <w:t>4.2 Tiến hành gửi đồng bộ trạng thái điều khiển đóng/ngắt tải tới “RF Sending Data Processing”. “RF Sending Data Processing” tiến hành đóng gói bản tin và chuyển tới “RF Network Processing” gửi tới Home Gateway thông qua mạng RF.</w:t>
      </w:r>
    </w:p>
    <w:p w14:paraId="587648E1" w14:textId="77777777" w:rsidR="00DF52AB" w:rsidRPr="00B414A0" w:rsidRDefault="00DF52AB" w:rsidP="006D59C2">
      <w:pPr>
        <w:spacing w:line="276" w:lineRule="auto"/>
        <w:rPr>
          <w:bCs/>
          <w:szCs w:val="26"/>
        </w:rPr>
      </w:pPr>
    </w:p>
    <w:p w14:paraId="4CD6C33E" w14:textId="77777777" w:rsidR="00DF52AB" w:rsidRPr="00B414A0" w:rsidRDefault="00DF52AB" w:rsidP="006D59C2">
      <w:pPr>
        <w:pStyle w:val="LandscapeHeading4"/>
        <w:numPr>
          <w:ilvl w:val="2"/>
          <w:numId w:val="12"/>
        </w:numPr>
        <w:spacing w:line="276" w:lineRule="auto"/>
        <w:rPr>
          <w:szCs w:val="26"/>
        </w:rPr>
      </w:pPr>
      <w:bookmarkStart w:id="111" w:name="_Toc41697095"/>
      <w:r w:rsidRPr="00B414A0">
        <w:rPr>
          <w:szCs w:val="26"/>
        </w:rPr>
        <w:t>Luồng nghiệp vụ điều khiển trực tiếp</w:t>
      </w:r>
      <w:bookmarkEnd w:id="111"/>
    </w:p>
    <w:p w14:paraId="660D03C1" w14:textId="77777777" w:rsidR="00DF52AB" w:rsidRPr="00B414A0" w:rsidRDefault="00DF52AB" w:rsidP="006D59C2">
      <w:pPr>
        <w:pStyle w:val="ListParagraph"/>
        <w:tabs>
          <w:tab w:val="left" w:pos="360"/>
        </w:tabs>
        <w:spacing w:line="276" w:lineRule="auto"/>
        <w:ind w:left="0"/>
        <w:rPr>
          <w:szCs w:val="26"/>
        </w:rPr>
      </w:pPr>
      <w:r w:rsidRPr="00B414A0">
        <w:rPr>
          <w:noProof/>
        </w:rPr>
        <w:drawing>
          <wp:inline distT="0" distB="0" distL="0" distR="0" wp14:anchorId="06B62AD4" wp14:editId="1595C369">
            <wp:extent cx="5864225" cy="366263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864225" cy="3662635"/>
                    </a:xfrm>
                    <a:prstGeom prst="rect">
                      <a:avLst/>
                    </a:prstGeom>
                  </pic:spPr>
                </pic:pic>
              </a:graphicData>
            </a:graphic>
          </wp:inline>
        </w:drawing>
      </w:r>
    </w:p>
    <w:p w14:paraId="44AD8ABB" w14:textId="1D017A1E" w:rsidR="006A0ED4" w:rsidRPr="00B414A0" w:rsidRDefault="006A0ED4" w:rsidP="006D59C2">
      <w:pPr>
        <w:pStyle w:val="ListParagraph"/>
        <w:tabs>
          <w:tab w:val="left" w:pos="360"/>
        </w:tabs>
        <w:spacing w:line="276" w:lineRule="auto"/>
        <w:ind w:left="0"/>
        <w:jc w:val="center"/>
        <w:rPr>
          <w:szCs w:val="26"/>
        </w:rPr>
      </w:pPr>
      <w:bookmarkStart w:id="112" w:name="_Toc43714619"/>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Pr="00B414A0">
        <w:rPr>
          <w:i/>
          <w:noProof/>
          <w:szCs w:val="26"/>
        </w:rPr>
        <w:t>34</w:t>
      </w:r>
      <w:r w:rsidRPr="00B414A0">
        <w:rPr>
          <w:i/>
          <w:szCs w:val="26"/>
        </w:rPr>
        <w:fldChar w:fldCharType="end"/>
      </w:r>
      <w:r w:rsidRPr="00B414A0">
        <w:rPr>
          <w:i/>
          <w:szCs w:val="26"/>
        </w:rPr>
        <w:t>.Luồng nghiệp vụ điều khiển trực tiếp</w:t>
      </w:r>
      <w:bookmarkEnd w:id="112"/>
    </w:p>
    <w:p w14:paraId="1C55E1FA" w14:textId="77777777" w:rsidR="00DF52AB" w:rsidRPr="00B414A0" w:rsidRDefault="00DF52AB" w:rsidP="006D59C2">
      <w:pPr>
        <w:pStyle w:val="ListParagraph"/>
        <w:tabs>
          <w:tab w:val="left" w:pos="360"/>
        </w:tabs>
        <w:spacing w:line="276" w:lineRule="auto"/>
        <w:ind w:left="0"/>
        <w:rPr>
          <w:szCs w:val="26"/>
        </w:rPr>
      </w:pPr>
    </w:p>
    <w:p w14:paraId="25CAE5A6" w14:textId="77777777" w:rsidR="00DF52AB" w:rsidRPr="00B414A0" w:rsidRDefault="00DF52AB" w:rsidP="006D59C2">
      <w:pPr>
        <w:pStyle w:val="ListParagraph"/>
        <w:numPr>
          <w:ilvl w:val="0"/>
          <w:numId w:val="18"/>
        </w:numPr>
        <w:tabs>
          <w:tab w:val="left" w:pos="360"/>
        </w:tabs>
        <w:overflowPunct/>
        <w:autoSpaceDE/>
        <w:autoSpaceDN/>
        <w:adjustRightInd/>
        <w:spacing w:after="160" w:line="276" w:lineRule="auto"/>
        <w:jc w:val="left"/>
        <w:textAlignment w:val="auto"/>
        <w:rPr>
          <w:szCs w:val="26"/>
        </w:rPr>
      </w:pPr>
      <w:r w:rsidRPr="00B414A0">
        <w:rPr>
          <w:szCs w:val="26"/>
        </w:rPr>
        <w:t>Người bấm nút điều khiển tải trên thiết bị để thực hiện đóng/ngắt tải.</w:t>
      </w:r>
    </w:p>
    <w:p w14:paraId="73D8E320" w14:textId="77777777" w:rsidR="00DF52AB" w:rsidRPr="00B414A0" w:rsidRDefault="00DF52AB" w:rsidP="006D59C2">
      <w:pPr>
        <w:pStyle w:val="ListParagraph"/>
        <w:numPr>
          <w:ilvl w:val="0"/>
          <w:numId w:val="18"/>
        </w:numPr>
        <w:tabs>
          <w:tab w:val="left" w:pos="360"/>
        </w:tabs>
        <w:overflowPunct/>
        <w:autoSpaceDE/>
        <w:autoSpaceDN/>
        <w:adjustRightInd/>
        <w:spacing w:after="160" w:line="276" w:lineRule="auto"/>
        <w:jc w:val="left"/>
        <w:textAlignment w:val="auto"/>
        <w:rPr>
          <w:szCs w:val="26"/>
        </w:rPr>
      </w:pPr>
      <w:r w:rsidRPr="00B414A0">
        <w:rPr>
          <w:szCs w:val="26"/>
        </w:rPr>
        <w:t xml:space="preserve">“Touch Switch Driver” tiếp nhận thông tin bấm nút bấm điều khiển, xử lý thông tin và chuyển tiếp trạng thái nút bấm tới “Switching Processing”. </w:t>
      </w:r>
    </w:p>
    <w:p w14:paraId="628E29F3" w14:textId="77777777" w:rsidR="00DF52AB" w:rsidRPr="00B414A0" w:rsidRDefault="00DF52AB" w:rsidP="006D59C2">
      <w:pPr>
        <w:pStyle w:val="ListParagraph"/>
        <w:numPr>
          <w:ilvl w:val="0"/>
          <w:numId w:val="18"/>
        </w:numPr>
        <w:tabs>
          <w:tab w:val="left" w:pos="360"/>
        </w:tabs>
        <w:overflowPunct/>
        <w:autoSpaceDE/>
        <w:autoSpaceDN/>
        <w:adjustRightInd/>
        <w:spacing w:after="160" w:line="276" w:lineRule="auto"/>
        <w:jc w:val="left"/>
        <w:textAlignment w:val="auto"/>
        <w:rPr>
          <w:szCs w:val="26"/>
        </w:rPr>
      </w:pPr>
      <w:r w:rsidRPr="00B414A0">
        <w:rPr>
          <w:szCs w:val="26"/>
        </w:rPr>
        <w:t>“Switching Processing” kiểm tra trạng thái nút bấm điều khiển tải. Sau đó, tạo sự kiện điều khiển đóng/ngắt tương ứng và chuyển tiếp tới “Relay Load Control Processing”.</w:t>
      </w:r>
    </w:p>
    <w:p w14:paraId="02EC3BB4" w14:textId="77777777" w:rsidR="00DF52AB" w:rsidRPr="00B414A0" w:rsidRDefault="00DF52AB" w:rsidP="006D59C2">
      <w:pPr>
        <w:pStyle w:val="ListParagraph"/>
        <w:numPr>
          <w:ilvl w:val="0"/>
          <w:numId w:val="18"/>
        </w:numPr>
        <w:tabs>
          <w:tab w:val="left" w:pos="360"/>
        </w:tabs>
        <w:overflowPunct/>
        <w:autoSpaceDE/>
        <w:autoSpaceDN/>
        <w:adjustRightInd/>
        <w:spacing w:after="160" w:line="276" w:lineRule="auto"/>
        <w:jc w:val="left"/>
        <w:textAlignment w:val="auto"/>
        <w:rPr>
          <w:szCs w:val="26"/>
        </w:rPr>
      </w:pPr>
      <w:r w:rsidRPr="00B414A0">
        <w:rPr>
          <w:szCs w:val="26"/>
        </w:rPr>
        <w:t xml:space="preserve">“Relay Load Control Processing” sau khi tiếp nhận sự kiện điều khiển đóng/ngắt, sẽ tiến hành kiểm tra trạng thái hiện của thiết bị và cập nhật trạng thái điều khiển tải tương ứng nội dung sự kiện, đồng thời lưu trữ trạng thái điều khiển đóng/ngắt tải tương ứng vào bộ nhớ. </w:t>
      </w:r>
    </w:p>
    <w:p w14:paraId="3BBB1580" w14:textId="77777777" w:rsidR="00DF52AB" w:rsidRPr="00B414A0" w:rsidRDefault="00DF52AB" w:rsidP="006D59C2">
      <w:pPr>
        <w:pStyle w:val="ListParagraph"/>
        <w:tabs>
          <w:tab w:val="left" w:pos="360"/>
        </w:tabs>
        <w:overflowPunct/>
        <w:autoSpaceDE/>
        <w:autoSpaceDN/>
        <w:adjustRightInd/>
        <w:spacing w:after="160" w:line="276" w:lineRule="auto"/>
        <w:jc w:val="left"/>
        <w:textAlignment w:val="auto"/>
        <w:rPr>
          <w:szCs w:val="26"/>
        </w:rPr>
      </w:pPr>
      <w:r w:rsidRPr="00B414A0">
        <w:rPr>
          <w:szCs w:val="26"/>
        </w:rPr>
        <w:t>4.1 Tiến hành gửi lệnh điều khiển đóng/ngắt tương ứng trạng thái điều khiển tới “GPIO Driver” để đóng ngắt Relay Load tương ứng.</w:t>
      </w:r>
    </w:p>
    <w:p w14:paraId="13349052" w14:textId="77777777" w:rsidR="00DF52AB" w:rsidRPr="00B414A0" w:rsidRDefault="00DF52AB" w:rsidP="006D59C2">
      <w:pPr>
        <w:pStyle w:val="ListParagraph"/>
        <w:tabs>
          <w:tab w:val="left" w:pos="360"/>
        </w:tabs>
        <w:overflowPunct/>
        <w:autoSpaceDE/>
        <w:autoSpaceDN/>
        <w:adjustRightInd/>
        <w:spacing w:after="160" w:line="276" w:lineRule="auto"/>
        <w:jc w:val="left"/>
        <w:textAlignment w:val="auto"/>
        <w:rPr>
          <w:szCs w:val="26"/>
        </w:rPr>
      </w:pPr>
      <w:r w:rsidRPr="00B414A0">
        <w:rPr>
          <w:szCs w:val="26"/>
        </w:rPr>
        <w:t>4.2 Tiến hành gửi thông tin trạng thái điều khiển đóng/ngắt tới “Load Indication Processing”.</w:t>
      </w:r>
    </w:p>
    <w:p w14:paraId="62914279" w14:textId="77777777" w:rsidR="00DF52AB" w:rsidRPr="00B414A0" w:rsidRDefault="00DF52AB" w:rsidP="006D59C2">
      <w:pPr>
        <w:pStyle w:val="ListParagraph"/>
        <w:numPr>
          <w:ilvl w:val="0"/>
          <w:numId w:val="18"/>
        </w:numPr>
        <w:tabs>
          <w:tab w:val="left" w:pos="360"/>
        </w:tabs>
        <w:overflowPunct/>
        <w:autoSpaceDE/>
        <w:autoSpaceDN/>
        <w:adjustRightInd/>
        <w:spacing w:after="160" w:line="276" w:lineRule="auto"/>
        <w:jc w:val="left"/>
        <w:textAlignment w:val="auto"/>
        <w:rPr>
          <w:szCs w:val="26"/>
        </w:rPr>
      </w:pPr>
      <w:r w:rsidRPr="00B414A0">
        <w:rPr>
          <w:szCs w:val="26"/>
        </w:rPr>
        <w:lastRenderedPageBreak/>
        <w:t>“Load Indication Processing” tiến hành chỉ trạng thái điều khiển đóng/ngắt tải hiện tại thông qua Led và Home Gateway.</w:t>
      </w:r>
    </w:p>
    <w:p w14:paraId="79B00DFF" w14:textId="77777777" w:rsidR="00DF52AB" w:rsidRPr="00B414A0" w:rsidRDefault="00DF52AB" w:rsidP="006D59C2">
      <w:pPr>
        <w:pStyle w:val="ListParagraph"/>
        <w:tabs>
          <w:tab w:val="left" w:pos="360"/>
        </w:tabs>
        <w:overflowPunct/>
        <w:autoSpaceDE/>
        <w:autoSpaceDN/>
        <w:adjustRightInd/>
        <w:spacing w:after="160" w:line="276" w:lineRule="auto"/>
        <w:jc w:val="left"/>
        <w:textAlignment w:val="auto"/>
        <w:rPr>
          <w:szCs w:val="26"/>
        </w:rPr>
      </w:pPr>
      <w:r w:rsidRPr="00B414A0">
        <w:rPr>
          <w:szCs w:val="26"/>
        </w:rPr>
        <w:t>5.1 Tiến hành gửi chỉ thị trạng thái điều khiển đóng/ngắt tải tới “Led Processing”. “Led processing” gửi trạng thái led tới “Led driver”. “Led driver” điều khiển Led tương ứng.</w:t>
      </w:r>
    </w:p>
    <w:p w14:paraId="7215DB02" w14:textId="77777777" w:rsidR="00DF52AB" w:rsidRPr="00B414A0" w:rsidRDefault="00DF52AB" w:rsidP="006D59C2">
      <w:pPr>
        <w:pStyle w:val="ListParagraph"/>
        <w:tabs>
          <w:tab w:val="left" w:pos="360"/>
        </w:tabs>
        <w:overflowPunct/>
        <w:autoSpaceDE/>
        <w:autoSpaceDN/>
        <w:adjustRightInd/>
        <w:spacing w:after="160" w:line="276" w:lineRule="auto"/>
        <w:jc w:val="left"/>
        <w:textAlignment w:val="auto"/>
        <w:rPr>
          <w:szCs w:val="26"/>
        </w:rPr>
      </w:pPr>
      <w:r w:rsidRPr="00B414A0">
        <w:rPr>
          <w:szCs w:val="26"/>
        </w:rPr>
        <w:t>5.2 Tiến hành gửi đồng bộ trạng thái điều khiển đóng/ngắt tải tới “RF Sending Data Processing”. “RF Sending Data Processing” tiến hành đóng gói bản tin và chuyển tới “RF Network Processing” gửi tới Home Gateway thông qua mạng RF.</w:t>
      </w:r>
    </w:p>
    <w:p w14:paraId="4DA0286A" w14:textId="13AE8988" w:rsidR="00DF52AB" w:rsidRPr="00B414A0" w:rsidRDefault="00DF52AB" w:rsidP="006D59C2">
      <w:pPr>
        <w:pStyle w:val="ANSVHeading1"/>
        <w:rPr>
          <w:rFonts w:cs="Times New Roman"/>
        </w:rPr>
      </w:pPr>
      <w:bookmarkStart w:id="113" w:name="_Toc44922359"/>
      <w:r w:rsidRPr="00B414A0">
        <w:rPr>
          <w:rFonts w:cs="Times New Roman"/>
        </w:rPr>
        <w:t>Thiết kế HLD [Hardware] thiết bị Smart Switch</w:t>
      </w:r>
      <w:bookmarkEnd w:id="113"/>
    </w:p>
    <w:p w14:paraId="2A929E49" w14:textId="56C2DEA0" w:rsidR="00DF52AB" w:rsidRPr="00B414A0" w:rsidRDefault="00DF52AB" w:rsidP="006D59C2">
      <w:pPr>
        <w:pStyle w:val="ANSVHeading2"/>
        <w:numPr>
          <w:ilvl w:val="1"/>
          <w:numId w:val="12"/>
        </w:numPr>
        <w:spacing w:line="276" w:lineRule="auto"/>
        <w:rPr>
          <w:rStyle w:val="st"/>
          <w:rFonts w:cs="Times New Roman"/>
        </w:rPr>
      </w:pPr>
      <w:bookmarkStart w:id="114" w:name="_Toc34748945"/>
      <w:bookmarkStart w:id="115" w:name="_Toc44922360"/>
      <w:r w:rsidRPr="00B414A0">
        <w:rPr>
          <w:bCs w:val="0"/>
          <w:sz w:val="28"/>
          <w:lang w:val="fr-FR"/>
        </w:rPr>
        <w:t xml:space="preserve">Sơ đồ khối tổng quan phần cứng </w:t>
      </w:r>
      <w:r w:rsidRPr="00B414A0">
        <w:rPr>
          <w:rStyle w:val="st"/>
          <w:rFonts w:cs="Times New Roman"/>
        </w:rPr>
        <w:t>thiết bị Smart Lighting Switch</w:t>
      </w:r>
      <w:bookmarkEnd w:id="114"/>
      <w:bookmarkEnd w:id="115"/>
    </w:p>
    <w:p w14:paraId="55CF0E6A" w14:textId="77777777" w:rsidR="00DF52AB" w:rsidRPr="00B414A0" w:rsidRDefault="00DF52AB" w:rsidP="006D59C2">
      <w:pPr>
        <w:pStyle w:val="FirstLevelBullet"/>
        <w:keepNext/>
        <w:numPr>
          <w:ilvl w:val="0"/>
          <w:numId w:val="0"/>
        </w:numPr>
        <w:jc w:val="center"/>
      </w:pPr>
      <w:r w:rsidRPr="00B414A0">
        <w:rPr>
          <w:noProof/>
        </w:rPr>
        <w:drawing>
          <wp:inline distT="0" distB="0" distL="0" distR="0" wp14:anchorId="19312827" wp14:editId="0DDE1A17">
            <wp:extent cx="5438775" cy="5343525"/>
            <wp:effectExtent l="0" t="0" r="9525" b="9525"/>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png"/>
                    <pic:cNvPicPr/>
                  </pic:nvPicPr>
                  <pic:blipFill>
                    <a:blip r:embed="rId51">
                      <a:extLst>
                        <a:ext uri="{28A0092B-C50C-407E-A947-70E740481C1C}">
                          <a14:useLocalDpi xmlns:a14="http://schemas.microsoft.com/office/drawing/2010/main" val="0"/>
                        </a:ext>
                      </a:extLst>
                    </a:blip>
                    <a:stretch>
                      <a:fillRect/>
                    </a:stretch>
                  </pic:blipFill>
                  <pic:spPr>
                    <a:xfrm>
                      <a:off x="0" y="0"/>
                      <a:ext cx="5438775" cy="5343525"/>
                    </a:xfrm>
                    <a:prstGeom prst="rect">
                      <a:avLst/>
                    </a:prstGeom>
                  </pic:spPr>
                </pic:pic>
              </a:graphicData>
            </a:graphic>
          </wp:inline>
        </w:drawing>
      </w:r>
    </w:p>
    <w:p w14:paraId="0368E5AF" w14:textId="77777777" w:rsidR="00DF52AB" w:rsidRPr="00B414A0" w:rsidRDefault="00DF52AB" w:rsidP="006D59C2">
      <w:pPr>
        <w:pStyle w:val="Caption"/>
        <w:rPr>
          <w:rFonts w:cs="Times New Roman"/>
        </w:rPr>
      </w:pPr>
      <w:bookmarkStart w:id="116" w:name="_Toc35251029"/>
      <w:bookmarkStart w:id="117" w:name="_Toc43714620"/>
      <w:r w:rsidRPr="00B414A0">
        <w:rPr>
          <w:rFonts w:cs="Times New Roman"/>
        </w:rPr>
        <w:t xml:space="preserve">Hình </w:t>
      </w:r>
      <w:r w:rsidRPr="00B414A0">
        <w:rPr>
          <w:rFonts w:cs="Times New Roman"/>
        </w:rPr>
        <w:fldChar w:fldCharType="begin"/>
      </w:r>
      <w:r w:rsidRPr="00B414A0">
        <w:rPr>
          <w:rFonts w:cs="Times New Roman"/>
        </w:rPr>
        <w:instrText xml:space="preserve"> SEQ Hình \* ARABIC </w:instrText>
      </w:r>
      <w:r w:rsidRPr="00B414A0">
        <w:rPr>
          <w:rFonts w:cs="Times New Roman"/>
        </w:rPr>
        <w:fldChar w:fldCharType="separate"/>
      </w:r>
      <w:r w:rsidR="006A0ED4" w:rsidRPr="00B414A0">
        <w:rPr>
          <w:rFonts w:cs="Times New Roman"/>
          <w:noProof/>
        </w:rPr>
        <w:t>35</w:t>
      </w:r>
      <w:r w:rsidRPr="00B414A0">
        <w:rPr>
          <w:rFonts w:cs="Times New Roman"/>
          <w:noProof/>
        </w:rPr>
        <w:fldChar w:fldCharType="end"/>
      </w:r>
      <w:r w:rsidRPr="00B414A0">
        <w:rPr>
          <w:rFonts w:cs="Times New Roman"/>
        </w:rPr>
        <w:t>: Sơ đồ khối quan phần cứng thiết bị Smart Lighting Switch</w:t>
      </w:r>
      <w:bookmarkEnd w:id="116"/>
      <w:bookmarkEnd w:id="117"/>
    </w:p>
    <w:p w14:paraId="6A4010A3" w14:textId="77777777" w:rsidR="00DF52AB" w:rsidRPr="00B414A0" w:rsidRDefault="00DF52AB" w:rsidP="006D59C2">
      <w:pPr>
        <w:spacing w:line="276" w:lineRule="auto"/>
      </w:pPr>
      <w:r w:rsidRPr="00B414A0">
        <w:lastRenderedPageBreak/>
        <w:t>Bảng mô tả các thành phần trong sơ đồ khối:</w:t>
      </w:r>
    </w:p>
    <w:tbl>
      <w:tblPr>
        <w:tblStyle w:val="TableGrid"/>
        <w:tblW w:w="9493" w:type="dxa"/>
        <w:tblLook w:val="04A0" w:firstRow="1" w:lastRow="0" w:firstColumn="1" w:lastColumn="0" w:noHBand="0" w:noVBand="1"/>
      </w:tblPr>
      <w:tblGrid>
        <w:gridCol w:w="924"/>
        <w:gridCol w:w="2430"/>
        <w:gridCol w:w="6139"/>
      </w:tblGrid>
      <w:tr w:rsidR="00DF52AB" w:rsidRPr="00B414A0" w14:paraId="086D7B44" w14:textId="77777777" w:rsidTr="00DF52AB">
        <w:tc>
          <w:tcPr>
            <w:tcW w:w="924" w:type="dxa"/>
            <w:shd w:val="clear" w:color="auto" w:fill="1F3864" w:themeFill="accent5" w:themeFillShade="80"/>
          </w:tcPr>
          <w:p w14:paraId="36CB218B" w14:textId="77777777" w:rsidR="00DF52AB" w:rsidRPr="00B414A0" w:rsidRDefault="00DF52AB" w:rsidP="006D59C2">
            <w:pPr>
              <w:pStyle w:val="TableHeader"/>
              <w:spacing w:line="276" w:lineRule="auto"/>
              <w:rPr>
                <w:rFonts w:ascii="Times New Roman" w:hAnsi="Times New Roman" w:cs="Times New Roman"/>
                <w:i/>
                <w:sz w:val="26"/>
                <w:szCs w:val="26"/>
              </w:rPr>
            </w:pPr>
            <w:r w:rsidRPr="00B414A0">
              <w:rPr>
                <w:rFonts w:ascii="Times New Roman" w:hAnsi="Times New Roman" w:cs="Times New Roman"/>
                <w:i/>
                <w:sz w:val="26"/>
                <w:szCs w:val="26"/>
              </w:rPr>
              <w:t>STT</w:t>
            </w:r>
          </w:p>
        </w:tc>
        <w:tc>
          <w:tcPr>
            <w:tcW w:w="2430" w:type="dxa"/>
            <w:shd w:val="clear" w:color="auto" w:fill="1F3864" w:themeFill="accent5" w:themeFillShade="80"/>
          </w:tcPr>
          <w:p w14:paraId="29D2B3A7" w14:textId="77777777" w:rsidR="00DF52AB" w:rsidRPr="00B414A0" w:rsidRDefault="00DF52AB" w:rsidP="006D59C2">
            <w:pPr>
              <w:pStyle w:val="TableHeader"/>
              <w:spacing w:line="276" w:lineRule="auto"/>
              <w:rPr>
                <w:rFonts w:ascii="Times New Roman" w:hAnsi="Times New Roman" w:cs="Times New Roman"/>
                <w:i/>
                <w:sz w:val="26"/>
                <w:szCs w:val="26"/>
              </w:rPr>
            </w:pPr>
            <w:r w:rsidRPr="00B414A0">
              <w:rPr>
                <w:rFonts w:ascii="Times New Roman" w:hAnsi="Times New Roman" w:cs="Times New Roman"/>
                <w:i/>
                <w:sz w:val="26"/>
                <w:szCs w:val="26"/>
              </w:rPr>
              <w:t>Tên khối</w:t>
            </w:r>
          </w:p>
        </w:tc>
        <w:tc>
          <w:tcPr>
            <w:tcW w:w="6139" w:type="dxa"/>
            <w:shd w:val="clear" w:color="auto" w:fill="1F3864" w:themeFill="accent5" w:themeFillShade="80"/>
          </w:tcPr>
          <w:p w14:paraId="1342E590" w14:textId="77777777" w:rsidR="00DF52AB" w:rsidRPr="00B414A0" w:rsidRDefault="00DF52AB" w:rsidP="006D59C2">
            <w:pPr>
              <w:pStyle w:val="TableHeader"/>
              <w:spacing w:line="276" w:lineRule="auto"/>
              <w:rPr>
                <w:rFonts w:ascii="Times New Roman" w:hAnsi="Times New Roman" w:cs="Times New Roman"/>
                <w:i/>
                <w:sz w:val="26"/>
                <w:szCs w:val="26"/>
              </w:rPr>
            </w:pPr>
            <w:r w:rsidRPr="00B414A0">
              <w:rPr>
                <w:rFonts w:ascii="Times New Roman" w:hAnsi="Times New Roman" w:cs="Times New Roman"/>
                <w:i/>
                <w:sz w:val="26"/>
                <w:szCs w:val="26"/>
              </w:rPr>
              <w:t>Chức năng / thông số kỹ thuật</w:t>
            </w:r>
          </w:p>
        </w:tc>
      </w:tr>
      <w:tr w:rsidR="00DF52AB" w:rsidRPr="00B414A0" w14:paraId="0DE51938" w14:textId="77777777" w:rsidTr="00DF52AB">
        <w:tc>
          <w:tcPr>
            <w:tcW w:w="924" w:type="dxa"/>
          </w:tcPr>
          <w:p w14:paraId="6B1E8AC9" w14:textId="77777777" w:rsidR="00DF52AB" w:rsidRPr="00B414A0" w:rsidRDefault="00DF52AB" w:rsidP="006D59C2">
            <w:pPr>
              <w:spacing w:line="276" w:lineRule="auto"/>
              <w:jc w:val="center"/>
              <w:rPr>
                <w:szCs w:val="26"/>
              </w:rPr>
            </w:pPr>
            <w:r w:rsidRPr="00B414A0">
              <w:rPr>
                <w:szCs w:val="26"/>
              </w:rPr>
              <w:t>1</w:t>
            </w:r>
          </w:p>
        </w:tc>
        <w:tc>
          <w:tcPr>
            <w:tcW w:w="2430" w:type="dxa"/>
          </w:tcPr>
          <w:p w14:paraId="0DBF2BDF" w14:textId="77777777" w:rsidR="00DF52AB" w:rsidRPr="00B414A0" w:rsidRDefault="00DF52AB" w:rsidP="006D59C2">
            <w:pPr>
              <w:spacing w:line="276" w:lineRule="auto"/>
              <w:rPr>
                <w:szCs w:val="26"/>
              </w:rPr>
            </w:pPr>
            <w:r w:rsidRPr="00B414A0">
              <w:rPr>
                <w:szCs w:val="26"/>
              </w:rPr>
              <w:t>SoC</w:t>
            </w:r>
          </w:p>
        </w:tc>
        <w:tc>
          <w:tcPr>
            <w:tcW w:w="6139" w:type="dxa"/>
          </w:tcPr>
          <w:p w14:paraId="7A02BE62" w14:textId="77777777" w:rsidR="00DF52AB" w:rsidRPr="00B414A0" w:rsidRDefault="00DF52AB" w:rsidP="006D59C2">
            <w:pPr>
              <w:spacing w:line="276" w:lineRule="auto"/>
              <w:rPr>
                <w:i/>
                <w:szCs w:val="26"/>
              </w:rPr>
            </w:pPr>
            <w:r w:rsidRPr="00B414A0">
              <w:rPr>
                <w:i/>
                <w:szCs w:val="26"/>
              </w:rPr>
              <w:t xml:space="preserve">Khối xử lý trung tâm: </w:t>
            </w:r>
          </w:p>
          <w:p w14:paraId="564EB487" w14:textId="77777777" w:rsidR="00DF52AB" w:rsidRPr="00B414A0" w:rsidRDefault="00DF52AB" w:rsidP="006D59C2">
            <w:pPr>
              <w:pStyle w:val="ListParagraph"/>
              <w:numPr>
                <w:ilvl w:val="0"/>
                <w:numId w:val="5"/>
              </w:numPr>
              <w:spacing w:line="276" w:lineRule="auto"/>
              <w:rPr>
                <w:szCs w:val="26"/>
              </w:rPr>
            </w:pPr>
            <w:r w:rsidRPr="00B414A0">
              <w:rPr>
                <w:szCs w:val="26"/>
              </w:rPr>
              <w:t>Hỗ trợ nền tảng, tài nguyên phần cứng (CPU, RAM, ROM) để cài đặt hệ Firmware, tạo môi trường phát triển FW và các ứng dụng dev trên Smart Switch</w:t>
            </w:r>
          </w:p>
          <w:p w14:paraId="247093DC" w14:textId="77777777" w:rsidR="00DF52AB" w:rsidRPr="00B414A0" w:rsidRDefault="00DF52AB" w:rsidP="006D59C2">
            <w:pPr>
              <w:pStyle w:val="ListParagraph"/>
              <w:numPr>
                <w:ilvl w:val="0"/>
                <w:numId w:val="5"/>
              </w:numPr>
              <w:spacing w:line="276" w:lineRule="auto"/>
              <w:rPr>
                <w:szCs w:val="26"/>
              </w:rPr>
            </w:pPr>
            <w:r w:rsidRPr="00B414A0">
              <w:rPr>
                <w:szCs w:val="26"/>
              </w:rPr>
              <w:t>Hỗ trợ các Interface giao tiếp với các module khác trong hệ thống: UART, I2C, I/</w:t>
            </w:r>
            <w:proofErr w:type="gramStart"/>
            <w:r w:rsidRPr="00B414A0">
              <w:rPr>
                <w:szCs w:val="26"/>
              </w:rPr>
              <w:t>O, …</w:t>
            </w:r>
            <w:proofErr w:type="gramEnd"/>
          </w:p>
        </w:tc>
      </w:tr>
      <w:tr w:rsidR="00DF52AB" w:rsidRPr="00B414A0" w14:paraId="3D830243" w14:textId="77777777" w:rsidTr="00DF52AB">
        <w:tc>
          <w:tcPr>
            <w:tcW w:w="924" w:type="dxa"/>
          </w:tcPr>
          <w:p w14:paraId="290538F6" w14:textId="77777777" w:rsidR="00DF52AB" w:rsidRPr="00B414A0" w:rsidRDefault="00DF52AB" w:rsidP="006D59C2">
            <w:pPr>
              <w:spacing w:line="276" w:lineRule="auto"/>
              <w:jc w:val="center"/>
              <w:rPr>
                <w:szCs w:val="26"/>
              </w:rPr>
            </w:pPr>
            <w:r w:rsidRPr="00B414A0">
              <w:rPr>
                <w:szCs w:val="26"/>
              </w:rPr>
              <w:t>2</w:t>
            </w:r>
          </w:p>
        </w:tc>
        <w:tc>
          <w:tcPr>
            <w:tcW w:w="2430" w:type="dxa"/>
          </w:tcPr>
          <w:p w14:paraId="4866F103" w14:textId="77777777" w:rsidR="00DF52AB" w:rsidRPr="00B414A0" w:rsidRDefault="00DF52AB" w:rsidP="006D59C2">
            <w:pPr>
              <w:spacing w:line="276" w:lineRule="auto"/>
              <w:rPr>
                <w:szCs w:val="26"/>
              </w:rPr>
            </w:pPr>
            <w:r w:rsidRPr="00B414A0">
              <w:rPr>
                <w:szCs w:val="26"/>
              </w:rPr>
              <w:t>Touch Controller</w:t>
            </w:r>
          </w:p>
        </w:tc>
        <w:tc>
          <w:tcPr>
            <w:tcW w:w="6139" w:type="dxa"/>
          </w:tcPr>
          <w:p w14:paraId="3038CA0C" w14:textId="77777777" w:rsidR="00DF52AB" w:rsidRPr="00B414A0" w:rsidRDefault="00DF52AB" w:rsidP="006D59C2">
            <w:pPr>
              <w:spacing w:line="276" w:lineRule="auto"/>
              <w:rPr>
                <w:i/>
                <w:iCs/>
                <w:szCs w:val="26"/>
              </w:rPr>
            </w:pPr>
            <w:r w:rsidRPr="00B414A0">
              <w:rPr>
                <w:i/>
                <w:iCs/>
                <w:szCs w:val="26"/>
              </w:rPr>
              <w:t>Khối Touch Controller:</w:t>
            </w:r>
          </w:p>
          <w:p w14:paraId="0DABEC8E" w14:textId="77777777" w:rsidR="00DF52AB" w:rsidRPr="00B414A0" w:rsidRDefault="00DF52AB" w:rsidP="006D59C2">
            <w:pPr>
              <w:pStyle w:val="ListParagraph"/>
              <w:numPr>
                <w:ilvl w:val="0"/>
                <w:numId w:val="5"/>
              </w:numPr>
              <w:spacing w:line="276" w:lineRule="auto"/>
              <w:rPr>
                <w:szCs w:val="26"/>
              </w:rPr>
            </w:pPr>
            <w:r w:rsidRPr="00B414A0">
              <w:rPr>
                <w:szCs w:val="26"/>
              </w:rPr>
              <w:t>Nhận và xử lý tín hiệu từ nút bấm cảm ứng</w:t>
            </w:r>
          </w:p>
          <w:p w14:paraId="179EADEC" w14:textId="77777777" w:rsidR="00DF52AB" w:rsidRPr="00B414A0" w:rsidRDefault="00DF52AB" w:rsidP="006D59C2">
            <w:pPr>
              <w:pStyle w:val="ListParagraph"/>
              <w:numPr>
                <w:ilvl w:val="0"/>
                <w:numId w:val="5"/>
              </w:numPr>
              <w:spacing w:line="276" w:lineRule="auto"/>
              <w:rPr>
                <w:iCs/>
                <w:szCs w:val="26"/>
              </w:rPr>
            </w:pPr>
            <w:r w:rsidRPr="00B414A0">
              <w:rPr>
                <w:szCs w:val="26"/>
              </w:rPr>
              <w:t>Thông báo sự kiện cho SoC</w:t>
            </w:r>
          </w:p>
        </w:tc>
      </w:tr>
      <w:tr w:rsidR="00DF52AB" w:rsidRPr="00B414A0" w14:paraId="227C55F7" w14:textId="77777777" w:rsidTr="00DF52AB">
        <w:tc>
          <w:tcPr>
            <w:tcW w:w="924" w:type="dxa"/>
          </w:tcPr>
          <w:p w14:paraId="65FAA1C6" w14:textId="77777777" w:rsidR="00DF52AB" w:rsidRPr="00B414A0" w:rsidRDefault="00DF52AB" w:rsidP="006D59C2">
            <w:pPr>
              <w:spacing w:line="276" w:lineRule="auto"/>
              <w:jc w:val="center"/>
              <w:rPr>
                <w:szCs w:val="26"/>
              </w:rPr>
            </w:pPr>
            <w:r w:rsidRPr="00B414A0">
              <w:rPr>
                <w:szCs w:val="26"/>
              </w:rPr>
              <w:t>3</w:t>
            </w:r>
          </w:p>
        </w:tc>
        <w:tc>
          <w:tcPr>
            <w:tcW w:w="2430" w:type="dxa"/>
          </w:tcPr>
          <w:p w14:paraId="5B1D162C" w14:textId="77777777" w:rsidR="00DF52AB" w:rsidRPr="00B414A0" w:rsidRDefault="00DF52AB" w:rsidP="006D59C2">
            <w:pPr>
              <w:spacing w:line="276" w:lineRule="auto"/>
              <w:rPr>
                <w:szCs w:val="26"/>
              </w:rPr>
            </w:pPr>
            <w:r w:rsidRPr="00B414A0">
              <w:rPr>
                <w:szCs w:val="26"/>
              </w:rPr>
              <w:t>Switch</w:t>
            </w:r>
          </w:p>
        </w:tc>
        <w:tc>
          <w:tcPr>
            <w:tcW w:w="6139" w:type="dxa"/>
          </w:tcPr>
          <w:p w14:paraId="05E88FBF" w14:textId="77777777" w:rsidR="00DF52AB" w:rsidRPr="00B414A0" w:rsidRDefault="00DF52AB" w:rsidP="006D59C2">
            <w:pPr>
              <w:spacing w:line="276" w:lineRule="auto"/>
              <w:rPr>
                <w:i/>
                <w:szCs w:val="26"/>
              </w:rPr>
            </w:pPr>
            <w:r w:rsidRPr="00B414A0">
              <w:rPr>
                <w:i/>
                <w:szCs w:val="26"/>
              </w:rPr>
              <w:t>Khối Switch:</w:t>
            </w:r>
          </w:p>
          <w:p w14:paraId="45DF4C3B" w14:textId="77777777" w:rsidR="00DF52AB" w:rsidRPr="00B414A0" w:rsidRDefault="00DF52AB" w:rsidP="006D59C2">
            <w:pPr>
              <w:pStyle w:val="ListParagraph"/>
              <w:numPr>
                <w:ilvl w:val="0"/>
                <w:numId w:val="5"/>
              </w:numPr>
              <w:spacing w:line="276" w:lineRule="auto"/>
              <w:rPr>
                <w:iCs/>
                <w:szCs w:val="26"/>
              </w:rPr>
            </w:pPr>
            <w:r w:rsidRPr="00B414A0">
              <w:rPr>
                <w:szCs w:val="26"/>
              </w:rPr>
              <w:t>Đóng ngắt tải</w:t>
            </w:r>
          </w:p>
        </w:tc>
      </w:tr>
      <w:tr w:rsidR="00DF52AB" w:rsidRPr="00B414A0" w14:paraId="2D1937F5" w14:textId="77777777" w:rsidTr="00DF52AB">
        <w:tc>
          <w:tcPr>
            <w:tcW w:w="924" w:type="dxa"/>
          </w:tcPr>
          <w:p w14:paraId="16FAB91A" w14:textId="77777777" w:rsidR="00DF52AB" w:rsidRPr="00B414A0" w:rsidRDefault="00DF52AB" w:rsidP="006D59C2">
            <w:pPr>
              <w:spacing w:line="276" w:lineRule="auto"/>
              <w:jc w:val="center"/>
              <w:rPr>
                <w:szCs w:val="26"/>
              </w:rPr>
            </w:pPr>
            <w:r w:rsidRPr="00B414A0">
              <w:rPr>
                <w:szCs w:val="26"/>
              </w:rPr>
              <w:t xml:space="preserve">4 </w:t>
            </w:r>
          </w:p>
        </w:tc>
        <w:tc>
          <w:tcPr>
            <w:tcW w:w="2430" w:type="dxa"/>
          </w:tcPr>
          <w:p w14:paraId="2B9BE227" w14:textId="77777777" w:rsidR="00DF52AB" w:rsidRPr="00B414A0" w:rsidRDefault="00DF52AB" w:rsidP="006D59C2">
            <w:pPr>
              <w:spacing w:line="276" w:lineRule="auto"/>
              <w:rPr>
                <w:szCs w:val="26"/>
              </w:rPr>
            </w:pPr>
            <w:r w:rsidRPr="00B414A0">
              <w:rPr>
                <w:szCs w:val="26"/>
              </w:rPr>
              <w:t>LED Indicator/Button</w:t>
            </w:r>
          </w:p>
        </w:tc>
        <w:tc>
          <w:tcPr>
            <w:tcW w:w="6139" w:type="dxa"/>
          </w:tcPr>
          <w:p w14:paraId="163FC57E" w14:textId="77777777" w:rsidR="00DF52AB" w:rsidRPr="00B414A0" w:rsidRDefault="00DF52AB" w:rsidP="006D59C2">
            <w:pPr>
              <w:spacing w:line="276" w:lineRule="auto"/>
              <w:rPr>
                <w:i/>
                <w:szCs w:val="26"/>
              </w:rPr>
            </w:pPr>
            <w:r w:rsidRPr="00B414A0">
              <w:rPr>
                <w:i/>
                <w:szCs w:val="26"/>
              </w:rPr>
              <w:t>Khối giao tiếp người dùng:</w:t>
            </w:r>
          </w:p>
          <w:p w14:paraId="278825A7" w14:textId="77777777" w:rsidR="00DF52AB" w:rsidRPr="00B414A0" w:rsidRDefault="00DF52AB" w:rsidP="006D59C2">
            <w:pPr>
              <w:pStyle w:val="ListParagraph"/>
              <w:numPr>
                <w:ilvl w:val="0"/>
                <w:numId w:val="36"/>
              </w:numPr>
              <w:spacing w:line="276" w:lineRule="auto"/>
              <w:rPr>
                <w:iCs/>
                <w:szCs w:val="26"/>
              </w:rPr>
            </w:pPr>
            <w:r w:rsidRPr="00B414A0">
              <w:rPr>
                <w:szCs w:val="26"/>
              </w:rPr>
              <w:t>Giúp giao tiếp với người dùng để thực hiện các chức năng thiết bị: Đèn thông báo, nút bấm điều khiển, còi thông báo</w:t>
            </w:r>
          </w:p>
        </w:tc>
      </w:tr>
      <w:tr w:rsidR="00DF52AB" w:rsidRPr="00B414A0" w14:paraId="236BA959" w14:textId="77777777" w:rsidTr="00DF52AB">
        <w:tc>
          <w:tcPr>
            <w:tcW w:w="924" w:type="dxa"/>
          </w:tcPr>
          <w:p w14:paraId="3B848600" w14:textId="77777777" w:rsidR="00DF52AB" w:rsidRPr="00B414A0" w:rsidRDefault="00DF52AB" w:rsidP="006D59C2">
            <w:pPr>
              <w:spacing w:line="276" w:lineRule="auto"/>
              <w:jc w:val="center"/>
              <w:rPr>
                <w:szCs w:val="26"/>
              </w:rPr>
            </w:pPr>
            <w:r w:rsidRPr="00B414A0">
              <w:rPr>
                <w:szCs w:val="26"/>
              </w:rPr>
              <w:t>5</w:t>
            </w:r>
          </w:p>
        </w:tc>
        <w:tc>
          <w:tcPr>
            <w:tcW w:w="2430" w:type="dxa"/>
          </w:tcPr>
          <w:p w14:paraId="6615793A" w14:textId="77777777" w:rsidR="00DF52AB" w:rsidRPr="00B414A0" w:rsidRDefault="00DF52AB" w:rsidP="006D59C2">
            <w:pPr>
              <w:spacing w:line="276" w:lineRule="auto"/>
              <w:rPr>
                <w:szCs w:val="26"/>
              </w:rPr>
            </w:pPr>
            <w:r w:rsidRPr="00B414A0">
              <w:rPr>
                <w:szCs w:val="26"/>
              </w:rPr>
              <w:t>Power Supply</w:t>
            </w:r>
          </w:p>
        </w:tc>
        <w:tc>
          <w:tcPr>
            <w:tcW w:w="6139" w:type="dxa"/>
          </w:tcPr>
          <w:p w14:paraId="60D88DFF" w14:textId="77777777" w:rsidR="00DF52AB" w:rsidRPr="00B414A0" w:rsidRDefault="00DF52AB" w:rsidP="006D59C2">
            <w:pPr>
              <w:spacing w:line="276" w:lineRule="auto"/>
              <w:rPr>
                <w:i/>
                <w:szCs w:val="26"/>
              </w:rPr>
            </w:pPr>
            <w:r w:rsidRPr="00B414A0">
              <w:rPr>
                <w:i/>
                <w:szCs w:val="26"/>
              </w:rPr>
              <w:t xml:space="preserve">Khối nguồn: </w:t>
            </w:r>
          </w:p>
          <w:p w14:paraId="6ECC4700" w14:textId="77777777" w:rsidR="00DF52AB" w:rsidRPr="00B414A0" w:rsidRDefault="00DF52AB" w:rsidP="006D59C2">
            <w:pPr>
              <w:pStyle w:val="ListParagraph"/>
              <w:numPr>
                <w:ilvl w:val="0"/>
                <w:numId w:val="5"/>
              </w:numPr>
              <w:spacing w:line="276" w:lineRule="auto"/>
              <w:rPr>
                <w:i/>
                <w:szCs w:val="26"/>
              </w:rPr>
            </w:pPr>
            <w:r w:rsidRPr="00B414A0">
              <w:rPr>
                <w:szCs w:val="26"/>
              </w:rPr>
              <w:t>Cung cấp nguồn tiêu thụ cho toàn board mạch</w:t>
            </w:r>
          </w:p>
          <w:p w14:paraId="2DCCC343" w14:textId="77777777" w:rsidR="00DF52AB" w:rsidRPr="00B414A0" w:rsidRDefault="00DF52AB" w:rsidP="006D59C2">
            <w:pPr>
              <w:pStyle w:val="ListParagraph"/>
              <w:numPr>
                <w:ilvl w:val="0"/>
                <w:numId w:val="36"/>
              </w:numPr>
              <w:spacing w:line="276" w:lineRule="auto"/>
              <w:rPr>
                <w:i/>
                <w:szCs w:val="26"/>
              </w:rPr>
            </w:pPr>
            <w:r w:rsidRPr="00B414A0">
              <w:rPr>
                <w:szCs w:val="26"/>
              </w:rPr>
              <w:t>Hỗ trợ việc cung cấp nguồn đúng yêu cầu power sequence</w:t>
            </w:r>
          </w:p>
        </w:tc>
      </w:tr>
    </w:tbl>
    <w:p w14:paraId="744C8429" w14:textId="77777777" w:rsidR="00DF52AB" w:rsidRPr="00B414A0" w:rsidRDefault="00DF52AB" w:rsidP="006D59C2">
      <w:pPr>
        <w:spacing w:line="276" w:lineRule="auto"/>
      </w:pPr>
    </w:p>
    <w:p w14:paraId="36770804" w14:textId="719D0A80" w:rsidR="00DF52AB" w:rsidRPr="00B414A0" w:rsidRDefault="00DF52AB" w:rsidP="006D59C2">
      <w:pPr>
        <w:pStyle w:val="ANSVHeading2"/>
        <w:numPr>
          <w:ilvl w:val="1"/>
          <w:numId w:val="12"/>
        </w:numPr>
        <w:spacing w:line="276" w:lineRule="auto"/>
        <w:rPr>
          <w:rStyle w:val="st"/>
          <w:rFonts w:cs="Times New Roman"/>
        </w:rPr>
      </w:pPr>
      <w:bookmarkStart w:id="118" w:name="_Toc43287809"/>
      <w:bookmarkStart w:id="119" w:name="_Toc44922361"/>
      <w:r w:rsidRPr="00B414A0">
        <w:rPr>
          <w:rStyle w:val="st"/>
          <w:rFonts w:cs="Times New Roman"/>
        </w:rPr>
        <w:t>Thiết kế HLD các khối chức năng Hardware</w:t>
      </w:r>
      <w:bookmarkEnd w:id="118"/>
      <w:bookmarkEnd w:id="119"/>
    </w:p>
    <w:p w14:paraId="0F7B4352" w14:textId="01DB00BF" w:rsidR="00DF52AB" w:rsidRPr="00B414A0" w:rsidRDefault="00DF52AB" w:rsidP="006D59C2">
      <w:pPr>
        <w:pStyle w:val="ANSVHeadingLevel3"/>
        <w:numPr>
          <w:ilvl w:val="2"/>
          <w:numId w:val="12"/>
        </w:numPr>
        <w:spacing w:line="276" w:lineRule="auto"/>
      </w:pPr>
      <w:bookmarkStart w:id="120" w:name="_Toc43287810"/>
      <w:bookmarkStart w:id="121" w:name="_Toc44922362"/>
      <w:r w:rsidRPr="00B414A0">
        <w:t>Khối xử lý trung tâm</w:t>
      </w:r>
      <w:bookmarkEnd w:id="120"/>
      <w:bookmarkEnd w:id="121"/>
    </w:p>
    <w:p w14:paraId="06D2474E" w14:textId="77777777" w:rsidR="00DF52AB" w:rsidRPr="00B414A0" w:rsidRDefault="00DF52AB" w:rsidP="006D59C2">
      <w:pPr>
        <w:pStyle w:val="ANSVNormal"/>
        <w:rPr>
          <w:rFonts w:cs="Times New Roman"/>
        </w:rPr>
      </w:pPr>
      <w:r w:rsidRPr="00B414A0">
        <w:rPr>
          <w:rFonts w:cs="Times New Roman"/>
          <w:b/>
        </w:rPr>
        <w:t>Yêu cầu đối chính với khối xử lý trung tâm:</w:t>
      </w:r>
    </w:p>
    <w:tbl>
      <w:tblPr>
        <w:tblStyle w:val="TableGrid"/>
        <w:tblW w:w="0" w:type="auto"/>
        <w:tblLook w:val="04A0" w:firstRow="1" w:lastRow="0" w:firstColumn="1" w:lastColumn="0" w:noHBand="0" w:noVBand="1"/>
      </w:tblPr>
      <w:tblGrid>
        <w:gridCol w:w="895"/>
        <w:gridCol w:w="2430"/>
        <w:gridCol w:w="6120"/>
      </w:tblGrid>
      <w:tr w:rsidR="00DF52AB" w:rsidRPr="00B414A0" w14:paraId="61C0EB60" w14:textId="77777777" w:rsidTr="00DF52AB">
        <w:tc>
          <w:tcPr>
            <w:tcW w:w="895" w:type="dxa"/>
            <w:shd w:val="clear" w:color="auto" w:fill="1F3864" w:themeFill="accent5" w:themeFillShade="80"/>
          </w:tcPr>
          <w:p w14:paraId="4C063CBF" w14:textId="77777777" w:rsidR="00DF52AB" w:rsidRPr="00B414A0" w:rsidRDefault="00DF52AB" w:rsidP="006D59C2">
            <w:pPr>
              <w:spacing w:line="276" w:lineRule="auto"/>
              <w:jc w:val="center"/>
              <w:rPr>
                <w:b/>
              </w:rPr>
            </w:pPr>
            <w:r w:rsidRPr="00B414A0">
              <w:rPr>
                <w:b/>
              </w:rPr>
              <w:t>Stt</w:t>
            </w:r>
          </w:p>
        </w:tc>
        <w:tc>
          <w:tcPr>
            <w:tcW w:w="2430" w:type="dxa"/>
            <w:shd w:val="clear" w:color="auto" w:fill="1F3864" w:themeFill="accent5" w:themeFillShade="80"/>
          </w:tcPr>
          <w:p w14:paraId="26555B2E" w14:textId="77777777" w:rsidR="00DF52AB" w:rsidRPr="00B414A0" w:rsidRDefault="00DF52AB" w:rsidP="006D59C2">
            <w:pPr>
              <w:spacing w:line="276" w:lineRule="auto"/>
              <w:jc w:val="center"/>
              <w:rPr>
                <w:b/>
              </w:rPr>
            </w:pPr>
            <w:r w:rsidRPr="00B414A0">
              <w:rPr>
                <w:b/>
              </w:rPr>
              <w:t>Yêu cầu</w:t>
            </w:r>
          </w:p>
        </w:tc>
        <w:tc>
          <w:tcPr>
            <w:tcW w:w="6120" w:type="dxa"/>
            <w:shd w:val="clear" w:color="auto" w:fill="1F3864" w:themeFill="accent5" w:themeFillShade="80"/>
          </w:tcPr>
          <w:p w14:paraId="3397CDDA" w14:textId="77777777" w:rsidR="00DF52AB" w:rsidRPr="00B414A0" w:rsidRDefault="00DF52AB" w:rsidP="006D59C2">
            <w:pPr>
              <w:spacing w:line="276" w:lineRule="auto"/>
              <w:jc w:val="center"/>
              <w:rPr>
                <w:b/>
              </w:rPr>
            </w:pPr>
            <w:r w:rsidRPr="00B414A0">
              <w:rPr>
                <w:b/>
              </w:rPr>
              <w:t>Diễn giải</w:t>
            </w:r>
          </w:p>
        </w:tc>
      </w:tr>
      <w:tr w:rsidR="00DF52AB" w:rsidRPr="00B414A0" w14:paraId="74879C7F" w14:textId="77777777" w:rsidTr="00DF52AB">
        <w:tc>
          <w:tcPr>
            <w:tcW w:w="895" w:type="dxa"/>
          </w:tcPr>
          <w:p w14:paraId="4112B125" w14:textId="77777777" w:rsidR="00DF52AB" w:rsidRPr="00B414A0" w:rsidRDefault="00DF52AB" w:rsidP="006D59C2">
            <w:pPr>
              <w:spacing w:line="276" w:lineRule="auto"/>
              <w:jc w:val="center"/>
            </w:pPr>
            <w:r w:rsidRPr="00B414A0">
              <w:t>1</w:t>
            </w:r>
          </w:p>
        </w:tc>
        <w:tc>
          <w:tcPr>
            <w:tcW w:w="2430" w:type="dxa"/>
          </w:tcPr>
          <w:p w14:paraId="0522A82B" w14:textId="77777777" w:rsidR="00DF52AB" w:rsidRPr="00B414A0" w:rsidRDefault="00DF52AB" w:rsidP="006D59C2">
            <w:pPr>
              <w:spacing w:line="276" w:lineRule="auto"/>
            </w:pPr>
            <w:r w:rsidRPr="00B414A0">
              <w:t>Core</w:t>
            </w:r>
          </w:p>
        </w:tc>
        <w:tc>
          <w:tcPr>
            <w:tcW w:w="6120" w:type="dxa"/>
          </w:tcPr>
          <w:p w14:paraId="1D9A374A" w14:textId="77777777" w:rsidR="00DF52AB" w:rsidRPr="00B414A0" w:rsidRDefault="00DF52AB" w:rsidP="006D59C2">
            <w:pPr>
              <w:spacing w:line="276" w:lineRule="auto"/>
            </w:pPr>
            <w:r w:rsidRPr="00B414A0">
              <w:t xml:space="preserve">Xuất phát từ yêu cầu tính năng: </w:t>
            </w:r>
          </w:p>
          <w:p w14:paraId="4047D82A" w14:textId="77777777" w:rsidR="00DF52AB" w:rsidRPr="00B414A0" w:rsidRDefault="00DF52AB" w:rsidP="006D59C2">
            <w:pPr>
              <w:pStyle w:val="ListParagraph"/>
              <w:numPr>
                <w:ilvl w:val="0"/>
                <w:numId w:val="5"/>
              </w:numPr>
              <w:spacing w:line="276" w:lineRule="auto"/>
            </w:pPr>
            <w:r w:rsidRPr="00B414A0">
              <w:t>Kết nối mạng Zigbee</w:t>
            </w:r>
          </w:p>
          <w:p w14:paraId="1F3CABA3" w14:textId="77777777" w:rsidR="00DF52AB" w:rsidRPr="00B414A0" w:rsidRDefault="00DF52AB" w:rsidP="006D59C2">
            <w:pPr>
              <w:pStyle w:val="ListParagraph"/>
              <w:numPr>
                <w:ilvl w:val="0"/>
                <w:numId w:val="5"/>
              </w:numPr>
              <w:spacing w:line="276" w:lineRule="auto"/>
            </w:pPr>
            <w:r w:rsidRPr="00B414A0">
              <w:t>Điều khiển tải đèn</w:t>
            </w:r>
          </w:p>
          <w:p w14:paraId="759140A9" w14:textId="77777777" w:rsidR="00DF52AB" w:rsidRPr="00B414A0" w:rsidRDefault="00DF52AB" w:rsidP="006D59C2">
            <w:pPr>
              <w:pStyle w:val="ListParagraph"/>
              <w:numPr>
                <w:ilvl w:val="0"/>
                <w:numId w:val="5"/>
              </w:numPr>
              <w:spacing w:line="276" w:lineRule="auto"/>
            </w:pPr>
            <w:r w:rsidRPr="00B414A0">
              <w:t>Tương tác người dùng</w:t>
            </w:r>
          </w:p>
          <w:p w14:paraId="606A994A" w14:textId="77777777" w:rsidR="00DF52AB" w:rsidRPr="00B414A0" w:rsidRDefault="00DF52AB" w:rsidP="006D59C2">
            <w:pPr>
              <w:spacing w:line="276" w:lineRule="auto"/>
            </w:pPr>
            <w:r w:rsidRPr="00B414A0">
              <w:lastRenderedPageBreak/>
              <w:t>Để đáp ứng các yêu cầu trên, Core của thiết bị Smart Lighting Switch phải là 32-bit ARM® Cortex®-M0 trở lên.</w:t>
            </w:r>
          </w:p>
        </w:tc>
      </w:tr>
      <w:tr w:rsidR="00DF52AB" w:rsidRPr="00B414A0" w14:paraId="70F27DB0" w14:textId="77777777" w:rsidTr="00DF52AB">
        <w:tc>
          <w:tcPr>
            <w:tcW w:w="895" w:type="dxa"/>
          </w:tcPr>
          <w:p w14:paraId="118BB491" w14:textId="77777777" w:rsidR="00DF52AB" w:rsidRPr="00B414A0" w:rsidRDefault="00DF52AB" w:rsidP="006D59C2">
            <w:pPr>
              <w:spacing w:line="276" w:lineRule="auto"/>
              <w:jc w:val="center"/>
            </w:pPr>
            <w:r w:rsidRPr="00B414A0">
              <w:lastRenderedPageBreak/>
              <w:t>2</w:t>
            </w:r>
          </w:p>
        </w:tc>
        <w:tc>
          <w:tcPr>
            <w:tcW w:w="2430" w:type="dxa"/>
          </w:tcPr>
          <w:p w14:paraId="379ADF0A" w14:textId="77777777" w:rsidR="00DF52AB" w:rsidRPr="00B414A0" w:rsidRDefault="00DF52AB" w:rsidP="006D59C2">
            <w:pPr>
              <w:spacing w:line="276" w:lineRule="auto"/>
            </w:pPr>
            <w:r w:rsidRPr="00B414A0">
              <w:t>Ngoại vi</w:t>
            </w:r>
          </w:p>
        </w:tc>
        <w:tc>
          <w:tcPr>
            <w:tcW w:w="6120" w:type="dxa"/>
          </w:tcPr>
          <w:p w14:paraId="4B6B5D98" w14:textId="77777777" w:rsidR="00DF52AB" w:rsidRPr="00B414A0" w:rsidRDefault="00DF52AB" w:rsidP="006D59C2">
            <w:pPr>
              <w:spacing w:line="276" w:lineRule="auto"/>
            </w:pPr>
            <w:r w:rsidRPr="00B414A0">
              <w:t xml:space="preserve">Đáp ứng các ngoại vi: UART, I2C, GPIO… </w:t>
            </w:r>
          </w:p>
        </w:tc>
      </w:tr>
      <w:tr w:rsidR="00DF52AB" w:rsidRPr="00B414A0" w14:paraId="1B5EE562" w14:textId="77777777" w:rsidTr="00DF52AB">
        <w:tc>
          <w:tcPr>
            <w:tcW w:w="895" w:type="dxa"/>
          </w:tcPr>
          <w:p w14:paraId="21CCB13D" w14:textId="77777777" w:rsidR="00DF52AB" w:rsidRPr="00B414A0" w:rsidRDefault="00DF52AB" w:rsidP="006D59C2">
            <w:pPr>
              <w:spacing w:line="276" w:lineRule="auto"/>
              <w:jc w:val="center"/>
            </w:pPr>
            <w:r w:rsidRPr="00B414A0">
              <w:t>3</w:t>
            </w:r>
          </w:p>
        </w:tc>
        <w:tc>
          <w:tcPr>
            <w:tcW w:w="2430" w:type="dxa"/>
          </w:tcPr>
          <w:p w14:paraId="44B84501" w14:textId="77777777" w:rsidR="00DF52AB" w:rsidRPr="00B414A0" w:rsidRDefault="00DF52AB" w:rsidP="006D59C2">
            <w:pPr>
              <w:spacing w:line="276" w:lineRule="auto"/>
            </w:pPr>
            <w:r w:rsidRPr="00B414A0">
              <w:t>Khả năng kế thừa</w:t>
            </w:r>
          </w:p>
        </w:tc>
        <w:tc>
          <w:tcPr>
            <w:tcW w:w="6120" w:type="dxa"/>
          </w:tcPr>
          <w:p w14:paraId="6C3C1B04" w14:textId="77777777" w:rsidR="00DF52AB" w:rsidRPr="00B414A0" w:rsidRDefault="00DF52AB" w:rsidP="006D59C2">
            <w:pPr>
              <w:spacing w:line="276" w:lineRule="auto"/>
            </w:pPr>
            <w:r w:rsidRPr="00B414A0">
              <w:t xml:space="preserve">Chọn lựa SoC có khả năng kế thừa cho: </w:t>
            </w:r>
          </w:p>
          <w:p w14:paraId="58E5589F" w14:textId="77777777" w:rsidR="00DF52AB" w:rsidRPr="00B414A0" w:rsidRDefault="00DF52AB" w:rsidP="006D59C2">
            <w:pPr>
              <w:pStyle w:val="ListParagraph"/>
              <w:numPr>
                <w:ilvl w:val="0"/>
                <w:numId w:val="5"/>
              </w:numPr>
              <w:spacing w:line="276" w:lineRule="auto"/>
            </w:pPr>
            <w:r w:rsidRPr="00B414A0">
              <w:t>Các vesion sản phẩm Smart Switch</w:t>
            </w:r>
          </w:p>
          <w:p w14:paraId="7185A273" w14:textId="77777777" w:rsidR="00DF52AB" w:rsidRPr="00B414A0" w:rsidRDefault="00DF52AB" w:rsidP="006D59C2">
            <w:pPr>
              <w:pStyle w:val="ListParagraph"/>
              <w:numPr>
                <w:ilvl w:val="0"/>
                <w:numId w:val="5"/>
              </w:numPr>
              <w:spacing w:line="276" w:lineRule="auto"/>
            </w:pPr>
            <w:r w:rsidRPr="00B414A0">
              <w:t>Các thiết bị Zigbee khác</w:t>
            </w:r>
            <w:proofErr w:type="gramStart"/>
            <w:r w:rsidRPr="00B414A0">
              <w:t>,…</w:t>
            </w:r>
            <w:proofErr w:type="gramEnd"/>
          </w:p>
          <w:p w14:paraId="2EB61C0D" w14:textId="77777777" w:rsidR="00DF52AB" w:rsidRPr="00B414A0" w:rsidRDefault="00DF52AB" w:rsidP="006D59C2">
            <w:pPr>
              <w:spacing w:line="276" w:lineRule="auto"/>
            </w:pPr>
            <w:r w:rsidRPr="00B414A0">
              <w:t>Tối ưu thời gian và nguồn lực phát triển sản phẩm mới thông qua việc kế thừa: Kiến trúc hệ thống, SDK, ứng dụng</w:t>
            </w:r>
            <w:proofErr w:type="gramStart"/>
            <w:r w:rsidRPr="00B414A0">
              <w:t>,...</w:t>
            </w:r>
            <w:proofErr w:type="gramEnd"/>
          </w:p>
        </w:tc>
      </w:tr>
      <w:tr w:rsidR="00DF52AB" w:rsidRPr="00B414A0" w14:paraId="6807CDCC" w14:textId="77777777" w:rsidTr="00DF52AB">
        <w:tc>
          <w:tcPr>
            <w:tcW w:w="895" w:type="dxa"/>
          </w:tcPr>
          <w:p w14:paraId="22929F18" w14:textId="77777777" w:rsidR="00DF52AB" w:rsidRPr="00B414A0" w:rsidRDefault="00DF52AB" w:rsidP="006D59C2">
            <w:pPr>
              <w:spacing w:line="276" w:lineRule="auto"/>
              <w:jc w:val="center"/>
            </w:pPr>
            <w:r w:rsidRPr="00B414A0">
              <w:t xml:space="preserve">4 </w:t>
            </w:r>
          </w:p>
        </w:tc>
        <w:tc>
          <w:tcPr>
            <w:tcW w:w="2430" w:type="dxa"/>
          </w:tcPr>
          <w:p w14:paraId="6DEE21ED" w14:textId="77777777" w:rsidR="00DF52AB" w:rsidRPr="00B414A0" w:rsidRDefault="00DF52AB" w:rsidP="006D59C2">
            <w:pPr>
              <w:spacing w:line="276" w:lineRule="auto"/>
            </w:pPr>
            <w:r w:rsidRPr="00B414A0">
              <w:t>Giá</w:t>
            </w:r>
          </w:p>
        </w:tc>
        <w:tc>
          <w:tcPr>
            <w:tcW w:w="6120" w:type="dxa"/>
          </w:tcPr>
          <w:p w14:paraId="63986281" w14:textId="77777777" w:rsidR="00DF52AB" w:rsidRPr="00B414A0" w:rsidRDefault="00DF52AB" w:rsidP="006D59C2">
            <w:pPr>
              <w:spacing w:line="276" w:lineRule="auto"/>
            </w:pPr>
            <w:r w:rsidRPr="00B414A0">
              <w:t>Đáp ứng các yêu cầu giá thành cho phân khúc sản phẩm hướng đến: Giá rẻ</w:t>
            </w:r>
          </w:p>
        </w:tc>
      </w:tr>
    </w:tbl>
    <w:p w14:paraId="0E6EEA46" w14:textId="77777777" w:rsidR="00DF52AB" w:rsidRPr="00B414A0" w:rsidRDefault="00DF52AB" w:rsidP="006D59C2">
      <w:pPr>
        <w:spacing w:line="276" w:lineRule="auto"/>
      </w:pPr>
      <w:r w:rsidRPr="00B414A0">
        <w:t xml:space="preserve">Kết luận: </w:t>
      </w:r>
    </w:p>
    <w:p w14:paraId="501E26C4" w14:textId="77777777" w:rsidR="00DF52AB" w:rsidRPr="00B414A0" w:rsidRDefault="00DF52AB" w:rsidP="006D59C2">
      <w:pPr>
        <w:pStyle w:val="ListParagraph"/>
        <w:numPr>
          <w:ilvl w:val="0"/>
          <w:numId w:val="5"/>
        </w:numPr>
        <w:spacing w:line="276" w:lineRule="auto"/>
      </w:pPr>
      <w:r w:rsidRPr="00B414A0">
        <w:t xml:space="preserve">SoC chọn dựa trên kiến trúc ARM, tốc độ xung nhịp từ 80MHz trở lên </w:t>
      </w:r>
    </w:p>
    <w:p w14:paraId="2FC214E8" w14:textId="77777777" w:rsidR="00DF52AB" w:rsidRPr="00B414A0" w:rsidRDefault="00DF52AB" w:rsidP="006D59C2">
      <w:pPr>
        <w:pStyle w:val="ListParagraph"/>
        <w:numPr>
          <w:ilvl w:val="0"/>
          <w:numId w:val="5"/>
        </w:numPr>
        <w:spacing w:line="276" w:lineRule="auto"/>
      </w:pPr>
      <w:r w:rsidRPr="00B414A0">
        <w:t>Hỗ trợ đa dạng các ngoại vi yêu cầu: UART, I2C, GPIO</w:t>
      </w:r>
      <w:proofErr w:type="gramStart"/>
      <w:r w:rsidRPr="00B414A0">
        <w:t>,…</w:t>
      </w:r>
      <w:proofErr w:type="gramEnd"/>
      <w:r w:rsidRPr="00B414A0">
        <w:t xml:space="preserve"> </w:t>
      </w:r>
    </w:p>
    <w:p w14:paraId="43A8CABE" w14:textId="77777777" w:rsidR="00DF52AB" w:rsidRPr="00B414A0" w:rsidRDefault="00DF52AB" w:rsidP="006D59C2">
      <w:pPr>
        <w:pStyle w:val="ListParagraph"/>
        <w:numPr>
          <w:ilvl w:val="0"/>
          <w:numId w:val="5"/>
        </w:numPr>
        <w:spacing w:line="276" w:lineRule="auto"/>
      </w:pPr>
      <w:r w:rsidRPr="00B414A0">
        <w:t>Giá mục tiêu cho SoC không cao quá 2.5$</w:t>
      </w:r>
    </w:p>
    <w:p w14:paraId="3D76B949" w14:textId="77777777" w:rsidR="00DF52AB" w:rsidRPr="00B414A0" w:rsidRDefault="00DF52AB" w:rsidP="006D59C2">
      <w:pPr>
        <w:pStyle w:val="ANSVNormal"/>
        <w:rPr>
          <w:rFonts w:cs="Times New Roman"/>
          <w:b/>
          <w:bCs/>
        </w:rPr>
      </w:pPr>
      <w:r w:rsidRPr="00B414A0">
        <w:rPr>
          <w:rFonts w:cs="Times New Roman"/>
          <w:b/>
          <w:bCs/>
        </w:rPr>
        <w:t>Truyền thông không dây</w:t>
      </w:r>
    </w:p>
    <w:p w14:paraId="0EAEEC55" w14:textId="77777777" w:rsidR="00DF52AB" w:rsidRPr="00B414A0" w:rsidRDefault="00DF52AB" w:rsidP="006D59C2">
      <w:pPr>
        <w:pStyle w:val="ANSVNormal"/>
        <w:rPr>
          <w:rFonts w:cs="Times New Roman"/>
        </w:rPr>
      </w:pPr>
      <w:r w:rsidRPr="00B414A0">
        <w:rPr>
          <w:rFonts w:cs="Times New Roman"/>
        </w:rPr>
        <w:t>Để thực chức năng truyền thông không dây, thiết bị có thể sử dụng các giao thức truyền thông không dây như: Zigbee, Lora, Sub-1GHz. Dưới đây là bảng so sánh các giải pháp truyền thông.</w:t>
      </w:r>
    </w:p>
    <w:tbl>
      <w:tblPr>
        <w:tblStyle w:val="TableGrid"/>
        <w:tblW w:w="9715" w:type="dxa"/>
        <w:tblLook w:val="04A0" w:firstRow="1" w:lastRow="0" w:firstColumn="1" w:lastColumn="0" w:noHBand="0" w:noVBand="1"/>
      </w:tblPr>
      <w:tblGrid>
        <w:gridCol w:w="1885"/>
        <w:gridCol w:w="2610"/>
        <w:gridCol w:w="2610"/>
        <w:gridCol w:w="2610"/>
      </w:tblGrid>
      <w:tr w:rsidR="00DF52AB" w:rsidRPr="00B414A0" w14:paraId="1DA0AB61" w14:textId="77777777" w:rsidTr="00DF52AB">
        <w:tc>
          <w:tcPr>
            <w:tcW w:w="1885" w:type="dxa"/>
            <w:tcBorders>
              <w:tl2br w:val="single" w:sz="4" w:space="0" w:color="auto"/>
            </w:tcBorders>
            <w:shd w:val="clear" w:color="auto" w:fill="1F3864" w:themeFill="accent5" w:themeFillShade="80"/>
          </w:tcPr>
          <w:p w14:paraId="67AD1EF1" w14:textId="77777777" w:rsidR="00DF52AB" w:rsidRPr="00B414A0" w:rsidRDefault="00DF52AB" w:rsidP="006D59C2">
            <w:pPr>
              <w:spacing w:line="276" w:lineRule="auto"/>
              <w:jc w:val="right"/>
              <w:rPr>
                <w:b/>
                <w:bCs/>
              </w:rPr>
            </w:pPr>
            <w:r w:rsidRPr="00B414A0">
              <w:rPr>
                <w:b/>
                <w:bCs/>
              </w:rPr>
              <w:t>Giải pháp</w:t>
            </w:r>
          </w:p>
          <w:p w14:paraId="7788E7E0" w14:textId="77777777" w:rsidR="00DF52AB" w:rsidRPr="00B414A0" w:rsidRDefault="00DF52AB" w:rsidP="006D59C2">
            <w:pPr>
              <w:spacing w:line="276" w:lineRule="auto"/>
              <w:jc w:val="right"/>
              <w:rPr>
                <w:b/>
                <w:bCs/>
              </w:rPr>
            </w:pPr>
          </w:p>
          <w:p w14:paraId="5A3484E5" w14:textId="77777777" w:rsidR="00DF52AB" w:rsidRPr="00B414A0" w:rsidRDefault="00DF52AB" w:rsidP="006D59C2">
            <w:pPr>
              <w:spacing w:line="276" w:lineRule="auto"/>
              <w:jc w:val="left"/>
              <w:rPr>
                <w:b/>
                <w:bCs/>
              </w:rPr>
            </w:pPr>
            <w:r w:rsidRPr="00B414A0">
              <w:rPr>
                <w:b/>
                <w:bCs/>
              </w:rPr>
              <w:t>Tiêu chí</w:t>
            </w:r>
          </w:p>
          <w:p w14:paraId="2BDB1D3C" w14:textId="77777777" w:rsidR="00DF52AB" w:rsidRPr="00B414A0" w:rsidRDefault="00DF52AB" w:rsidP="006D59C2">
            <w:pPr>
              <w:spacing w:line="276" w:lineRule="auto"/>
              <w:jc w:val="left"/>
              <w:rPr>
                <w:b/>
                <w:bCs/>
              </w:rPr>
            </w:pPr>
            <w:r w:rsidRPr="00B414A0">
              <w:rPr>
                <w:b/>
                <w:bCs/>
              </w:rPr>
              <w:t>đánh giá</w:t>
            </w:r>
          </w:p>
        </w:tc>
        <w:tc>
          <w:tcPr>
            <w:tcW w:w="2610" w:type="dxa"/>
            <w:shd w:val="clear" w:color="auto" w:fill="1F3864" w:themeFill="accent5" w:themeFillShade="80"/>
            <w:vAlign w:val="center"/>
          </w:tcPr>
          <w:p w14:paraId="0FFD4AAF" w14:textId="77777777" w:rsidR="00DF52AB" w:rsidRPr="00B414A0" w:rsidRDefault="00DF52AB" w:rsidP="006D59C2">
            <w:pPr>
              <w:spacing w:line="276" w:lineRule="auto"/>
              <w:jc w:val="center"/>
              <w:rPr>
                <w:b/>
                <w:bCs/>
              </w:rPr>
            </w:pPr>
            <w:r w:rsidRPr="00B414A0">
              <w:rPr>
                <w:b/>
                <w:bCs/>
              </w:rPr>
              <w:t>ZigBee</w:t>
            </w:r>
          </w:p>
        </w:tc>
        <w:tc>
          <w:tcPr>
            <w:tcW w:w="2610" w:type="dxa"/>
            <w:shd w:val="clear" w:color="auto" w:fill="1F3864" w:themeFill="accent5" w:themeFillShade="80"/>
            <w:vAlign w:val="center"/>
          </w:tcPr>
          <w:p w14:paraId="0326E4C8" w14:textId="77777777" w:rsidR="00DF52AB" w:rsidRPr="00B414A0" w:rsidRDefault="00DF52AB" w:rsidP="006D59C2">
            <w:pPr>
              <w:spacing w:line="276" w:lineRule="auto"/>
              <w:jc w:val="center"/>
              <w:rPr>
                <w:b/>
                <w:bCs/>
              </w:rPr>
            </w:pPr>
            <w:r w:rsidRPr="00B414A0">
              <w:rPr>
                <w:b/>
                <w:bCs/>
              </w:rPr>
              <w:t>LoRa</w:t>
            </w:r>
          </w:p>
        </w:tc>
        <w:tc>
          <w:tcPr>
            <w:tcW w:w="2610" w:type="dxa"/>
            <w:shd w:val="clear" w:color="auto" w:fill="1F3864" w:themeFill="accent5" w:themeFillShade="80"/>
            <w:vAlign w:val="center"/>
          </w:tcPr>
          <w:p w14:paraId="062391E5" w14:textId="77777777" w:rsidR="00DF52AB" w:rsidRPr="00B414A0" w:rsidRDefault="00DF52AB" w:rsidP="006D59C2">
            <w:pPr>
              <w:spacing w:line="276" w:lineRule="auto"/>
              <w:jc w:val="center"/>
              <w:rPr>
                <w:b/>
                <w:bCs/>
              </w:rPr>
            </w:pPr>
            <w:r w:rsidRPr="00B414A0">
              <w:rPr>
                <w:b/>
                <w:bCs/>
              </w:rPr>
              <w:t>Sub-1GHz</w:t>
            </w:r>
          </w:p>
        </w:tc>
      </w:tr>
      <w:tr w:rsidR="00DF52AB" w:rsidRPr="00B414A0" w14:paraId="52E6BA3E" w14:textId="77777777" w:rsidTr="00DF52AB">
        <w:tc>
          <w:tcPr>
            <w:tcW w:w="1885" w:type="dxa"/>
            <w:vAlign w:val="center"/>
          </w:tcPr>
          <w:p w14:paraId="37DB60A7" w14:textId="77777777" w:rsidR="00DF52AB" w:rsidRPr="00B414A0" w:rsidRDefault="00DF52AB" w:rsidP="006D59C2">
            <w:pPr>
              <w:spacing w:line="276" w:lineRule="auto"/>
              <w:jc w:val="left"/>
            </w:pPr>
            <w:r w:rsidRPr="00B414A0">
              <w:t>Khoảng cách truyền của RF</w:t>
            </w:r>
          </w:p>
        </w:tc>
        <w:tc>
          <w:tcPr>
            <w:tcW w:w="2610" w:type="dxa"/>
            <w:vAlign w:val="center"/>
          </w:tcPr>
          <w:p w14:paraId="7617A8A4" w14:textId="77777777" w:rsidR="00DF52AB" w:rsidRPr="00B414A0" w:rsidRDefault="00DF52AB" w:rsidP="006D59C2">
            <w:pPr>
              <w:spacing w:line="276" w:lineRule="auto"/>
              <w:jc w:val="center"/>
            </w:pPr>
            <w:r w:rsidRPr="00B414A0">
              <w:t>30-100m</w:t>
            </w:r>
          </w:p>
        </w:tc>
        <w:tc>
          <w:tcPr>
            <w:tcW w:w="2610" w:type="dxa"/>
            <w:vAlign w:val="center"/>
          </w:tcPr>
          <w:p w14:paraId="04AD8621" w14:textId="77777777" w:rsidR="00DF52AB" w:rsidRPr="00B414A0" w:rsidRDefault="00DF52AB" w:rsidP="006D59C2">
            <w:pPr>
              <w:spacing w:line="276" w:lineRule="auto"/>
              <w:jc w:val="center"/>
            </w:pPr>
            <w:r w:rsidRPr="00B414A0">
              <w:t>Up to 15km</w:t>
            </w:r>
          </w:p>
        </w:tc>
        <w:tc>
          <w:tcPr>
            <w:tcW w:w="2610" w:type="dxa"/>
            <w:vAlign w:val="center"/>
          </w:tcPr>
          <w:p w14:paraId="0FFF5EDB" w14:textId="77777777" w:rsidR="00DF52AB" w:rsidRPr="00B414A0" w:rsidRDefault="00DF52AB" w:rsidP="006D59C2">
            <w:pPr>
              <w:spacing w:line="276" w:lineRule="auto"/>
              <w:jc w:val="center"/>
            </w:pPr>
            <w:r w:rsidRPr="00B414A0">
              <w:t>Up to 12km</w:t>
            </w:r>
          </w:p>
        </w:tc>
      </w:tr>
      <w:tr w:rsidR="00DF52AB" w:rsidRPr="00B414A0" w14:paraId="2677665A" w14:textId="77777777" w:rsidTr="00DF52AB">
        <w:tc>
          <w:tcPr>
            <w:tcW w:w="1885" w:type="dxa"/>
            <w:vAlign w:val="center"/>
          </w:tcPr>
          <w:p w14:paraId="7883CFAF" w14:textId="77777777" w:rsidR="00DF52AB" w:rsidRPr="00B414A0" w:rsidRDefault="00DF52AB" w:rsidP="006D59C2">
            <w:pPr>
              <w:spacing w:line="276" w:lineRule="auto"/>
              <w:jc w:val="left"/>
            </w:pPr>
            <w:r w:rsidRPr="00B414A0">
              <w:t>Tần số sử dụng</w:t>
            </w:r>
          </w:p>
        </w:tc>
        <w:tc>
          <w:tcPr>
            <w:tcW w:w="2610" w:type="dxa"/>
            <w:vAlign w:val="center"/>
          </w:tcPr>
          <w:p w14:paraId="73C373BE" w14:textId="77777777" w:rsidR="00DF52AB" w:rsidRPr="00B414A0" w:rsidRDefault="00DF52AB" w:rsidP="006D59C2">
            <w:pPr>
              <w:spacing w:line="276" w:lineRule="auto"/>
              <w:jc w:val="center"/>
            </w:pPr>
            <w:r w:rsidRPr="00B414A0">
              <w:t>868MHz</w:t>
            </w:r>
          </w:p>
          <w:p w14:paraId="2C3C33F0" w14:textId="77777777" w:rsidR="00DF52AB" w:rsidRPr="00B414A0" w:rsidRDefault="00DF52AB" w:rsidP="006D59C2">
            <w:pPr>
              <w:spacing w:line="276" w:lineRule="auto"/>
              <w:jc w:val="center"/>
            </w:pPr>
            <w:r w:rsidRPr="00B414A0">
              <w:t>915MHz</w:t>
            </w:r>
          </w:p>
          <w:p w14:paraId="1CA15807" w14:textId="77777777" w:rsidR="00DF52AB" w:rsidRPr="00B414A0" w:rsidRDefault="00DF52AB" w:rsidP="006D59C2">
            <w:pPr>
              <w:spacing w:line="276" w:lineRule="auto"/>
              <w:jc w:val="center"/>
            </w:pPr>
            <w:r w:rsidRPr="00B414A0">
              <w:t>2450MHz</w:t>
            </w:r>
          </w:p>
        </w:tc>
        <w:tc>
          <w:tcPr>
            <w:tcW w:w="2610" w:type="dxa"/>
            <w:vAlign w:val="center"/>
          </w:tcPr>
          <w:p w14:paraId="74BAD636" w14:textId="77777777" w:rsidR="00DF52AB" w:rsidRPr="00B414A0" w:rsidRDefault="00DF52AB" w:rsidP="006D59C2">
            <w:pPr>
              <w:spacing w:line="276" w:lineRule="auto"/>
              <w:jc w:val="center"/>
            </w:pPr>
            <w:r w:rsidRPr="00B414A0">
              <w:t>410MHz – 480MHz</w:t>
            </w:r>
          </w:p>
          <w:p w14:paraId="3EB8D55F" w14:textId="77777777" w:rsidR="00DF52AB" w:rsidRPr="00B414A0" w:rsidRDefault="00DF52AB" w:rsidP="006D59C2">
            <w:pPr>
              <w:spacing w:line="276" w:lineRule="auto"/>
              <w:jc w:val="center"/>
            </w:pPr>
            <w:r w:rsidRPr="00B414A0">
              <w:t>863MHz – 870MHz</w:t>
            </w:r>
          </w:p>
          <w:p w14:paraId="53DE6BD0" w14:textId="77777777" w:rsidR="00DF52AB" w:rsidRPr="00B414A0" w:rsidRDefault="00DF52AB" w:rsidP="006D59C2">
            <w:pPr>
              <w:spacing w:line="276" w:lineRule="auto"/>
              <w:jc w:val="center"/>
            </w:pPr>
            <w:r w:rsidRPr="00B414A0">
              <w:t>902MHz –928MHz</w:t>
            </w:r>
          </w:p>
        </w:tc>
        <w:tc>
          <w:tcPr>
            <w:tcW w:w="2610" w:type="dxa"/>
            <w:vAlign w:val="center"/>
          </w:tcPr>
          <w:p w14:paraId="16DADD49" w14:textId="77777777" w:rsidR="00DF52AB" w:rsidRPr="00B414A0" w:rsidRDefault="00DF52AB" w:rsidP="006D59C2">
            <w:pPr>
              <w:pStyle w:val="FirstLevelBullet"/>
              <w:numPr>
                <w:ilvl w:val="0"/>
                <w:numId w:val="0"/>
              </w:numPr>
              <w:jc w:val="center"/>
            </w:pPr>
            <w:r w:rsidRPr="00B414A0">
              <w:t>164MHz - 192MHz</w:t>
            </w:r>
          </w:p>
          <w:p w14:paraId="65680160" w14:textId="77777777" w:rsidR="00DF52AB" w:rsidRPr="00B414A0" w:rsidRDefault="00DF52AB" w:rsidP="006D59C2">
            <w:pPr>
              <w:spacing w:line="276" w:lineRule="auto"/>
              <w:jc w:val="center"/>
            </w:pPr>
            <w:r w:rsidRPr="00B414A0">
              <w:t>410MHz - 480MHz</w:t>
            </w:r>
          </w:p>
          <w:p w14:paraId="6209A121" w14:textId="77777777" w:rsidR="00DF52AB" w:rsidRPr="00B414A0" w:rsidRDefault="00DF52AB" w:rsidP="006D59C2">
            <w:pPr>
              <w:spacing w:line="276" w:lineRule="auto"/>
              <w:jc w:val="center"/>
            </w:pPr>
            <w:r w:rsidRPr="00B414A0">
              <w:t>820MHz - 960MHz</w:t>
            </w:r>
          </w:p>
        </w:tc>
      </w:tr>
      <w:tr w:rsidR="00DF52AB" w:rsidRPr="00B414A0" w14:paraId="54C10A68" w14:textId="77777777" w:rsidTr="00DF52AB">
        <w:tc>
          <w:tcPr>
            <w:tcW w:w="1885" w:type="dxa"/>
            <w:vAlign w:val="center"/>
          </w:tcPr>
          <w:p w14:paraId="4D9E4BBC" w14:textId="77777777" w:rsidR="00DF52AB" w:rsidRPr="00B414A0" w:rsidRDefault="00DF52AB" w:rsidP="006D59C2">
            <w:pPr>
              <w:spacing w:line="276" w:lineRule="auto"/>
              <w:jc w:val="left"/>
            </w:pPr>
            <w:r w:rsidRPr="00B414A0">
              <w:t>Cộng đồng phát triển</w:t>
            </w:r>
          </w:p>
        </w:tc>
        <w:tc>
          <w:tcPr>
            <w:tcW w:w="2610" w:type="dxa"/>
            <w:vAlign w:val="center"/>
          </w:tcPr>
          <w:p w14:paraId="4CCC383F" w14:textId="77777777" w:rsidR="00DF52AB" w:rsidRPr="00B414A0" w:rsidRDefault="00DF52AB" w:rsidP="006D59C2">
            <w:pPr>
              <w:spacing w:line="276" w:lineRule="auto"/>
              <w:jc w:val="center"/>
            </w:pPr>
            <w:r w:rsidRPr="00B414A0">
              <w:t>Lớn</w:t>
            </w:r>
          </w:p>
        </w:tc>
        <w:tc>
          <w:tcPr>
            <w:tcW w:w="2610" w:type="dxa"/>
            <w:vAlign w:val="center"/>
          </w:tcPr>
          <w:p w14:paraId="5196B7A1" w14:textId="77777777" w:rsidR="00DF52AB" w:rsidRPr="00B414A0" w:rsidRDefault="00DF52AB" w:rsidP="006D59C2">
            <w:pPr>
              <w:spacing w:line="276" w:lineRule="auto"/>
              <w:jc w:val="center"/>
            </w:pPr>
            <w:r w:rsidRPr="00B414A0">
              <w:t>Nhỏ hơn Zigbee</w:t>
            </w:r>
          </w:p>
        </w:tc>
        <w:tc>
          <w:tcPr>
            <w:tcW w:w="2610" w:type="dxa"/>
            <w:vAlign w:val="center"/>
          </w:tcPr>
          <w:p w14:paraId="1E0F872A" w14:textId="77777777" w:rsidR="00DF52AB" w:rsidRPr="00B414A0" w:rsidRDefault="00DF52AB" w:rsidP="006D59C2">
            <w:pPr>
              <w:spacing w:line="276" w:lineRule="auto"/>
              <w:jc w:val="center"/>
            </w:pPr>
            <w:r w:rsidRPr="00B414A0">
              <w:t>Nhỏ</w:t>
            </w:r>
          </w:p>
        </w:tc>
      </w:tr>
      <w:tr w:rsidR="00DF52AB" w:rsidRPr="00B414A0" w14:paraId="7C986235" w14:textId="77777777" w:rsidTr="00DF52AB">
        <w:tc>
          <w:tcPr>
            <w:tcW w:w="1885" w:type="dxa"/>
            <w:vAlign w:val="center"/>
          </w:tcPr>
          <w:p w14:paraId="0CB921CF" w14:textId="77777777" w:rsidR="00DF52AB" w:rsidRPr="00B414A0" w:rsidRDefault="00DF52AB" w:rsidP="006D59C2">
            <w:pPr>
              <w:spacing w:line="276" w:lineRule="auto"/>
              <w:jc w:val="left"/>
            </w:pPr>
            <w:r w:rsidRPr="00B414A0">
              <w:lastRenderedPageBreak/>
              <w:t>Nhân lực hiện có</w:t>
            </w:r>
          </w:p>
        </w:tc>
        <w:tc>
          <w:tcPr>
            <w:tcW w:w="2610" w:type="dxa"/>
            <w:vAlign w:val="center"/>
          </w:tcPr>
          <w:p w14:paraId="3552B680" w14:textId="77777777" w:rsidR="00DF52AB" w:rsidRPr="00B414A0" w:rsidRDefault="00DF52AB" w:rsidP="006D59C2">
            <w:pPr>
              <w:spacing w:line="276" w:lineRule="auto"/>
              <w:jc w:val="center"/>
            </w:pPr>
            <w:r w:rsidRPr="00B414A0">
              <w:t xml:space="preserve">Đã trải qua 2 dự án </w:t>
            </w:r>
          </w:p>
        </w:tc>
        <w:tc>
          <w:tcPr>
            <w:tcW w:w="2610" w:type="dxa"/>
            <w:vAlign w:val="center"/>
          </w:tcPr>
          <w:p w14:paraId="41301E19" w14:textId="77777777" w:rsidR="00DF52AB" w:rsidRPr="00B414A0" w:rsidRDefault="00DF52AB" w:rsidP="006D59C2">
            <w:pPr>
              <w:spacing w:line="276" w:lineRule="auto"/>
              <w:jc w:val="center"/>
            </w:pPr>
            <w:r w:rsidRPr="00B414A0">
              <w:t>Chưa có kinh nghiệm</w:t>
            </w:r>
          </w:p>
        </w:tc>
        <w:tc>
          <w:tcPr>
            <w:tcW w:w="2610" w:type="dxa"/>
            <w:vAlign w:val="center"/>
          </w:tcPr>
          <w:p w14:paraId="6DFF7780" w14:textId="77777777" w:rsidR="00DF52AB" w:rsidRPr="00B414A0" w:rsidRDefault="00DF52AB" w:rsidP="006D59C2">
            <w:pPr>
              <w:keepNext/>
              <w:spacing w:line="276" w:lineRule="auto"/>
              <w:jc w:val="center"/>
            </w:pPr>
            <w:r w:rsidRPr="00B414A0">
              <w:t>Đã trải qua 1 dự án</w:t>
            </w:r>
          </w:p>
        </w:tc>
      </w:tr>
    </w:tbl>
    <w:p w14:paraId="7CFC7D11" w14:textId="77777777" w:rsidR="00DF52AB" w:rsidRPr="00B414A0" w:rsidRDefault="00DF52AB" w:rsidP="006D59C2">
      <w:pPr>
        <w:pStyle w:val="Caption"/>
        <w:rPr>
          <w:rFonts w:cs="Times New Roman"/>
        </w:rPr>
      </w:pPr>
      <w:bookmarkStart w:id="122" w:name="_Toc35251013"/>
      <w:bookmarkStart w:id="123" w:name="_Toc44593932"/>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B414A0" w:rsidRPr="00B414A0">
        <w:rPr>
          <w:rFonts w:cs="Times New Roman"/>
          <w:noProof/>
        </w:rPr>
        <w:t>3</w:t>
      </w:r>
      <w:r w:rsidRPr="00B414A0">
        <w:rPr>
          <w:rFonts w:cs="Times New Roman"/>
          <w:noProof/>
        </w:rPr>
        <w:fldChar w:fldCharType="end"/>
      </w:r>
      <w:r w:rsidRPr="00B414A0">
        <w:rPr>
          <w:rFonts w:cs="Times New Roman"/>
        </w:rPr>
        <w:t>: Các giải pháp truyền thông không dây</w:t>
      </w:r>
      <w:bookmarkEnd w:id="122"/>
      <w:bookmarkEnd w:id="123"/>
    </w:p>
    <w:p w14:paraId="7D56F214" w14:textId="77777777" w:rsidR="00DF52AB" w:rsidRPr="00B414A0" w:rsidRDefault="00DF52AB" w:rsidP="006D59C2">
      <w:pPr>
        <w:pStyle w:val="ANSVNormal"/>
        <w:rPr>
          <w:rFonts w:cs="Times New Roman"/>
        </w:rPr>
      </w:pPr>
      <w:r w:rsidRPr="00B414A0">
        <w:rPr>
          <w:rFonts w:cs="Times New Roman"/>
        </w:rPr>
        <w:t>Như vậy, Zigbee là giải pháp phù hợp nhất cho đến thời điểm hiện tại về mặt công nghệ và nguồn lực sẵn có. Hiện nay, có nhiều hãng cung cấp giải pháp Zigbee như: Silicon Labs, Nordic, NXP. Dưới đây là bảng so sánh giải pháp Zigbee của các hãng.</w:t>
      </w:r>
    </w:p>
    <w:p w14:paraId="0B91E1AE" w14:textId="77777777" w:rsidR="00DF52AB" w:rsidRPr="00B414A0" w:rsidRDefault="00DF52AB" w:rsidP="006D59C2">
      <w:pPr>
        <w:pStyle w:val="ANSVNormal"/>
        <w:rPr>
          <w:rFonts w:cs="Times New Roman"/>
        </w:rPr>
      </w:pPr>
    </w:p>
    <w:tbl>
      <w:tblPr>
        <w:tblStyle w:val="TableGrid"/>
        <w:tblW w:w="9715" w:type="dxa"/>
        <w:tblLook w:val="04A0" w:firstRow="1" w:lastRow="0" w:firstColumn="1" w:lastColumn="0" w:noHBand="0" w:noVBand="1"/>
      </w:tblPr>
      <w:tblGrid>
        <w:gridCol w:w="2245"/>
        <w:gridCol w:w="2490"/>
        <w:gridCol w:w="2490"/>
        <w:gridCol w:w="2490"/>
      </w:tblGrid>
      <w:tr w:rsidR="00DF52AB" w:rsidRPr="00B414A0" w14:paraId="51EC8B23" w14:textId="77777777" w:rsidTr="00DF52AB">
        <w:trPr>
          <w:trHeight w:val="980"/>
        </w:trPr>
        <w:tc>
          <w:tcPr>
            <w:tcW w:w="2245" w:type="dxa"/>
            <w:tcBorders>
              <w:tl2br w:val="single" w:sz="4" w:space="0" w:color="auto"/>
            </w:tcBorders>
            <w:shd w:val="clear" w:color="auto" w:fill="1F3864" w:themeFill="accent5" w:themeFillShade="80"/>
          </w:tcPr>
          <w:p w14:paraId="768B7FCA" w14:textId="77777777" w:rsidR="00DF52AB" w:rsidRPr="00B414A0" w:rsidRDefault="00DF52AB" w:rsidP="006D59C2">
            <w:pPr>
              <w:spacing w:line="276" w:lineRule="auto"/>
              <w:jc w:val="right"/>
              <w:rPr>
                <w:b/>
                <w:bCs/>
              </w:rPr>
            </w:pPr>
            <w:r w:rsidRPr="00B414A0">
              <w:rPr>
                <w:b/>
                <w:bCs/>
              </w:rPr>
              <w:t>Giải pháp</w:t>
            </w:r>
          </w:p>
          <w:p w14:paraId="60B24F55" w14:textId="77777777" w:rsidR="00DF52AB" w:rsidRPr="00B414A0" w:rsidRDefault="00DF52AB" w:rsidP="006D59C2">
            <w:pPr>
              <w:spacing w:before="360" w:line="276" w:lineRule="auto"/>
              <w:jc w:val="left"/>
              <w:rPr>
                <w:b/>
                <w:bCs/>
              </w:rPr>
            </w:pPr>
            <w:r w:rsidRPr="00B414A0">
              <w:rPr>
                <w:b/>
                <w:bCs/>
              </w:rPr>
              <w:t>Tiêu chí</w:t>
            </w:r>
          </w:p>
          <w:p w14:paraId="339A5FE6" w14:textId="77777777" w:rsidR="00DF52AB" w:rsidRPr="00B414A0" w:rsidRDefault="00DF52AB" w:rsidP="006D59C2">
            <w:pPr>
              <w:spacing w:line="276" w:lineRule="auto"/>
              <w:jc w:val="left"/>
              <w:rPr>
                <w:b/>
                <w:bCs/>
              </w:rPr>
            </w:pPr>
            <w:r w:rsidRPr="00B414A0">
              <w:rPr>
                <w:b/>
                <w:bCs/>
              </w:rPr>
              <w:t>đánh giá</w:t>
            </w:r>
          </w:p>
        </w:tc>
        <w:tc>
          <w:tcPr>
            <w:tcW w:w="2490" w:type="dxa"/>
            <w:shd w:val="clear" w:color="auto" w:fill="1F3864" w:themeFill="accent5" w:themeFillShade="80"/>
            <w:vAlign w:val="center"/>
          </w:tcPr>
          <w:p w14:paraId="445DC33C" w14:textId="77777777" w:rsidR="00DF52AB" w:rsidRPr="00B414A0" w:rsidRDefault="00DF52AB" w:rsidP="006D59C2">
            <w:pPr>
              <w:spacing w:line="276" w:lineRule="auto"/>
              <w:jc w:val="center"/>
              <w:rPr>
                <w:b/>
                <w:bCs/>
              </w:rPr>
            </w:pPr>
            <w:r w:rsidRPr="00B414A0">
              <w:rPr>
                <w:b/>
                <w:bCs/>
              </w:rPr>
              <w:t>Silicon Labs</w:t>
            </w:r>
          </w:p>
        </w:tc>
        <w:tc>
          <w:tcPr>
            <w:tcW w:w="2490" w:type="dxa"/>
            <w:shd w:val="clear" w:color="auto" w:fill="1F3864" w:themeFill="accent5" w:themeFillShade="80"/>
            <w:vAlign w:val="center"/>
          </w:tcPr>
          <w:p w14:paraId="5C17B5FA" w14:textId="77777777" w:rsidR="00DF52AB" w:rsidRPr="00B414A0" w:rsidRDefault="00DF52AB" w:rsidP="006D59C2">
            <w:pPr>
              <w:spacing w:line="276" w:lineRule="auto"/>
              <w:jc w:val="center"/>
              <w:rPr>
                <w:b/>
                <w:bCs/>
              </w:rPr>
            </w:pPr>
            <w:r w:rsidRPr="00B414A0">
              <w:rPr>
                <w:b/>
                <w:bCs/>
              </w:rPr>
              <w:t>Nordic</w:t>
            </w:r>
          </w:p>
        </w:tc>
        <w:tc>
          <w:tcPr>
            <w:tcW w:w="2490" w:type="dxa"/>
            <w:shd w:val="clear" w:color="auto" w:fill="1F3864" w:themeFill="accent5" w:themeFillShade="80"/>
            <w:vAlign w:val="center"/>
          </w:tcPr>
          <w:p w14:paraId="14AD2837" w14:textId="77777777" w:rsidR="00DF52AB" w:rsidRPr="00B414A0" w:rsidRDefault="00DF52AB" w:rsidP="006D59C2">
            <w:pPr>
              <w:spacing w:line="276" w:lineRule="auto"/>
              <w:jc w:val="center"/>
              <w:rPr>
                <w:b/>
                <w:bCs/>
              </w:rPr>
            </w:pPr>
            <w:r w:rsidRPr="00B414A0">
              <w:rPr>
                <w:b/>
                <w:bCs/>
              </w:rPr>
              <w:t>NXP</w:t>
            </w:r>
          </w:p>
        </w:tc>
      </w:tr>
      <w:tr w:rsidR="00DF52AB" w:rsidRPr="00B414A0" w14:paraId="4D8C6A22" w14:textId="77777777" w:rsidTr="00DF52AB">
        <w:tc>
          <w:tcPr>
            <w:tcW w:w="2245" w:type="dxa"/>
          </w:tcPr>
          <w:p w14:paraId="7AA2B0A7" w14:textId="77777777" w:rsidR="00DF52AB" w:rsidRPr="00B414A0" w:rsidRDefault="00DF52AB" w:rsidP="006D59C2">
            <w:pPr>
              <w:spacing w:line="276" w:lineRule="auto"/>
            </w:pPr>
            <w:r w:rsidRPr="00B414A0">
              <w:t>Công nghệ ZigBee</w:t>
            </w:r>
          </w:p>
        </w:tc>
        <w:tc>
          <w:tcPr>
            <w:tcW w:w="2490" w:type="dxa"/>
            <w:vAlign w:val="center"/>
          </w:tcPr>
          <w:p w14:paraId="4E5FE8EF" w14:textId="77777777" w:rsidR="00DF52AB" w:rsidRPr="00B414A0" w:rsidRDefault="00DF52AB" w:rsidP="006D59C2">
            <w:pPr>
              <w:spacing w:line="276" w:lineRule="auto"/>
              <w:jc w:val="left"/>
            </w:pPr>
            <w:r w:rsidRPr="00B414A0">
              <w:t>ZigBee 3.0</w:t>
            </w:r>
          </w:p>
        </w:tc>
        <w:tc>
          <w:tcPr>
            <w:tcW w:w="2490" w:type="dxa"/>
            <w:vAlign w:val="center"/>
          </w:tcPr>
          <w:p w14:paraId="5077F2D0" w14:textId="77777777" w:rsidR="00DF52AB" w:rsidRPr="00B414A0" w:rsidRDefault="00DF52AB" w:rsidP="006D59C2">
            <w:pPr>
              <w:spacing w:line="276" w:lineRule="auto"/>
              <w:jc w:val="left"/>
            </w:pPr>
            <w:r w:rsidRPr="00B414A0">
              <w:t>ZigBee 3.0</w:t>
            </w:r>
          </w:p>
        </w:tc>
        <w:tc>
          <w:tcPr>
            <w:tcW w:w="2490" w:type="dxa"/>
            <w:vAlign w:val="center"/>
          </w:tcPr>
          <w:p w14:paraId="24AAF52C" w14:textId="77777777" w:rsidR="00DF52AB" w:rsidRPr="00B414A0" w:rsidRDefault="00DF52AB" w:rsidP="006D59C2">
            <w:pPr>
              <w:spacing w:line="276" w:lineRule="auto"/>
              <w:jc w:val="left"/>
            </w:pPr>
            <w:r w:rsidRPr="00B414A0">
              <w:t>ZigBee 3.0</w:t>
            </w:r>
          </w:p>
        </w:tc>
      </w:tr>
      <w:tr w:rsidR="00DF52AB" w:rsidRPr="00B414A0" w14:paraId="1CC8E533" w14:textId="77777777" w:rsidTr="00DF52AB">
        <w:tc>
          <w:tcPr>
            <w:tcW w:w="2245" w:type="dxa"/>
          </w:tcPr>
          <w:p w14:paraId="1ED06954" w14:textId="77777777" w:rsidR="00DF52AB" w:rsidRPr="00B414A0" w:rsidRDefault="00DF52AB" w:rsidP="006D59C2">
            <w:pPr>
              <w:spacing w:line="276" w:lineRule="auto"/>
            </w:pPr>
            <w:r w:rsidRPr="00B414A0">
              <w:t>Tài liệu và công cụ phát triển firmware</w:t>
            </w:r>
          </w:p>
        </w:tc>
        <w:tc>
          <w:tcPr>
            <w:tcW w:w="2490" w:type="dxa"/>
            <w:vAlign w:val="center"/>
          </w:tcPr>
          <w:p w14:paraId="3C65803A" w14:textId="77777777" w:rsidR="00DF52AB" w:rsidRPr="00B414A0" w:rsidRDefault="00DF52AB" w:rsidP="006D59C2">
            <w:pPr>
              <w:spacing w:line="276" w:lineRule="auto"/>
              <w:jc w:val="left"/>
            </w:pPr>
            <w:r w:rsidRPr="00B414A0">
              <w:t>Hỗ trợ tài liệu chi tiết và công cụ phát triển</w:t>
            </w:r>
          </w:p>
        </w:tc>
        <w:tc>
          <w:tcPr>
            <w:tcW w:w="2490" w:type="dxa"/>
            <w:vAlign w:val="center"/>
          </w:tcPr>
          <w:p w14:paraId="1CF4FA34" w14:textId="77777777" w:rsidR="00DF52AB" w:rsidRPr="00B414A0" w:rsidRDefault="00DF52AB" w:rsidP="006D59C2">
            <w:pPr>
              <w:spacing w:line="276" w:lineRule="auto"/>
              <w:jc w:val="left"/>
            </w:pPr>
            <w:r w:rsidRPr="00B414A0">
              <w:t>Chưa tiếp cận tài liệu và công cụ phát triển</w:t>
            </w:r>
          </w:p>
        </w:tc>
        <w:tc>
          <w:tcPr>
            <w:tcW w:w="2490" w:type="dxa"/>
            <w:vAlign w:val="center"/>
          </w:tcPr>
          <w:p w14:paraId="7D2F5B27" w14:textId="77777777" w:rsidR="00DF52AB" w:rsidRPr="00B414A0" w:rsidRDefault="00DF52AB" w:rsidP="006D59C2">
            <w:pPr>
              <w:spacing w:line="276" w:lineRule="auto"/>
              <w:jc w:val="left"/>
            </w:pPr>
            <w:r w:rsidRPr="00B414A0">
              <w:t>Chưa tiếp cận tài liệu và công cụ phát triển</w:t>
            </w:r>
          </w:p>
        </w:tc>
      </w:tr>
      <w:tr w:rsidR="00DF52AB" w:rsidRPr="00B414A0" w14:paraId="48820668" w14:textId="77777777" w:rsidTr="00DF52AB">
        <w:tc>
          <w:tcPr>
            <w:tcW w:w="2245" w:type="dxa"/>
            <w:vAlign w:val="center"/>
          </w:tcPr>
          <w:p w14:paraId="620D9D15" w14:textId="77777777" w:rsidR="00DF52AB" w:rsidRPr="00B414A0" w:rsidRDefault="00DF52AB" w:rsidP="006D59C2">
            <w:pPr>
              <w:spacing w:line="276" w:lineRule="auto"/>
              <w:jc w:val="left"/>
            </w:pPr>
            <w:r w:rsidRPr="00B414A0">
              <w:t>Nhân lực</w:t>
            </w:r>
          </w:p>
        </w:tc>
        <w:tc>
          <w:tcPr>
            <w:tcW w:w="2490" w:type="dxa"/>
            <w:vAlign w:val="center"/>
          </w:tcPr>
          <w:p w14:paraId="3F501A60" w14:textId="77777777" w:rsidR="00DF52AB" w:rsidRPr="00B414A0" w:rsidRDefault="00DF52AB" w:rsidP="006D59C2">
            <w:pPr>
              <w:spacing w:line="276" w:lineRule="auto"/>
              <w:jc w:val="left"/>
            </w:pPr>
            <w:r w:rsidRPr="00B414A0">
              <w:t>Thế mạnh</w:t>
            </w:r>
          </w:p>
        </w:tc>
        <w:tc>
          <w:tcPr>
            <w:tcW w:w="2490" w:type="dxa"/>
            <w:vAlign w:val="center"/>
          </w:tcPr>
          <w:p w14:paraId="7F10B65A" w14:textId="77777777" w:rsidR="00DF52AB" w:rsidRPr="00B414A0" w:rsidRDefault="00DF52AB" w:rsidP="006D59C2">
            <w:pPr>
              <w:spacing w:line="276" w:lineRule="auto"/>
              <w:jc w:val="left"/>
            </w:pPr>
            <w:r w:rsidRPr="00B414A0">
              <w:t>Chưa từng sử dụng</w:t>
            </w:r>
          </w:p>
        </w:tc>
        <w:tc>
          <w:tcPr>
            <w:tcW w:w="2490" w:type="dxa"/>
            <w:vAlign w:val="center"/>
          </w:tcPr>
          <w:p w14:paraId="3F30A6F6" w14:textId="77777777" w:rsidR="00DF52AB" w:rsidRPr="00B414A0" w:rsidRDefault="00DF52AB" w:rsidP="006D59C2">
            <w:pPr>
              <w:spacing w:line="276" w:lineRule="auto"/>
              <w:jc w:val="left"/>
            </w:pPr>
            <w:r w:rsidRPr="00B414A0">
              <w:t>Chưa từng sử dụng</w:t>
            </w:r>
          </w:p>
        </w:tc>
      </w:tr>
      <w:tr w:rsidR="00DF52AB" w:rsidRPr="00B414A0" w14:paraId="7EF7E192" w14:textId="77777777" w:rsidTr="00DF52AB">
        <w:tc>
          <w:tcPr>
            <w:tcW w:w="2245" w:type="dxa"/>
          </w:tcPr>
          <w:p w14:paraId="3F3C91DB" w14:textId="77777777" w:rsidR="00DF52AB" w:rsidRPr="00B414A0" w:rsidRDefault="00DF52AB" w:rsidP="006D59C2">
            <w:pPr>
              <w:spacing w:line="276" w:lineRule="auto"/>
            </w:pPr>
            <w:r w:rsidRPr="00B414A0">
              <w:t>Mã nguồn</w:t>
            </w:r>
          </w:p>
        </w:tc>
        <w:tc>
          <w:tcPr>
            <w:tcW w:w="2490" w:type="dxa"/>
            <w:vAlign w:val="center"/>
          </w:tcPr>
          <w:p w14:paraId="11B462BE" w14:textId="77777777" w:rsidR="00DF52AB" w:rsidRPr="00B414A0" w:rsidRDefault="00DF52AB" w:rsidP="006D59C2">
            <w:pPr>
              <w:spacing w:line="276" w:lineRule="auto"/>
              <w:jc w:val="left"/>
            </w:pPr>
            <w:r w:rsidRPr="00B414A0">
              <w:t>Đóng một phần</w:t>
            </w:r>
          </w:p>
        </w:tc>
        <w:tc>
          <w:tcPr>
            <w:tcW w:w="2490" w:type="dxa"/>
            <w:vAlign w:val="center"/>
          </w:tcPr>
          <w:p w14:paraId="503CC0E1" w14:textId="77777777" w:rsidR="00DF52AB" w:rsidRPr="00B414A0" w:rsidRDefault="00DF52AB" w:rsidP="006D59C2">
            <w:pPr>
              <w:spacing w:line="276" w:lineRule="auto"/>
              <w:jc w:val="left"/>
            </w:pPr>
            <w:r w:rsidRPr="00B414A0">
              <w:t>Mở</w:t>
            </w:r>
          </w:p>
        </w:tc>
        <w:tc>
          <w:tcPr>
            <w:tcW w:w="2490" w:type="dxa"/>
            <w:vAlign w:val="center"/>
          </w:tcPr>
          <w:p w14:paraId="45C057DF" w14:textId="77777777" w:rsidR="00DF52AB" w:rsidRPr="00B414A0" w:rsidRDefault="00DF52AB" w:rsidP="006D59C2">
            <w:pPr>
              <w:keepNext/>
              <w:spacing w:line="276" w:lineRule="auto"/>
              <w:jc w:val="left"/>
            </w:pPr>
            <w:r w:rsidRPr="00B414A0">
              <w:t>Mở</w:t>
            </w:r>
          </w:p>
        </w:tc>
      </w:tr>
    </w:tbl>
    <w:p w14:paraId="06959CE6" w14:textId="77777777" w:rsidR="00DF52AB" w:rsidRPr="00B414A0" w:rsidRDefault="00DF52AB" w:rsidP="006D59C2">
      <w:pPr>
        <w:pStyle w:val="Caption"/>
        <w:rPr>
          <w:rFonts w:cs="Times New Roman"/>
        </w:rPr>
      </w:pPr>
      <w:bookmarkStart w:id="124" w:name="_Toc35251014"/>
      <w:bookmarkStart w:id="125" w:name="_Toc44593933"/>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B414A0" w:rsidRPr="00B414A0">
        <w:rPr>
          <w:rFonts w:cs="Times New Roman"/>
          <w:noProof/>
        </w:rPr>
        <w:t>4</w:t>
      </w:r>
      <w:r w:rsidRPr="00B414A0">
        <w:rPr>
          <w:rFonts w:cs="Times New Roman"/>
          <w:noProof/>
        </w:rPr>
        <w:fldChar w:fldCharType="end"/>
      </w:r>
      <w:r w:rsidRPr="00B414A0">
        <w:rPr>
          <w:rFonts w:cs="Times New Roman"/>
        </w:rPr>
        <w:t>: Các hãng cung cấp giải pháp Zigbee</w:t>
      </w:r>
      <w:bookmarkEnd w:id="124"/>
      <w:bookmarkEnd w:id="125"/>
    </w:p>
    <w:p w14:paraId="34B0C499" w14:textId="77777777" w:rsidR="00DF52AB" w:rsidRPr="00B414A0" w:rsidRDefault="00DF52AB" w:rsidP="006D59C2">
      <w:pPr>
        <w:pStyle w:val="ANSVNormal"/>
        <w:rPr>
          <w:rFonts w:cs="Times New Roman"/>
        </w:rPr>
      </w:pPr>
      <w:r w:rsidRPr="00B414A0">
        <w:rPr>
          <w:rFonts w:cs="Times New Roman"/>
        </w:rPr>
        <w:t>Mặc dù giải pháp Zigbee của Silicon Labs có một phần mã nguồn mở không thể can thiệp được nhưng do nguồn nhân lực Firmware có thế mạnh với giải pháp của hãng này nên Zigbee 3.0 của Silicon Labs là phù hợp nhất. Dưới đây là các dòng chip của Silicon Labs đáp ứng các yêu cầu trên.</w:t>
      </w:r>
    </w:p>
    <w:tbl>
      <w:tblPr>
        <w:tblStyle w:val="TableGrid"/>
        <w:tblW w:w="5000" w:type="pct"/>
        <w:tblLayout w:type="fixed"/>
        <w:tblLook w:val="04A0" w:firstRow="1" w:lastRow="0" w:firstColumn="1" w:lastColumn="0" w:noHBand="0" w:noVBand="1"/>
      </w:tblPr>
      <w:tblGrid>
        <w:gridCol w:w="2270"/>
        <w:gridCol w:w="2364"/>
        <w:gridCol w:w="2364"/>
        <w:gridCol w:w="2738"/>
      </w:tblGrid>
      <w:tr w:rsidR="00DF52AB" w:rsidRPr="00B414A0" w14:paraId="6A8CC057" w14:textId="77777777" w:rsidTr="00DF52AB">
        <w:trPr>
          <w:trHeight w:val="1421"/>
        </w:trPr>
        <w:tc>
          <w:tcPr>
            <w:tcW w:w="1166" w:type="pct"/>
            <w:tcBorders>
              <w:tl2br w:val="single" w:sz="4" w:space="0" w:color="auto"/>
            </w:tcBorders>
            <w:shd w:val="clear" w:color="auto" w:fill="1F3864" w:themeFill="accent5" w:themeFillShade="80"/>
            <w:vAlign w:val="center"/>
          </w:tcPr>
          <w:p w14:paraId="7C72FF64" w14:textId="77777777" w:rsidR="00DF52AB" w:rsidRPr="00B414A0" w:rsidRDefault="00DF52AB" w:rsidP="006D59C2">
            <w:pPr>
              <w:spacing w:line="276" w:lineRule="auto"/>
              <w:jc w:val="center"/>
              <w:rPr>
                <w:b/>
                <w:bCs/>
              </w:rPr>
            </w:pPr>
            <w:r w:rsidRPr="00B414A0">
              <w:rPr>
                <w:b/>
                <w:bCs/>
              </w:rPr>
              <w:t xml:space="preserve">         Giải pháp</w:t>
            </w:r>
          </w:p>
          <w:p w14:paraId="62BC890D" w14:textId="77777777" w:rsidR="00DF52AB" w:rsidRPr="00B414A0" w:rsidRDefault="00DF52AB" w:rsidP="006D59C2">
            <w:pPr>
              <w:spacing w:before="360" w:line="276" w:lineRule="auto"/>
              <w:rPr>
                <w:b/>
                <w:bCs/>
              </w:rPr>
            </w:pPr>
            <w:r w:rsidRPr="00B414A0">
              <w:rPr>
                <w:b/>
                <w:bCs/>
              </w:rPr>
              <w:t>Tiêu chí</w:t>
            </w:r>
          </w:p>
          <w:p w14:paraId="75E29CF3" w14:textId="77777777" w:rsidR="00DF52AB" w:rsidRPr="00B414A0" w:rsidRDefault="00DF52AB" w:rsidP="006D59C2">
            <w:pPr>
              <w:spacing w:line="276" w:lineRule="auto"/>
              <w:rPr>
                <w:b/>
                <w:bCs/>
              </w:rPr>
            </w:pPr>
            <w:r w:rsidRPr="00B414A0">
              <w:rPr>
                <w:b/>
                <w:bCs/>
              </w:rPr>
              <w:t>đánh giá</w:t>
            </w:r>
          </w:p>
        </w:tc>
        <w:tc>
          <w:tcPr>
            <w:tcW w:w="1214" w:type="pct"/>
            <w:shd w:val="clear" w:color="auto" w:fill="1F3864" w:themeFill="accent5" w:themeFillShade="80"/>
            <w:vAlign w:val="center"/>
          </w:tcPr>
          <w:p w14:paraId="11ABFF54" w14:textId="77777777" w:rsidR="00DF52AB" w:rsidRPr="00B414A0" w:rsidRDefault="00DF52AB" w:rsidP="006D59C2">
            <w:pPr>
              <w:spacing w:line="276" w:lineRule="auto"/>
              <w:jc w:val="center"/>
              <w:rPr>
                <w:b/>
                <w:bCs/>
              </w:rPr>
            </w:pPr>
          </w:p>
          <w:p w14:paraId="0E6F0678" w14:textId="77777777" w:rsidR="00DF52AB" w:rsidRPr="00B414A0" w:rsidRDefault="00DF52AB" w:rsidP="006D59C2">
            <w:pPr>
              <w:spacing w:line="276" w:lineRule="auto"/>
              <w:jc w:val="center"/>
              <w:rPr>
                <w:b/>
                <w:bCs/>
              </w:rPr>
            </w:pPr>
            <w:r w:rsidRPr="00B414A0">
              <w:rPr>
                <w:b/>
                <w:bCs/>
              </w:rPr>
              <w:t>MG12 Series</w:t>
            </w:r>
          </w:p>
        </w:tc>
        <w:tc>
          <w:tcPr>
            <w:tcW w:w="1214" w:type="pct"/>
            <w:shd w:val="clear" w:color="auto" w:fill="1F3864" w:themeFill="accent5" w:themeFillShade="80"/>
            <w:vAlign w:val="center"/>
          </w:tcPr>
          <w:p w14:paraId="5457F1F9" w14:textId="77777777" w:rsidR="00DF52AB" w:rsidRPr="00B414A0" w:rsidRDefault="00DF52AB" w:rsidP="006D59C2">
            <w:pPr>
              <w:spacing w:line="276" w:lineRule="auto"/>
              <w:jc w:val="center"/>
              <w:rPr>
                <w:b/>
                <w:bCs/>
              </w:rPr>
            </w:pPr>
          </w:p>
          <w:p w14:paraId="4CEAC921" w14:textId="77777777" w:rsidR="00DF52AB" w:rsidRPr="00B414A0" w:rsidRDefault="00DF52AB" w:rsidP="006D59C2">
            <w:pPr>
              <w:spacing w:line="276" w:lineRule="auto"/>
              <w:jc w:val="center"/>
              <w:rPr>
                <w:b/>
                <w:bCs/>
              </w:rPr>
            </w:pPr>
            <w:r w:rsidRPr="00B414A0">
              <w:rPr>
                <w:b/>
                <w:bCs/>
              </w:rPr>
              <w:t>MG13 Series</w:t>
            </w:r>
          </w:p>
        </w:tc>
        <w:tc>
          <w:tcPr>
            <w:tcW w:w="1406" w:type="pct"/>
            <w:shd w:val="clear" w:color="auto" w:fill="1F3864" w:themeFill="accent5" w:themeFillShade="80"/>
            <w:vAlign w:val="center"/>
          </w:tcPr>
          <w:p w14:paraId="6632D180" w14:textId="77777777" w:rsidR="00DF52AB" w:rsidRPr="00B414A0" w:rsidRDefault="00DF52AB" w:rsidP="006D59C2">
            <w:pPr>
              <w:spacing w:line="276" w:lineRule="auto"/>
              <w:jc w:val="center"/>
              <w:rPr>
                <w:b/>
                <w:bCs/>
              </w:rPr>
            </w:pPr>
          </w:p>
          <w:p w14:paraId="469C0586" w14:textId="77777777" w:rsidR="00DF52AB" w:rsidRPr="00B414A0" w:rsidRDefault="00DF52AB" w:rsidP="006D59C2">
            <w:pPr>
              <w:spacing w:line="276" w:lineRule="auto"/>
              <w:jc w:val="center"/>
              <w:rPr>
                <w:b/>
                <w:bCs/>
              </w:rPr>
            </w:pPr>
            <w:r w:rsidRPr="00B414A0">
              <w:rPr>
                <w:b/>
                <w:bCs/>
              </w:rPr>
              <w:t>MG21 Series</w:t>
            </w:r>
          </w:p>
        </w:tc>
      </w:tr>
      <w:tr w:rsidR="00DF52AB" w:rsidRPr="00B414A0" w14:paraId="6C19CF1A" w14:textId="77777777" w:rsidTr="00DF52AB">
        <w:tc>
          <w:tcPr>
            <w:tcW w:w="1166" w:type="pct"/>
          </w:tcPr>
          <w:p w14:paraId="34BBC191" w14:textId="77777777" w:rsidR="00DF52AB" w:rsidRPr="00B414A0" w:rsidRDefault="00DF52AB" w:rsidP="006D59C2">
            <w:pPr>
              <w:spacing w:line="276" w:lineRule="auto"/>
            </w:pPr>
            <w:r w:rsidRPr="00B414A0">
              <w:t>Core</w:t>
            </w:r>
          </w:p>
        </w:tc>
        <w:tc>
          <w:tcPr>
            <w:tcW w:w="1214" w:type="pct"/>
          </w:tcPr>
          <w:p w14:paraId="21FDAA19" w14:textId="77777777" w:rsidR="00DF52AB" w:rsidRPr="00B414A0" w:rsidRDefault="00DF52AB" w:rsidP="006D59C2">
            <w:pPr>
              <w:spacing w:line="276" w:lineRule="auto"/>
              <w:jc w:val="center"/>
            </w:pPr>
            <w:r w:rsidRPr="00B414A0">
              <w:t>ARM Cortex-M4</w:t>
            </w:r>
          </w:p>
        </w:tc>
        <w:tc>
          <w:tcPr>
            <w:tcW w:w="1214" w:type="pct"/>
          </w:tcPr>
          <w:p w14:paraId="1B73536E" w14:textId="77777777" w:rsidR="00DF52AB" w:rsidRPr="00B414A0" w:rsidRDefault="00DF52AB" w:rsidP="006D59C2">
            <w:pPr>
              <w:spacing w:line="276" w:lineRule="auto"/>
              <w:jc w:val="center"/>
            </w:pPr>
            <w:r w:rsidRPr="00B414A0">
              <w:t>ARM Cortex-M4</w:t>
            </w:r>
          </w:p>
        </w:tc>
        <w:tc>
          <w:tcPr>
            <w:tcW w:w="1406" w:type="pct"/>
          </w:tcPr>
          <w:p w14:paraId="32546E57" w14:textId="77777777" w:rsidR="00DF52AB" w:rsidRPr="00B414A0" w:rsidRDefault="00DF52AB" w:rsidP="006D59C2">
            <w:pPr>
              <w:spacing w:line="276" w:lineRule="auto"/>
              <w:jc w:val="center"/>
            </w:pPr>
            <w:r w:rsidRPr="00B414A0">
              <w:t>ARM Cortex-M4</w:t>
            </w:r>
          </w:p>
        </w:tc>
      </w:tr>
      <w:tr w:rsidR="00DF52AB" w:rsidRPr="00B414A0" w14:paraId="2355EA88" w14:textId="77777777" w:rsidTr="00DF52AB">
        <w:tc>
          <w:tcPr>
            <w:tcW w:w="1166" w:type="pct"/>
          </w:tcPr>
          <w:p w14:paraId="352B0DEF" w14:textId="77777777" w:rsidR="00DF52AB" w:rsidRPr="00B414A0" w:rsidRDefault="00DF52AB" w:rsidP="006D59C2">
            <w:pPr>
              <w:spacing w:line="276" w:lineRule="auto"/>
            </w:pPr>
            <w:r w:rsidRPr="00B414A0">
              <w:t>RAM</w:t>
            </w:r>
          </w:p>
        </w:tc>
        <w:tc>
          <w:tcPr>
            <w:tcW w:w="1214" w:type="pct"/>
          </w:tcPr>
          <w:p w14:paraId="4FC25C78" w14:textId="77777777" w:rsidR="00DF52AB" w:rsidRPr="00B414A0" w:rsidRDefault="00DF52AB" w:rsidP="006D59C2">
            <w:pPr>
              <w:spacing w:line="276" w:lineRule="auto"/>
              <w:jc w:val="center"/>
            </w:pPr>
            <w:r w:rsidRPr="00B414A0">
              <w:t>Up to 256 kB</w:t>
            </w:r>
          </w:p>
        </w:tc>
        <w:tc>
          <w:tcPr>
            <w:tcW w:w="1214" w:type="pct"/>
          </w:tcPr>
          <w:p w14:paraId="6E624ED8" w14:textId="77777777" w:rsidR="00DF52AB" w:rsidRPr="00B414A0" w:rsidRDefault="00DF52AB" w:rsidP="006D59C2">
            <w:pPr>
              <w:spacing w:line="276" w:lineRule="auto"/>
              <w:jc w:val="center"/>
            </w:pPr>
            <w:r w:rsidRPr="00B414A0">
              <w:t>Up to 64 kB</w:t>
            </w:r>
          </w:p>
        </w:tc>
        <w:tc>
          <w:tcPr>
            <w:tcW w:w="1406" w:type="pct"/>
          </w:tcPr>
          <w:p w14:paraId="4C7799D9" w14:textId="77777777" w:rsidR="00DF52AB" w:rsidRPr="00B414A0" w:rsidRDefault="00DF52AB" w:rsidP="006D59C2">
            <w:pPr>
              <w:spacing w:line="276" w:lineRule="auto"/>
              <w:jc w:val="center"/>
            </w:pPr>
            <w:r w:rsidRPr="00B414A0">
              <w:t>Up to 96 kB</w:t>
            </w:r>
          </w:p>
        </w:tc>
      </w:tr>
      <w:tr w:rsidR="00DF52AB" w:rsidRPr="00B414A0" w14:paraId="7D0CF8A7" w14:textId="77777777" w:rsidTr="00DF52AB">
        <w:tc>
          <w:tcPr>
            <w:tcW w:w="1166" w:type="pct"/>
          </w:tcPr>
          <w:p w14:paraId="32132EEF" w14:textId="77777777" w:rsidR="00DF52AB" w:rsidRPr="00B414A0" w:rsidRDefault="00DF52AB" w:rsidP="006D59C2">
            <w:pPr>
              <w:spacing w:line="276" w:lineRule="auto"/>
            </w:pPr>
            <w:r w:rsidRPr="00B414A0">
              <w:t>FLASH</w:t>
            </w:r>
          </w:p>
        </w:tc>
        <w:tc>
          <w:tcPr>
            <w:tcW w:w="1214" w:type="pct"/>
          </w:tcPr>
          <w:p w14:paraId="24FC6443" w14:textId="77777777" w:rsidR="00DF52AB" w:rsidRPr="00B414A0" w:rsidRDefault="00DF52AB" w:rsidP="006D59C2">
            <w:pPr>
              <w:spacing w:line="276" w:lineRule="auto"/>
              <w:jc w:val="center"/>
            </w:pPr>
            <w:r w:rsidRPr="00B414A0">
              <w:t>Up to 1024 kB</w:t>
            </w:r>
          </w:p>
        </w:tc>
        <w:tc>
          <w:tcPr>
            <w:tcW w:w="1214" w:type="pct"/>
          </w:tcPr>
          <w:p w14:paraId="019F253A" w14:textId="77777777" w:rsidR="00DF52AB" w:rsidRPr="00B414A0" w:rsidRDefault="00DF52AB" w:rsidP="006D59C2">
            <w:pPr>
              <w:spacing w:line="276" w:lineRule="auto"/>
              <w:jc w:val="center"/>
            </w:pPr>
            <w:r w:rsidRPr="00B414A0">
              <w:t>Up to 512 kB</w:t>
            </w:r>
          </w:p>
        </w:tc>
        <w:tc>
          <w:tcPr>
            <w:tcW w:w="1406" w:type="pct"/>
          </w:tcPr>
          <w:p w14:paraId="5163CF1A" w14:textId="77777777" w:rsidR="00DF52AB" w:rsidRPr="00B414A0" w:rsidRDefault="00DF52AB" w:rsidP="006D59C2">
            <w:pPr>
              <w:spacing w:line="276" w:lineRule="auto"/>
              <w:jc w:val="center"/>
            </w:pPr>
            <w:r w:rsidRPr="00B414A0">
              <w:t>Up to 1024 kB</w:t>
            </w:r>
          </w:p>
        </w:tc>
      </w:tr>
      <w:tr w:rsidR="00DF52AB" w:rsidRPr="00B414A0" w14:paraId="493F36FC" w14:textId="77777777" w:rsidTr="00DF52AB">
        <w:tc>
          <w:tcPr>
            <w:tcW w:w="1166" w:type="pct"/>
          </w:tcPr>
          <w:p w14:paraId="75AC0CA9" w14:textId="77777777" w:rsidR="00DF52AB" w:rsidRPr="00B414A0" w:rsidRDefault="00DF52AB" w:rsidP="006D59C2">
            <w:pPr>
              <w:spacing w:line="276" w:lineRule="auto"/>
            </w:pPr>
            <w:r w:rsidRPr="00B414A0">
              <w:t>Core Frequency</w:t>
            </w:r>
          </w:p>
        </w:tc>
        <w:tc>
          <w:tcPr>
            <w:tcW w:w="1214" w:type="pct"/>
          </w:tcPr>
          <w:p w14:paraId="646EA21C" w14:textId="77777777" w:rsidR="00DF52AB" w:rsidRPr="00B414A0" w:rsidRDefault="00DF52AB" w:rsidP="006D59C2">
            <w:pPr>
              <w:spacing w:line="276" w:lineRule="auto"/>
              <w:jc w:val="center"/>
            </w:pPr>
            <w:r w:rsidRPr="00B414A0">
              <w:t>40MHz</w:t>
            </w:r>
          </w:p>
        </w:tc>
        <w:tc>
          <w:tcPr>
            <w:tcW w:w="1214" w:type="pct"/>
          </w:tcPr>
          <w:p w14:paraId="034DE99D" w14:textId="77777777" w:rsidR="00DF52AB" w:rsidRPr="00B414A0" w:rsidRDefault="00DF52AB" w:rsidP="006D59C2">
            <w:pPr>
              <w:spacing w:line="276" w:lineRule="auto"/>
              <w:jc w:val="center"/>
            </w:pPr>
            <w:r w:rsidRPr="00B414A0">
              <w:t>40MHz</w:t>
            </w:r>
          </w:p>
        </w:tc>
        <w:tc>
          <w:tcPr>
            <w:tcW w:w="1406" w:type="pct"/>
          </w:tcPr>
          <w:p w14:paraId="5F07CC8D" w14:textId="77777777" w:rsidR="00DF52AB" w:rsidRPr="00B414A0" w:rsidRDefault="00DF52AB" w:rsidP="006D59C2">
            <w:pPr>
              <w:spacing w:line="276" w:lineRule="auto"/>
              <w:jc w:val="center"/>
            </w:pPr>
            <w:r w:rsidRPr="00B414A0">
              <w:t>40MHz</w:t>
            </w:r>
          </w:p>
        </w:tc>
      </w:tr>
      <w:tr w:rsidR="00DF52AB" w:rsidRPr="00B414A0" w14:paraId="2BA48B1D" w14:textId="77777777" w:rsidTr="00DF52AB">
        <w:tc>
          <w:tcPr>
            <w:tcW w:w="1166" w:type="pct"/>
          </w:tcPr>
          <w:p w14:paraId="192D3266" w14:textId="77777777" w:rsidR="00DF52AB" w:rsidRPr="00B414A0" w:rsidRDefault="00DF52AB" w:rsidP="006D59C2">
            <w:pPr>
              <w:spacing w:line="276" w:lineRule="auto"/>
            </w:pPr>
            <w:r w:rsidRPr="00B414A0">
              <w:t>Max Output Power</w:t>
            </w:r>
          </w:p>
        </w:tc>
        <w:tc>
          <w:tcPr>
            <w:tcW w:w="1214" w:type="pct"/>
          </w:tcPr>
          <w:p w14:paraId="75F32627" w14:textId="77777777" w:rsidR="00DF52AB" w:rsidRPr="00B414A0" w:rsidRDefault="00DF52AB" w:rsidP="006D59C2">
            <w:pPr>
              <w:spacing w:line="276" w:lineRule="auto"/>
              <w:jc w:val="center"/>
            </w:pPr>
            <w:r w:rsidRPr="00B414A0">
              <w:t>19dBm</w:t>
            </w:r>
          </w:p>
        </w:tc>
        <w:tc>
          <w:tcPr>
            <w:tcW w:w="1214" w:type="pct"/>
          </w:tcPr>
          <w:p w14:paraId="0C0BA1BA" w14:textId="77777777" w:rsidR="00DF52AB" w:rsidRPr="00B414A0" w:rsidRDefault="00DF52AB" w:rsidP="006D59C2">
            <w:pPr>
              <w:spacing w:line="276" w:lineRule="auto"/>
              <w:jc w:val="center"/>
            </w:pPr>
            <w:r w:rsidRPr="00B414A0">
              <w:t>19dBm</w:t>
            </w:r>
          </w:p>
        </w:tc>
        <w:tc>
          <w:tcPr>
            <w:tcW w:w="1406" w:type="pct"/>
          </w:tcPr>
          <w:p w14:paraId="35482447" w14:textId="77777777" w:rsidR="00DF52AB" w:rsidRPr="00B414A0" w:rsidRDefault="00DF52AB" w:rsidP="006D59C2">
            <w:pPr>
              <w:spacing w:line="276" w:lineRule="auto"/>
              <w:jc w:val="center"/>
            </w:pPr>
            <w:r w:rsidRPr="00B414A0">
              <w:t>10dBm</w:t>
            </w:r>
          </w:p>
        </w:tc>
      </w:tr>
      <w:tr w:rsidR="00DF52AB" w:rsidRPr="00B414A0" w14:paraId="2307E2FE" w14:textId="77777777" w:rsidTr="00DF52AB">
        <w:tc>
          <w:tcPr>
            <w:tcW w:w="1166" w:type="pct"/>
          </w:tcPr>
          <w:p w14:paraId="6279B0C6" w14:textId="77777777" w:rsidR="00DF52AB" w:rsidRPr="00B414A0" w:rsidRDefault="00DF52AB" w:rsidP="006D59C2">
            <w:pPr>
              <w:spacing w:line="276" w:lineRule="auto"/>
            </w:pPr>
            <w:r w:rsidRPr="00B414A0">
              <w:lastRenderedPageBreak/>
              <w:t>Number of GPIO</w:t>
            </w:r>
          </w:p>
        </w:tc>
        <w:tc>
          <w:tcPr>
            <w:tcW w:w="1214" w:type="pct"/>
          </w:tcPr>
          <w:p w14:paraId="717F8294" w14:textId="77777777" w:rsidR="00DF52AB" w:rsidRPr="00B414A0" w:rsidRDefault="00DF52AB" w:rsidP="006D59C2">
            <w:pPr>
              <w:spacing w:line="276" w:lineRule="auto"/>
              <w:jc w:val="center"/>
            </w:pPr>
            <w:r w:rsidRPr="00B414A0">
              <w:t>31</w:t>
            </w:r>
          </w:p>
        </w:tc>
        <w:tc>
          <w:tcPr>
            <w:tcW w:w="1214" w:type="pct"/>
          </w:tcPr>
          <w:p w14:paraId="43C16220" w14:textId="77777777" w:rsidR="00DF52AB" w:rsidRPr="00B414A0" w:rsidRDefault="00DF52AB" w:rsidP="006D59C2">
            <w:pPr>
              <w:spacing w:line="276" w:lineRule="auto"/>
              <w:jc w:val="center"/>
            </w:pPr>
            <w:r w:rsidRPr="00B414A0">
              <w:t>31</w:t>
            </w:r>
          </w:p>
        </w:tc>
        <w:tc>
          <w:tcPr>
            <w:tcW w:w="1406" w:type="pct"/>
          </w:tcPr>
          <w:p w14:paraId="6CDE30ED" w14:textId="77777777" w:rsidR="00DF52AB" w:rsidRPr="00B414A0" w:rsidRDefault="00DF52AB" w:rsidP="006D59C2">
            <w:pPr>
              <w:keepNext/>
              <w:spacing w:line="276" w:lineRule="auto"/>
              <w:jc w:val="center"/>
            </w:pPr>
            <w:r w:rsidRPr="00B414A0">
              <w:t>20</w:t>
            </w:r>
          </w:p>
        </w:tc>
      </w:tr>
    </w:tbl>
    <w:p w14:paraId="009BFD86" w14:textId="77777777" w:rsidR="00DF52AB" w:rsidRPr="00B414A0" w:rsidRDefault="00DF52AB" w:rsidP="006D59C2">
      <w:pPr>
        <w:pStyle w:val="Caption"/>
        <w:rPr>
          <w:rFonts w:cs="Times New Roman"/>
        </w:rPr>
      </w:pPr>
      <w:bookmarkStart w:id="126" w:name="_Toc35251015"/>
      <w:bookmarkStart w:id="127" w:name="_Toc44593934"/>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B414A0" w:rsidRPr="00B414A0">
        <w:rPr>
          <w:rFonts w:cs="Times New Roman"/>
          <w:noProof/>
        </w:rPr>
        <w:t>5</w:t>
      </w:r>
      <w:r w:rsidRPr="00B414A0">
        <w:rPr>
          <w:rFonts w:cs="Times New Roman"/>
          <w:noProof/>
        </w:rPr>
        <w:fldChar w:fldCharType="end"/>
      </w:r>
      <w:r w:rsidRPr="00B414A0">
        <w:rPr>
          <w:rFonts w:cs="Times New Roman"/>
        </w:rPr>
        <w:t>: Các dòng SoC Zigbee của Silab</w:t>
      </w:r>
      <w:bookmarkEnd w:id="126"/>
      <w:bookmarkEnd w:id="127"/>
    </w:p>
    <w:p w14:paraId="7B59A996" w14:textId="77777777" w:rsidR="00DF52AB" w:rsidRPr="00B414A0" w:rsidRDefault="00DF52AB" w:rsidP="006D59C2">
      <w:pPr>
        <w:pStyle w:val="ANSVNormal"/>
        <w:rPr>
          <w:rFonts w:cs="Times New Roman"/>
        </w:rPr>
      </w:pPr>
      <w:r w:rsidRPr="00B414A0">
        <w:rPr>
          <w:rFonts w:cs="Times New Roman"/>
        </w:rPr>
        <w:t>Từ bảng so sánh trên, ta thấy dòng chip MG12 phù hợp nhất cho thiết bị, không những đáp ứng truyền thông Zigbee mà còn đủ GPIO cho các chức năng điều khiển khối LED (4xGPIO), khối Switch (3xGPIO), khối Button (3xGPIO).</w:t>
      </w:r>
    </w:p>
    <w:p w14:paraId="39CBCA44" w14:textId="77777777" w:rsidR="00DF52AB" w:rsidRPr="00B414A0" w:rsidRDefault="00DF52AB" w:rsidP="006D59C2">
      <w:pPr>
        <w:pStyle w:val="ANSVNormal"/>
        <w:rPr>
          <w:rFonts w:cs="Times New Roman"/>
        </w:rPr>
      </w:pPr>
    </w:p>
    <w:p w14:paraId="5A1B71F0" w14:textId="77777777" w:rsidR="00DF52AB" w:rsidRPr="00B414A0" w:rsidRDefault="00DF52AB" w:rsidP="006D59C2">
      <w:pPr>
        <w:pStyle w:val="ANSVNormal"/>
        <w:rPr>
          <w:rFonts w:cs="Times New Roman"/>
          <w:b/>
          <w:bCs/>
        </w:rPr>
      </w:pPr>
      <w:r w:rsidRPr="00B414A0">
        <w:rPr>
          <w:rFonts w:cs="Times New Roman"/>
          <w:b/>
          <w:bCs/>
        </w:rPr>
        <w:t>Antenna</w:t>
      </w:r>
    </w:p>
    <w:p w14:paraId="69EED8DB" w14:textId="77777777" w:rsidR="00DF52AB" w:rsidRPr="00B414A0" w:rsidRDefault="00DF52AB" w:rsidP="006D59C2">
      <w:pPr>
        <w:pStyle w:val="ANSVNormal"/>
        <w:rPr>
          <w:rFonts w:cs="Times New Roman"/>
        </w:rPr>
      </w:pPr>
      <w:r w:rsidRPr="00B414A0">
        <w:rPr>
          <w:rFonts w:cs="Times New Roman"/>
        </w:rPr>
        <w:t>Khối Antenna thực hiện chức năng truyền thông không dây giữa Smart Lighting Switch và Gateway. Do sử dụng công nghệ truyền thông Zigbee tại tần số 2.4GHz [tham khảo mục 3.2.1] nên khối antenna phải được thiết kế đảm bảo các yêu cầu sau</w:t>
      </w:r>
    </w:p>
    <w:tbl>
      <w:tblPr>
        <w:tblStyle w:val="TableGrid"/>
        <w:tblW w:w="0" w:type="auto"/>
        <w:tblLook w:val="04A0" w:firstRow="1" w:lastRow="0" w:firstColumn="1" w:lastColumn="0" w:noHBand="0" w:noVBand="1"/>
      </w:tblPr>
      <w:tblGrid>
        <w:gridCol w:w="4868"/>
        <w:gridCol w:w="4868"/>
      </w:tblGrid>
      <w:tr w:rsidR="00DF52AB" w:rsidRPr="00B414A0" w14:paraId="75806BBE" w14:textId="77777777" w:rsidTr="00DF52AB">
        <w:tc>
          <w:tcPr>
            <w:tcW w:w="4868" w:type="dxa"/>
            <w:shd w:val="clear" w:color="auto" w:fill="1F3864" w:themeFill="accent5" w:themeFillShade="80"/>
          </w:tcPr>
          <w:p w14:paraId="0B022D24" w14:textId="77777777" w:rsidR="00DF52AB" w:rsidRPr="00B414A0" w:rsidRDefault="00DF52AB" w:rsidP="006D59C2">
            <w:pPr>
              <w:pStyle w:val="ANSVNormal"/>
              <w:jc w:val="center"/>
              <w:rPr>
                <w:rFonts w:cs="Times New Roman"/>
                <w:b/>
                <w:bCs/>
              </w:rPr>
            </w:pPr>
            <w:r w:rsidRPr="00B414A0">
              <w:rPr>
                <w:rFonts w:cs="Times New Roman"/>
                <w:b/>
                <w:bCs/>
              </w:rPr>
              <w:t>Thông số</w:t>
            </w:r>
          </w:p>
        </w:tc>
        <w:tc>
          <w:tcPr>
            <w:tcW w:w="4868" w:type="dxa"/>
            <w:shd w:val="clear" w:color="auto" w:fill="1F3864" w:themeFill="accent5" w:themeFillShade="80"/>
          </w:tcPr>
          <w:p w14:paraId="6D8A80E9" w14:textId="77777777" w:rsidR="00DF52AB" w:rsidRPr="00B414A0" w:rsidRDefault="00DF52AB" w:rsidP="006D59C2">
            <w:pPr>
              <w:pStyle w:val="ANSVNormal"/>
              <w:jc w:val="center"/>
              <w:rPr>
                <w:rFonts w:cs="Times New Roman"/>
                <w:b/>
                <w:bCs/>
              </w:rPr>
            </w:pPr>
            <w:r w:rsidRPr="00B414A0">
              <w:rPr>
                <w:rFonts w:cs="Times New Roman"/>
                <w:b/>
                <w:bCs/>
              </w:rPr>
              <w:t>Yêu cầu</w:t>
            </w:r>
          </w:p>
        </w:tc>
      </w:tr>
      <w:tr w:rsidR="00DF52AB" w:rsidRPr="00B414A0" w14:paraId="47E0E608" w14:textId="77777777" w:rsidTr="00DF52AB">
        <w:tc>
          <w:tcPr>
            <w:tcW w:w="4868" w:type="dxa"/>
            <w:vAlign w:val="center"/>
          </w:tcPr>
          <w:p w14:paraId="5AB25707" w14:textId="77777777" w:rsidR="00DF52AB" w:rsidRPr="00B414A0" w:rsidRDefault="00DF52AB" w:rsidP="006D59C2">
            <w:pPr>
              <w:pStyle w:val="ANSVNormal"/>
              <w:rPr>
                <w:rFonts w:cs="Times New Roman"/>
              </w:rPr>
            </w:pPr>
            <w:r w:rsidRPr="00B414A0">
              <w:rPr>
                <w:rStyle w:val="fontstyle01"/>
                <w:rFonts w:ascii="Times New Roman" w:hAnsi="Times New Roman" w:cs="Times New Roman"/>
              </w:rPr>
              <w:t>Dải tần hoạt động</w:t>
            </w:r>
          </w:p>
        </w:tc>
        <w:tc>
          <w:tcPr>
            <w:tcW w:w="4868" w:type="dxa"/>
            <w:vAlign w:val="center"/>
          </w:tcPr>
          <w:p w14:paraId="06C17CE4" w14:textId="77777777" w:rsidR="00DF52AB" w:rsidRPr="00B414A0" w:rsidRDefault="00DF52AB" w:rsidP="006D59C2">
            <w:pPr>
              <w:pStyle w:val="ANSVNormal"/>
              <w:rPr>
                <w:rFonts w:cs="Times New Roman"/>
              </w:rPr>
            </w:pPr>
            <w:r w:rsidRPr="00B414A0">
              <w:rPr>
                <w:rStyle w:val="fontstyle01"/>
                <w:rFonts w:ascii="Times New Roman" w:hAnsi="Times New Roman" w:cs="Times New Roman"/>
              </w:rPr>
              <w:t>2.4 GHz- 2.5 GHz</w:t>
            </w:r>
          </w:p>
        </w:tc>
      </w:tr>
      <w:tr w:rsidR="00DF52AB" w:rsidRPr="00B414A0" w14:paraId="7EEAE390" w14:textId="77777777" w:rsidTr="00DF52AB">
        <w:trPr>
          <w:trHeight w:val="260"/>
        </w:trPr>
        <w:tc>
          <w:tcPr>
            <w:tcW w:w="4868" w:type="dxa"/>
            <w:vAlign w:val="center"/>
          </w:tcPr>
          <w:p w14:paraId="19E5AB62" w14:textId="77777777" w:rsidR="00DF52AB" w:rsidRPr="00B414A0" w:rsidRDefault="00DF52AB" w:rsidP="006D59C2">
            <w:pPr>
              <w:pStyle w:val="ANSVNormal"/>
              <w:rPr>
                <w:rFonts w:cs="Times New Roman"/>
              </w:rPr>
            </w:pPr>
            <w:r w:rsidRPr="00B414A0">
              <w:rPr>
                <w:rFonts w:cs="Times New Roman"/>
              </w:rPr>
              <w:t>Băng thông</w:t>
            </w:r>
          </w:p>
        </w:tc>
        <w:tc>
          <w:tcPr>
            <w:tcW w:w="4868" w:type="dxa"/>
            <w:vAlign w:val="center"/>
          </w:tcPr>
          <w:p w14:paraId="1AEC865A" w14:textId="77777777" w:rsidR="00DF52AB" w:rsidRPr="00B414A0" w:rsidRDefault="00DF52AB" w:rsidP="006D59C2">
            <w:pPr>
              <w:overflowPunct/>
              <w:autoSpaceDE/>
              <w:autoSpaceDN/>
              <w:adjustRightInd/>
              <w:spacing w:after="0" w:line="276" w:lineRule="auto"/>
              <w:jc w:val="left"/>
              <w:textAlignment w:val="auto"/>
              <w:rPr>
                <w:sz w:val="24"/>
              </w:rPr>
            </w:pPr>
            <w:r w:rsidRPr="00B414A0">
              <w:rPr>
                <w:rStyle w:val="fontstyle01"/>
                <w:rFonts w:ascii="Times New Roman" w:hAnsi="Times New Roman"/>
              </w:rPr>
              <w:t>100 MHz</w:t>
            </w:r>
          </w:p>
        </w:tc>
      </w:tr>
      <w:tr w:rsidR="00DF52AB" w:rsidRPr="00B414A0" w14:paraId="6A1640CC" w14:textId="77777777" w:rsidTr="00DF52AB">
        <w:tc>
          <w:tcPr>
            <w:tcW w:w="4868" w:type="dxa"/>
            <w:vAlign w:val="center"/>
          </w:tcPr>
          <w:p w14:paraId="14290659" w14:textId="77777777" w:rsidR="00DF52AB" w:rsidRPr="00B414A0" w:rsidRDefault="00DF52AB" w:rsidP="006D59C2">
            <w:pPr>
              <w:pStyle w:val="ANSVNormal"/>
              <w:rPr>
                <w:rFonts w:cs="Times New Roman"/>
              </w:rPr>
            </w:pPr>
            <w:r w:rsidRPr="00B414A0">
              <w:rPr>
                <w:rFonts w:cs="Times New Roman"/>
              </w:rPr>
              <w:t>VSMR</w:t>
            </w:r>
          </w:p>
        </w:tc>
        <w:tc>
          <w:tcPr>
            <w:tcW w:w="4868" w:type="dxa"/>
            <w:vAlign w:val="center"/>
          </w:tcPr>
          <w:p w14:paraId="04E541B4" w14:textId="77777777" w:rsidR="00DF52AB" w:rsidRPr="00B414A0" w:rsidRDefault="00DF52AB" w:rsidP="006D59C2">
            <w:pPr>
              <w:overflowPunct/>
              <w:autoSpaceDE/>
              <w:autoSpaceDN/>
              <w:adjustRightInd/>
              <w:spacing w:after="0" w:line="276" w:lineRule="auto"/>
              <w:jc w:val="left"/>
              <w:textAlignment w:val="auto"/>
              <w:rPr>
                <w:sz w:val="24"/>
              </w:rPr>
            </w:pPr>
            <w:r w:rsidRPr="00B414A0">
              <w:rPr>
                <w:rStyle w:val="fontstyle01"/>
                <w:rFonts w:ascii="Times New Roman" w:hAnsi="Times New Roman"/>
              </w:rPr>
              <w:t>≤ 2</w:t>
            </w:r>
          </w:p>
        </w:tc>
      </w:tr>
      <w:tr w:rsidR="00DF52AB" w:rsidRPr="00B414A0" w14:paraId="0D3A3468" w14:textId="77777777" w:rsidTr="00DF52AB">
        <w:tc>
          <w:tcPr>
            <w:tcW w:w="4868" w:type="dxa"/>
            <w:vAlign w:val="center"/>
          </w:tcPr>
          <w:p w14:paraId="72C0CAF7" w14:textId="77777777" w:rsidR="00DF52AB" w:rsidRPr="00B414A0" w:rsidRDefault="00DF52AB" w:rsidP="006D59C2">
            <w:pPr>
              <w:pStyle w:val="ANSVNormal"/>
              <w:rPr>
                <w:rFonts w:cs="Times New Roman"/>
              </w:rPr>
            </w:pPr>
            <w:r w:rsidRPr="00B414A0">
              <w:rPr>
                <w:rFonts w:cs="Times New Roman"/>
              </w:rPr>
              <w:t>Return Loss</w:t>
            </w:r>
          </w:p>
        </w:tc>
        <w:tc>
          <w:tcPr>
            <w:tcW w:w="4868" w:type="dxa"/>
            <w:vAlign w:val="center"/>
          </w:tcPr>
          <w:p w14:paraId="69376568" w14:textId="77777777" w:rsidR="00DF52AB" w:rsidRPr="00B414A0" w:rsidRDefault="00DF52AB" w:rsidP="006D59C2">
            <w:pPr>
              <w:overflowPunct/>
              <w:autoSpaceDE/>
              <w:autoSpaceDN/>
              <w:adjustRightInd/>
              <w:spacing w:after="0" w:line="276" w:lineRule="auto"/>
              <w:jc w:val="left"/>
              <w:textAlignment w:val="auto"/>
              <w:rPr>
                <w:rStyle w:val="fontstyle01"/>
                <w:rFonts w:ascii="Times New Roman" w:hAnsi="Times New Roman"/>
              </w:rPr>
            </w:pPr>
            <w:r w:rsidRPr="00B414A0">
              <w:rPr>
                <w:rStyle w:val="fontstyle01"/>
                <w:rFonts w:ascii="Times New Roman" w:hAnsi="Times New Roman"/>
              </w:rPr>
              <w:t>≥ 10dB</w:t>
            </w:r>
          </w:p>
        </w:tc>
      </w:tr>
      <w:tr w:rsidR="00DF52AB" w:rsidRPr="00B414A0" w14:paraId="3F8BCC3C" w14:textId="77777777" w:rsidTr="00DF52AB">
        <w:tc>
          <w:tcPr>
            <w:tcW w:w="4868" w:type="dxa"/>
            <w:vAlign w:val="center"/>
          </w:tcPr>
          <w:p w14:paraId="0CF9234C" w14:textId="77777777" w:rsidR="00DF52AB" w:rsidRPr="00B414A0" w:rsidRDefault="00DF52AB" w:rsidP="006D59C2">
            <w:pPr>
              <w:pStyle w:val="ANSVNormal"/>
              <w:rPr>
                <w:rFonts w:cs="Times New Roman"/>
              </w:rPr>
            </w:pPr>
            <w:r w:rsidRPr="00B414A0">
              <w:rPr>
                <w:rFonts w:cs="Times New Roman"/>
              </w:rPr>
              <w:t>Trở kháng</w:t>
            </w:r>
          </w:p>
        </w:tc>
        <w:tc>
          <w:tcPr>
            <w:tcW w:w="4868" w:type="dxa"/>
            <w:vAlign w:val="center"/>
          </w:tcPr>
          <w:p w14:paraId="4CCBBFD9" w14:textId="77777777" w:rsidR="00DF52AB" w:rsidRPr="00B414A0" w:rsidRDefault="00DF52AB" w:rsidP="006D59C2">
            <w:pPr>
              <w:overflowPunct/>
              <w:autoSpaceDE/>
              <w:autoSpaceDN/>
              <w:adjustRightInd/>
              <w:spacing w:after="0" w:line="276" w:lineRule="auto"/>
              <w:jc w:val="left"/>
              <w:textAlignment w:val="auto"/>
              <w:rPr>
                <w:sz w:val="24"/>
              </w:rPr>
            </w:pPr>
            <w:r w:rsidRPr="00B414A0">
              <w:rPr>
                <w:rStyle w:val="fontstyle01"/>
                <w:rFonts w:ascii="Times New Roman" w:hAnsi="Times New Roman"/>
              </w:rPr>
              <w:t>50Ω</w:t>
            </w:r>
          </w:p>
        </w:tc>
      </w:tr>
      <w:tr w:rsidR="00DF52AB" w:rsidRPr="00B414A0" w14:paraId="450290B3" w14:textId="77777777" w:rsidTr="00DF52AB">
        <w:tc>
          <w:tcPr>
            <w:tcW w:w="4868" w:type="dxa"/>
            <w:vAlign w:val="center"/>
          </w:tcPr>
          <w:p w14:paraId="712702EB" w14:textId="77777777" w:rsidR="00DF52AB" w:rsidRPr="00B414A0" w:rsidRDefault="00DF52AB" w:rsidP="006D59C2">
            <w:pPr>
              <w:pStyle w:val="ANSVNormal"/>
              <w:rPr>
                <w:rFonts w:cs="Times New Roman"/>
              </w:rPr>
            </w:pPr>
            <w:r w:rsidRPr="00B414A0">
              <w:rPr>
                <w:rFonts w:cs="Times New Roman"/>
              </w:rPr>
              <w:t>Phân cực</w:t>
            </w:r>
          </w:p>
        </w:tc>
        <w:tc>
          <w:tcPr>
            <w:tcW w:w="4868" w:type="dxa"/>
            <w:vAlign w:val="center"/>
          </w:tcPr>
          <w:p w14:paraId="00A7EB82" w14:textId="77777777" w:rsidR="00DF52AB" w:rsidRPr="00B414A0" w:rsidRDefault="00DF52AB" w:rsidP="006D59C2">
            <w:pPr>
              <w:pStyle w:val="ANSVNormal"/>
              <w:keepNext/>
              <w:rPr>
                <w:rFonts w:cs="Times New Roman"/>
              </w:rPr>
            </w:pPr>
            <w:r w:rsidRPr="00B414A0">
              <w:rPr>
                <w:rFonts w:cs="Times New Roman"/>
              </w:rPr>
              <w:t>Linear</w:t>
            </w:r>
          </w:p>
        </w:tc>
      </w:tr>
    </w:tbl>
    <w:p w14:paraId="0E75FEE5" w14:textId="77777777" w:rsidR="00DF52AB" w:rsidRPr="00B414A0" w:rsidRDefault="00DF52AB" w:rsidP="006D59C2">
      <w:pPr>
        <w:pStyle w:val="Caption"/>
        <w:rPr>
          <w:rFonts w:cs="Times New Roman"/>
        </w:rPr>
      </w:pPr>
      <w:bookmarkStart w:id="128" w:name="_Toc35251019"/>
      <w:bookmarkStart w:id="129" w:name="_Toc44593935"/>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B414A0" w:rsidRPr="00B414A0">
        <w:rPr>
          <w:rFonts w:cs="Times New Roman"/>
          <w:noProof/>
        </w:rPr>
        <w:t>6</w:t>
      </w:r>
      <w:r w:rsidRPr="00B414A0">
        <w:rPr>
          <w:rFonts w:cs="Times New Roman"/>
          <w:noProof/>
        </w:rPr>
        <w:fldChar w:fldCharType="end"/>
      </w:r>
      <w:r w:rsidRPr="00B414A0">
        <w:rPr>
          <w:rFonts w:cs="Times New Roman"/>
        </w:rPr>
        <w:t>: Đặc tả yêu cầu antenna</w:t>
      </w:r>
      <w:bookmarkEnd w:id="128"/>
      <w:bookmarkEnd w:id="129"/>
    </w:p>
    <w:p w14:paraId="5FC04A4A" w14:textId="77777777" w:rsidR="00DF52AB" w:rsidRPr="00B414A0" w:rsidRDefault="00DF52AB" w:rsidP="006D59C2">
      <w:pPr>
        <w:pStyle w:val="ANSVNormal"/>
        <w:rPr>
          <w:rFonts w:cs="Times New Roman"/>
        </w:rPr>
      </w:pPr>
      <w:r w:rsidRPr="00B414A0">
        <w:rPr>
          <w:rFonts w:cs="Times New Roman"/>
        </w:rPr>
        <w:t>Đặc thù của Smart Light Switch là thiết bị được lắp âm tường, nên yêu cầu bức xạ của anten phải hướng ra ngoài tường thay vì hướng vào trong tường. Ngoài ra, anten phải nằm gọn bên trong vỏ để đảm bảo tính thẩm mỹ.</w:t>
      </w:r>
    </w:p>
    <w:p w14:paraId="6EEEF470" w14:textId="77777777" w:rsidR="00DF52AB" w:rsidRPr="00B414A0" w:rsidRDefault="00DF52AB" w:rsidP="006D59C2">
      <w:pPr>
        <w:pStyle w:val="ANSVNormal"/>
        <w:rPr>
          <w:rFonts w:cs="Times New Roman"/>
        </w:rPr>
      </w:pPr>
      <w:r w:rsidRPr="00B414A0">
        <w:rPr>
          <w:rFonts w:cs="Times New Roman"/>
        </w:rPr>
        <w:t>Dưới đây là những giải pháp antenna có thể đáp ứng yêu cầu</w:t>
      </w:r>
    </w:p>
    <w:tbl>
      <w:tblPr>
        <w:tblStyle w:val="TableGrid"/>
        <w:tblW w:w="0" w:type="auto"/>
        <w:tblLook w:val="04A0" w:firstRow="1" w:lastRow="0" w:firstColumn="1" w:lastColumn="0" w:noHBand="0" w:noVBand="1"/>
      </w:tblPr>
      <w:tblGrid>
        <w:gridCol w:w="2065"/>
        <w:gridCol w:w="1872"/>
        <w:gridCol w:w="2018"/>
        <w:gridCol w:w="1975"/>
        <w:gridCol w:w="1806"/>
      </w:tblGrid>
      <w:tr w:rsidR="00DF52AB" w:rsidRPr="00B414A0" w14:paraId="297F85C0" w14:textId="77777777" w:rsidTr="00DF52AB">
        <w:tc>
          <w:tcPr>
            <w:tcW w:w="2099" w:type="dxa"/>
            <w:shd w:val="clear" w:color="auto" w:fill="1F3864" w:themeFill="accent5" w:themeFillShade="80"/>
            <w:vAlign w:val="center"/>
          </w:tcPr>
          <w:p w14:paraId="60245AAE" w14:textId="77777777" w:rsidR="00DF52AB" w:rsidRPr="00B414A0" w:rsidRDefault="00DF52AB" w:rsidP="006D59C2">
            <w:pPr>
              <w:pStyle w:val="ANSVNormal"/>
              <w:jc w:val="center"/>
              <w:rPr>
                <w:rFonts w:cs="Times New Roman"/>
                <w:b/>
                <w:bCs/>
              </w:rPr>
            </w:pPr>
            <w:r w:rsidRPr="00B414A0">
              <w:rPr>
                <w:rFonts w:cs="Times New Roman"/>
                <w:b/>
                <w:bCs/>
              </w:rPr>
              <w:t>Anten</w:t>
            </w:r>
          </w:p>
        </w:tc>
        <w:tc>
          <w:tcPr>
            <w:tcW w:w="1879" w:type="dxa"/>
            <w:shd w:val="clear" w:color="auto" w:fill="1F3864" w:themeFill="accent5" w:themeFillShade="80"/>
            <w:vAlign w:val="center"/>
          </w:tcPr>
          <w:p w14:paraId="6DB7B7EC" w14:textId="77777777" w:rsidR="00DF52AB" w:rsidRPr="00B414A0" w:rsidRDefault="00DF52AB" w:rsidP="006D59C2">
            <w:pPr>
              <w:pStyle w:val="ANSVNormal"/>
              <w:jc w:val="center"/>
              <w:rPr>
                <w:rFonts w:cs="Times New Roman"/>
                <w:b/>
                <w:bCs/>
              </w:rPr>
            </w:pPr>
            <w:r w:rsidRPr="00B414A0">
              <w:rPr>
                <w:rFonts w:cs="Times New Roman"/>
                <w:b/>
                <w:bCs/>
              </w:rPr>
              <w:t>PCB</w:t>
            </w:r>
          </w:p>
        </w:tc>
        <w:tc>
          <w:tcPr>
            <w:tcW w:w="2022" w:type="dxa"/>
            <w:shd w:val="clear" w:color="auto" w:fill="1F3864" w:themeFill="accent5" w:themeFillShade="80"/>
            <w:vAlign w:val="center"/>
          </w:tcPr>
          <w:p w14:paraId="3C17DC75" w14:textId="77777777" w:rsidR="00DF52AB" w:rsidRPr="00B414A0" w:rsidRDefault="00DF52AB" w:rsidP="006D59C2">
            <w:pPr>
              <w:pStyle w:val="ANSVNormal"/>
              <w:jc w:val="center"/>
              <w:rPr>
                <w:rFonts w:cs="Times New Roman"/>
                <w:b/>
                <w:bCs/>
              </w:rPr>
            </w:pPr>
            <w:r w:rsidRPr="00B414A0">
              <w:rPr>
                <w:rFonts w:cs="Times New Roman"/>
                <w:b/>
                <w:bCs/>
              </w:rPr>
              <w:t>Chip</w:t>
            </w:r>
          </w:p>
        </w:tc>
        <w:tc>
          <w:tcPr>
            <w:tcW w:w="1990" w:type="dxa"/>
            <w:shd w:val="clear" w:color="auto" w:fill="1F3864" w:themeFill="accent5" w:themeFillShade="80"/>
            <w:vAlign w:val="center"/>
          </w:tcPr>
          <w:p w14:paraId="7A715AED" w14:textId="77777777" w:rsidR="00DF52AB" w:rsidRPr="00B414A0" w:rsidRDefault="00DF52AB" w:rsidP="006D59C2">
            <w:pPr>
              <w:pStyle w:val="ANSVNormal"/>
              <w:jc w:val="center"/>
              <w:rPr>
                <w:rFonts w:cs="Times New Roman"/>
                <w:b/>
                <w:bCs/>
              </w:rPr>
            </w:pPr>
            <w:r w:rsidRPr="00B414A0">
              <w:rPr>
                <w:rFonts w:cs="Times New Roman"/>
                <w:b/>
                <w:bCs/>
              </w:rPr>
              <w:t>Flexible</w:t>
            </w:r>
          </w:p>
        </w:tc>
        <w:tc>
          <w:tcPr>
            <w:tcW w:w="1746" w:type="dxa"/>
            <w:shd w:val="clear" w:color="auto" w:fill="1F3864" w:themeFill="accent5" w:themeFillShade="80"/>
            <w:vAlign w:val="center"/>
          </w:tcPr>
          <w:p w14:paraId="69BA41E9" w14:textId="77777777" w:rsidR="00DF52AB" w:rsidRPr="00B414A0" w:rsidRDefault="00DF52AB" w:rsidP="006D59C2">
            <w:pPr>
              <w:pStyle w:val="ANSVNormal"/>
              <w:jc w:val="center"/>
              <w:rPr>
                <w:rFonts w:cs="Times New Roman"/>
                <w:b/>
                <w:bCs/>
              </w:rPr>
            </w:pPr>
            <w:r w:rsidRPr="00B414A0">
              <w:rPr>
                <w:rFonts w:cs="Times New Roman"/>
                <w:b/>
                <w:bCs/>
              </w:rPr>
              <w:t>Wire</w:t>
            </w:r>
          </w:p>
        </w:tc>
      </w:tr>
      <w:tr w:rsidR="00DF52AB" w:rsidRPr="00B414A0" w14:paraId="611F981C" w14:textId="77777777" w:rsidTr="00DF52AB">
        <w:tc>
          <w:tcPr>
            <w:tcW w:w="2099" w:type="dxa"/>
            <w:vAlign w:val="center"/>
          </w:tcPr>
          <w:p w14:paraId="1C3AE521" w14:textId="77777777" w:rsidR="00DF52AB" w:rsidRPr="00B414A0" w:rsidRDefault="00DF52AB" w:rsidP="006D59C2">
            <w:pPr>
              <w:pStyle w:val="ANSVNormal"/>
              <w:rPr>
                <w:rFonts w:cs="Times New Roman"/>
              </w:rPr>
            </w:pPr>
            <w:r w:rsidRPr="00B414A0">
              <w:rPr>
                <w:rStyle w:val="fontstyle01"/>
                <w:rFonts w:ascii="Times New Roman" w:hAnsi="Times New Roman" w:cs="Times New Roman"/>
              </w:rPr>
              <w:t>Mô tả</w:t>
            </w:r>
          </w:p>
        </w:tc>
        <w:tc>
          <w:tcPr>
            <w:tcW w:w="1879" w:type="dxa"/>
          </w:tcPr>
          <w:p w14:paraId="1A74D651" w14:textId="77777777" w:rsidR="00DF52AB" w:rsidRPr="00B414A0" w:rsidRDefault="00DF52AB" w:rsidP="006D59C2">
            <w:pPr>
              <w:pStyle w:val="ANSVNormal"/>
              <w:rPr>
                <w:rStyle w:val="fontstyle01"/>
                <w:rFonts w:ascii="Times New Roman" w:hAnsi="Times New Roman" w:cs="Times New Roman"/>
              </w:rPr>
            </w:pPr>
            <w:r w:rsidRPr="00B414A0">
              <w:rPr>
                <w:rFonts w:cs="Times New Roman"/>
                <w:noProof/>
              </w:rPr>
              <w:drawing>
                <wp:inline distT="0" distB="0" distL="0" distR="0" wp14:anchorId="1C9BA77E" wp14:editId="1A755D06">
                  <wp:extent cx="893929" cy="75278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03908" cy="761186"/>
                          </a:xfrm>
                          <a:prstGeom prst="rect">
                            <a:avLst/>
                          </a:prstGeom>
                        </pic:spPr>
                      </pic:pic>
                    </a:graphicData>
                  </a:graphic>
                </wp:inline>
              </w:drawing>
            </w:r>
          </w:p>
        </w:tc>
        <w:tc>
          <w:tcPr>
            <w:tcW w:w="2022" w:type="dxa"/>
            <w:vAlign w:val="center"/>
          </w:tcPr>
          <w:p w14:paraId="0F4EA52A" w14:textId="77777777" w:rsidR="00DF52AB" w:rsidRPr="00B414A0" w:rsidRDefault="00DF52AB" w:rsidP="006D59C2">
            <w:pPr>
              <w:pStyle w:val="ANSVNormal"/>
              <w:rPr>
                <w:rFonts w:cs="Times New Roman"/>
              </w:rPr>
            </w:pPr>
            <w:r w:rsidRPr="00B414A0">
              <w:rPr>
                <w:rFonts w:cs="Times New Roman"/>
                <w:noProof/>
              </w:rPr>
              <w:drawing>
                <wp:inline distT="0" distB="0" distL="0" distR="0" wp14:anchorId="237E7743" wp14:editId="45B21523">
                  <wp:extent cx="1057702" cy="550557"/>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19996-40_7928c922-3631-4bc4-a12c-75b64526725a_2048x2048.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73251" cy="558651"/>
                          </a:xfrm>
                          <a:prstGeom prst="rect">
                            <a:avLst/>
                          </a:prstGeom>
                        </pic:spPr>
                      </pic:pic>
                    </a:graphicData>
                  </a:graphic>
                </wp:inline>
              </w:drawing>
            </w:r>
          </w:p>
        </w:tc>
        <w:tc>
          <w:tcPr>
            <w:tcW w:w="1990" w:type="dxa"/>
          </w:tcPr>
          <w:p w14:paraId="5722F786" w14:textId="77777777" w:rsidR="00DF52AB" w:rsidRPr="00B414A0" w:rsidRDefault="00DF52AB" w:rsidP="006D59C2">
            <w:pPr>
              <w:pStyle w:val="ANSVNormal"/>
              <w:rPr>
                <w:rFonts w:cs="Times New Roman"/>
              </w:rPr>
            </w:pPr>
            <w:r w:rsidRPr="00B414A0">
              <w:rPr>
                <w:rFonts w:cs="Times New Roman"/>
                <w:noProof/>
              </w:rPr>
              <w:drawing>
                <wp:inline distT="0" distB="0" distL="0" distR="0" wp14:anchorId="5BE1CAB6" wp14:editId="002A90A5">
                  <wp:extent cx="804810" cy="80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246-Molex_GPS_Antenna_-_U.FL__Adhesive_-01a.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09232" cy="809232"/>
                          </a:xfrm>
                          <a:prstGeom prst="rect">
                            <a:avLst/>
                          </a:prstGeom>
                        </pic:spPr>
                      </pic:pic>
                    </a:graphicData>
                  </a:graphic>
                </wp:inline>
              </w:drawing>
            </w:r>
          </w:p>
        </w:tc>
        <w:tc>
          <w:tcPr>
            <w:tcW w:w="1746" w:type="dxa"/>
          </w:tcPr>
          <w:p w14:paraId="737EC384" w14:textId="77777777" w:rsidR="00DF52AB" w:rsidRPr="00B414A0" w:rsidRDefault="00DF52AB" w:rsidP="006D59C2">
            <w:pPr>
              <w:pStyle w:val="ANSVNormal"/>
              <w:rPr>
                <w:rFonts w:cs="Times New Roman"/>
              </w:rPr>
            </w:pPr>
            <w:r w:rsidRPr="00B414A0">
              <w:rPr>
                <w:rFonts w:cs="Times New Roman"/>
                <w:noProof/>
              </w:rPr>
              <w:drawing>
                <wp:inline distT="0" distB="0" distL="0" distR="0" wp14:anchorId="7BFBCC53" wp14:editId="05DA89D0">
                  <wp:extent cx="1009934" cy="6323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7790722-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13452" cy="634549"/>
                          </a:xfrm>
                          <a:prstGeom prst="rect">
                            <a:avLst/>
                          </a:prstGeom>
                        </pic:spPr>
                      </pic:pic>
                    </a:graphicData>
                  </a:graphic>
                </wp:inline>
              </w:drawing>
            </w:r>
          </w:p>
        </w:tc>
      </w:tr>
      <w:tr w:rsidR="00DF52AB" w:rsidRPr="00B414A0" w14:paraId="1571EDE1" w14:textId="77777777" w:rsidTr="00DF52AB">
        <w:tc>
          <w:tcPr>
            <w:tcW w:w="2099" w:type="dxa"/>
            <w:vAlign w:val="center"/>
          </w:tcPr>
          <w:p w14:paraId="141B5F70" w14:textId="77777777" w:rsidR="00DF52AB" w:rsidRPr="00B414A0" w:rsidRDefault="00DF52AB" w:rsidP="006D59C2">
            <w:pPr>
              <w:pStyle w:val="ANSVNormal"/>
              <w:rPr>
                <w:rStyle w:val="fontstyle01"/>
                <w:rFonts w:ascii="Times New Roman" w:hAnsi="Times New Roman" w:cs="Times New Roman"/>
              </w:rPr>
            </w:pPr>
            <w:r w:rsidRPr="00B414A0">
              <w:rPr>
                <w:rStyle w:val="fontstyle01"/>
                <w:rFonts w:ascii="Times New Roman" w:hAnsi="Times New Roman" w:cs="Times New Roman"/>
              </w:rPr>
              <w:lastRenderedPageBreak/>
              <w:t>Đặc điểm</w:t>
            </w:r>
          </w:p>
        </w:tc>
        <w:tc>
          <w:tcPr>
            <w:tcW w:w="1879" w:type="dxa"/>
            <w:vAlign w:val="center"/>
          </w:tcPr>
          <w:p w14:paraId="7929096D" w14:textId="77777777" w:rsidR="00DF52AB" w:rsidRPr="00B414A0" w:rsidRDefault="00DF52AB" w:rsidP="006D59C2">
            <w:pPr>
              <w:pStyle w:val="FirstLevelBullet"/>
              <w:ind w:left="250" w:hanging="270"/>
              <w:jc w:val="left"/>
              <w:rPr>
                <w:noProof/>
              </w:rPr>
            </w:pPr>
            <w:r w:rsidRPr="00B414A0">
              <w:rPr>
                <w:noProof/>
              </w:rPr>
              <w:t>Có tính thẩm mỹ cao do được gia công trực tiếp lên PCB</w:t>
            </w:r>
          </w:p>
          <w:p w14:paraId="365B8E37" w14:textId="77777777" w:rsidR="00DF52AB" w:rsidRPr="00B414A0" w:rsidRDefault="00DF52AB" w:rsidP="006D59C2">
            <w:pPr>
              <w:pStyle w:val="FirstLevelBullet"/>
              <w:ind w:left="250" w:hanging="270"/>
              <w:jc w:val="left"/>
              <w:rPr>
                <w:noProof/>
              </w:rPr>
            </w:pPr>
            <w:r w:rsidRPr="00B414A0">
              <w:rPr>
                <w:noProof/>
              </w:rPr>
              <w:t>Giá thành rẻ</w:t>
            </w:r>
          </w:p>
          <w:p w14:paraId="716B91F2" w14:textId="77777777" w:rsidR="00DF52AB" w:rsidRPr="00B414A0" w:rsidRDefault="00DF52AB" w:rsidP="006D59C2">
            <w:pPr>
              <w:pStyle w:val="FirstLevelBullet"/>
              <w:ind w:left="250" w:hanging="270"/>
              <w:jc w:val="left"/>
              <w:rPr>
                <w:noProof/>
              </w:rPr>
            </w:pPr>
            <w:r w:rsidRPr="00B414A0">
              <w:rPr>
                <w:noProof/>
              </w:rPr>
              <w:t>Mất thời gian và chi phí nghiên cứu</w:t>
            </w:r>
          </w:p>
          <w:p w14:paraId="46CAD312" w14:textId="77777777" w:rsidR="00DF52AB" w:rsidRPr="00B414A0" w:rsidRDefault="00DF52AB" w:rsidP="006D59C2">
            <w:pPr>
              <w:pStyle w:val="FirstLevelBullet"/>
              <w:ind w:left="250" w:hanging="270"/>
              <w:jc w:val="left"/>
              <w:rPr>
                <w:noProof/>
              </w:rPr>
            </w:pPr>
            <w:r w:rsidRPr="00B414A0">
              <w:rPr>
                <w:noProof/>
              </w:rPr>
              <w:t>Khả năng tùy biến cao</w:t>
            </w:r>
          </w:p>
        </w:tc>
        <w:tc>
          <w:tcPr>
            <w:tcW w:w="2022" w:type="dxa"/>
            <w:vAlign w:val="center"/>
          </w:tcPr>
          <w:p w14:paraId="6E103194" w14:textId="77777777" w:rsidR="00DF52AB" w:rsidRPr="00B414A0" w:rsidRDefault="00DF52AB" w:rsidP="006D59C2">
            <w:pPr>
              <w:pStyle w:val="FirstLevelBullet"/>
              <w:ind w:left="250" w:hanging="270"/>
              <w:jc w:val="left"/>
              <w:rPr>
                <w:noProof/>
              </w:rPr>
            </w:pPr>
            <w:r w:rsidRPr="00B414A0">
              <w:rPr>
                <w:noProof/>
              </w:rPr>
              <w:t>Có tính thẩm mỹ cao do được hàn trực tiếp lên PCB</w:t>
            </w:r>
          </w:p>
          <w:p w14:paraId="7E4AE503" w14:textId="77777777" w:rsidR="00DF52AB" w:rsidRPr="00B414A0" w:rsidRDefault="00DF52AB" w:rsidP="006D59C2">
            <w:pPr>
              <w:pStyle w:val="FirstLevelBullet"/>
              <w:ind w:left="250" w:hanging="270"/>
              <w:jc w:val="left"/>
              <w:rPr>
                <w:noProof/>
              </w:rPr>
            </w:pPr>
            <w:r w:rsidRPr="00B414A0">
              <w:rPr>
                <w:noProof/>
              </w:rPr>
              <w:t>Giá thành cao</w:t>
            </w:r>
          </w:p>
          <w:p w14:paraId="1A4093D0" w14:textId="77777777" w:rsidR="00DF52AB" w:rsidRPr="00B414A0" w:rsidRDefault="00DF52AB" w:rsidP="006D59C2">
            <w:pPr>
              <w:pStyle w:val="FirstLevelBullet"/>
              <w:ind w:left="250" w:hanging="270"/>
              <w:jc w:val="left"/>
              <w:rPr>
                <w:noProof/>
              </w:rPr>
            </w:pPr>
            <w:r w:rsidRPr="00B414A0">
              <w:rPr>
                <w:noProof/>
              </w:rPr>
              <w:t>Không mất thời gian nghiên cứu</w:t>
            </w:r>
          </w:p>
          <w:p w14:paraId="3A733F72" w14:textId="77777777" w:rsidR="00DF52AB" w:rsidRPr="00B414A0" w:rsidRDefault="00DF52AB" w:rsidP="006D59C2">
            <w:pPr>
              <w:pStyle w:val="FirstLevelBullet"/>
              <w:ind w:left="250" w:hanging="270"/>
              <w:jc w:val="left"/>
              <w:rPr>
                <w:noProof/>
              </w:rPr>
            </w:pPr>
            <w:r w:rsidRPr="00B414A0">
              <w:rPr>
                <w:noProof/>
              </w:rPr>
              <w:t>Cố định, không điều chỉnh được</w:t>
            </w:r>
          </w:p>
        </w:tc>
        <w:tc>
          <w:tcPr>
            <w:tcW w:w="1990" w:type="dxa"/>
            <w:vAlign w:val="center"/>
          </w:tcPr>
          <w:p w14:paraId="7255CAAF" w14:textId="77777777" w:rsidR="00DF52AB" w:rsidRPr="00B414A0" w:rsidRDefault="00DF52AB" w:rsidP="006D59C2">
            <w:pPr>
              <w:pStyle w:val="FirstLevelBullet"/>
              <w:ind w:left="250" w:hanging="270"/>
              <w:jc w:val="left"/>
              <w:rPr>
                <w:noProof/>
              </w:rPr>
            </w:pPr>
            <w:r w:rsidRPr="00B414A0">
              <w:rPr>
                <w:noProof/>
              </w:rPr>
              <w:t>Khá gọn nếu dán bên trong vỏ</w:t>
            </w:r>
          </w:p>
          <w:p w14:paraId="604D8658" w14:textId="77777777" w:rsidR="00DF52AB" w:rsidRPr="00B414A0" w:rsidRDefault="00DF52AB" w:rsidP="006D59C2">
            <w:pPr>
              <w:pStyle w:val="FirstLevelBullet"/>
              <w:ind w:left="250" w:hanging="270"/>
              <w:jc w:val="left"/>
              <w:rPr>
                <w:noProof/>
              </w:rPr>
            </w:pPr>
            <w:r w:rsidRPr="00B414A0">
              <w:rPr>
                <w:noProof/>
              </w:rPr>
              <w:t>Giá thành cao</w:t>
            </w:r>
          </w:p>
          <w:p w14:paraId="1927D808" w14:textId="77777777" w:rsidR="00DF52AB" w:rsidRPr="00B414A0" w:rsidRDefault="00DF52AB" w:rsidP="006D59C2">
            <w:pPr>
              <w:pStyle w:val="FirstLevelBullet"/>
              <w:ind w:left="250" w:hanging="270"/>
              <w:jc w:val="left"/>
              <w:rPr>
                <w:noProof/>
              </w:rPr>
            </w:pPr>
            <w:r w:rsidRPr="00B414A0">
              <w:rPr>
                <w:noProof/>
              </w:rPr>
              <w:t>Không mất thời gian nghiên cứu</w:t>
            </w:r>
          </w:p>
          <w:p w14:paraId="28975A43" w14:textId="77777777" w:rsidR="00DF52AB" w:rsidRPr="00B414A0" w:rsidRDefault="00DF52AB" w:rsidP="006D59C2">
            <w:pPr>
              <w:pStyle w:val="FirstLevelBullet"/>
              <w:ind w:left="250" w:hanging="270"/>
              <w:jc w:val="left"/>
              <w:rPr>
                <w:noProof/>
              </w:rPr>
            </w:pPr>
            <w:r w:rsidRPr="00B414A0">
              <w:rPr>
                <w:noProof/>
              </w:rPr>
              <w:t>Cố định, không điều chỉnh được</w:t>
            </w:r>
          </w:p>
        </w:tc>
        <w:tc>
          <w:tcPr>
            <w:tcW w:w="1746" w:type="dxa"/>
            <w:vAlign w:val="center"/>
          </w:tcPr>
          <w:p w14:paraId="516E8E63" w14:textId="77777777" w:rsidR="00DF52AB" w:rsidRPr="00B414A0" w:rsidRDefault="00DF52AB" w:rsidP="006D59C2">
            <w:pPr>
              <w:pStyle w:val="FirstLevelBullet"/>
              <w:ind w:left="250" w:hanging="270"/>
              <w:jc w:val="left"/>
              <w:rPr>
                <w:noProof/>
              </w:rPr>
            </w:pPr>
            <w:r w:rsidRPr="00B414A0">
              <w:rPr>
                <w:noProof/>
              </w:rPr>
              <w:t>Khá gọn nếu gắn bên trong vỏ</w:t>
            </w:r>
          </w:p>
          <w:p w14:paraId="195941D6" w14:textId="77777777" w:rsidR="00DF52AB" w:rsidRPr="00B414A0" w:rsidRDefault="00DF52AB" w:rsidP="006D59C2">
            <w:pPr>
              <w:pStyle w:val="FirstLevelBullet"/>
              <w:ind w:left="250" w:hanging="270"/>
              <w:jc w:val="left"/>
              <w:rPr>
                <w:noProof/>
              </w:rPr>
            </w:pPr>
            <w:r w:rsidRPr="00B414A0">
              <w:rPr>
                <w:noProof/>
              </w:rPr>
              <w:t>Giá thành rẻ</w:t>
            </w:r>
          </w:p>
          <w:p w14:paraId="103F685E" w14:textId="77777777" w:rsidR="00DF52AB" w:rsidRPr="00B414A0" w:rsidRDefault="00DF52AB" w:rsidP="006D59C2">
            <w:pPr>
              <w:pStyle w:val="FirstLevelBullet"/>
              <w:ind w:left="250" w:hanging="270"/>
              <w:jc w:val="left"/>
              <w:rPr>
                <w:noProof/>
              </w:rPr>
            </w:pPr>
            <w:r w:rsidRPr="00B414A0">
              <w:rPr>
                <w:noProof/>
              </w:rPr>
              <w:t>Mất thời gian và chi phí nghiên cứu</w:t>
            </w:r>
          </w:p>
          <w:p w14:paraId="6B938569" w14:textId="77777777" w:rsidR="00DF52AB" w:rsidRPr="00B414A0" w:rsidRDefault="00DF52AB" w:rsidP="006D59C2">
            <w:pPr>
              <w:pStyle w:val="FirstLevelBullet"/>
              <w:keepNext/>
              <w:ind w:left="250" w:hanging="270"/>
              <w:jc w:val="left"/>
              <w:rPr>
                <w:noProof/>
              </w:rPr>
            </w:pPr>
            <w:r w:rsidRPr="00B414A0">
              <w:rPr>
                <w:noProof/>
              </w:rPr>
              <w:t>Điều chỉnh được</w:t>
            </w:r>
          </w:p>
        </w:tc>
      </w:tr>
    </w:tbl>
    <w:p w14:paraId="4EBF9765" w14:textId="77777777" w:rsidR="00DF52AB" w:rsidRPr="00B414A0" w:rsidRDefault="00DF52AB" w:rsidP="006D59C2">
      <w:pPr>
        <w:pStyle w:val="Caption"/>
        <w:rPr>
          <w:rFonts w:cs="Times New Roman"/>
        </w:rPr>
      </w:pPr>
      <w:bookmarkStart w:id="130" w:name="_Toc35251020"/>
      <w:bookmarkStart w:id="131" w:name="_Toc44593936"/>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B414A0" w:rsidRPr="00B414A0">
        <w:rPr>
          <w:rFonts w:cs="Times New Roman"/>
          <w:noProof/>
        </w:rPr>
        <w:t>7</w:t>
      </w:r>
      <w:r w:rsidRPr="00B414A0">
        <w:rPr>
          <w:rFonts w:cs="Times New Roman"/>
          <w:noProof/>
        </w:rPr>
        <w:fldChar w:fldCharType="end"/>
      </w:r>
      <w:r w:rsidRPr="00B414A0">
        <w:rPr>
          <w:rFonts w:cs="Times New Roman"/>
        </w:rPr>
        <w:t>: Các giải pháp antenna</w:t>
      </w:r>
      <w:bookmarkEnd w:id="130"/>
      <w:bookmarkEnd w:id="131"/>
    </w:p>
    <w:p w14:paraId="271FE28C" w14:textId="77777777" w:rsidR="00DF52AB" w:rsidRPr="00B414A0" w:rsidRDefault="00DF52AB" w:rsidP="006D59C2">
      <w:pPr>
        <w:pStyle w:val="ANSVNormal"/>
        <w:rPr>
          <w:rFonts w:cs="Times New Roman"/>
        </w:rPr>
      </w:pPr>
      <w:r w:rsidRPr="00B414A0">
        <w:rPr>
          <w:rFonts w:cs="Times New Roman"/>
        </w:rPr>
        <w:t>Từ các đặc điểm trên, ta thấy anten PCB là giải pháp tối ưu nhất cho Smart Light Switch.</w:t>
      </w:r>
    </w:p>
    <w:p w14:paraId="0D42DB12" w14:textId="52780C6D" w:rsidR="00DF52AB" w:rsidRPr="00B414A0" w:rsidRDefault="00DF52AB" w:rsidP="006D59C2">
      <w:pPr>
        <w:pStyle w:val="ANSVHeadingLevel3"/>
        <w:numPr>
          <w:ilvl w:val="2"/>
          <w:numId w:val="12"/>
        </w:numPr>
        <w:spacing w:line="276" w:lineRule="auto"/>
      </w:pPr>
      <w:bookmarkStart w:id="132" w:name="_Toc44922363"/>
      <w:r w:rsidRPr="00B414A0">
        <w:t>Khối Touch Controller</w:t>
      </w:r>
      <w:bookmarkEnd w:id="132"/>
    </w:p>
    <w:p w14:paraId="58DAFC95" w14:textId="77777777" w:rsidR="00DF52AB" w:rsidRPr="00B414A0" w:rsidRDefault="00DF52AB" w:rsidP="006D59C2">
      <w:pPr>
        <w:spacing w:line="276" w:lineRule="auto"/>
        <w:ind w:firstLine="720"/>
      </w:pPr>
      <w:r w:rsidRPr="00B414A0">
        <w:t>Để phục vụ các tính năng như bấm đồng thời nhiều nút, thì khối Touch Controller cũng cần có khả năng xử lý đồng thời nhiều kênh cảm ứng. Dưới đây là các giải pháp Touch Controller xử lý cảm ứng điện dung từ các hãng khác nhau</w:t>
      </w:r>
    </w:p>
    <w:tbl>
      <w:tblPr>
        <w:tblStyle w:val="TableGrid"/>
        <w:tblW w:w="9715" w:type="dxa"/>
        <w:tblLayout w:type="fixed"/>
        <w:tblLook w:val="04A0" w:firstRow="1" w:lastRow="0" w:firstColumn="1" w:lastColumn="0" w:noHBand="0" w:noVBand="1"/>
      </w:tblPr>
      <w:tblGrid>
        <w:gridCol w:w="1255"/>
        <w:gridCol w:w="1350"/>
        <w:gridCol w:w="1260"/>
        <w:gridCol w:w="1800"/>
        <w:gridCol w:w="1350"/>
        <w:gridCol w:w="1227"/>
        <w:gridCol w:w="1473"/>
      </w:tblGrid>
      <w:tr w:rsidR="00DF52AB" w:rsidRPr="00B414A0" w14:paraId="5584E585" w14:textId="77777777" w:rsidTr="00DF52AB">
        <w:tc>
          <w:tcPr>
            <w:tcW w:w="1255" w:type="dxa"/>
            <w:shd w:val="clear" w:color="auto" w:fill="1F3864" w:themeFill="accent5" w:themeFillShade="80"/>
            <w:vAlign w:val="center"/>
          </w:tcPr>
          <w:p w14:paraId="6418BF10" w14:textId="77777777" w:rsidR="00DF52AB" w:rsidRPr="00B414A0" w:rsidRDefault="00DF52AB" w:rsidP="006D59C2">
            <w:pPr>
              <w:spacing w:line="276" w:lineRule="auto"/>
              <w:jc w:val="center"/>
            </w:pPr>
            <w:r w:rsidRPr="00B414A0">
              <w:rPr>
                <w:b/>
                <w:bCs/>
                <w:sz w:val="20"/>
              </w:rPr>
              <w:t>Giải pháp</w:t>
            </w:r>
          </w:p>
        </w:tc>
        <w:tc>
          <w:tcPr>
            <w:tcW w:w="1350" w:type="dxa"/>
            <w:shd w:val="clear" w:color="auto" w:fill="1F3864" w:themeFill="accent5" w:themeFillShade="80"/>
          </w:tcPr>
          <w:p w14:paraId="2466A7F9" w14:textId="77777777" w:rsidR="00DF52AB" w:rsidRPr="00B414A0" w:rsidRDefault="00DF52AB" w:rsidP="006D59C2">
            <w:pPr>
              <w:spacing w:line="276" w:lineRule="auto"/>
              <w:jc w:val="center"/>
              <w:rPr>
                <w:b/>
                <w:bCs/>
                <w:sz w:val="20"/>
              </w:rPr>
            </w:pPr>
            <w:r w:rsidRPr="00B414A0">
              <w:rPr>
                <w:b/>
                <w:bCs/>
                <w:sz w:val="20"/>
              </w:rPr>
              <w:t>ST (STMPE321)</w:t>
            </w:r>
          </w:p>
        </w:tc>
        <w:tc>
          <w:tcPr>
            <w:tcW w:w="1260" w:type="dxa"/>
            <w:shd w:val="clear" w:color="auto" w:fill="1F3864" w:themeFill="accent5" w:themeFillShade="80"/>
          </w:tcPr>
          <w:p w14:paraId="1146C929" w14:textId="77777777" w:rsidR="00DF52AB" w:rsidRPr="00B414A0" w:rsidRDefault="00DF52AB" w:rsidP="006D59C2">
            <w:pPr>
              <w:spacing w:line="276" w:lineRule="auto"/>
              <w:jc w:val="center"/>
              <w:rPr>
                <w:b/>
                <w:bCs/>
                <w:sz w:val="20"/>
              </w:rPr>
            </w:pPr>
            <w:r w:rsidRPr="00B414A0">
              <w:rPr>
                <w:b/>
                <w:bCs/>
                <w:sz w:val="20"/>
              </w:rPr>
              <w:t>Microchip (CAP1203)</w:t>
            </w:r>
          </w:p>
        </w:tc>
        <w:tc>
          <w:tcPr>
            <w:tcW w:w="1800" w:type="dxa"/>
            <w:shd w:val="clear" w:color="auto" w:fill="1F3864" w:themeFill="accent5" w:themeFillShade="80"/>
          </w:tcPr>
          <w:p w14:paraId="639FEB3B" w14:textId="77777777" w:rsidR="00DF52AB" w:rsidRPr="00B414A0" w:rsidRDefault="00DF52AB" w:rsidP="006D59C2">
            <w:pPr>
              <w:spacing w:line="276" w:lineRule="auto"/>
              <w:jc w:val="center"/>
              <w:rPr>
                <w:b/>
                <w:bCs/>
                <w:sz w:val="20"/>
              </w:rPr>
            </w:pPr>
            <w:r w:rsidRPr="00B414A0">
              <w:rPr>
                <w:b/>
                <w:bCs/>
                <w:sz w:val="20"/>
              </w:rPr>
              <w:t>Cypress (CY8CMBR3108)</w:t>
            </w:r>
          </w:p>
        </w:tc>
        <w:tc>
          <w:tcPr>
            <w:tcW w:w="1350" w:type="dxa"/>
            <w:shd w:val="clear" w:color="auto" w:fill="1F3864" w:themeFill="accent5" w:themeFillShade="80"/>
          </w:tcPr>
          <w:p w14:paraId="09101F43" w14:textId="77777777" w:rsidR="00DF52AB" w:rsidRPr="00B414A0" w:rsidRDefault="00DF52AB" w:rsidP="006D59C2">
            <w:pPr>
              <w:spacing w:line="276" w:lineRule="auto"/>
              <w:jc w:val="center"/>
              <w:rPr>
                <w:b/>
                <w:bCs/>
                <w:sz w:val="20"/>
              </w:rPr>
            </w:pPr>
            <w:r w:rsidRPr="00B414A0">
              <w:rPr>
                <w:b/>
                <w:bCs/>
                <w:sz w:val="20"/>
              </w:rPr>
              <w:t>Silicon Labs (CPT007B)</w:t>
            </w:r>
          </w:p>
        </w:tc>
        <w:tc>
          <w:tcPr>
            <w:tcW w:w="1227" w:type="dxa"/>
            <w:shd w:val="clear" w:color="auto" w:fill="1F3864" w:themeFill="accent5" w:themeFillShade="80"/>
          </w:tcPr>
          <w:p w14:paraId="4A8C053C" w14:textId="77777777" w:rsidR="00DF52AB" w:rsidRPr="00B414A0" w:rsidRDefault="00DF52AB" w:rsidP="006D59C2">
            <w:pPr>
              <w:spacing w:line="276" w:lineRule="auto"/>
              <w:jc w:val="center"/>
              <w:rPr>
                <w:b/>
                <w:bCs/>
                <w:sz w:val="20"/>
              </w:rPr>
            </w:pPr>
            <w:r w:rsidRPr="00B414A0">
              <w:rPr>
                <w:b/>
                <w:bCs/>
                <w:sz w:val="20"/>
              </w:rPr>
              <w:t>Semtech (SX9500)</w:t>
            </w:r>
          </w:p>
        </w:tc>
        <w:tc>
          <w:tcPr>
            <w:tcW w:w="1473" w:type="dxa"/>
            <w:shd w:val="clear" w:color="auto" w:fill="1F3864" w:themeFill="accent5" w:themeFillShade="80"/>
          </w:tcPr>
          <w:p w14:paraId="78B1BBF7" w14:textId="77777777" w:rsidR="00DF52AB" w:rsidRPr="00B414A0" w:rsidRDefault="00DF52AB" w:rsidP="006D59C2">
            <w:pPr>
              <w:spacing w:line="276" w:lineRule="auto"/>
              <w:jc w:val="center"/>
              <w:rPr>
                <w:b/>
                <w:bCs/>
                <w:sz w:val="20"/>
              </w:rPr>
            </w:pPr>
            <w:r w:rsidRPr="00B414A0">
              <w:rPr>
                <w:b/>
                <w:bCs/>
                <w:sz w:val="20"/>
              </w:rPr>
              <w:t>Azoteq (IQS263B)</w:t>
            </w:r>
          </w:p>
        </w:tc>
      </w:tr>
      <w:tr w:rsidR="00DF52AB" w:rsidRPr="00B414A0" w14:paraId="6E69E81C" w14:textId="77777777" w:rsidTr="00DF52AB">
        <w:tc>
          <w:tcPr>
            <w:tcW w:w="1255" w:type="dxa"/>
          </w:tcPr>
          <w:p w14:paraId="666603A5" w14:textId="77777777" w:rsidR="00DF52AB" w:rsidRPr="00B414A0" w:rsidRDefault="00DF52AB" w:rsidP="006D59C2">
            <w:pPr>
              <w:spacing w:line="276" w:lineRule="auto"/>
              <w:jc w:val="left"/>
            </w:pPr>
            <w:r w:rsidRPr="00B414A0">
              <w:t>Nguồn</w:t>
            </w:r>
          </w:p>
        </w:tc>
        <w:tc>
          <w:tcPr>
            <w:tcW w:w="1350" w:type="dxa"/>
            <w:vAlign w:val="center"/>
          </w:tcPr>
          <w:p w14:paraId="72A6B318" w14:textId="77777777" w:rsidR="00DF52AB" w:rsidRPr="00B414A0" w:rsidRDefault="00DF52AB" w:rsidP="006D59C2">
            <w:pPr>
              <w:spacing w:line="276" w:lineRule="auto"/>
              <w:jc w:val="center"/>
              <w:rPr>
                <w:sz w:val="20"/>
              </w:rPr>
            </w:pPr>
            <w:r w:rsidRPr="00B414A0">
              <w:rPr>
                <w:sz w:val="20"/>
              </w:rPr>
              <w:t>1.65 - 1.95V</w:t>
            </w:r>
          </w:p>
        </w:tc>
        <w:tc>
          <w:tcPr>
            <w:tcW w:w="1260" w:type="dxa"/>
            <w:vAlign w:val="center"/>
          </w:tcPr>
          <w:p w14:paraId="00319DFA" w14:textId="77777777" w:rsidR="00DF52AB" w:rsidRPr="00B414A0" w:rsidRDefault="00DF52AB" w:rsidP="006D59C2">
            <w:pPr>
              <w:spacing w:line="276" w:lineRule="auto"/>
              <w:jc w:val="center"/>
              <w:rPr>
                <w:sz w:val="20"/>
              </w:rPr>
            </w:pPr>
            <w:r w:rsidRPr="00B414A0">
              <w:rPr>
                <w:sz w:val="20"/>
              </w:rPr>
              <w:t>3.3 - 5V</w:t>
            </w:r>
          </w:p>
        </w:tc>
        <w:tc>
          <w:tcPr>
            <w:tcW w:w="1800" w:type="dxa"/>
            <w:vAlign w:val="center"/>
          </w:tcPr>
          <w:p w14:paraId="0A8635D9" w14:textId="77777777" w:rsidR="00DF52AB" w:rsidRPr="00B414A0" w:rsidRDefault="00DF52AB" w:rsidP="006D59C2">
            <w:pPr>
              <w:spacing w:line="276" w:lineRule="auto"/>
              <w:jc w:val="center"/>
              <w:rPr>
                <w:sz w:val="20"/>
              </w:rPr>
            </w:pPr>
            <w:r w:rsidRPr="00B414A0">
              <w:rPr>
                <w:sz w:val="20"/>
              </w:rPr>
              <w:t>1.8 – 5.5V</w:t>
            </w:r>
          </w:p>
        </w:tc>
        <w:tc>
          <w:tcPr>
            <w:tcW w:w="1350" w:type="dxa"/>
            <w:vAlign w:val="center"/>
          </w:tcPr>
          <w:p w14:paraId="59CC77E2" w14:textId="77777777" w:rsidR="00DF52AB" w:rsidRPr="00B414A0" w:rsidRDefault="00DF52AB" w:rsidP="006D59C2">
            <w:pPr>
              <w:spacing w:line="276" w:lineRule="auto"/>
              <w:jc w:val="center"/>
              <w:rPr>
                <w:sz w:val="20"/>
              </w:rPr>
            </w:pPr>
            <w:r w:rsidRPr="00B414A0">
              <w:rPr>
                <w:sz w:val="20"/>
              </w:rPr>
              <w:t>1.8 – 3.6V</w:t>
            </w:r>
          </w:p>
        </w:tc>
        <w:tc>
          <w:tcPr>
            <w:tcW w:w="1227" w:type="dxa"/>
            <w:vAlign w:val="center"/>
          </w:tcPr>
          <w:p w14:paraId="14200E35" w14:textId="77777777" w:rsidR="00DF52AB" w:rsidRPr="00B414A0" w:rsidRDefault="00DF52AB" w:rsidP="006D59C2">
            <w:pPr>
              <w:spacing w:line="276" w:lineRule="auto"/>
              <w:jc w:val="center"/>
              <w:rPr>
                <w:sz w:val="20"/>
              </w:rPr>
            </w:pPr>
            <w:r w:rsidRPr="00B414A0">
              <w:rPr>
                <w:sz w:val="20"/>
              </w:rPr>
              <w:t>2.7 – 5.5V</w:t>
            </w:r>
          </w:p>
        </w:tc>
        <w:tc>
          <w:tcPr>
            <w:tcW w:w="1473" w:type="dxa"/>
            <w:vAlign w:val="center"/>
          </w:tcPr>
          <w:p w14:paraId="2CCDCE23" w14:textId="77777777" w:rsidR="00DF52AB" w:rsidRPr="00B414A0" w:rsidRDefault="00DF52AB" w:rsidP="006D59C2">
            <w:pPr>
              <w:spacing w:line="276" w:lineRule="auto"/>
              <w:jc w:val="center"/>
              <w:rPr>
                <w:sz w:val="20"/>
              </w:rPr>
            </w:pPr>
            <w:r w:rsidRPr="00B414A0">
              <w:rPr>
                <w:sz w:val="20"/>
              </w:rPr>
              <w:t>1.8 – 3.6V</w:t>
            </w:r>
          </w:p>
        </w:tc>
      </w:tr>
      <w:tr w:rsidR="00DF52AB" w:rsidRPr="00B414A0" w14:paraId="046DD399" w14:textId="77777777" w:rsidTr="00DF52AB">
        <w:tc>
          <w:tcPr>
            <w:tcW w:w="1255" w:type="dxa"/>
          </w:tcPr>
          <w:p w14:paraId="6FFA5A61" w14:textId="77777777" w:rsidR="00DF52AB" w:rsidRPr="00B414A0" w:rsidRDefault="00DF52AB" w:rsidP="006D59C2">
            <w:pPr>
              <w:spacing w:line="276" w:lineRule="auto"/>
              <w:jc w:val="left"/>
            </w:pPr>
            <w:r w:rsidRPr="00B414A0">
              <w:t>Tín hiệu ra</w:t>
            </w:r>
          </w:p>
        </w:tc>
        <w:tc>
          <w:tcPr>
            <w:tcW w:w="1350" w:type="dxa"/>
            <w:vAlign w:val="center"/>
          </w:tcPr>
          <w:p w14:paraId="726A1DC4" w14:textId="77777777" w:rsidR="00DF52AB" w:rsidRPr="00B414A0" w:rsidRDefault="00DF52AB" w:rsidP="006D59C2">
            <w:pPr>
              <w:spacing w:line="276" w:lineRule="auto"/>
              <w:jc w:val="center"/>
              <w:rPr>
                <w:sz w:val="20"/>
              </w:rPr>
            </w:pPr>
            <w:r w:rsidRPr="00B414A0">
              <w:rPr>
                <w:sz w:val="20"/>
              </w:rPr>
              <w:t>I</w:t>
            </w:r>
            <w:r w:rsidRPr="00B414A0">
              <w:rPr>
                <w:sz w:val="20"/>
                <w:vertAlign w:val="superscript"/>
              </w:rPr>
              <w:t>2</w:t>
            </w:r>
            <w:r w:rsidRPr="00B414A0">
              <w:rPr>
                <w:sz w:val="20"/>
              </w:rPr>
              <w:t>C</w:t>
            </w:r>
          </w:p>
        </w:tc>
        <w:tc>
          <w:tcPr>
            <w:tcW w:w="1260" w:type="dxa"/>
            <w:vAlign w:val="center"/>
          </w:tcPr>
          <w:p w14:paraId="6C04E302" w14:textId="77777777" w:rsidR="00DF52AB" w:rsidRPr="00B414A0" w:rsidRDefault="00DF52AB" w:rsidP="006D59C2">
            <w:pPr>
              <w:spacing w:line="276" w:lineRule="auto"/>
              <w:jc w:val="center"/>
              <w:rPr>
                <w:sz w:val="20"/>
              </w:rPr>
            </w:pPr>
            <w:r w:rsidRPr="00B414A0">
              <w:rPr>
                <w:sz w:val="20"/>
              </w:rPr>
              <w:t>I</w:t>
            </w:r>
            <w:r w:rsidRPr="00B414A0">
              <w:rPr>
                <w:sz w:val="20"/>
                <w:vertAlign w:val="superscript"/>
              </w:rPr>
              <w:t>2</w:t>
            </w:r>
            <w:r w:rsidRPr="00B414A0">
              <w:rPr>
                <w:sz w:val="20"/>
              </w:rPr>
              <w:t>C</w:t>
            </w:r>
          </w:p>
        </w:tc>
        <w:tc>
          <w:tcPr>
            <w:tcW w:w="1800" w:type="dxa"/>
            <w:vAlign w:val="center"/>
          </w:tcPr>
          <w:p w14:paraId="1285B8D8" w14:textId="77777777" w:rsidR="00DF52AB" w:rsidRPr="00B414A0" w:rsidRDefault="00DF52AB" w:rsidP="006D59C2">
            <w:pPr>
              <w:spacing w:line="276" w:lineRule="auto"/>
              <w:jc w:val="center"/>
              <w:rPr>
                <w:sz w:val="20"/>
              </w:rPr>
            </w:pPr>
            <w:r w:rsidRPr="00B414A0">
              <w:rPr>
                <w:sz w:val="20"/>
              </w:rPr>
              <w:t>I</w:t>
            </w:r>
            <w:r w:rsidRPr="00B414A0">
              <w:rPr>
                <w:sz w:val="20"/>
                <w:vertAlign w:val="superscript"/>
              </w:rPr>
              <w:t>2</w:t>
            </w:r>
            <w:r w:rsidRPr="00B414A0">
              <w:rPr>
                <w:sz w:val="20"/>
              </w:rPr>
              <w:t>C, GPIO</w:t>
            </w:r>
          </w:p>
        </w:tc>
        <w:tc>
          <w:tcPr>
            <w:tcW w:w="1350" w:type="dxa"/>
            <w:vAlign w:val="center"/>
          </w:tcPr>
          <w:p w14:paraId="2F10E659" w14:textId="77777777" w:rsidR="00DF52AB" w:rsidRPr="00B414A0" w:rsidRDefault="00DF52AB" w:rsidP="006D59C2">
            <w:pPr>
              <w:spacing w:line="276" w:lineRule="auto"/>
              <w:jc w:val="center"/>
              <w:rPr>
                <w:sz w:val="20"/>
              </w:rPr>
            </w:pPr>
            <w:r w:rsidRPr="00B414A0">
              <w:rPr>
                <w:sz w:val="20"/>
              </w:rPr>
              <w:t>GPIO</w:t>
            </w:r>
          </w:p>
        </w:tc>
        <w:tc>
          <w:tcPr>
            <w:tcW w:w="1227" w:type="dxa"/>
            <w:vAlign w:val="center"/>
          </w:tcPr>
          <w:p w14:paraId="3661C0CB" w14:textId="77777777" w:rsidR="00DF52AB" w:rsidRPr="00B414A0" w:rsidRDefault="00DF52AB" w:rsidP="006D59C2">
            <w:pPr>
              <w:spacing w:line="276" w:lineRule="auto"/>
              <w:jc w:val="center"/>
              <w:rPr>
                <w:sz w:val="20"/>
              </w:rPr>
            </w:pPr>
            <w:r w:rsidRPr="00B414A0">
              <w:rPr>
                <w:sz w:val="20"/>
              </w:rPr>
              <w:t>I</w:t>
            </w:r>
            <w:r w:rsidRPr="00B414A0">
              <w:rPr>
                <w:sz w:val="20"/>
                <w:vertAlign w:val="superscript"/>
              </w:rPr>
              <w:t>2</w:t>
            </w:r>
            <w:r w:rsidRPr="00B414A0">
              <w:rPr>
                <w:sz w:val="20"/>
              </w:rPr>
              <w:t>C</w:t>
            </w:r>
          </w:p>
        </w:tc>
        <w:tc>
          <w:tcPr>
            <w:tcW w:w="1473" w:type="dxa"/>
            <w:vAlign w:val="center"/>
          </w:tcPr>
          <w:p w14:paraId="5F2E0B21" w14:textId="77777777" w:rsidR="00DF52AB" w:rsidRPr="00B414A0" w:rsidRDefault="00DF52AB" w:rsidP="006D59C2">
            <w:pPr>
              <w:spacing w:line="276" w:lineRule="auto"/>
              <w:jc w:val="center"/>
              <w:rPr>
                <w:sz w:val="20"/>
              </w:rPr>
            </w:pPr>
            <w:r w:rsidRPr="00B414A0">
              <w:rPr>
                <w:sz w:val="20"/>
              </w:rPr>
              <w:t>I</w:t>
            </w:r>
            <w:r w:rsidRPr="00B414A0">
              <w:rPr>
                <w:sz w:val="20"/>
                <w:vertAlign w:val="superscript"/>
              </w:rPr>
              <w:t>2</w:t>
            </w:r>
            <w:r w:rsidRPr="00B414A0">
              <w:rPr>
                <w:sz w:val="20"/>
              </w:rPr>
              <w:t>C</w:t>
            </w:r>
          </w:p>
        </w:tc>
      </w:tr>
      <w:tr w:rsidR="00DF52AB" w:rsidRPr="00B414A0" w14:paraId="2C633A1A" w14:textId="77777777" w:rsidTr="00DF52AB">
        <w:tc>
          <w:tcPr>
            <w:tcW w:w="1255" w:type="dxa"/>
          </w:tcPr>
          <w:p w14:paraId="045B498F" w14:textId="77777777" w:rsidR="00DF52AB" w:rsidRPr="00B414A0" w:rsidRDefault="00DF52AB" w:rsidP="006D59C2">
            <w:pPr>
              <w:spacing w:line="276" w:lineRule="auto"/>
              <w:jc w:val="left"/>
            </w:pPr>
            <w:r w:rsidRPr="00B414A0">
              <w:t>Số kênh</w:t>
            </w:r>
          </w:p>
        </w:tc>
        <w:tc>
          <w:tcPr>
            <w:tcW w:w="1350" w:type="dxa"/>
            <w:vAlign w:val="center"/>
          </w:tcPr>
          <w:p w14:paraId="3D21B689" w14:textId="77777777" w:rsidR="00DF52AB" w:rsidRPr="00B414A0" w:rsidRDefault="00DF52AB" w:rsidP="006D59C2">
            <w:pPr>
              <w:spacing w:line="276" w:lineRule="auto"/>
              <w:jc w:val="center"/>
              <w:rPr>
                <w:sz w:val="20"/>
              </w:rPr>
            </w:pPr>
            <w:r w:rsidRPr="00B414A0">
              <w:rPr>
                <w:sz w:val="20"/>
              </w:rPr>
              <w:t>3</w:t>
            </w:r>
          </w:p>
        </w:tc>
        <w:tc>
          <w:tcPr>
            <w:tcW w:w="1260" w:type="dxa"/>
            <w:vAlign w:val="center"/>
          </w:tcPr>
          <w:p w14:paraId="51647977" w14:textId="77777777" w:rsidR="00DF52AB" w:rsidRPr="00B414A0" w:rsidRDefault="00DF52AB" w:rsidP="006D59C2">
            <w:pPr>
              <w:spacing w:line="276" w:lineRule="auto"/>
              <w:jc w:val="center"/>
              <w:rPr>
                <w:sz w:val="20"/>
              </w:rPr>
            </w:pPr>
            <w:r w:rsidRPr="00B414A0">
              <w:rPr>
                <w:sz w:val="20"/>
              </w:rPr>
              <w:t>3</w:t>
            </w:r>
          </w:p>
        </w:tc>
        <w:tc>
          <w:tcPr>
            <w:tcW w:w="1800" w:type="dxa"/>
            <w:vAlign w:val="center"/>
          </w:tcPr>
          <w:p w14:paraId="16949FF4" w14:textId="77777777" w:rsidR="00DF52AB" w:rsidRPr="00B414A0" w:rsidRDefault="00DF52AB" w:rsidP="006D59C2">
            <w:pPr>
              <w:spacing w:line="276" w:lineRule="auto"/>
              <w:jc w:val="center"/>
              <w:rPr>
                <w:sz w:val="20"/>
              </w:rPr>
            </w:pPr>
            <w:r w:rsidRPr="00B414A0">
              <w:rPr>
                <w:sz w:val="20"/>
              </w:rPr>
              <w:t>8</w:t>
            </w:r>
          </w:p>
        </w:tc>
        <w:tc>
          <w:tcPr>
            <w:tcW w:w="1350" w:type="dxa"/>
            <w:vAlign w:val="center"/>
          </w:tcPr>
          <w:p w14:paraId="5EC8FF53" w14:textId="77777777" w:rsidR="00DF52AB" w:rsidRPr="00B414A0" w:rsidRDefault="00DF52AB" w:rsidP="006D59C2">
            <w:pPr>
              <w:spacing w:line="276" w:lineRule="auto"/>
              <w:jc w:val="center"/>
              <w:rPr>
                <w:sz w:val="20"/>
              </w:rPr>
            </w:pPr>
            <w:r w:rsidRPr="00B414A0">
              <w:rPr>
                <w:sz w:val="20"/>
              </w:rPr>
              <w:t>7</w:t>
            </w:r>
          </w:p>
        </w:tc>
        <w:tc>
          <w:tcPr>
            <w:tcW w:w="1227" w:type="dxa"/>
            <w:vAlign w:val="center"/>
          </w:tcPr>
          <w:p w14:paraId="5FF7E905" w14:textId="77777777" w:rsidR="00DF52AB" w:rsidRPr="00B414A0" w:rsidRDefault="00DF52AB" w:rsidP="006D59C2">
            <w:pPr>
              <w:spacing w:line="276" w:lineRule="auto"/>
              <w:jc w:val="center"/>
              <w:rPr>
                <w:sz w:val="20"/>
              </w:rPr>
            </w:pPr>
            <w:r w:rsidRPr="00B414A0">
              <w:rPr>
                <w:sz w:val="20"/>
              </w:rPr>
              <w:t>4</w:t>
            </w:r>
          </w:p>
        </w:tc>
        <w:tc>
          <w:tcPr>
            <w:tcW w:w="1473" w:type="dxa"/>
            <w:vAlign w:val="center"/>
          </w:tcPr>
          <w:p w14:paraId="44B344CD" w14:textId="77777777" w:rsidR="00DF52AB" w:rsidRPr="00B414A0" w:rsidRDefault="00DF52AB" w:rsidP="006D59C2">
            <w:pPr>
              <w:spacing w:line="276" w:lineRule="auto"/>
              <w:jc w:val="center"/>
              <w:rPr>
                <w:sz w:val="20"/>
              </w:rPr>
            </w:pPr>
            <w:r w:rsidRPr="00B414A0">
              <w:rPr>
                <w:sz w:val="20"/>
              </w:rPr>
              <w:t>3</w:t>
            </w:r>
          </w:p>
        </w:tc>
      </w:tr>
      <w:tr w:rsidR="00DF52AB" w:rsidRPr="00B414A0" w14:paraId="4B43B181" w14:textId="77777777" w:rsidTr="00DF52AB">
        <w:tc>
          <w:tcPr>
            <w:tcW w:w="1255" w:type="dxa"/>
          </w:tcPr>
          <w:p w14:paraId="75B8B1D0" w14:textId="77777777" w:rsidR="00DF52AB" w:rsidRPr="00B414A0" w:rsidRDefault="00DF52AB" w:rsidP="006D59C2">
            <w:pPr>
              <w:spacing w:line="276" w:lineRule="auto"/>
              <w:jc w:val="left"/>
            </w:pPr>
            <w:r w:rsidRPr="00B414A0">
              <w:t>Độ phân giải</w:t>
            </w:r>
          </w:p>
        </w:tc>
        <w:tc>
          <w:tcPr>
            <w:tcW w:w="1350" w:type="dxa"/>
            <w:vAlign w:val="center"/>
          </w:tcPr>
          <w:p w14:paraId="498A6582" w14:textId="77777777" w:rsidR="00DF52AB" w:rsidRPr="00B414A0" w:rsidRDefault="00DF52AB" w:rsidP="006D59C2">
            <w:pPr>
              <w:spacing w:line="276" w:lineRule="auto"/>
              <w:jc w:val="center"/>
              <w:rPr>
                <w:sz w:val="20"/>
              </w:rPr>
            </w:pPr>
            <w:r w:rsidRPr="00B414A0">
              <w:t>40fF</w:t>
            </w:r>
          </w:p>
        </w:tc>
        <w:tc>
          <w:tcPr>
            <w:tcW w:w="1260" w:type="dxa"/>
            <w:vAlign w:val="center"/>
          </w:tcPr>
          <w:p w14:paraId="5D650A43" w14:textId="77777777" w:rsidR="00DF52AB" w:rsidRPr="00B414A0" w:rsidRDefault="00DF52AB" w:rsidP="006D59C2">
            <w:pPr>
              <w:spacing w:line="276" w:lineRule="auto"/>
              <w:jc w:val="center"/>
              <w:rPr>
                <w:sz w:val="20"/>
              </w:rPr>
            </w:pPr>
            <w:r w:rsidRPr="00B414A0">
              <w:t>20fF</w:t>
            </w:r>
          </w:p>
        </w:tc>
        <w:tc>
          <w:tcPr>
            <w:tcW w:w="1800" w:type="dxa"/>
            <w:vAlign w:val="center"/>
          </w:tcPr>
          <w:p w14:paraId="0847849C" w14:textId="77777777" w:rsidR="00DF52AB" w:rsidRPr="00B414A0" w:rsidRDefault="00DF52AB" w:rsidP="006D59C2">
            <w:pPr>
              <w:spacing w:line="276" w:lineRule="auto"/>
              <w:jc w:val="center"/>
              <w:rPr>
                <w:sz w:val="20"/>
              </w:rPr>
            </w:pPr>
            <w:r w:rsidRPr="00B414A0">
              <w:t>2fF</w:t>
            </w:r>
          </w:p>
        </w:tc>
        <w:tc>
          <w:tcPr>
            <w:tcW w:w="1350" w:type="dxa"/>
            <w:vAlign w:val="center"/>
          </w:tcPr>
          <w:p w14:paraId="3AB70719" w14:textId="77777777" w:rsidR="00DF52AB" w:rsidRPr="00B414A0" w:rsidRDefault="00DF52AB" w:rsidP="006D59C2">
            <w:pPr>
              <w:spacing w:line="276" w:lineRule="auto"/>
              <w:jc w:val="center"/>
              <w:rPr>
                <w:sz w:val="20"/>
              </w:rPr>
            </w:pPr>
            <w:r w:rsidRPr="00B414A0">
              <w:rPr>
                <w:sz w:val="20"/>
              </w:rPr>
              <w:t>NA</w:t>
            </w:r>
          </w:p>
        </w:tc>
        <w:tc>
          <w:tcPr>
            <w:tcW w:w="1227" w:type="dxa"/>
            <w:vAlign w:val="center"/>
          </w:tcPr>
          <w:p w14:paraId="1A982D4A" w14:textId="77777777" w:rsidR="00DF52AB" w:rsidRPr="00B414A0" w:rsidRDefault="00DF52AB" w:rsidP="006D59C2">
            <w:pPr>
              <w:spacing w:line="276" w:lineRule="auto"/>
              <w:jc w:val="center"/>
              <w:rPr>
                <w:sz w:val="20"/>
              </w:rPr>
            </w:pPr>
            <w:r w:rsidRPr="00B414A0">
              <w:rPr>
                <w:sz w:val="20"/>
              </w:rPr>
              <w:t>4fF</w:t>
            </w:r>
          </w:p>
        </w:tc>
        <w:tc>
          <w:tcPr>
            <w:tcW w:w="1473" w:type="dxa"/>
            <w:vAlign w:val="center"/>
          </w:tcPr>
          <w:p w14:paraId="5B0E363D" w14:textId="77777777" w:rsidR="00DF52AB" w:rsidRPr="00B414A0" w:rsidRDefault="00DF52AB" w:rsidP="006D59C2">
            <w:pPr>
              <w:spacing w:line="276" w:lineRule="auto"/>
              <w:jc w:val="center"/>
              <w:rPr>
                <w:sz w:val="20"/>
              </w:rPr>
            </w:pPr>
            <w:r w:rsidRPr="00B414A0">
              <w:rPr>
                <w:sz w:val="20"/>
              </w:rPr>
              <w:t>NA</w:t>
            </w:r>
          </w:p>
        </w:tc>
      </w:tr>
      <w:tr w:rsidR="00DF52AB" w:rsidRPr="00B414A0" w14:paraId="5B55807A" w14:textId="77777777" w:rsidTr="00DF52AB">
        <w:tc>
          <w:tcPr>
            <w:tcW w:w="1255" w:type="dxa"/>
          </w:tcPr>
          <w:p w14:paraId="7EFD788D" w14:textId="77777777" w:rsidR="00DF52AB" w:rsidRPr="00B414A0" w:rsidRDefault="00DF52AB" w:rsidP="006D59C2">
            <w:pPr>
              <w:spacing w:line="276" w:lineRule="auto"/>
              <w:jc w:val="left"/>
            </w:pPr>
            <w:r w:rsidRPr="00B414A0">
              <w:t>Dòng active</w:t>
            </w:r>
          </w:p>
        </w:tc>
        <w:tc>
          <w:tcPr>
            <w:tcW w:w="1350" w:type="dxa"/>
            <w:vAlign w:val="center"/>
          </w:tcPr>
          <w:p w14:paraId="5D06BF7E" w14:textId="77777777" w:rsidR="00DF52AB" w:rsidRPr="00B414A0" w:rsidRDefault="00DF52AB" w:rsidP="006D59C2">
            <w:pPr>
              <w:spacing w:line="276" w:lineRule="auto"/>
              <w:jc w:val="center"/>
            </w:pPr>
            <w:r w:rsidRPr="00B414A0">
              <w:t>470µA</w:t>
            </w:r>
          </w:p>
        </w:tc>
        <w:tc>
          <w:tcPr>
            <w:tcW w:w="1260" w:type="dxa"/>
            <w:vAlign w:val="center"/>
          </w:tcPr>
          <w:p w14:paraId="66ED31CB" w14:textId="77777777" w:rsidR="00DF52AB" w:rsidRPr="00B414A0" w:rsidRDefault="00DF52AB" w:rsidP="006D59C2">
            <w:pPr>
              <w:spacing w:line="276" w:lineRule="auto"/>
              <w:jc w:val="center"/>
            </w:pPr>
            <w:r w:rsidRPr="00B414A0">
              <w:t>750µA</w:t>
            </w:r>
          </w:p>
        </w:tc>
        <w:tc>
          <w:tcPr>
            <w:tcW w:w="1800" w:type="dxa"/>
            <w:vAlign w:val="center"/>
          </w:tcPr>
          <w:p w14:paraId="349C1D9A" w14:textId="77777777" w:rsidR="00DF52AB" w:rsidRPr="00B414A0" w:rsidRDefault="00DF52AB" w:rsidP="006D59C2">
            <w:pPr>
              <w:spacing w:line="276" w:lineRule="auto"/>
              <w:jc w:val="center"/>
            </w:pPr>
            <w:r w:rsidRPr="00B414A0">
              <w:t>300µA</w:t>
            </w:r>
          </w:p>
        </w:tc>
        <w:tc>
          <w:tcPr>
            <w:tcW w:w="1350" w:type="dxa"/>
            <w:vAlign w:val="center"/>
          </w:tcPr>
          <w:p w14:paraId="64286327" w14:textId="77777777" w:rsidR="00DF52AB" w:rsidRPr="00B414A0" w:rsidRDefault="00DF52AB" w:rsidP="006D59C2">
            <w:pPr>
              <w:spacing w:line="276" w:lineRule="auto"/>
              <w:jc w:val="center"/>
            </w:pPr>
            <w:r w:rsidRPr="00B414A0">
              <w:t>3.1mA</w:t>
            </w:r>
          </w:p>
        </w:tc>
        <w:tc>
          <w:tcPr>
            <w:tcW w:w="1227" w:type="dxa"/>
            <w:vAlign w:val="center"/>
          </w:tcPr>
          <w:p w14:paraId="7C70B092" w14:textId="77777777" w:rsidR="00DF52AB" w:rsidRPr="00B414A0" w:rsidRDefault="00DF52AB" w:rsidP="006D59C2">
            <w:pPr>
              <w:spacing w:line="276" w:lineRule="auto"/>
              <w:jc w:val="center"/>
            </w:pPr>
            <w:r w:rsidRPr="00B414A0">
              <w:t>170µA</w:t>
            </w:r>
          </w:p>
        </w:tc>
        <w:tc>
          <w:tcPr>
            <w:tcW w:w="1473" w:type="dxa"/>
            <w:vAlign w:val="center"/>
          </w:tcPr>
          <w:p w14:paraId="0A32D657" w14:textId="77777777" w:rsidR="00DF52AB" w:rsidRPr="00B414A0" w:rsidRDefault="00DF52AB" w:rsidP="006D59C2">
            <w:pPr>
              <w:spacing w:line="276" w:lineRule="auto"/>
              <w:jc w:val="center"/>
            </w:pPr>
            <w:r w:rsidRPr="00B414A0">
              <w:t>10mA</w:t>
            </w:r>
          </w:p>
        </w:tc>
      </w:tr>
      <w:tr w:rsidR="00DF52AB" w:rsidRPr="00B414A0" w14:paraId="768088B8" w14:textId="77777777" w:rsidTr="00DF52AB">
        <w:tc>
          <w:tcPr>
            <w:tcW w:w="1255" w:type="dxa"/>
          </w:tcPr>
          <w:p w14:paraId="7A2E9CFC" w14:textId="77777777" w:rsidR="00DF52AB" w:rsidRPr="00B414A0" w:rsidRDefault="00DF52AB" w:rsidP="006D59C2">
            <w:pPr>
              <w:spacing w:line="276" w:lineRule="auto"/>
              <w:jc w:val="left"/>
            </w:pPr>
            <w:r w:rsidRPr="00B414A0">
              <w:t>Dòng sleep</w:t>
            </w:r>
          </w:p>
        </w:tc>
        <w:tc>
          <w:tcPr>
            <w:tcW w:w="1350" w:type="dxa"/>
            <w:vAlign w:val="center"/>
          </w:tcPr>
          <w:p w14:paraId="6949797D" w14:textId="77777777" w:rsidR="00DF52AB" w:rsidRPr="00B414A0" w:rsidRDefault="00DF52AB" w:rsidP="006D59C2">
            <w:pPr>
              <w:spacing w:line="276" w:lineRule="auto"/>
              <w:jc w:val="center"/>
            </w:pPr>
            <w:r w:rsidRPr="00B414A0">
              <w:t>27µA</w:t>
            </w:r>
          </w:p>
        </w:tc>
        <w:tc>
          <w:tcPr>
            <w:tcW w:w="1260" w:type="dxa"/>
            <w:vAlign w:val="center"/>
          </w:tcPr>
          <w:p w14:paraId="42C699AF" w14:textId="77777777" w:rsidR="00DF52AB" w:rsidRPr="00B414A0" w:rsidRDefault="00DF52AB" w:rsidP="006D59C2">
            <w:pPr>
              <w:spacing w:line="276" w:lineRule="auto"/>
              <w:jc w:val="center"/>
            </w:pPr>
            <w:r w:rsidRPr="00B414A0">
              <w:t>5µA</w:t>
            </w:r>
          </w:p>
        </w:tc>
        <w:tc>
          <w:tcPr>
            <w:tcW w:w="1800" w:type="dxa"/>
            <w:vAlign w:val="center"/>
          </w:tcPr>
          <w:p w14:paraId="5802B048" w14:textId="77777777" w:rsidR="00DF52AB" w:rsidRPr="00B414A0" w:rsidRDefault="00DF52AB" w:rsidP="006D59C2">
            <w:pPr>
              <w:spacing w:line="276" w:lineRule="auto"/>
              <w:jc w:val="center"/>
            </w:pPr>
            <w:r w:rsidRPr="00B414A0">
              <w:t>2.5µA</w:t>
            </w:r>
          </w:p>
        </w:tc>
        <w:tc>
          <w:tcPr>
            <w:tcW w:w="1350" w:type="dxa"/>
            <w:vAlign w:val="center"/>
          </w:tcPr>
          <w:p w14:paraId="7A318E99" w14:textId="77777777" w:rsidR="00DF52AB" w:rsidRPr="00B414A0" w:rsidRDefault="00DF52AB" w:rsidP="006D59C2">
            <w:pPr>
              <w:spacing w:line="276" w:lineRule="auto"/>
              <w:jc w:val="center"/>
            </w:pPr>
            <w:r w:rsidRPr="00B414A0">
              <w:t>1µA</w:t>
            </w:r>
          </w:p>
        </w:tc>
        <w:tc>
          <w:tcPr>
            <w:tcW w:w="1227" w:type="dxa"/>
            <w:vAlign w:val="center"/>
          </w:tcPr>
          <w:p w14:paraId="5A38789E" w14:textId="77777777" w:rsidR="00DF52AB" w:rsidRPr="00B414A0" w:rsidRDefault="00DF52AB" w:rsidP="006D59C2">
            <w:pPr>
              <w:spacing w:line="276" w:lineRule="auto"/>
              <w:jc w:val="center"/>
            </w:pPr>
            <w:r w:rsidRPr="00B414A0">
              <w:t>2.5µA</w:t>
            </w:r>
          </w:p>
        </w:tc>
        <w:tc>
          <w:tcPr>
            <w:tcW w:w="1473" w:type="dxa"/>
            <w:vAlign w:val="center"/>
          </w:tcPr>
          <w:p w14:paraId="43783B1C" w14:textId="77777777" w:rsidR="00DF52AB" w:rsidRPr="00B414A0" w:rsidRDefault="00DF52AB" w:rsidP="006D59C2">
            <w:pPr>
              <w:spacing w:line="276" w:lineRule="auto"/>
              <w:jc w:val="center"/>
            </w:pPr>
            <w:r w:rsidRPr="00B414A0">
              <w:t>4µA</w:t>
            </w:r>
          </w:p>
        </w:tc>
      </w:tr>
      <w:tr w:rsidR="00DF52AB" w:rsidRPr="00B414A0" w14:paraId="632AAE77" w14:textId="77777777" w:rsidTr="00DF52AB">
        <w:tc>
          <w:tcPr>
            <w:tcW w:w="1255" w:type="dxa"/>
          </w:tcPr>
          <w:p w14:paraId="3C09FC18" w14:textId="77777777" w:rsidR="00DF52AB" w:rsidRPr="00B414A0" w:rsidRDefault="00DF52AB" w:rsidP="006D59C2">
            <w:pPr>
              <w:spacing w:line="276" w:lineRule="auto"/>
            </w:pPr>
            <w:r w:rsidRPr="00B414A0">
              <w:t>Water resistant</w:t>
            </w:r>
          </w:p>
        </w:tc>
        <w:tc>
          <w:tcPr>
            <w:tcW w:w="1350" w:type="dxa"/>
            <w:vAlign w:val="center"/>
          </w:tcPr>
          <w:p w14:paraId="66190B4B" w14:textId="77777777" w:rsidR="00DF52AB" w:rsidRPr="00B414A0" w:rsidRDefault="00DF52AB" w:rsidP="006D59C2">
            <w:pPr>
              <w:spacing w:line="276" w:lineRule="auto"/>
              <w:jc w:val="center"/>
            </w:pPr>
            <w:r w:rsidRPr="00B414A0">
              <w:t>NA</w:t>
            </w:r>
          </w:p>
        </w:tc>
        <w:tc>
          <w:tcPr>
            <w:tcW w:w="1260" w:type="dxa"/>
            <w:vAlign w:val="center"/>
          </w:tcPr>
          <w:p w14:paraId="69D32FA2" w14:textId="77777777" w:rsidR="00DF52AB" w:rsidRPr="00B414A0" w:rsidRDefault="00DF52AB" w:rsidP="006D59C2">
            <w:pPr>
              <w:spacing w:line="276" w:lineRule="auto"/>
              <w:jc w:val="center"/>
            </w:pPr>
            <w:r w:rsidRPr="00B414A0">
              <w:t>YES</w:t>
            </w:r>
          </w:p>
        </w:tc>
        <w:tc>
          <w:tcPr>
            <w:tcW w:w="1800" w:type="dxa"/>
            <w:vAlign w:val="center"/>
          </w:tcPr>
          <w:p w14:paraId="65D74F90" w14:textId="77777777" w:rsidR="00DF52AB" w:rsidRPr="00B414A0" w:rsidRDefault="00DF52AB" w:rsidP="006D59C2">
            <w:pPr>
              <w:spacing w:line="276" w:lineRule="auto"/>
              <w:jc w:val="center"/>
            </w:pPr>
            <w:r w:rsidRPr="00B414A0">
              <w:t>YES</w:t>
            </w:r>
          </w:p>
        </w:tc>
        <w:tc>
          <w:tcPr>
            <w:tcW w:w="1350" w:type="dxa"/>
            <w:vAlign w:val="center"/>
          </w:tcPr>
          <w:p w14:paraId="10142EDE" w14:textId="77777777" w:rsidR="00DF52AB" w:rsidRPr="00B414A0" w:rsidRDefault="00DF52AB" w:rsidP="006D59C2">
            <w:pPr>
              <w:spacing w:line="276" w:lineRule="auto"/>
              <w:jc w:val="center"/>
            </w:pPr>
            <w:r w:rsidRPr="00B414A0">
              <w:t>NA</w:t>
            </w:r>
          </w:p>
        </w:tc>
        <w:tc>
          <w:tcPr>
            <w:tcW w:w="1227" w:type="dxa"/>
            <w:vAlign w:val="center"/>
          </w:tcPr>
          <w:p w14:paraId="7156AF2C" w14:textId="77777777" w:rsidR="00DF52AB" w:rsidRPr="00B414A0" w:rsidRDefault="00DF52AB" w:rsidP="006D59C2">
            <w:pPr>
              <w:spacing w:line="276" w:lineRule="auto"/>
              <w:jc w:val="center"/>
            </w:pPr>
            <w:r w:rsidRPr="00B414A0">
              <w:t>NA</w:t>
            </w:r>
          </w:p>
        </w:tc>
        <w:tc>
          <w:tcPr>
            <w:tcW w:w="1473" w:type="dxa"/>
            <w:vAlign w:val="center"/>
          </w:tcPr>
          <w:p w14:paraId="258B117D" w14:textId="77777777" w:rsidR="00DF52AB" w:rsidRPr="00B414A0" w:rsidRDefault="00DF52AB" w:rsidP="006D59C2">
            <w:pPr>
              <w:spacing w:line="276" w:lineRule="auto"/>
              <w:jc w:val="center"/>
            </w:pPr>
            <w:r w:rsidRPr="00B414A0">
              <w:t>YES</w:t>
            </w:r>
          </w:p>
        </w:tc>
      </w:tr>
      <w:tr w:rsidR="00DF52AB" w:rsidRPr="00B414A0" w14:paraId="50AE36F4" w14:textId="77777777" w:rsidTr="00DF52AB">
        <w:tc>
          <w:tcPr>
            <w:tcW w:w="1255" w:type="dxa"/>
          </w:tcPr>
          <w:p w14:paraId="77740510" w14:textId="77777777" w:rsidR="00DF52AB" w:rsidRPr="00B414A0" w:rsidRDefault="00DF52AB" w:rsidP="006D59C2">
            <w:pPr>
              <w:spacing w:line="276" w:lineRule="auto"/>
              <w:jc w:val="left"/>
            </w:pPr>
            <w:r w:rsidRPr="00B414A0">
              <w:lastRenderedPageBreak/>
              <w:t>Calibrate</w:t>
            </w:r>
          </w:p>
        </w:tc>
        <w:tc>
          <w:tcPr>
            <w:tcW w:w="1350" w:type="dxa"/>
            <w:vAlign w:val="center"/>
          </w:tcPr>
          <w:p w14:paraId="38F31DFD" w14:textId="77777777" w:rsidR="00DF52AB" w:rsidRPr="00B414A0" w:rsidRDefault="00DF52AB" w:rsidP="006D59C2">
            <w:pPr>
              <w:spacing w:line="276" w:lineRule="auto"/>
              <w:jc w:val="center"/>
            </w:pPr>
            <w:r w:rsidRPr="00B414A0">
              <w:rPr>
                <w:sz w:val="20"/>
              </w:rPr>
              <w:t>Manual recalibration</w:t>
            </w:r>
          </w:p>
        </w:tc>
        <w:tc>
          <w:tcPr>
            <w:tcW w:w="1260" w:type="dxa"/>
            <w:vAlign w:val="center"/>
          </w:tcPr>
          <w:p w14:paraId="61D25165" w14:textId="77777777" w:rsidR="00DF52AB" w:rsidRPr="00B414A0" w:rsidRDefault="00DF52AB" w:rsidP="006D59C2">
            <w:pPr>
              <w:spacing w:line="276" w:lineRule="auto"/>
              <w:jc w:val="center"/>
              <w:rPr>
                <w:sz w:val="20"/>
              </w:rPr>
            </w:pPr>
            <w:r w:rsidRPr="00B414A0">
              <w:rPr>
                <w:sz w:val="20"/>
              </w:rPr>
              <w:t>Automatic recalibration</w:t>
            </w:r>
          </w:p>
        </w:tc>
        <w:tc>
          <w:tcPr>
            <w:tcW w:w="1800" w:type="dxa"/>
            <w:vAlign w:val="center"/>
          </w:tcPr>
          <w:p w14:paraId="5C896B67" w14:textId="77777777" w:rsidR="00DF52AB" w:rsidRPr="00B414A0" w:rsidRDefault="00DF52AB" w:rsidP="006D59C2">
            <w:pPr>
              <w:spacing w:line="276" w:lineRule="auto"/>
              <w:jc w:val="center"/>
            </w:pPr>
            <w:r w:rsidRPr="00B414A0">
              <w:rPr>
                <w:sz w:val="20"/>
              </w:rPr>
              <w:t>Automatic tuning</w:t>
            </w:r>
          </w:p>
        </w:tc>
        <w:tc>
          <w:tcPr>
            <w:tcW w:w="1350" w:type="dxa"/>
            <w:vAlign w:val="center"/>
          </w:tcPr>
          <w:p w14:paraId="1EEA34D9" w14:textId="77777777" w:rsidR="00DF52AB" w:rsidRPr="00B414A0" w:rsidRDefault="00DF52AB" w:rsidP="006D59C2">
            <w:pPr>
              <w:spacing w:line="276" w:lineRule="auto"/>
              <w:jc w:val="center"/>
              <w:rPr>
                <w:sz w:val="20"/>
              </w:rPr>
            </w:pPr>
            <w:r w:rsidRPr="00B414A0">
              <w:rPr>
                <w:sz w:val="20"/>
              </w:rPr>
              <w:t>NA</w:t>
            </w:r>
          </w:p>
        </w:tc>
        <w:tc>
          <w:tcPr>
            <w:tcW w:w="1227" w:type="dxa"/>
            <w:vAlign w:val="center"/>
          </w:tcPr>
          <w:p w14:paraId="19FA27ED" w14:textId="77777777" w:rsidR="00DF52AB" w:rsidRPr="00B414A0" w:rsidRDefault="00DF52AB" w:rsidP="006D59C2">
            <w:pPr>
              <w:spacing w:line="276" w:lineRule="auto"/>
              <w:jc w:val="center"/>
            </w:pPr>
            <w:r w:rsidRPr="00B414A0">
              <w:rPr>
                <w:sz w:val="20"/>
              </w:rPr>
              <w:t>Automatic calibration</w:t>
            </w:r>
          </w:p>
        </w:tc>
        <w:tc>
          <w:tcPr>
            <w:tcW w:w="1473" w:type="dxa"/>
            <w:vAlign w:val="center"/>
          </w:tcPr>
          <w:p w14:paraId="2CDA6054" w14:textId="77777777" w:rsidR="00DF52AB" w:rsidRPr="00B414A0" w:rsidRDefault="00DF52AB" w:rsidP="006D59C2">
            <w:pPr>
              <w:spacing w:line="276" w:lineRule="auto"/>
              <w:jc w:val="center"/>
            </w:pPr>
            <w:r w:rsidRPr="00B414A0">
              <w:rPr>
                <w:sz w:val="20"/>
              </w:rPr>
              <w:t>Automatic tuning</w:t>
            </w:r>
          </w:p>
        </w:tc>
      </w:tr>
      <w:tr w:rsidR="00DF52AB" w:rsidRPr="00B414A0" w14:paraId="711C8801" w14:textId="77777777" w:rsidTr="00DF52AB">
        <w:tc>
          <w:tcPr>
            <w:tcW w:w="1255" w:type="dxa"/>
          </w:tcPr>
          <w:p w14:paraId="467F1092" w14:textId="77777777" w:rsidR="00DF52AB" w:rsidRPr="00B414A0" w:rsidRDefault="00DF52AB" w:rsidP="006D59C2">
            <w:pPr>
              <w:spacing w:line="276" w:lineRule="auto"/>
              <w:jc w:val="left"/>
            </w:pPr>
            <w:r w:rsidRPr="00B414A0">
              <w:t>Giá bán lẻ</w:t>
            </w:r>
          </w:p>
        </w:tc>
        <w:tc>
          <w:tcPr>
            <w:tcW w:w="1350" w:type="dxa"/>
            <w:vAlign w:val="center"/>
          </w:tcPr>
          <w:p w14:paraId="13AB9A64" w14:textId="77777777" w:rsidR="00DF52AB" w:rsidRPr="00B414A0" w:rsidRDefault="00DF52AB" w:rsidP="006D59C2">
            <w:pPr>
              <w:spacing w:line="276" w:lineRule="auto"/>
              <w:jc w:val="center"/>
            </w:pPr>
            <w:r w:rsidRPr="00B414A0">
              <w:t>~ $1.76</w:t>
            </w:r>
          </w:p>
        </w:tc>
        <w:tc>
          <w:tcPr>
            <w:tcW w:w="1260" w:type="dxa"/>
            <w:vAlign w:val="center"/>
          </w:tcPr>
          <w:p w14:paraId="394EB0A4" w14:textId="77777777" w:rsidR="00DF52AB" w:rsidRPr="00B414A0" w:rsidRDefault="00DF52AB" w:rsidP="006D59C2">
            <w:pPr>
              <w:spacing w:line="276" w:lineRule="auto"/>
              <w:jc w:val="center"/>
            </w:pPr>
            <w:r w:rsidRPr="00B414A0">
              <w:t>~ $0.52</w:t>
            </w:r>
          </w:p>
        </w:tc>
        <w:tc>
          <w:tcPr>
            <w:tcW w:w="1800" w:type="dxa"/>
            <w:vAlign w:val="center"/>
          </w:tcPr>
          <w:p w14:paraId="1ADB53E7" w14:textId="77777777" w:rsidR="00DF52AB" w:rsidRPr="00B414A0" w:rsidRDefault="00DF52AB" w:rsidP="006D59C2">
            <w:pPr>
              <w:spacing w:line="276" w:lineRule="auto"/>
              <w:jc w:val="center"/>
            </w:pPr>
            <w:r w:rsidRPr="00B414A0">
              <w:t>~ $0.9</w:t>
            </w:r>
          </w:p>
        </w:tc>
        <w:tc>
          <w:tcPr>
            <w:tcW w:w="1350" w:type="dxa"/>
            <w:vAlign w:val="center"/>
          </w:tcPr>
          <w:p w14:paraId="6B2E93F7" w14:textId="77777777" w:rsidR="00DF52AB" w:rsidRPr="00B414A0" w:rsidRDefault="00DF52AB" w:rsidP="006D59C2">
            <w:pPr>
              <w:spacing w:line="276" w:lineRule="auto"/>
              <w:jc w:val="center"/>
            </w:pPr>
            <w:r w:rsidRPr="00B414A0">
              <w:t>~ $1.21</w:t>
            </w:r>
          </w:p>
        </w:tc>
        <w:tc>
          <w:tcPr>
            <w:tcW w:w="1227" w:type="dxa"/>
            <w:vAlign w:val="center"/>
          </w:tcPr>
          <w:p w14:paraId="74EF5CC5" w14:textId="77777777" w:rsidR="00DF52AB" w:rsidRPr="00B414A0" w:rsidRDefault="00DF52AB" w:rsidP="006D59C2">
            <w:pPr>
              <w:spacing w:line="276" w:lineRule="auto"/>
              <w:jc w:val="center"/>
            </w:pPr>
            <w:r w:rsidRPr="00B414A0">
              <w:t>~ $1.53</w:t>
            </w:r>
          </w:p>
        </w:tc>
        <w:tc>
          <w:tcPr>
            <w:tcW w:w="1473" w:type="dxa"/>
            <w:vAlign w:val="center"/>
          </w:tcPr>
          <w:p w14:paraId="1DC6DD17" w14:textId="77777777" w:rsidR="00DF52AB" w:rsidRPr="00B414A0" w:rsidRDefault="00DF52AB" w:rsidP="006D59C2">
            <w:pPr>
              <w:keepNext/>
              <w:spacing w:line="276" w:lineRule="auto"/>
              <w:jc w:val="center"/>
            </w:pPr>
            <w:r w:rsidRPr="00B414A0">
              <w:t>~ $1.3</w:t>
            </w:r>
          </w:p>
        </w:tc>
      </w:tr>
    </w:tbl>
    <w:p w14:paraId="6E9A8798" w14:textId="77777777" w:rsidR="00DF52AB" w:rsidRPr="00B414A0" w:rsidRDefault="00DF52AB" w:rsidP="006D59C2">
      <w:pPr>
        <w:pStyle w:val="Caption"/>
        <w:rPr>
          <w:rFonts w:cs="Times New Roman"/>
        </w:rPr>
      </w:pPr>
      <w:bookmarkStart w:id="133" w:name="_Toc35251012"/>
      <w:bookmarkStart w:id="134" w:name="_Toc44593937"/>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B414A0" w:rsidRPr="00B414A0">
        <w:rPr>
          <w:rFonts w:cs="Times New Roman"/>
          <w:noProof/>
        </w:rPr>
        <w:t>8</w:t>
      </w:r>
      <w:r w:rsidRPr="00B414A0">
        <w:rPr>
          <w:rFonts w:cs="Times New Roman"/>
          <w:noProof/>
        </w:rPr>
        <w:fldChar w:fldCharType="end"/>
      </w:r>
      <w:r w:rsidRPr="00B414A0">
        <w:rPr>
          <w:rFonts w:cs="Times New Roman"/>
        </w:rPr>
        <w:t>: Các giải pháp</w:t>
      </w:r>
      <w:bookmarkEnd w:id="133"/>
      <w:r w:rsidRPr="00B414A0">
        <w:rPr>
          <w:rFonts w:cs="Times New Roman"/>
        </w:rPr>
        <w:t xml:space="preserve"> Touch Controller</w:t>
      </w:r>
      <w:bookmarkEnd w:id="134"/>
    </w:p>
    <w:p w14:paraId="3950CE87" w14:textId="77777777" w:rsidR="00DF52AB" w:rsidRPr="00B414A0" w:rsidRDefault="00DF52AB" w:rsidP="006D59C2">
      <w:pPr>
        <w:spacing w:line="276" w:lineRule="auto"/>
      </w:pPr>
      <w:r w:rsidRPr="00B414A0">
        <w:t>Kết luận: giải pháp Touch Controller của Cypress là tối ưu nhất cả về tính năng và giá.</w:t>
      </w:r>
    </w:p>
    <w:p w14:paraId="6C0FD1B4" w14:textId="111F73D6" w:rsidR="00DF52AB" w:rsidRPr="00B414A0" w:rsidRDefault="00DF52AB" w:rsidP="006D59C2">
      <w:pPr>
        <w:pStyle w:val="ANSVHeadingLevel3"/>
        <w:numPr>
          <w:ilvl w:val="2"/>
          <w:numId w:val="12"/>
        </w:numPr>
        <w:spacing w:line="276" w:lineRule="auto"/>
        <w:ind w:left="619" w:hanging="619"/>
      </w:pPr>
      <w:bookmarkStart w:id="135" w:name="_Toc44922364"/>
      <w:r w:rsidRPr="00B414A0">
        <w:t>Khối Switch</w:t>
      </w:r>
      <w:bookmarkEnd w:id="135"/>
    </w:p>
    <w:p w14:paraId="35ECDD3A" w14:textId="77777777" w:rsidR="00DF52AB" w:rsidRPr="00B414A0" w:rsidRDefault="00DF52AB" w:rsidP="006D59C2">
      <w:pPr>
        <w:pStyle w:val="ANSVNormal"/>
        <w:ind w:firstLine="612"/>
        <w:rPr>
          <w:rFonts w:cs="Times New Roman"/>
        </w:rPr>
      </w:pPr>
      <w:r w:rsidRPr="00B414A0">
        <w:rPr>
          <w:rFonts w:cs="Times New Roman"/>
        </w:rPr>
        <w:t>Hiện nay, hai giải pháp điều khiển tải đèn xoay chiều được sử dụng chủ yếu là Relay và TRIAC. Mỗi giải pháp lại có những đặc tính khác nhau, dưới đây là bảng so sánh hai giải pháp này.</w:t>
      </w:r>
    </w:p>
    <w:p w14:paraId="5AEFD734" w14:textId="77777777" w:rsidR="00DF52AB" w:rsidRPr="00B414A0" w:rsidRDefault="00DF52AB" w:rsidP="006D59C2">
      <w:pPr>
        <w:pStyle w:val="ANSVNormal"/>
        <w:ind w:firstLine="612"/>
        <w:rPr>
          <w:rFonts w:cs="Times New Roman"/>
        </w:rPr>
      </w:pPr>
    </w:p>
    <w:tbl>
      <w:tblPr>
        <w:tblStyle w:val="TableGrid"/>
        <w:tblW w:w="0" w:type="auto"/>
        <w:tblLook w:val="04A0" w:firstRow="1" w:lastRow="0" w:firstColumn="1" w:lastColumn="0" w:noHBand="0" w:noVBand="1"/>
      </w:tblPr>
      <w:tblGrid>
        <w:gridCol w:w="1615"/>
        <w:gridCol w:w="3565"/>
        <w:gridCol w:w="4535"/>
      </w:tblGrid>
      <w:tr w:rsidR="00DF52AB" w:rsidRPr="00B414A0" w14:paraId="49A81328" w14:textId="77777777" w:rsidTr="00DF52AB">
        <w:tc>
          <w:tcPr>
            <w:tcW w:w="1615" w:type="dxa"/>
            <w:shd w:val="clear" w:color="auto" w:fill="1F3864" w:themeFill="accent5" w:themeFillShade="80"/>
          </w:tcPr>
          <w:p w14:paraId="3E1FDDA0" w14:textId="77777777" w:rsidR="00DF52AB" w:rsidRPr="00B414A0" w:rsidRDefault="00DF52AB" w:rsidP="006D59C2">
            <w:pPr>
              <w:spacing w:line="276" w:lineRule="auto"/>
              <w:rPr>
                <w:b/>
                <w:bCs/>
              </w:rPr>
            </w:pPr>
            <w:r w:rsidRPr="00B414A0">
              <w:rPr>
                <w:b/>
                <w:bCs/>
              </w:rPr>
              <w:t>Giải pháp</w:t>
            </w:r>
          </w:p>
        </w:tc>
        <w:tc>
          <w:tcPr>
            <w:tcW w:w="3565" w:type="dxa"/>
            <w:shd w:val="clear" w:color="auto" w:fill="1F3864" w:themeFill="accent5" w:themeFillShade="80"/>
          </w:tcPr>
          <w:p w14:paraId="67862701" w14:textId="77777777" w:rsidR="00DF52AB" w:rsidRPr="00B414A0" w:rsidRDefault="00DF52AB" w:rsidP="006D59C2">
            <w:pPr>
              <w:spacing w:line="276" w:lineRule="auto"/>
              <w:jc w:val="center"/>
              <w:rPr>
                <w:b/>
                <w:bCs/>
              </w:rPr>
            </w:pPr>
            <w:r w:rsidRPr="00B414A0">
              <w:rPr>
                <w:b/>
                <w:bCs/>
              </w:rPr>
              <w:t>Relay</w:t>
            </w:r>
          </w:p>
        </w:tc>
        <w:tc>
          <w:tcPr>
            <w:tcW w:w="4535" w:type="dxa"/>
            <w:shd w:val="clear" w:color="auto" w:fill="1F3864" w:themeFill="accent5" w:themeFillShade="80"/>
          </w:tcPr>
          <w:p w14:paraId="20933013" w14:textId="77777777" w:rsidR="00DF52AB" w:rsidRPr="00B414A0" w:rsidRDefault="00DF52AB" w:rsidP="006D59C2">
            <w:pPr>
              <w:spacing w:line="276" w:lineRule="auto"/>
              <w:jc w:val="center"/>
              <w:rPr>
                <w:b/>
                <w:bCs/>
              </w:rPr>
            </w:pPr>
            <w:r w:rsidRPr="00B414A0">
              <w:rPr>
                <w:b/>
                <w:bCs/>
              </w:rPr>
              <w:t>TRIAC</w:t>
            </w:r>
          </w:p>
        </w:tc>
      </w:tr>
      <w:tr w:rsidR="00DF52AB" w:rsidRPr="00B414A0" w14:paraId="0CA42111" w14:textId="77777777" w:rsidTr="00DF52AB">
        <w:tc>
          <w:tcPr>
            <w:tcW w:w="1615" w:type="dxa"/>
            <w:vAlign w:val="center"/>
          </w:tcPr>
          <w:p w14:paraId="4FF3BF98" w14:textId="77777777" w:rsidR="00DF52AB" w:rsidRPr="00B414A0" w:rsidRDefault="00DF52AB" w:rsidP="006D59C2">
            <w:pPr>
              <w:spacing w:line="276" w:lineRule="auto"/>
              <w:rPr>
                <w:b/>
                <w:bCs/>
              </w:rPr>
            </w:pPr>
            <w:r w:rsidRPr="00B414A0">
              <w:rPr>
                <w:b/>
                <w:bCs/>
              </w:rPr>
              <w:t>Bản chất</w:t>
            </w:r>
          </w:p>
        </w:tc>
        <w:tc>
          <w:tcPr>
            <w:tcW w:w="3565" w:type="dxa"/>
            <w:vAlign w:val="center"/>
          </w:tcPr>
          <w:p w14:paraId="550A10CB" w14:textId="77777777" w:rsidR="00DF52AB" w:rsidRPr="00B414A0" w:rsidRDefault="00DF52AB" w:rsidP="006D59C2">
            <w:pPr>
              <w:spacing w:line="276" w:lineRule="auto"/>
            </w:pPr>
            <w:r w:rsidRPr="00B414A0">
              <w:t>Linh kiện cơ điện</w:t>
            </w:r>
          </w:p>
        </w:tc>
        <w:tc>
          <w:tcPr>
            <w:tcW w:w="4535" w:type="dxa"/>
            <w:vAlign w:val="center"/>
          </w:tcPr>
          <w:p w14:paraId="7E332F22" w14:textId="77777777" w:rsidR="00DF52AB" w:rsidRPr="00B414A0" w:rsidRDefault="00DF52AB" w:rsidP="006D59C2">
            <w:pPr>
              <w:spacing w:line="276" w:lineRule="auto"/>
            </w:pPr>
            <w:r w:rsidRPr="00B414A0">
              <w:t>Linh kiện bán dẫn</w:t>
            </w:r>
          </w:p>
        </w:tc>
      </w:tr>
      <w:tr w:rsidR="00DF52AB" w:rsidRPr="00B414A0" w14:paraId="6BF8883E" w14:textId="77777777" w:rsidTr="00DF52AB">
        <w:tc>
          <w:tcPr>
            <w:tcW w:w="1615" w:type="dxa"/>
            <w:vMerge w:val="restart"/>
            <w:vAlign w:val="center"/>
          </w:tcPr>
          <w:p w14:paraId="0F954A71" w14:textId="77777777" w:rsidR="00DF52AB" w:rsidRPr="00B414A0" w:rsidRDefault="00DF52AB" w:rsidP="006D59C2">
            <w:pPr>
              <w:spacing w:line="276" w:lineRule="auto"/>
              <w:jc w:val="left"/>
              <w:rPr>
                <w:b/>
                <w:bCs/>
              </w:rPr>
            </w:pPr>
            <w:r w:rsidRPr="00B414A0">
              <w:rPr>
                <w:b/>
                <w:bCs/>
              </w:rPr>
              <w:t>Nguyên lý hoạt động</w:t>
            </w:r>
          </w:p>
        </w:tc>
        <w:tc>
          <w:tcPr>
            <w:tcW w:w="3565" w:type="dxa"/>
            <w:vAlign w:val="center"/>
          </w:tcPr>
          <w:p w14:paraId="6D558C8B" w14:textId="77777777" w:rsidR="00DF52AB" w:rsidRPr="00B414A0" w:rsidRDefault="00DF52AB" w:rsidP="006D59C2">
            <w:pPr>
              <w:spacing w:line="276" w:lineRule="auto"/>
              <w:jc w:val="center"/>
            </w:pPr>
            <w:r w:rsidRPr="00B414A0">
              <w:rPr>
                <w:noProof/>
              </w:rPr>
              <w:drawing>
                <wp:inline distT="0" distB="0" distL="0" distR="0" wp14:anchorId="2BE5A397" wp14:editId="23C1A615">
                  <wp:extent cx="972922" cy="7685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e_1c.jpg"/>
                          <pic:cNvPicPr/>
                        </pic:nvPicPr>
                        <pic:blipFill>
                          <a:blip r:embed="rId52">
                            <a:extLst>
                              <a:ext uri="{28A0092B-C50C-407E-A947-70E740481C1C}">
                                <a14:useLocalDpi xmlns:a14="http://schemas.microsoft.com/office/drawing/2010/main" val="0"/>
                              </a:ext>
                            </a:extLst>
                          </a:blip>
                          <a:stretch>
                            <a:fillRect/>
                          </a:stretch>
                        </pic:blipFill>
                        <pic:spPr>
                          <a:xfrm>
                            <a:off x="0" y="0"/>
                            <a:ext cx="1056540" cy="834577"/>
                          </a:xfrm>
                          <a:prstGeom prst="rect">
                            <a:avLst/>
                          </a:prstGeom>
                        </pic:spPr>
                      </pic:pic>
                    </a:graphicData>
                  </a:graphic>
                </wp:inline>
              </w:drawing>
            </w:r>
          </w:p>
        </w:tc>
        <w:tc>
          <w:tcPr>
            <w:tcW w:w="4535" w:type="dxa"/>
            <w:vAlign w:val="center"/>
          </w:tcPr>
          <w:p w14:paraId="05FD92E1" w14:textId="77777777" w:rsidR="00DF52AB" w:rsidRPr="00B414A0" w:rsidRDefault="00DF52AB" w:rsidP="006D59C2">
            <w:pPr>
              <w:spacing w:line="276" w:lineRule="auto"/>
              <w:jc w:val="center"/>
            </w:pPr>
            <w:r w:rsidRPr="00B414A0">
              <w:rPr>
                <w:noProof/>
              </w:rPr>
              <w:drawing>
                <wp:inline distT="0" distB="0" distL="0" distR="0" wp14:anchorId="570D3F61" wp14:editId="32455E94">
                  <wp:extent cx="1682877" cy="8636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23991" cy="884765"/>
                          </a:xfrm>
                          <a:prstGeom prst="rect">
                            <a:avLst/>
                          </a:prstGeom>
                        </pic:spPr>
                      </pic:pic>
                    </a:graphicData>
                  </a:graphic>
                </wp:inline>
              </w:drawing>
            </w:r>
          </w:p>
        </w:tc>
      </w:tr>
      <w:tr w:rsidR="00DF52AB" w:rsidRPr="00B414A0" w14:paraId="3B4AD17A" w14:textId="77777777" w:rsidTr="00DF52AB">
        <w:tc>
          <w:tcPr>
            <w:tcW w:w="1615" w:type="dxa"/>
            <w:vMerge/>
            <w:vAlign w:val="center"/>
          </w:tcPr>
          <w:p w14:paraId="388FAFCE" w14:textId="77777777" w:rsidR="00DF52AB" w:rsidRPr="00B414A0" w:rsidRDefault="00DF52AB" w:rsidP="006D59C2">
            <w:pPr>
              <w:spacing w:line="276" w:lineRule="auto"/>
              <w:jc w:val="left"/>
              <w:rPr>
                <w:b/>
                <w:bCs/>
              </w:rPr>
            </w:pPr>
          </w:p>
        </w:tc>
        <w:tc>
          <w:tcPr>
            <w:tcW w:w="3565" w:type="dxa"/>
            <w:vAlign w:val="center"/>
          </w:tcPr>
          <w:p w14:paraId="7B584048" w14:textId="77777777" w:rsidR="00DF52AB" w:rsidRPr="00B414A0" w:rsidRDefault="00DF52AB" w:rsidP="006D59C2">
            <w:pPr>
              <w:spacing w:line="276" w:lineRule="auto"/>
            </w:pPr>
            <w:r w:rsidRPr="00B414A0">
              <w:t>Sử dụng một nam châm điện để đóng hoặc mở tiếp điểm, để điều khiển tiếp điểm đóng hoặc mở cần cấp hoặc ngắt dòng điện (một chiều hoặc xoay chiều) cho nam châm điện.</w:t>
            </w:r>
          </w:p>
        </w:tc>
        <w:tc>
          <w:tcPr>
            <w:tcW w:w="4535" w:type="dxa"/>
            <w:vAlign w:val="center"/>
          </w:tcPr>
          <w:p w14:paraId="03A7112E" w14:textId="77777777" w:rsidR="00DF52AB" w:rsidRPr="00B414A0" w:rsidRDefault="00DF52AB" w:rsidP="006D59C2">
            <w:pPr>
              <w:spacing w:line="276" w:lineRule="auto"/>
            </w:pPr>
            <w:proofErr w:type="gramStart"/>
            <w:r w:rsidRPr="00B414A0">
              <w:t>là</w:t>
            </w:r>
            <w:proofErr w:type="gramEnd"/>
            <w:r w:rsidRPr="00B414A0">
              <w:t xml:space="preserve"> phần tử bán dẫn gồm năm lớp bán dẫn, tạo nên cấu trúc p-n-p-n như ở thyristor theo cả hai chiều giữa các cực T1 và T2, do đó có thể dẫn dòng theo cả hai chiều giữa T1 và T2. TRIAC có thể coi tương đương với hai thyristor đấu song song song ngược, để điều khiển Triac ta chỉ cần cấp xung cho chân G của Triac.</w:t>
            </w:r>
          </w:p>
        </w:tc>
      </w:tr>
      <w:tr w:rsidR="00DF52AB" w:rsidRPr="00B414A0" w14:paraId="1ABF9367" w14:textId="77777777" w:rsidTr="00DF52AB">
        <w:tc>
          <w:tcPr>
            <w:tcW w:w="1615" w:type="dxa"/>
            <w:vAlign w:val="center"/>
          </w:tcPr>
          <w:p w14:paraId="4052FEE6" w14:textId="77777777" w:rsidR="00DF52AB" w:rsidRPr="00B414A0" w:rsidRDefault="00DF52AB" w:rsidP="006D59C2">
            <w:pPr>
              <w:spacing w:line="276" w:lineRule="auto"/>
              <w:jc w:val="left"/>
              <w:rPr>
                <w:b/>
                <w:bCs/>
              </w:rPr>
            </w:pPr>
            <w:r w:rsidRPr="00B414A0">
              <w:rPr>
                <w:b/>
                <w:bCs/>
              </w:rPr>
              <w:t>Cách ly điều khiển</w:t>
            </w:r>
          </w:p>
        </w:tc>
        <w:tc>
          <w:tcPr>
            <w:tcW w:w="3565" w:type="dxa"/>
            <w:shd w:val="clear" w:color="auto" w:fill="auto"/>
            <w:vAlign w:val="center"/>
          </w:tcPr>
          <w:p w14:paraId="4B09A5A1" w14:textId="77777777" w:rsidR="00DF52AB" w:rsidRPr="00B414A0" w:rsidRDefault="00DF52AB" w:rsidP="006D59C2">
            <w:pPr>
              <w:spacing w:line="276" w:lineRule="auto"/>
            </w:pPr>
            <w:r w:rsidRPr="00B414A0">
              <w:t>Dòng điều khiển được cách ly với dòng tải</w:t>
            </w:r>
          </w:p>
        </w:tc>
        <w:tc>
          <w:tcPr>
            <w:tcW w:w="4535" w:type="dxa"/>
            <w:shd w:val="clear" w:color="auto" w:fill="auto"/>
            <w:vAlign w:val="center"/>
          </w:tcPr>
          <w:p w14:paraId="4C23F6CA" w14:textId="77777777" w:rsidR="00DF52AB" w:rsidRPr="00B414A0" w:rsidRDefault="00DF52AB" w:rsidP="006D59C2">
            <w:pPr>
              <w:spacing w:line="276" w:lineRule="auto"/>
            </w:pPr>
            <w:r w:rsidRPr="00B414A0">
              <w:t>Dòng điều khiển không được cách ly với dòng tải, có nghĩa là cần thêm khối cách ly.</w:t>
            </w:r>
          </w:p>
        </w:tc>
      </w:tr>
      <w:tr w:rsidR="00DF52AB" w:rsidRPr="00B414A0" w14:paraId="47A47E75" w14:textId="77777777" w:rsidTr="00DF52AB">
        <w:tc>
          <w:tcPr>
            <w:tcW w:w="1615" w:type="dxa"/>
            <w:vAlign w:val="center"/>
          </w:tcPr>
          <w:p w14:paraId="42869F19" w14:textId="77777777" w:rsidR="00DF52AB" w:rsidRPr="00B414A0" w:rsidRDefault="00DF52AB" w:rsidP="006D59C2">
            <w:pPr>
              <w:spacing w:line="276" w:lineRule="auto"/>
              <w:jc w:val="left"/>
              <w:rPr>
                <w:b/>
                <w:bCs/>
              </w:rPr>
            </w:pPr>
            <w:r w:rsidRPr="00B414A0">
              <w:rPr>
                <w:b/>
                <w:bCs/>
              </w:rPr>
              <w:t>Cách ly nguồn với tải</w:t>
            </w:r>
          </w:p>
        </w:tc>
        <w:tc>
          <w:tcPr>
            <w:tcW w:w="3565" w:type="dxa"/>
            <w:shd w:val="clear" w:color="auto" w:fill="auto"/>
            <w:vAlign w:val="center"/>
          </w:tcPr>
          <w:p w14:paraId="41926344" w14:textId="77777777" w:rsidR="00DF52AB" w:rsidRPr="00B414A0" w:rsidRDefault="00DF52AB" w:rsidP="006D59C2">
            <w:pPr>
              <w:spacing w:line="276" w:lineRule="auto"/>
            </w:pPr>
            <w:r w:rsidRPr="00B414A0">
              <w:t>Cách ly hoàn toàn</w:t>
            </w:r>
          </w:p>
        </w:tc>
        <w:tc>
          <w:tcPr>
            <w:tcW w:w="4535" w:type="dxa"/>
            <w:shd w:val="clear" w:color="auto" w:fill="auto"/>
            <w:vAlign w:val="center"/>
          </w:tcPr>
          <w:p w14:paraId="27F6F1BC" w14:textId="77777777" w:rsidR="00DF52AB" w:rsidRPr="00B414A0" w:rsidRDefault="00DF52AB" w:rsidP="006D59C2">
            <w:pPr>
              <w:spacing w:line="276" w:lineRule="auto"/>
            </w:pPr>
            <w:r w:rsidRPr="00B414A0">
              <w:t xml:space="preserve"> Không cách ly hoàn toàn, vì linh kiện bán dẫn ngắt mạch bằng trở kháng cao mà không ngắt hoàn toàn hai cực, dẫn đến dòng rò</w:t>
            </w:r>
          </w:p>
        </w:tc>
      </w:tr>
      <w:tr w:rsidR="00DF52AB" w:rsidRPr="00B414A0" w14:paraId="6D5B516D" w14:textId="77777777" w:rsidTr="00DF52AB">
        <w:tc>
          <w:tcPr>
            <w:tcW w:w="1615" w:type="dxa"/>
            <w:vAlign w:val="center"/>
          </w:tcPr>
          <w:p w14:paraId="0C941B16" w14:textId="77777777" w:rsidR="00DF52AB" w:rsidRPr="00B414A0" w:rsidRDefault="00DF52AB" w:rsidP="006D59C2">
            <w:pPr>
              <w:spacing w:line="276" w:lineRule="auto"/>
              <w:jc w:val="left"/>
              <w:rPr>
                <w:b/>
                <w:bCs/>
              </w:rPr>
            </w:pPr>
            <w:r w:rsidRPr="00B414A0">
              <w:rPr>
                <w:b/>
                <w:bCs/>
              </w:rPr>
              <w:lastRenderedPageBreak/>
              <w:t>Sinh nhiệt</w:t>
            </w:r>
          </w:p>
        </w:tc>
        <w:tc>
          <w:tcPr>
            <w:tcW w:w="3565" w:type="dxa"/>
            <w:shd w:val="clear" w:color="auto" w:fill="auto"/>
            <w:vAlign w:val="center"/>
          </w:tcPr>
          <w:p w14:paraId="28DFC088" w14:textId="77777777" w:rsidR="00DF52AB" w:rsidRPr="00B414A0" w:rsidRDefault="00DF52AB" w:rsidP="006D59C2">
            <w:pPr>
              <w:spacing w:line="276" w:lineRule="auto"/>
            </w:pPr>
            <w:r w:rsidRPr="00B414A0">
              <w:t>Không sinh nhiệt</w:t>
            </w:r>
          </w:p>
        </w:tc>
        <w:tc>
          <w:tcPr>
            <w:tcW w:w="4535" w:type="dxa"/>
            <w:shd w:val="clear" w:color="auto" w:fill="auto"/>
            <w:vAlign w:val="center"/>
          </w:tcPr>
          <w:p w14:paraId="2AE9FB52" w14:textId="77777777" w:rsidR="00DF52AB" w:rsidRPr="00B414A0" w:rsidRDefault="00DF52AB" w:rsidP="006D59C2">
            <w:pPr>
              <w:spacing w:line="276" w:lineRule="auto"/>
            </w:pPr>
            <w:r w:rsidRPr="00B414A0">
              <w:t>Sinh nhiệt rất lớn, cần tản nhiệt</w:t>
            </w:r>
          </w:p>
        </w:tc>
      </w:tr>
      <w:tr w:rsidR="00DF52AB" w:rsidRPr="00B414A0" w14:paraId="5540E904" w14:textId="77777777" w:rsidTr="00DF52AB">
        <w:tc>
          <w:tcPr>
            <w:tcW w:w="1615" w:type="dxa"/>
            <w:vAlign w:val="center"/>
          </w:tcPr>
          <w:p w14:paraId="634FBE3A" w14:textId="77777777" w:rsidR="00DF52AB" w:rsidRPr="00B414A0" w:rsidRDefault="00DF52AB" w:rsidP="006D59C2">
            <w:pPr>
              <w:spacing w:line="276" w:lineRule="auto"/>
              <w:jc w:val="left"/>
              <w:rPr>
                <w:b/>
                <w:bCs/>
              </w:rPr>
            </w:pPr>
            <w:r w:rsidRPr="00B414A0">
              <w:rPr>
                <w:b/>
                <w:bCs/>
              </w:rPr>
              <w:t>Tiếng ồn</w:t>
            </w:r>
          </w:p>
        </w:tc>
        <w:tc>
          <w:tcPr>
            <w:tcW w:w="3565" w:type="dxa"/>
            <w:shd w:val="clear" w:color="auto" w:fill="auto"/>
            <w:vAlign w:val="center"/>
          </w:tcPr>
          <w:p w14:paraId="0541AC30" w14:textId="77777777" w:rsidR="00DF52AB" w:rsidRPr="00B414A0" w:rsidRDefault="00DF52AB" w:rsidP="006D59C2">
            <w:pPr>
              <w:spacing w:line="276" w:lineRule="auto"/>
            </w:pPr>
            <w:r w:rsidRPr="00B414A0">
              <w:t>Gây tiếng ồn</w:t>
            </w:r>
          </w:p>
        </w:tc>
        <w:tc>
          <w:tcPr>
            <w:tcW w:w="4535" w:type="dxa"/>
            <w:shd w:val="clear" w:color="auto" w:fill="auto"/>
            <w:vAlign w:val="center"/>
          </w:tcPr>
          <w:p w14:paraId="43775D3E" w14:textId="77777777" w:rsidR="00DF52AB" w:rsidRPr="00B414A0" w:rsidRDefault="00DF52AB" w:rsidP="006D59C2">
            <w:pPr>
              <w:spacing w:line="276" w:lineRule="auto"/>
            </w:pPr>
            <w:r w:rsidRPr="00B414A0">
              <w:t>Không gây tiếng ồn</w:t>
            </w:r>
          </w:p>
        </w:tc>
      </w:tr>
      <w:tr w:rsidR="00DF52AB" w:rsidRPr="00B414A0" w14:paraId="4AA61D50" w14:textId="77777777" w:rsidTr="00DF52AB">
        <w:tc>
          <w:tcPr>
            <w:tcW w:w="1615" w:type="dxa"/>
            <w:vAlign w:val="center"/>
          </w:tcPr>
          <w:p w14:paraId="363821F5" w14:textId="77777777" w:rsidR="00DF52AB" w:rsidRPr="00B414A0" w:rsidRDefault="00DF52AB" w:rsidP="006D59C2">
            <w:pPr>
              <w:spacing w:line="276" w:lineRule="auto"/>
              <w:jc w:val="left"/>
              <w:rPr>
                <w:b/>
                <w:bCs/>
              </w:rPr>
            </w:pPr>
            <w:r w:rsidRPr="00B414A0">
              <w:rPr>
                <w:b/>
                <w:bCs/>
              </w:rPr>
              <w:t>Đa dạng điều khiển</w:t>
            </w:r>
          </w:p>
        </w:tc>
        <w:tc>
          <w:tcPr>
            <w:tcW w:w="3565" w:type="dxa"/>
            <w:shd w:val="clear" w:color="auto" w:fill="auto"/>
            <w:vAlign w:val="center"/>
          </w:tcPr>
          <w:p w14:paraId="227B963D" w14:textId="77777777" w:rsidR="00DF52AB" w:rsidRPr="00B414A0" w:rsidRDefault="00DF52AB" w:rsidP="006D59C2">
            <w:pPr>
              <w:spacing w:line="276" w:lineRule="auto"/>
            </w:pPr>
            <w:r w:rsidRPr="00B414A0">
              <w:t>Chỉ điều khiển bật – tắt</w:t>
            </w:r>
          </w:p>
        </w:tc>
        <w:tc>
          <w:tcPr>
            <w:tcW w:w="4535" w:type="dxa"/>
            <w:shd w:val="clear" w:color="auto" w:fill="auto"/>
            <w:vAlign w:val="center"/>
          </w:tcPr>
          <w:p w14:paraId="7A3F5AA7" w14:textId="77777777" w:rsidR="00DF52AB" w:rsidRPr="00B414A0" w:rsidRDefault="00DF52AB" w:rsidP="006D59C2">
            <w:pPr>
              <w:spacing w:line="276" w:lineRule="auto"/>
            </w:pPr>
            <w:r w:rsidRPr="00B414A0">
              <w:t>- Điều khiển bật – tắt,</w:t>
            </w:r>
          </w:p>
          <w:p w14:paraId="6B85B738" w14:textId="77777777" w:rsidR="00DF52AB" w:rsidRPr="00B414A0" w:rsidRDefault="00DF52AB" w:rsidP="006D59C2">
            <w:pPr>
              <w:spacing w:line="276" w:lineRule="auto"/>
            </w:pPr>
            <w:r w:rsidRPr="00B414A0">
              <w:t>- Điều khiển tốc độ động cơ AC</w:t>
            </w:r>
          </w:p>
          <w:p w14:paraId="03D2D79C" w14:textId="77777777" w:rsidR="00DF52AB" w:rsidRPr="00B414A0" w:rsidRDefault="00DF52AB" w:rsidP="006D59C2">
            <w:pPr>
              <w:spacing w:line="276" w:lineRule="auto"/>
            </w:pPr>
            <w:r w:rsidRPr="00B414A0">
              <w:t>- Điều chỉnh độ sáng của đèn</w:t>
            </w:r>
          </w:p>
        </w:tc>
      </w:tr>
      <w:tr w:rsidR="00DF52AB" w:rsidRPr="00B414A0" w14:paraId="4D30DCE6" w14:textId="77777777" w:rsidTr="00DF52AB">
        <w:tc>
          <w:tcPr>
            <w:tcW w:w="1615" w:type="dxa"/>
            <w:vAlign w:val="center"/>
          </w:tcPr>
          <w:p w14:paraId="61BF7541" w14:textId="77777777" w:rsidR="00DF52AB" w:rsidRPr="00B414A0" w:rsidRDefault="00DF52AB" w:rsidP="006D59C2">
            <w:pPr>
              <w:spacing w:line="276" w:lineRule="auto"/>
              <w:jc w:val="left"/>
              <w:rPr>
                <w:b/>
                <w:bCs/>
              </w:rPr>
            </w:pPr>
            <w:r w:rsidRPr="00B414A0">
              <w:rPr>
                <w:b/>
                <w:bCs/>
              </w:rPr>
              <w:t>Tia lửa điện</w:t>
            </w:r>
          </w:p>
        </w:tc>
        <w:tc>
          <w:tcPr>
            <w:tcW w:w="3565" w:type="dxa"/>
            <w:shd w:val="clear" w:color="auto" w:fill="auto"/>
            <w:vAlign w:val="center"/>
          </w:tcPr>
          <w:p w14:paraId="09022DBC" w14:textId="77777777" w:rsidR="00DF52AB" w:rsidRPr="00B414A0" w:rsidRDefault="00DF52AB" w:rsidP="006D59C2">
            <w:pPr>
              <w:spacing w:line="276" w:lineRule="auto"/>
            </w:pPr>
            <w:r w:rsidRPr="00B414A0">
              <w:t>Phát sinh tia lửa điện khi ngắt tải</w:t>
            </w:r>
          </w:p>
        </w:tc>
        <w:tc>
          <w:tcPr>
            <w:tcW w:w="4535" w:type="dxa"/>
            <w:shd w:val="clear" w:color="auto" w:fill="auto"/>
            <w:vAlign w:val="center"/>
          </w:tcPr>
          <w:p w14:paraId="33A14716" w14:textId="77777777" w:rsidR="00DF52AB" w:rsidRPr="00B414A0" w:rsidRDefault="00DF52AB" w:rsidP="006D59C2">
            <w:pPr>
              <w:spacing w:line="276" w:lineRule="auto"/>
            </w:pPr>
            <w:r w:rsidRPr="00B414A0">
              <w:t>Không sinh tia lửa điện</w:t>
            </w:r>
          </w:p>
        </w:tc>
      </w:tr>
      <w:tr w:rsidR="00DF52AB" w:rsidRPr="00B414A0" w14:paraId="702ED770" w14:textId="77777777" w:rsidTr="00DF52AB">
        <w:tc>
          <w:tcPr>
            <w:tcW w:w="1615" w:type="dxa"/>
            <w:vAlign w:val="center"/>
          </w:tcPr>
          <w:p w14:paraId="66974F73" w14:textId="77777777" w:rsidR="00DF52AB" w:rsidRPr="00B414A0" w:rsidRDefault="00DF52AB" w:rsidP="006D59C2">
            <w:pPr>
              <w:spacing w:line="276" w:lineRule="auto"/>
              <w:jc w:val="left"/>
              <w:rPr>
                <w:b/>
                <w:bCs/>
              </w:rPr>
            </w:pPr>
            <w:r w:rsidRPr="00B414A0">
              <w:rPr>
                <w:b/>
                <w:bCs/>
              </w:rPr>
              <w:t>Gây nhiễu EMI</w:t>
            </w:r>
          </w:p>
        </w:tc>
        <w:tc>
          <w:tcPr>
            <w:tcW w:w="3565" w:type="dxa"/>
            <w:shd w:val="clear" w:color="auto" w:fill="auto"/>
            <w:vAlign w:val="center"/>
          </w:tcPr>
          <w:p w14:paraId="55CFDE32" w14:textId="77777777" w:rsidR="00DF52AB" w:rsidRPr="00B414A0" w:rsidRDefault="00DF52AB" w:rsidP="006D59C2">
            <w:pPr>
              <w:spacing w:line="276" w:lineRule="auto"/>
            </w:pPr>
            <w:r w:rsidRPr="00B414A0">
              <w:t>Gây nhiễu EMI do phát sinh tia lửa điện</w:t>
            </w:r>
          </w:p>
        </w:tc>
        <w:tc>
          <w:tcPr>
            <w:tcW w:w="4535" w:type="dxa"/>
            <w:shd w:val="clear" w:color="auto" w:fill="auto"/>
            <w:vAlign w:val="center"/>
          </w:tcPr>
          <w:p w14:paraId="228C01D4" w14:textId="77777777" w:rsidR="00DF52AB" w:rsidRPr="00B414A0" w:rsidRDefault="00DF52AB" w:rsidP="006D59C2">
            <w:pPr>
              <w:spacing w:line="276" w:lineRule="auto"/>
            </w:pPr>
            <w:r w:rsidRPr="00B414A0">
              <w:t>Không gây nhiễu EMI do không phát sinh tia lửa điện</w:t>
            </w:r>
          </w:p>
        </w:tc>
      </w:tr>
      <w:tr w:rsidR="00DF52AB" w:rsidRPr="00B414A0" w14:paraId="798C2C4E" w14:textId="77777777" w:rsidTr="00DF52AB">
        <w:tc>
          <w:tcPr>
            <w:tcW w:w="1615" w:type="dxa"/>
            <w:vAlign w:val="center"/>
          </w:tcPr>
          <w:p w14:paraId="500BD115" w14:textId="77777777" w:rsidR="00DF52AB" w:rsidRPr="00B414A0" w:rsidRDefault="00DF52AB" w:rsidP="006D59C2">
            <w:pPr>
              <w:spacing w:line="276" w:lineRule="auto"/>
              <w:jc w:val="left"/>
              <w:rPr>
                <w:b/>
                <w:bCs/>
              </w:rPr>
            </w:pPr>
            <w:r w:rsidRPr="00B414A0">
              <w:rPr>
                <w:b/>
                <w:bCs/>
              </w:rPr>
              <w:t>Đa dạng loại tải</w:t>
            </w:r>
          </w:p>
        </w:tc>
        <w:tc>
          <w:tcPr>
            <w:tcW w:w="3565" w:type="dxa"/>
            <w:shd w:val="clear" w:color="auto" w:fill="auto"/>
            <w:vAlign w:val="center"/>
          </w:tcPr>
          <w:p w14:paraId="7060F3F5" w14:textId="77777777" w:rsidR="00DF52AB" w:rsidRPr="00B414A0" w:rsidRDefault="00DF52AB" w:rsidP="006D59C2">
            <w:pPr>
              <w:spacing w:line="276" w:lineRule="auto"/>
            </w:pPr>
            <w:r w:rsidRPr="00B414A0">
              <w:t>Đáp ứng nhiều loại tải khác nhau mà không cần mạch bảo vệ, như: tải cảm, tải điện dung, tải thuần trở, tải phức hợp.</w:t>
            </w:r>
          </w:p>
        </w:tc>
        <w:tc>
          <w:tcPr>
            <w:tcW w:w="4535" w:type="dxa"/>
            <w:shd w:val="clear" w:color="auto" w:fill="auto"/>
            <w:vAlign w:val="center"/>
          </w:tcPr>
          <w:p w14:paraId="527BFC55" w14:textId="77777777" w:rsidR="00DF52AB" w:rsidRPr="00B414A0" w:rsidRDefault="00DF52AB" w:rsidP="006D59C2">
            <w:pPr>
              <w:spacing w:line="276" w:lineRule="auto"/>
            </w:pPr>
            <w:r w:rsidRPr="00B414A0">
              <w:t>Đối với những loại tải khác nhau cần có mạch bảo vệ dV/dt, dI/dt khác nhau.</w:t>
            </w:r>
          </w:p>
        </w:tc>
      </w:tr>
      <w:tr w:rsidR="00DF52AB" w:rsidRPr="00B414A0" w14:paraId="5DAD31EE" w14:textId="77777777" w:rsidTr="00DF52AB">
        <w:tc>
          <w:tcPr>
            <w:tcW w:w="1615" w:type="dxa"/>
            <w:vAlign w:val="center"/>
          </w:tcPr>
          <w:p w14:paraId="118CADF7" w14:textId="77777777" w:rsidR="00DF52AB" w:rsidRPr="00B414A0" w:rsidRDefault="00DF52AB" w:rsidP="006D59C2">
            <w:pPr>
              <w:spacing w:line="276" w:lineRule="auto"/>
              <w:jc w:val="left"/>
              <w:rPr>
                <w:b/>
                <w:bCs/>
              </w:rPr>
            </w:pPr>
            <w:r w:rsidRPr="00B414A0">
              <w:rPr>
                <w:b/>
                <w:bCs/>
              </w:rPr>
              <w:t>Dòng tải</w:t>
            </w:r>
          </w:p>
        </w:tc>
        <w:tc>
          <w:tcPr>
            <w:tcW w:w="3565" w:type="dxa"/>
            <w:shd w:val="clear" w:color="auto" w:fill="auto"/>
            <w:vAlign w:val="center"/>
          </w:tcPr>
          <w:p w14:paraId="5CFA997F" w14:textId="77777777" w:rsidR="00DF52AB" w:rsidRPr="00B414A0" w:rsidRDefault="00DF52AB" w:rsidP="006D59C2">
            <w:pPr>
              <w:spacing w:line="276" w:lineRule="auto"/>
            </w:pPr>
            <w:r w:rsidRPr="00B414A0">
              <w:t>Nhiều mức dòng tải khác nhau</w:t>
            </w:r>
          </w:p>
        </w:tc>
        <w:tc>
          <w:tcPr>
            <w:tcW w:w="4535" w:type="dxa"/>
            <w:shd w:val="clear" w:color="auto" w:fill="auto"/>
            <w:vAlign w:val="center"/>
          </w:tcPr>
          <w:p w14:paraId="14DF82E4" w14:textId="77777777" w:rsidR="00DF52AB" w:rsidRPr="00B414A0" w:rsidRDefault="00DF52AB" w:rsidP="006D59C2">
            <w:pPr>
              <w:keepNext/>
              <w:spacing w:line="276" w:lineRule="auto"/>
            </w:pPr>
            <w:r w:rsidRPr="00B414A0">
              <w:t>Dòng tải thấp đối với những TRIAC thông thường</w:t>
            </w:r>
          </w:p>
        </w:tc>
      </w:tr>
    </w:tbl>
    <w:p w14:paraId="58614DC7" w14:textId="77777777" w:rsidR="00DF52AB" w:rsidRPr="00B414A0" w:rsidRDefault="00DF52AB" w:rsidP="006D59C2">
      <w:pPr>
        <w:pStyle w:val="Caption"/>
        <w:rPr>
          <w:rFonts w:cs="Times New Roman"/>
        </w:rPr>
      </w:pPr>
      <w:bookmarkStart w:id="136" w:name="_Toc35251021"/>
      <w:bookmarkStart w:id="137" w:name="_Toc44593938"/>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B414A0" w:rsidRPr="00B414A0">
        <w:rPr>
          <w:rFonts w:cs="Times New Roman"/>
          <w:noProof/>
        </w:rPr>
        <w:t>9</w:t>
      </w:r>
      <w:r w:rsidRPr="00B414A0">
        <w:rPr>
          <w:rFonts w:cs="Times New Roman"/>
          <w:noProof/>
        </w:rPr>
        <w:fldChar w:fldCharType="end"/>
      </w:r>
      <w:r w:rsidRPr="00B414A0">
        <w:rPr>
          <w:rFonts w:cs="Times New Roman"/>
        </w:rPr>
        <w:t>: Giải pháp điều khiển tải đèn</w:t>
      </w:r>
      <w:bookmarkEnd w:id="136"/>
      <w:bookmarkEnd w:id="137"/>
    </w:p>
    <w:p w14:paraId="27F1AEB9" w14:textId="77777777" w:rsidR="00DF52AB" w:rsidRPr="00B414A0" w:rsidRDefault="00DF52AB" w:rsidP="006D59C2">
      <w:pPr>
        <w:pStyle w:val="ANSVNormal"/>
        <w:rPr>
          <w:rFonts w:cs="Times New Roman"/>
        </w:rPr>
      </w:pPr>
      <w:r w:rsidRPr="00B414A0">
        <w:rPr>
          <w:rFonts w:cs="Times New Roman"/>
        </w:rPr>
        <w:t>Từ bảng so sánh trên, ta thấy rằng Relay là giải pháp tối ưu nhất cho yêu cầu bật/tắt tải đèn. Vậy làm thế nào để lựa chọn Relay phù hợp với yêu cầu của thiết bị? Dưới đây là bảng liệt kê các đặc tính của Relay cần quan tâm khi thiết kế.</w:t>
      </w:r>
    </w:p>
    <w:tbl>
      <w:tblPr>
        <w:tblStyle w:val="TableGrid"/>
        <w:tblW w:w="0" w:type="auto"/>
        <w:tblLook w:val="04A0" w:firstRow="1" w:lastRow="0" w:firstColumn="1" w:lastColumn="0" w:noHBand="0" w:noVBand="1"/>
      </w:tblPr>
      <w:tblGrid>
        <w:gridCol w:w="1075"/>
        <w:gridCol w:w="2430"/>
        <w:gridCol w:w="2466"/>
        <w:gridCol w:w="3379"/>
      </w:tblGrid>
      <w:tr w:rsidR="00DF52AB" w:rsidRPr="00B414A0" w14:paraId="2BBB5C8F" w14:textId="77777777" w:rsidTr="00DF52AB">
        <w:tc>
          <w:tcPr>
            <w:tcW w:w="3505" w:type="dxa"/>
            <w:gridSpan w:val="2"/>
            <w:shd w:val="clear" w:color="auto" w:fill="1F3864" w:themeFill="accent5" w:themeFillShade="80"/>
          </w:tcPr>
          <w:p w14:paraId="7DC8CA77" w14:textId="77777777" w:rsidR="00DF52AB" w:rsidRPr="00B414A0" w:rsidRDefault="00DF52AB" w:rsidP="006D59C2">
            <w:pPr>
              <w:spacing w:line="276" w:lineRule="auto"/>
              <w:jc w:val="center"/>
              <w:rPr>
                <w:b/>
                <w:bCs/>
                <w:szCs w:val="26"/>
              </w:rPr>
            </w:pPr>
            <w:r w:rsidRPr="00B414A0">
              <w:rPr>
                <w:b/>
                <w:bCs/>
                <w:szCs w:val="26"/>
              </w:rPr>
              <w:t>Đặc tính</w:t>
            </w:r>
          </w:p>
        </w:tc>
        <w:tc>
          <w:tcPr>
            <w:tcW w:w="2466" w:type="dxa"/>
            <w:shd w:val="clear" w:color="auto" w:fill="1F3864" w:themeFill="accent5" w:themeFillShade="80"/>
          </w:tcPr>
          <w:p w14:paraId="1B0C4094" w14:textId="77777777" w:rsidR="00DF52AB" w:rsidRPr="00B414A0" w:rsidRDefault="00DF52AB" w:rsidP="006D59C2">
            <w:pPr>
              <w:spacing w:line="276" w:lineRule="auto"/>
              <w:jc w:val="center"/>
              <w:rPr>
                <w:b/>
                <w:bCs/>
                <w:szCs w:val="26"/>
              </w:rPr>
            </w:pPr>
            <w:r w:rsidRPr="00B414A0">
              <w:rPr>
                <w:b/>
                <w:bCs/>
                <w:szCs w:val="26"/>
              </w:rPr>
              <w:t>Tham số đề xuất</w:t>
            </w:r>
          </w:p>
        </w:tc>
        <w:tc>
          <w:tcPr>
            <w:tcW w:w="3379" w:type="dxa"/>
            <w:shd w:val="clear" w:color="auto" w:fill="1F3864" w:themeFill="accent5" w:themeFillShade="80"/>
          </w:tcPr>
          <w:p w14:paraId="40161F4B" w14:textId="77777777" w:rsidR="00DF52AB" w:rsidRPr="00B414A0" w:rsidRDefault="00DF52AB" w:rsidP="006D59C2">
            <w:pPr>
              <w:spacing w:line="276" w:lineRule="auto"/>
              <w:jc w:val="center"/>
              <w:rPr>
                <w:b/>
                <w:bCs/>
                <w:szCs w:val="26"/>
              </w:rPr>
            </w:pPr>
            <w:r w:rsidRPr="00B414A0">
              <w:rPr>
                <w:b/>
                <w:bCs/>
                <w:szCs w:val="26"/>
              </w:rPr>
              <w:t>Lý do</w:t>
            </w:r>
          </w:p>
        </w:tc>
      </w:tr>
      <w:tr w:rsidR="00DF52AB" w:rsidRPr="00B414A0" w14:paraId="10C7057C" w14:textId="77777777" w:rsidTr="00DF52AB">
        <w:tc>
          <w:tcPr>
            <w:tcW w:w="1075" w:type="dxa"/>
            <w:vMerge w:val="restart"/>
            <w:vAlign w:val="center"/>
          </w:tcPr>
          <w:p w14:paraId="4DDAAB65" w14:textId="77777777" w:rsidR="00DF52AB" w:rsidRPr="00B414A0" w:rsidRDefault="00DF52AB" w:rsidP="006D59C2">
            <w:pPr>
              <w:spacing w:line="276" w:lineRule="auto"/>
              <w:jc w:val="left"/>
              <w:rPr>
                <w:szCs w:val="26"/>
              </w:rPr>
            </w:pPr>
            <w:r w:rsidRPr="00B414A0">
              <w:rPr>
                <w:szCs w:val="26"/>
              </w:rPr>
              <w:t>Contact</w:t>
            </w:r>
          </w:p>
        </w:tc>
        <w:tc>
          <w:tcPr>
            <w:tcW w:w="2430" w:type="dxa"/>
            <w:vAlign w:val="center"/>
          </w:tcPr>
          <w:p w14:paraId="58EE2C8A" w14:textId="77777777" w:rsidR="00DF52AB" w:rsidRPr="00B414A0" w:rsidRDefault="00DF52AB" w:rsidP="006D59C2">
            <w:pPr>
              <w:spacing w:line="276" w:lineRule="auto"/>
              <w:jc w:val="left"/>
              <w:rPr>
                <w:szCs w:val="26"/>
              </w:rPr>
            </w:pPr>
            <w:r w:rsidRPr="00B414A0">
              <w:rPr>
                <w:szCs w:val="26"/>
              </w:rPr>
              <w:t>Contact arrangement</w:t>
            </w:r>
          </w:p>
        </w:tc>
        <w:tc>
          <w:tcPr>
            <w:tcW w:w="2466" w:type="dxa"/>
            <w:vAlign w:val="center"/>
          </w:tcPr>
          <w:p w14:paraId="442F84B9" w14:textId="77777777" w:rsidR="00DF52AB" w:rsidRPr="00B414A0" w:rsidRDefault="00DF52AB" w:rsidP="006D59C2">
            <w:pPr>
              <w:spacing w:line="276" w:lineRule="auto"/>
              <w:rPr>
                <w:szCs w:val="26"/>
              </w:rPr>
            </w:pPr>
            <w:r w:rsidRPr="00B414A0">
              <w:rPr>
                <w:szCs w:val="26"/>
              </w:rPr>
              <w:t>1A (N.O)</w:t>
            </w:r>
          </w:p>
        </w:tc>
        <w:tc>
          <w:tcPr>
            <w:tcW w:w="3379" w:type="dxa"/>
            <w:vAlign w:val="center"/>
          </w:tcPr>
          <w:p w14:paraId="6E0377D5" w14:textId="77777777" w:rsidR="00DF52AB" w:rsidRPr="00B414A0" w:rsidRDefault="00DF52AB" w:rsidP="006D59C2">
            <w:pPr>
              <w:pStyle w:val="ListParagraph"/>
              <w:numPr>
                <w:ilvl w:val="0"/>
                <w:numId w:val="21"/>
              </w:numPr>
              <w:overflowPunct/>
              <w:autoSpaceDE/>
              <w:autoSpaceDN/>
              <w:adjustRightInd/>
              <w:spacing w:after="0" w:line="276" w:lineRule="auto"/>
              <w:ind w:left="307" w:hanging="307"/>
              <w:jc w:val="left"/>
              <w:textAlignment w:val="auto"/>
              <w:rPr>
                <w:szCs w:val="26"/>
              </w:rPr>
            </w:pPr>
            <w:r w:rsidRPr="00B414A0">
              <w:rPr>
                <w:szCs w:val="26"/>
              </w:rPr>
              <w:t>Trong hầu hết các hộ gia đình thì thời gian đèn tắt nhiều hơn đèn bật</w:t>
            </w:r>
          </w:p>
          <w:p w14:paraId="1619234A" w14:textId="77777777" w:rsidR="00DF52AB" w:rsidRPr="00B414A0" w:rsidRDefault="00DF52AB" w:rsidP="006D59C2">
            <w:pPr>
              <w:pStyle w:val="ListParagraph"/>
              <w:numPr>
                <w:ilvl w:val="0"/>
                <w:numId w:val="21"/>
              </w:numPr>
              <w:overflowPunct/>
              <w:autoSpaceDE/>
              <w:autoSpaceDN/>
              <w:adjustRightInd/>
              <w:spacing w:after="0" w:line="276" w:lineRule="auto"/>
              <w:ind w:left="307" w:hanging="307"/>
              <w:jc w:val="left"/>
              <w:textAlignment w:val="auto"/>
              <w:rPr>
                <w:szCs w:val="26"/>
              </w:rPr>
            </w:pPr>
            <w:r w:rsidRPr="00B414A0">
              <w:rPr>
                <w:szCs w:val="26"/>
              </w:rPr>
              <w:t>tiết kiệm năng lượng điều khiển Relay,</w:t>
            </w:r>
          </w:p>
          <w:p w14:paraId="5D6B7991" w14:textId="77777777" w:rsidR="00DF52AB" w:rsidRPr="00B414A0" w:rsidRDefault="00DF52AB" w:rsidP="006D59C2">
            <w:pPr>
              <w:pStyle w:val="ListParagraph"/>
              <w:numPr>
                <w:ilvl w:val="0"/>
                <w:numId w:val="21"/>
              </w:numPr>
              <w:overflowPunct/>
              <w:autoSpaceDE/>
              <w:autoSpaceDN/>
              <w:adjustRightInd/>
              <w:spacing w:after="0" w:line="276" w:lineRule="auto"/>
              <w:ind w:left="307" w:hanging="307"/>
              <w:jc w:val="left"/>
              <w:textAlignment w:val="auto"/>
              <w:rPr>
                <w:szCs w:val="26"/>
              </w:rPr>
            </w:pPr>
            <w:r w:rsidRPr="00B414A0">
              <w:rPr>
                <w:szCs w:val="26"/>
              </w:rPr>
              <w:t>Tuổi thọ của loại này cũng cao hơn những loại khác do cơ cấu đàn hồi luôn được thả nỏng khi tiếp điểm mở</w:t>
            </w:r>
          </w:p>
          <w:p w14:paraId="7F23858A" w14:textId="77777777" w:rsidR="00DF52AB" w:rsidRPr="00B414A0" w:rsidRDefault="00DF52AB" w:rsidP="006D59C2">
            <w:pPr>
              <w:pStyle w:val="ListParagraph"/>
              <w:numPr>
                <w:ilvl w:val="0"/>
                <w:numId w:val="21"/>
              </w:numPr>
              <w:overflowPunct/>
              <w:autoSpaceDE/>
              <w:autoSpaceDN/>
              <w:adjustRightInd/>
              <w:spacing w:after="0" w:line="276" w:lineRule="auto"/>
              <w:ind w:left="307" w:hanging="307"/>
              <w:jc w:val="left"/>
              <w:textAlignment w:val="auto"/>
              <w:rPr>
                <w:szCs w:val="26"/>
              </w:rPr>
            </w:pPr>
            <w:r w:rsidRPr="00B414A0">
              <w:rPr>
                <w:szCs w:val="26"/>
              </w:rPr>
              <w:t xml:space="preserve">Mỗi nút ấn chỉ điều khiển một tải (bóng đèn) nên chỉ cần switch loại SPST </w:t>
            </w:r>
            <w:r w:rsidRPr="00B414A0">
              <w:rPr>
                <w:szCs w:val="26"/>
              </w:rPr>
              <w:lastRenderedPageBreak/>
              <w:t>(single-pole single-throw) để ngắt tải</w:t>
            </w:r>
          </w:p>
        </w:tc>
      </w:tr>
      <w:tr w:rsidR="00DF52AB" w:rsidRPr="00B414A0" w14:paraId="51B8111B" w14:textId="77777777" w:rsidTr="00DF52AB">
        <w:tc>
          <w:tcPr>
            <w:tcW w:w="1075" w:type="dxa"/>
            <w:vMerge/>
            <w:vAlign w:val="center"/>
          </w:tcPr>
          <w:p w14:paraId="3E2A0D62" w14:textId="77777777" w:rsidR="00DF52AB" w:rsidRPr="00B414A0" w:rsidRDefault="00DF52AB" w:rsidP="006D59C2">
            <w:pPr>
              <w:spacing w:line="276" w:lineRule="auto"/>
              <w:jc w:val="left"/>
              <w:rPr>
                <w:szCs w:val="26"/>
              </w:rPr>
            </w:pPr>
          </w:p>
        </w:tc>
        <w:tc>
          <w:tcPr>
            <w:tcW w:w="2430" w:type="dxa"/>
            <w:vAlign w:val="center"/>
          </w:tcPr>
          <w:p w14:paraId="6E50504D" w14:textId="77777777" w:rsidR="00DF52AB" w:rsidRPr="00B414A0" w:rsidRDefault="00DF52AB" w:rsidP="006D59C2">
            <w:pPr>
              <w:spacing w:line="276" w:lineRule="auto"/>
              <w:jc w:val="left"/>
              <w:rPr>
                <w:szCs w:val="26"/>
              </w:rPr>
            </w:pPr>
            <w:r w:rsidRPr="00B414A0">
              <w:rPr>
                <w:szCs w:val="26"/>
              </w:rPr>
              <w:t>Contact material</w:t>
            </w:r>
          </w:p>
        </w:tc>
        <w:tc>
          <w:tcPr>
            <w:tcW w:w="2466" w:type="dxa"/>
            <w:vAlign w:val="center"/>
          </w:tcPr>
          <w:p w14:paraId="1A2582CD" w14:textId="77777777" w:rsidR="00DF52AB" w:rsidRPr="00B414A0" w:rsidRDefault="00DF52AB" w:rsidP="006D59C2">
            <w:pPr>
              <w:spacing w:line="276" w:lineRule="auto"/>
            </w:pPr>
            <w:r w:rsidRPr="00B414A0">
              <w:t>AgSnO2</w:t>
            </w:r>
          </w:p>
        </w:tc>
        <w:tc>
          <w:tcPr>
            <w:tcW w:w="3379" w:type="dxa"/>
            <w:vAlign w:val="center"/>
          </w:tcPr>
          <w:p w14:paraId="2C17AA72" w14:textId="77777777" w:rsidR="00DF52AB" w:rsidRPr="00B414A0" w:rsidRDefault="00DF52AB" w:rsidP="006D59C2">
            <w:pPr>
              <w:pStyle w:val="ListParagraph"/>
              <w:numPr>
                <w:ilvl w:val="0"/>
                <w:numId w:val="22"/>
              </w:numPr>
              <w:overflowPunct/>
              <w:autoSpaceDE/>
              <w:autoSpaceDN/>
              <w:adjustRightInd/>
              <w:spacing w:after="0" w:line="276" w:lineRule="auto"/>
              <w:ind w:left="217" w:hanging="217"/>
              <w:jc w:val="left"/>
              <w:textAlignment w:val="auto"/>
              <w:rPr>
                <w:szCs w:val="26"/>
              </w:rPr>
            </w:pPr>
            <w:r w:rsidRPr="00B414A0">
              <w:rPr>
                <w:szCs w:val="26"/>
              </w:rPr>
              <w:t>Nhiệt độ nóng chảy cao chịu được hồ quang</w:t>
            </w:r>
          </w:p>
          <w:p w14:paraId="22F2A531" w14:textId="77777777" w:rsidR="00DF52AB" w:rsidRPr="00B414A0" w:rsidRDefault="00DF52AB" w:rsidP="006D59C2">
            <w:pPr>
              <w:pStyle w:val="ListParagraph"/>
              <w:numPr>
                <w:ilvl w:val="0"/>
                <w:numId w:val="22"/>
              </w:numPr>
              <w:overflowPunct/>
              <w:autoSpaceDE/>
              <w:autoSpaceDN/>
              <w:adjustRightInd/>
              <w:spacing w:after="0" w:line="276" w:lineRule="auto"/>
              <w:ind w:left="217" w:hanging="217"/>
              <w:jc w:val="left"/>
              <w:textAlignment w:val="auto"/>
              <w:rPr>
                <w:szCs w:val="26"/>
              </w:rPr>
            </w:pPr>
            <w:r w:rsidRPr="00B414A0">
              <w:rPr>
                <w:szCs w:val="26"/>
              </w:rPr>
              <w:t>Đáp ứng tốt cho các tải huỳnh quang</w:t>
            </w:r>
          </w:p>
        </w:tc>
      </w:tr>
      <w:tr w:rsidR="00DF52AB" w:rsidRPr="00B414A0" w14:paraId="40434EBA" w14:textId="77777777" w:rsidTr="00DF52AB">
        <w:tc>
          <w:tcPr>
            <w:tcW w:w="1075" w:type="dxa"/>
            <w:vMerge/>
            <w:vAlign w:val="center"/>
          </w:tcPr>
          <w:p w14:paraId="1D751D84" w14:textId="77777777" w:rsidR="00DF52AB" w:rsidRPr="00B414A0" w:rsidRDefault="00DF52AB" w:rsidP="006D59C2">
            <w:pPr>
              <w:spacing w:line="276" w:lineRule="auto"/>
              <w:jc w:val="left"/>
              <w:rPr>
                <w:szCs w:val="26"/>
              </w:rPr>
            </w:pPr>
          </w:p>
        </w:tc>
        <w:tc>
          <w:tcPr>
            <w:tcW w:w="2430" w:type="dxa"/>
            <w:vAlign w:val="center"/>
          </w:tcPr>
          <w:p w14:paraId="30FA093A" w14:textId="77777777" w:rsidR="00DF52AB" w:rsidRPr="00B414A0" w:rsidRDefault="00DF52AB" w:rsidP="006D59C2">
            <w:pPr>
              <w:spacing w:line="276" w:lineRule="auto"/>
              <w:jc w:val="left"/>
              <w:rPr>
                <w:szCs w:val="26"/>
              </w:rPr>
            </w:pPr>
            <w:r w:rsidRPr="00B414A0">
              <w:rPr>
                <w:szCs w:val="26"/>
              </w:rPr>
              <w:t>Max. Switching Power</w:t>
            </w:r>
          </w:p>
        </w:tc>
        <w:tc>
          <w:tcPr>
            <w:tcW w:w="2466" w:type="dxa"/>
            <w:vAlign w:val="center"/>
          </w:tcPr>
          <w:p w14:paraId="0340B95C" w14:textId="77777777" w:rsidR="00DF52AB" w:rsidRPr="00B414A0" w:rsidRDefault="00DF52AB" w:rsidP="006D59C2">
            <w:pPr>
              <w:spacing w:line="276" w:lineRule="auto"/>
              <w:rPr>
                <w:szCs w:val="26"/>
              </w:rPr>
            </w:pPr>
            <w:r w:rsidRPr="00B414A0">
              <w:rPr>
                <w:szCs w:val="26"/>
              </w:rPr>
              <w:t>2500VA</w:t>
            </w:r>
          </w:p>
        </w:tc>
        <w:tc>
          <w:tcPr>
            <w:tcW w:w="3379" w:type="dxa"/>
            <w:vAlign w:val="center"/>
          </w:tcPr>
          <w:p w14:paraId="6513B63E" w14:textId="77777777" w:rsidR="00DF52AB" w:rsidRPr="00B414A0" w:rsidRDefault="00DF52AB" w:rsidP="006D59C2">
            <w:pPr>
              <w:pStyle w:val="ListParagraph"/>
              <w:numPr>
                <w:ilvl w:val="0"/>
                <w:numId w:val="23"/>
              </w:numPr>
              <w:spacing w:line="276" w:lineRule="auto"/>
              <w:ind w:left="217" w:hanging="217"/>
              <w:rPr>
                <w:szCs w:val="26"/>
              </w:rPr>
            </w:pPr>
            <w:r w:rsidRPr="00B414A0">
              <w:rPr>
                <w:szCs w:val="26"/>
              </w:rPr>
              <w:t xml:space="preserve">Tính </w:t>
            </w:r>
            <w:proofErr w:type="gramStart"/>
            <w:r w:rsidRPr="00B414A0">
              <w:rPr>
                <w:szCs w:val="26"/>
              </w:rPr>
              <w:t>theo</w:t>
            </w:r>
            <w:proofErr w:type="gramEnd"/>
            <w:r w:rsidRPr="00B414A0">
              <w:rPr>
                <w:szCs w:val="26"/>
              </w:rPr>
              <w:t xml:space="preserve"> Max. Switching Voltage và Max. Switching Current</w:t>
            </w:r>
          </w:p>
        </w:tc>
      </w:tr>
      <w:tr w:rsidR="00DF52AB" w:rsidRPr="00B414A0" w14:paraId="03A480D7" w14:textId="77777777" w:rsidTr="00DF52AB">
        <w:tc>
          <w:tcPr>
            <w:tcW w:w="1075" w:type="dxa"/>
            <w:vMerge/>
            <w:vAlign w:val="center"/>
          </w:tcPr>
          <w:p w14:paraId="71301D1E" w14:textId="77777777" w:rsidR="00DF52AB" w:rsidRPr="00B414A0" w:rsidRDefault="00DF52AB" w:rsidP="006D59C2">
            <w:pPr>
              <w:spacing w:line="276" w:lineRule="auto"/>
              <w:jc w:val="left"/>
              <w:rPr>
                <w:szCs w:val="26"/>
              </w:rPr>
            </w:pPr>
          </w:p>
        </w:tc>
        <w:tc>
          <w:tcPr>
            <w:tcW w:w="2430" w:type="dxa"/>
            <w:vAlign w:val="center"/>
          </w:tcPr>
          <w:p w14:paraId="5DDA0926" w14:textId="77777777" w:rsidR="00DF52AB" w:rsidRPr="00B414A0" w:rsidRDefault="00DF52AB" w:rsidP="006D59C2">
            <w:pPr>
              <w:spacing w:line="276" w:lineRule="auto"/>
              <w:jc w:val="left"/>
              <w:rPr>
                <w:szCs w:val="26"/>
              </w:rPr>
            </w:pPr>
            <w:r w:rsidRPr="00B414A0">
              <w:rPr>
                <w:szCs w:val="26"/>
              </w:rPr>
              <w:t>Max. Switching Voltage</w:t>
            </w:r>
          </w:p>
        </w:tc>
        <w:tc>
          <w:tcPr>
            <w:tcW w:w="2466" w:type="dxa"/>
            <w:vAlign w:val="center"/>
          </w:tcPr>
          <w:p w14:paraId="109DDD62" w14:textId="77777777" w:rsidR="00DF52AB" w:rsidRPr="00B414A0" w:rsidRDefault="00DF52AB" w:rsidP="006D59C2">
            <w:pPr>
              <w:spacing w:line="276" w:lineRule="auto"/>
              <w:rPr>
                <w:szCs w:val="26"/>
              </w:rPr>
            </w:pPr>
            <w:r w:rsidRPr="00B414A0">
              <w:rPr>
                <w:szCs w:val="26"/>
              </w:rPr>
              <w:t>250VAC</w:t>
            </w:r>
          </w:p>
        </w:tc>
        <w:tc>
          <w:tcPr>
            <w:tcW w:w="3379" w:type="dxa"/>
            <w:vAlign w:val="center"/>
          </w:tcPr>
          <w:p w14:paraId="1342C5A2" w14:textId="77777777" w:rsidR="00DF52AB" w:rsidRPr="00B414A0" w:rsidRDefault="00DF52AB" w:rsidP="006D59C2">
            <w:pPr>
              <w:pStyle w:val="ListParagraph"/>
              <w:numPr>
                <w:ilvl w:val="0"/>
                <w:numId w:val="24"/>
              </w:numPr>
              <w:overflowPunct/>
              <w:autoSpaceDE/>
              <w:autoSpaceDN/>
              <w:adjustRightInd/>
              <w:spacing w:after="0" w:line="276" w:lineRule="auto"/>
              <w:ind w:left="217" w:hanging="217"/>
              <w:jc w:val="left"/>
              <w:textAlignment w:val="auto"/>
              <w:rPr>
                <w:szCs w:val="26"/>
              </w:rPr>
            </w:pPr>
            <w:r w:rsidRPr="00B414A0">
              <w:rPr>
                <w:szCs w:val="26"/>
              </w:rPr>
              <w:t>Sử dụng cho hệ thống điện lưới của Việt Nam là 220VAC</w:t>
            </w:r>
          </w:p>
        </w:tc>
      </w:tr>
      <w:tr w:rsidR="00DF52AB" w:rsidRPr="00B414A0" w14:paraId="6D225FF4" w14:textId="77777777" w:rsidTr="00DF52AB">
        <w:tc>
          <w:tcPr>
            <w:tcW w:w="1075" w:type="dxa"/>
            <w:vMerge/>
            <w:vAlign w:val="center"/>
          </w:tcPr>
          <w:p w14:paraId="58EF794B" w14:textId="77777777" w:rsidR="00DF52AB" w:rsidRPr="00B414A0" w:rsidRDefault="00DF52AB" w:rsidP="006D59C2">
            <w:pPr>
              <w:spacing w:line="276" w:lineRule="auto"/>
              <w:jc w:val="left"/>
              <w:rPr>
                <w:szCs w:val="26"/>
              </w:rPr>
            </w:pPr>
          </w:p>
        </w:tc>
        <w:tc>
          <w:tcPr>
            <w:tcW w:w="2430" w:type="dxa"/>
            <w:vAlign w:val="center"/>
          </w:tcPr>
          <w:p w14:paraId="760D0D22" w14:textId="77777777" w:rsidR="00DF52AB" w:rsidRPr="00B414A0" w:rsidRDefault="00DF52AB" w:rsidP="006D59C2">
            <w:pPr>
              <w:spacing w:line="276" w:lineRule="auto"/>
              <w:jc w:val="left"/>
              <w:rPr>
                <w:szCs w:val="26"/>
              </w:rPr>
            </w:pPr>
            <w:r w:rsidRPr="00B414A0">
              <w:rPr>
                <w:szCs w:val="26"/>
              </w:rPr>
              <w:t>Max. Switching Current</w:t>
            </w:r>
          </w:p>
        </w:tc>
        <w:tc>
          <w:tcPr>
            <w:tcW w:w="2466" w:type="dxa"/>
            <w:vAlign w:val="center"/>
          </w:tcPr>
          <w:p w14:paraId="6DBDB7DA" w14:textId="77777777" w:rsidR="00DF52AB" w:rsidRPr="00B414A0" w:rsidRDefault="00DF52AB" w:rsidP="006D59C2">
            <w:pPr>
              <w:spacing w:line="276" w:lineRule="auto"/>
              <w:rPr>
                <w:szCs w:val="26"/>
              </w:rPr>
            </w:pPr>
            <w:r w:rsidRPr="00B414A0">
              <w:rPr>
                <w:szCs w:val="26"/>
              </w:rPr>
              <w:t>10A</w:t>
            </w:r>
          </w:p>
        </w:tc>
        <w:tc>
          <w:tcPr>
            <w:tcW w:w="3379" w:type="dxa"/>
            <w:vAlign w:val="center"/>
          </w:tcPr>
          <w:p w14:paraId="2243129E" w14:textId="77777777" w:rsidR="00DF52AB" w:rsidRPr="00B414A0" w:rsidRDefault="00DF52AB" w:rsidP="006D59C2">
            <w:pPr>
              <w:pStyle w:val="ListParagraph"/>
              <w:numPr>
                <w:ilvl w:val="0"/>
                <w:numId w:val="25"/>
              </w:numPr>
              <w:overflowPunct/>
              <w:autoSpaceDE/>
              <w:autoSpaceDN/>
              <w:adjustRightInd/>
              <w:spacing w:after="0" w:line="276" w:lineRule="auto"/>
              <w:ind w:left="217" w:hanging="217"/>
              <w:jc w:val="left"/>
              <w:textAlignment w:val="auto"/>
              <w:rPr>
                <w:szCs w:val="26"/>
              </w:rPr>
            </w:pPr>
            <w:r w:rsidRPr="00B414A0">
              <w:rPr>
                <w:szCs w:val="26"/>
              </w:rPr>
              <w:t>Kích thước của relay 10A phù hợp với vỏ hộp smartswitch</w:t>
            </w:r>
          </w:p>
          <w:p w14:paraId="022E0AF3" w14:textId="77777777" w:rsidR="00DF52AB" w:rsidRPr="00B414A0" w:rsidRDefault="00DF52AB" w:rsidP="006D59C2">
            <w:pPr>
              <w:pStyle w:val="ListParagraph"/>
              <w:numPr>
                <w:ilvl w:val="0"/>
                <w:numId w:val="25"/>
              </w:numPr>
              <w:overflowPunct/>
              <w:autoSpaceDE/>
              <w:autoSpaceDN/>
              <w:adjustRightInd/>
              <w:spacing w:after="0" w:line="276" w:lineRule="auto"/>
              <w:ind w:left="217" w:hanging="217"/>
              <w:jc w:val="left"/>
              <w:textAlignment w:val="auto"/>
              <w:rPr>
                <w:szCs w:val="26"/>
              </w:rPr>
            </w:pPr>
            <w:r w:rsidRPr="00B414A0">
              <w:rPr>
                <w:szCs w:val="26"/>
              </w:rPr>
              <w:t>Công suất đèn sử dụng trong gia đình chỉ từ 6 - 150W</w:t>
            </w:r>
          </w:p>
          <w:p w14:paraId="3B66ADB2" w14:textId="77777777" w:rsidR="00DF52AB" w:rsidRPr="00B414A0" w:rsidRDefault="00DF52AB" w:rsidP="006D59C2">
            <w:pPr>
              <w:spacing w:line="276" w:lineRule="auto"/>
              <w:rPr>
                <w:szCs w:val="26"/>
              </w:rPr>
            </w:pPr>
            <w:r w:rsidRPr="00B414A0">
              <w:rPr>
                <w:noProof/>
                <w:szCs w:val="26"/>
              </w:rPr>
              <w:drawing>
                <wp:inline distT="0" distB="0" distL="0" distR="0" wp14:anchorId="2A4A34A6" wp14:editId="7BD298D2">
                  <wp:extent cx="1982419" cy="104712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95683" cy="1054130"/>
                          </a:xfrm>
                          <a:prstGeom prst="rect">
                            <a:avLst/>
                          </a:prstGeom>
                        </pic:spPr>
                      </pic:pic>
                    </a:graphicData>
                  </a:graphic>
                </wp:inline>
              </w:drawing>
            </w:r>
          </w:p>
        </w:tc>
      </w:tr>
      <w:tr w:rsidR="00DF52AB" w:rsidRPr="00B414A0" w14:paraId="75280EC1" w14:textId="77777777" w:rsidTr="00DF52AB">
        <w:tc>
          <w:tcPr>
            <w:tcW w:w="3505" w:type="dxa"/>
            <w:gridSpan w:val="2"/>
            <w:vAlign w:val="center"/>
          </w:tcPr>
          <w:p w14:paraId="5AC7FFC3" w14:textId="77777777" w:rsidR="00DF52AB" w:rsidRPr="00B414A0" w:rsidRDefault="00DF52AB" w:rsidP="006D59C2">
            <w:pPr>
              <w:spacing w:line="276" w:lineRule="auto"/>
              <w:jc w:val="left"/>
              <w:rPr>
                <w:szCs w:val="26"/>
              </w:rPr>
            </w:pPr>
            <w:r w:rsidRPr="00B414A0">
              <w:rPr>
                <w:szCs w:val="26"/>
              </w:rPr>
              <w:t>Construction</w:t>
            </w:r>
          </w:p>
        </w:tc>
        <w:tc>
          <w:tcPr>
            <w:tcW w:w="2466" w:type="dxa"/>
            <w:vAlign w:val="center"/>
          </w:tcPr>
          <w:p w14:paraId="45ABB9E0" w14:textId="77777777" w:rsidR="00DF52AB" w:rsidRPr="00B414A0" w:rsidRDefault="00DF52AB" w:rsidP="006D59C2">
            <w:pPr>
              <w:spacing w:line="276" w:lineRule="auto"/>
              <w:rPr>
                <w:szCs w:val="26"/>
              </w:rPr>
            </w:pPr>
            <w:r w:rsidRPr="00B414A0">
              <w:rPr>
                <w:szCs w:val="26"/>
              </w:rPr>
              <w:t>Sealed Type</w:t>
            </w:r>
          </w:p>
        </w:tc>
        <w:tc>
          <w:tcPr>
            <w:tcW w:w="3379" w:type="dxa"/>
            <w:vAlign w:val="center"/>
          </w:tcPr>
          <w:p w14:paraId="68069EA3" w14:textId="77777777" w:rsidR="00DF52AB" w:rsidRPr="00B414A0" w:rsidRDefault="00DF52AB" w:rsidP="006D59C2">
            <w:pPr>
              <w:pStyle w:val="ListParagraph"/>
              <w:numPr>
                <w:ilvl w:val="0"/>
                <w:numId w:val="26"/>
              </w:numPr>
              <w:overflowPunct/>
              <w:autoSpaceDE/>
              <w:autoSpaceDN/>
              <w:adjustRightInd/>
              <w:spacing w:after="0" w:line="276" w:lineRule="auto"/>
              <w:ind w:left="217" w:hanging="217"/>
              <w:jc w:val="left"/>
              <w:textAlignment w:val="auto"/>
              <w:rPr>
                <w:szCs w:val="26"/>
              </w:rPr>
            </w:pPr>
            <w:r w:rsidRPr="00B414A0">
              <w:rPr>
                <w:szCs w:val="26"/>
              </w:rPr>
              <w:t>Automatic Soldering</w:t>
            </w:r>
          </w:p>
          <w:p w14:paraId="6100D25E" w14:textId="77777777" w:rsidR="00DF52AB" w:rsidRPr="00B414A0" w:rsidRDefault="00DF52AB" w:rsidP="006D59C2">
            <w:pPr>
              <w:pStyle w:val="ListParagraph"/>
              <w:numPr>
                <w:ilvl w:val="0"/>
                <w:numId w:val="26"/>
              </w:numPr>
              <w:overflowPunct/>
              <w:autoSpaceDE/>
              <w:autoSpaceDN/>
              <w:adjustRightInd/>
              <w:spacing w:after="0" w:line="276" w:lineRule="auto"/>
              <w:ind w:left="217" w:hanging="217"/>
              <w:jc w:val="left"/>
              <w:textAlignment w:val="auto"/>
              <w:rPr>
                <w:szCs w:val="26"/>
              </w:rPr>
            </w:pPr>
            <w:r w:rsidRPr="00B414A0">
              <w:rPr>
                <w:szCs w:val="26"/>
              </w:rPr>
              <w:t>Automatic Cleaning</w:t>
            </w:r>
          </w:p>
          <w:p w14:paraId="7793435A" w14:textId="77777777" w:rsidR="00DF52AB" w:rsidRPr="00B414A0" w:rsidRDefault="00DF52AB" w:rsidP="006D59C2">
            <w:pPr>
              <w:pStyle w:val="ListParagraph"/>
              <w:numPr>
                <w:ilvl w:val="0"/>
                <w:numId w:val="26"/>
              </w:numPr>
              <w:overflowPunct/>
              <w:autoSpaceDE/>
              <w:autoSpaceDN/>
              <w:adjustRightInd/>
              <w:spacing w:after="0" w:line="276" w:lineRule="auto"/>
              <w:ind w:left="217" w:hanging="217"/>
              <w:jc w:val="left"/>
              <w:textAlignment w:val="auto"/>
              <w:rPr>
                <w:szCs w:val="26"/>
              </w:rPr>
            </w:pPr>
            <w:r w:rsidRPr="00B414A0">
              <w:rPr>
                <w:szCs w:val="26"/>
              </w:rPr>
              <w:t>Dust Resistance</w:t>
            </w:r>
          </w:p>
          <w:p w14:paraId="678BC06A" w14:textId="77777777" w:rsidR="00DF52AB" w:rsidRPr="00B414A0" w:rsidRDefault="00DF52AB" w:rsidP="006D59C2">
            <w:pPr>
              <w:pStyle w:val="ListParagraph"/>
              <w:numPr>
                <w:ilvl w:val="0"/>
                <w:numId w:val="26"/>
              </w:numPr>
              <w:overflowPunct/>
              <w:autoSpaceDE/>
              <w:autoSpaceDN/>
              <w:adjustRightInd/>
              <w:spacing w:after="0" w:line="276" w:lineRule="auto"/>
              <w:ind w:left="217" w:hanging="217"/>
              <w:jc w:val="left"/>
              <w:textAlignment w:val="auto"/>
              <w:rPr>
                <w:szCs w:val="26"/>
              </w:rPr>
            </w:pPr>
            <w:r w:rsidRPr="00B414A0">
              <w:rPr>
                <w:szCs w:val="26"/>
              </w:rPr>
              <w:t>Harmful Gas Resistance (lưu ý với các điều kiện môi trường có độ ẩm và độ mặn cao như các vùng ven biển cần chọn loại Relay không có lỗ thoát khí)</w:t>
            </w:r>
          </w:p>
          <w:p w14:paraId="776191EC" w14:textId="77777777" w:rsidR="00DF52AB" w:rsidRPr="00B414A0" w:rsidRDefault="00DF52AB" w:rsidP="006D59C2">
            <w:pPr>
              <w:spacing w:line="276" w:lineRule="auto"/>
              <w:ind w:left="217" w:hanging="217"/>
              <w:rPr>
                <w:szCs w:val="26"/>
              </w:rPr>
            </w:pPr>
          </w:p>
        </w:tc>
      </w:tr>
      <w:tr w:rsidR="00DF52AB" w:rsidRPr="00B414A0" w14:paraId="1783A85D" w14:textId="77777777" w:rsidTr="00DF52AB">
        <w:tc>
          <w:tcPr>
            <w:tcW w:w="1075" w:type="dxa"/>
            <w:vMerge w:val="restart"/>
            <w:vAlign w:val="center"/>
          </w:tcPr>
          <w:p w14:paraId="1CCB046B" w14:textId="77777777" w:rsidR="00DF52AB" w:rsidRPr="00B414A0" w:rsidRDefault="00DF52AB" w:rsidP="006D59C2">
            <w:pPr>
              <w:spacing w:line="276" w:lineRule="auto"/>
              <w:jc w:val="left"/>
              <w:rPr>
                <w:szCs w:val="26"/>
              </w:rPr>
            </w:pPr>
            <w:r w:rsidRPr="00B414A0">
              <w:rPr>
                <w:szCs w:val="26"/>
              </w:rPr>
              <w:t>Coil</w:t>
            </w:r>
          </w:p>
        </w:tc>
        <w:tc>
          <w:tcPr>
            <w:tcW w:w="2430" w:type="dxa"/>
            <w:vAlign w:val="center"/>
          </w:tcPr>
          <w:p w14:paraId="33752B8D" w14:textId="77777777" w:rsidR="00DF52AB" w:rsidRPr="00B414A0" w:rsidRDefault="00DF52AB" w:rsidP="006D59C2">
            <w:pPr>
              <w:spacing w:line="276" w:lineRule="auto"/>
              <w:jc w:val="left"/>
              <w:rPr>
                <w:szCs w:val="26"/>
              </w:rPr>
            </w:pPr>
            <w:r w:rsidRPr="00B414A0">
              <w:rPr>
                <w:szCs w:val="26"/>
              </w:rPr>
              <w:t>Nomial Voltage</w:t>
            </w:r>
          </w:p>
        </w:tc>
        <w:tc>
          <w:tcPr>
            <w:tcW w:w="2466" w:type="dxa"/>
            <w:vAlign w:val="center"/>
          </w:tcPr>
          <w:p w14:paraId="3114A048" w14:textId="77777777" w:rsidR="00DF52AB" w:rsidRPr="00B414A0" w:rsidRDefault="00DF52AB" w:rsidP="006D59C2">
            <w:pPr>
              <w:spacing w:line="276" w:lineRule="auto"/>
              <w:rPr>
                <w:szCs w:val="26"/>
              </w:rPr>
            </w:pPr>
            <w:r w:rsidRPr="00B414A0">
              <w:rPr>
                <w:szCs w:val="26"/>
              </w:rPr>
              <w:t>5V/12V/3.3V</w:t>
            </w:r>
          </w:p>
        </w:tc>
        <w:tc>
          <w:tcPr>
            <w:tcW w:w="3379" w:type="dxa"/>
            <w:vAlign w:val="center"/>
          </w:tcPr>
          <w:p w14:paraId="7F55BEBF" w14:textId="77777777" w:rsidR="00DF52AB" w:rsidRPr="00B414A0" w:rsidRDefault="00DF52AB" w:rsidP="006D59C2">
            <w:pPr>
              <w:pStyle w:val="ListParagraph"/>
              <w:numPr>
                <w:ilvl w:val="0"/>
                <w:numId w:val="27"/>
              </w:numPr>
              <w:overflowPunct/>
              <w:autoSpaceDE/>
              <w:autoSpaceDN/>
              <w:adjustRightInd/>
              <w:spacing w:after="0" w:line="276" w:lineRule="auto"/>
              <w:ind w:left="217" w:hanging="217"/>
              <w:jc w:val="left"/>
              <w:textAlignment w:val="auto"/>
              <w:rPr>
                <w:szCs w:val="26"/>
              </w:rPr>
            </w:pPr>
            <w:r w:rsidRPr="00B414A0">
              <w:rPr>
                <w:szCs w:val="26"/>
              </w:rPr>
              <w:t xml:space="preserve">Nếu khối Zigbee chạy 3V3 hoặc 1V8 thì nên chọn 5V để hiệu suất hạ áp mạch </w:t>
            </w:r>
            <w:r w:rsidRPr="00B414A0">
              <w:rPr>
                <w:szCs w:val="26"/>
              </w:rPr>
              <w:lastRenderedPageBreak/>
              <w:t>LDO từ 5V xuống 3V3/1V8 cao.</w:t>
            </w:r>
          </w:p>
        </w:tc>
      </w:tr>
      <w:tr w:rsidR="00DF52AB" w:rsidRPr="00B414A0" w14:paraId="2A43B135" w14:textId="77777777" w:rsidTr="00DF52AB">
        <w:tc>
          <w:tcPr>
            <w:tcW w:w="1075" w:type="dxa"/>
            <w:vMerge/>
            <w:vAlign w:val="center"/>
          </w:tcPr>
          <w:p w14:paraId="30DEBEBE" w14:textId="77777777" w:rsidR="00DF52AB" w:rsidRPr="00B414A0" w:rsidRDefault="00DF52AB" w:rsidP="006D59C2">
            <w:pPr>
              <w:spacing w:line="276" w:lineRule="auto"/>
              <w:jc w:val="left"/>
              <w:rPr>
                <w:szCs w:val="26"/>
              </w:rPr>
            </w:pPr>
          </w:p>
        </w:tc>
        <w:tc>
          <w:tcPr>
            <w:tcW w:w="2430" w:type="dxa"/>
            <w:vAlign w:val="center"/>
          </w:tcPr>
          <w:p w14:paraId="6C485962" w14:textId="77777777" w:rsidR="00DF52AB" w:rsidRPr="00B414A0" w:rsidRDefault="00DF52AB" w:rsidP="006D59C2">
            <w:pPr>
              <w:spacing w:line="276" w:lineRule="auto"/>
              <w:jc w:val="left"/>
              <w:rPr>
                <w:szCs w:val="26"/>
              </w:rPr>
            </w:pPr>
            <w:r w:rsidRPr="00B414A0">
              <w:rPr>
                <w:szCs w:val="26"/>
              </w:rPr>
              <w:t>Rated Current</w:t>
            </w:r>
          </w:p>
        </w:tc>
        <w:tc>
          <w:tcPr>
            <w:tcW w:w="2466" w:type="dxa"/>
            <w:vAlign w:val="center"/>
          </w:tcPr>
          <w:p w14:paraId="2E9A070E" w14:textId="77777777" w:rsidR="00DF52AB" w:rsidRPr="00B414A0" w:rsidRDefault="00DF52AB" w:rsidP="006D59C2">
            <w:pPr>
              <w:spacing w:line="276" w:lineRule="auto"/>
              <w:rPr>
                <w:szCs w:val="26"/>
              </w:rPr>
            </w:pPr>
            <w:r w:rsidRPr="00B414A0">
              <w:rPr>
                <w:szCs w:val="26"/>
              </w:rPr>
              <w:t>~100mA</w:t>
            </w:r>
          </w:p>
        </w:tc>
        <w:tc>
          <w:tcPr>
            <w:tcW w:w="3379" w:type="dxa"/>
            <w:vAlign w:val="center"/>
          </w:tcPr>
          <w:p w14:paraId="660D60B3" w14:textId="77777777" w:rsidR="00DF52AB" w:rsidRPr="00B414A0" w:rsidRDefault="00DF52AB" w:rsidP="006D59C2">
            <w:pPr>
              <w:spacing w:line="276" w:lineRule="auto"/>
              <w:rPr>
                <w:szCs w:val="26"/>
              </w:rPr>
            </w:pPr>
          </w:p>
        </w:tc>
      </w:tr>
      <w:tr w:rsidR="00DF52AB" w:rsidRPr="00B414A0" w14:paraId="389FBEE8" w14:textId="77777777" w:rsidTr="00DF52AB">
        <w:tc>
          <w:tcPr>
            <w:tcW w:w="3505" w:type="dxa"/>
            <w:gridSpan w:val="2"/>
            <w:vAlign w:val="center"/>
          </w:tcPr>
          <w:p w14:paraId="01F2139A" w14:textId="77777777" w:rsidR="00DF52AB" w:rsidRPr="00B414A0" w:rsidRDefault="00DF52AB" w:rsidP="006D59C2">
            <w:pPr>
              <w:spacing w:line="276" w:lineRule="auto"/>
              <w:jc w:val="left"/>
              <w:rPr>
                <w:szCs w:val="26"/>
              </w:rPr>
            </w:pPr>
            <w:r w:rsidRPr="00B414A0">
              <w:rPr>
                <w:szCs w:val="26"/>
              </w:rPr>
              <w:t>Safety Certifications</w:t>
            </w:r>
          </w:p>
        </w:tc>
        <w:tc>
          <w:tcPr>
            <w:tcW w:w="2466" w:type="dxa"/>
            <w:vAlign w:val="center"/>
          </w:tcPr>
          <w:p w14:paraId="3EE6AA27" w14:textId="77777777" w:rsidR="00DF52AB" w:rsidRPr="00B414A0" w:rsidRDefault="00DF52AB" w:rsidP="006D59C2">
            <w:pPr>
              <w:spacing w:line="276" w:lineRule="auto"/>
              <w:rPr>
                <w:szCs w:val="26"/>
              </w:rPr>
            </w:pPr>
            <w:r w:rsidRPr="00B414A0">
              <w:rPr>
                <w:szCs w:val="26"/>
              </w:rPr>
              <w:t>UL, VDE, TUV</w:t>
            </w:r>
          </w:p>
        </w:tc>
        <w:tc>
          <w:tcPr>
            <w:tcW w:w="3379" w:type="dxa"/>
            <w:vAlign w:val="center"/>
          </w:tcPr>
          <w:p w14:paraId="321A5E48" w14:textId="77777777" w:rsidR="00DF52AB" w:rsidRPr="00B414A0" w:rsidRDefault="00DF52AB" w:rsidP="006D59C2">
            <w:pPr>
              <w:keepNext/>
              <w:spacing w:line="276" w:lineRule="auto"/>
              <w:rPr>
                <w:szCs w:val="26"/>
              </w:rPr>
            </w:pPr>
          </w:p>
        </w:tc>
      </w:tr>
    </w:tbl>
    <w:p w14:paraId="636BA072" w14:textId="77777777" w:rsidR="00DF52AB" w:rsidRPr="00B414A0" w:rsidRDefault="00DF52AB" w:rsidP="006D59C2">
      <w:pPr>
        <w:pStyle w:val="Caption"/>
        <w:rPr>
          <w:rFonts w:cs="Times New Roman"/>
        </w:rPr>
      </w:pPr>
      <w:bookmarkStart w:id="138" w:name="_Toc35251022"/>
      <w:bookmarkStart w:id="139" w:name="_Toc44593939"/>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B414A0" w:rsidRPr="00B414A0">
        <w:rPr>
          <w:rFonts w:cs="Times New Roman"/>
          <w:noProof/>
        </w:rPr>
        <w:t>10</w:t>
      </w:r>
      <w:r w:rsidRPr="00B414A0">
        <w:rPr>
          <w:rFonts w:cs="Times New Roman"/>
          <w:noProof/>
        </w:rPr>
        <w:fldChar w:fldCharType="end"/>
      </w:r>
      <w:r w:rsidRPr="00B414A0">
        <w:rPr>
          <w:rFonts w:cs="Times New Roman"/>
        </w:rPr>
        <w:t>: Đặc tả yêu cầu Relay</w:t>
      </w:r>
      <w:bookmarkEnd w:id="138"/>
      <w:bookmarkEnd w:id="139"/>
    </w:p>
    <w:p w14:paraId="32F73146" w14:textId="77777777" w:rsidR="00DF52AB" w:rsidRPr="00B414A0" w:rsidRDefault="00DF52AB" w:rsidP="006D59C2">
      <w:pPr>
        <w:pStyle w:val="ANSVNormal"/>
        <w:keepNext/>
        <w:jc w:val="both"/>
        <w:rPr>
          <w:rFonts w:cs="Times New Roman"/>
        </w:rPr>
      </w:pPr>
      <w:r w:rsidRPr="00B414A0">
        <w:rPr>
          <w:rFonts w:cs="Times New Roman"/>
        </w:rPr>
        <w:t xml:space="preserve">Để điều khiển Relay, ta cần một dòng điện một chiều đủ lớn, relay có nhiều mức điện áp điều khiển khác nhau, trong khi đó, khối Processor sử dụng dòng chip MG12 chỉ có mức điện áp logic từ 0-3.3V, vì vậy, nên sử dụng một mạch điều khiển qua transistor để thực hiện việc này. </w:t>
      </w:r>
      <w:r w:rsidRPr="00B414A0">
        <w:rPr>
          <w:rFonts w:cs="Times New Roman"/>
          <w:noProof/>
        </w:rPr>
        <w:drawing>
          <wp:inline distT="0" distB="0" distL="0" distR="0" wp14:anchorId="593DAC4B" wp14:editId="2E07AAC4">
            <wp:extent cx="6091788" cy="1250899"/>
            <wp:effectExtent l="0" t="0" r="444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5992" cy="1292831"/>
                    </a:xfrm>
                    <a:prstGeom prst="rect">
                      <a:avLst/>
                    </a:prstGeom>
                  </pic:spPr>
                </pic:pic>
              </a:graphicData>
            </a:graphic>
          </wp:inline>
        </w:drawing>
      </w:r>
    </w:p>
    <w:p w14:paraId="502A0792" w14:textId="77777777" w:rsidR="00DF52AB" w:rsidRPr="00B414A0" w:rsidRDefault="00DF52AB" w:rsidP="006D59C2">
      <w:pPr>
        <w:pStyle w:val="Caption"/>
        <w:rPr>
          <w:rFonts w:cs="Times New Roman"/>
        </w:rPr>
      </w:pPr>
      <w:bookmarkStart w:id="140" w:name="_Toc35251031"/>
      <w:bookmarkStart w:id="141" w:name="_Toc43714621"/>
      <w:r w:rsidRPr="00B414A0">
        <w:rPr>
          <w:rFonts w:cs="Times New Roman"/>
        </w:rPr>
        <w:t xml:space="preserve">Hình </w:t>
      </w:r>
      <w:r w:rsidRPr="00B414A0">
        <w:rPr>
          <w:rFonts w:cs="Times New Roman"/>
        </w:rPr>
        <w:fldChar w:fldCharType="begin"/>
      </w:r>
      <w:r w:rsidRPr="00B414A0">
        <w:rPr>
          <w:rFonts w:cs="Times New Roman"/>
        </w:rPr>
        <w:instrText xml:space="preserve"> SEQ Hình \* ARABIC </w:instrText>
      </w:r>
      <w:r w:rsidRPr="00B414A0">
        <w:rPr>
          <w:rFonts w:cs="Times New Roman"/>
        </w:rPr>
        <w:fldChar w:fldCharType="separate"/>
      </w:r>
      <w:r w:rsidR="006A0ED4" w:rsidRPr="00B414A0">
        <w:rPr>
          <w:rFonts w:cs="Times New Roman"/>
          <w:noProof/>
        </w:rPr>
        <w:t>36</w:t>
      </w:r>
      <w:r w:rsidRPr="00B414A0">
        <w:rPr>
          <w:rFonts w:cs="Times New Roman"/>
          <w:noProof/>
        </w:rPr>
        <w:fldChar w:fldCharType="end"/>
      </w:r>
      <w:r w:rsidRPr="00B414A0">
        <w:rPr>
          <w:rFonts w:cs="Times New Roman"/>
        </w:rPr>
        <w:t>: Giải pháp điều khiển Relay</w:t>
      </w:r>
      <w:bookmarkEnd w:id="140"/>
      <w:bookmarkEnd w:id="141"/>
    </w:p>
    <w:p w14:paraId="77714E44" w14:textId="48DC41D9" w:rsidR="00DF52AB" w:rsidRPr="00B414A0" w:rsidRDefault="00DF52AB" w:rsidP="006D59C2">
      <w:pPr>
        <w:pStyle w:val="ANSVHeadingLevel3"/>
        <w:numPr>
          <w:ilvl w:val="2"/>
          <w:numId w:val="12"/>
        </w:numPr>
        <w:spacing w:line="276" w:lineRule="auto"/>
        <w:ind w:left="619" w:hanging="619"/>
      </w:pPr>
      <w:bookmarkStart w:id="142" w:name="_Toc44922365"/>
      <w:r w:rsidRPr="00B414A0">
        <w:t>Khối tương tác người dùng</w:t>
      </w:r>
      <w:bookmarkEnd w:id="142"/>
    </w:p>
    <w:p w14:paraId="50D48BED" w14:textId="77777777" w:rsidR="00DF52AB" w:rsidRPr="00B414A0" w:rsidRDefault="00DF52AB" w:rsidP="006D59C2">
      <w:pPr>
        <w:pStyle w:val="ANSVHeadingLevel4"/>
        <w:numPr>
          <w:ilvl w:val="3"/>
          <w:numId w:val="12"/>
        </w:numPr>
        <w:spacing w:line="276" w:lineRule="auto"/>
      </w:pPr>
      <w:r w:rsidRPr="00B414A0">
        <w:t>Nút nhấn cảm ứng</w:t>
      </w:r>
    </w:p>
    <w:p w14:paraId="0508DB71" w14:textId="77777777" w:rsidR="00DF52AB" w:rsidRPr="00B414A0" w:rsidRDefault="00DF52AB" w:rsidP="006D59C2">
      <w:pPr>
        <w:spacing w:line="276" w:lineRule="auto"/>
      </w:pPr>
      <w:r w:rsidRPr="00B414A0">
        <w:t>Khối Button thực hiện tính năng nút cảm ứng.</w:t>
      </w:r>
    </w:p>
    <w:p w14:paraId="3FD73772" w14:textId="77777777" w:rsidR="00DF52AB" w:rsidRPr="00B414A0" w:rsidRDefault="00DF52AB" w:rsidP="006D59C2">
      <w:pPr>
        <w:spacing w:line="276" w:lineRule="auto"/>
      </w:pPr>
      <w:r w:rsidRPr="00B414A0">
        <w:t>Dưới đây là các giải pháp công nghệ có thể ứng dụng làm nút cảm ứng</w:t>
      </w:r>
    </w:p>
    <w:tbl>
      <w:tblPr>
        <w:tblStyle w:val="TableGrid"/>
        <w:tblW w:w="0" w:type="auto"/>
        <w:tblLook w:val="04A0" w:firstRow="1" w:lastRow="0" w:firstColumn="1" w:lastColumn="0" w:noHBand="0" w:noVBand="1"/>
      </w:tblPr>
      <w:tblGrid>
        <w:gridCol w:w="1615"/>
        <w:gridCol w:w="2030"/>
        <w:gridCol w:w="2030"/>
        <w:gridCol w:w="2030"/>
        <w:gridCol w:w="2031"/>
      </w:tblGrid>
      <w:tr w:rsidR="00DF52AB" w:rsidRPr="00B414A0" w14:paraId="78E544AB" w14:textId="77777777" w:rsidTr="00DF52AB">
        <w:tc>
          <w:tcPr>
            <w:tcW w:w="1615" w:type="dxa"/>
            <w:shd w:val="clear" w:color="auto" w:fill="1F3864" w:themeFill="accent5" w:themeFillShade="80"/>
          </w:tcPr>
          <w:p w14:paraId="3E76EF80" w14:textId="77777777" w:rsidR="00DF52AB" w:rsidRPr="00B414A0" w:rsidRDefault="00DF52AB" w:rsidP="006D59C2">
            <w:pPr>
              <w:spacing w:line="276" w:lineRule="auto"/>
              <w:jc w:val="center"/>
              <w:rPr>
                <w:b/>
                <w:bCs/>
              </w:rPr>
            </w:pPr>
            <w:r w:rsidRPr="00B414A0">
              <w:rPr>
                <w:b/>
                <w:bCs/>
              </w:rPr>
              <w:t>Giải pháp công nghệ</w:t>
            </w:r>
          </w:p>
        </w:tc>
        <w:tc>
          <w:tcPr>
            <w:tcW w:w="2030" w:type="dxa"/>
            <w:shd w:val="clear" w:color="auto" w:fill="1F3864" w:themeFill="accent5" w:themeFillShade="80"/>
          </w:tcPr>
          <w:p w14:paraId="73CEC83B" w14:textId="77777777" w:rsidR="00DF52AB" w:rsidRPr="00B414A0" w:rsidRDefault="00DF52AB" w:rsidP="006D59C2">
            <w:pPr>
              <w:spacing w:line="276" w:lineRule="auto"/>
              <w:jc w:val="center"/>
              <w:rPr>
                <w:b/>
                <w:bCs/>
              </w:rPr>
            </w:pPr>
            <w:r w:rsidRPr="00B414A0">
              <w:rPr>
                <w:b/>
                <w:bCs/>
              </w:rPr>
              <w:t>IR Touch Sensing</w:t>
            </w:r>
          </w:p>
        </w:tc>
        <w:tc>
          <w:tcPr>
            <w:tcW w:w="2030" w:type="dxa"/>
            <w:shd w:val="clear" w:color="auto" w:fill="1F3864" w:themeFill="accent5" w:themeFillShade="80"/>
          </w:tcPr>
          <w:p w14:paraId="5EE46B41" w14:textId="77777777" w:rsidR="00DF52AB" w:rsidRPr="00B414A0" w:rsidRDefault="00DF52AB" w:rsidP="006D59C2">
            <w:pPr>
              <w:spacing w:line="276" w:lineRule="auto"/>
              <w:jc w:val="center"/>
              <w:rPr>
                <w:b/>
                <w:bCs/>
              </w:rPr>
            </w:pPr>
            <w:r w:rsidRPr="00B414A0">
              <w:rPr>
                <w:b/>
                <w:bCs/>
              </w:rPr>
              <w:t>Ultrasonic Touch Sensing</w:t>
            </w:r>
          </w:p>
        </w:tc>
        <w:tc>
          <w:tcPr>
            <w:tcW w:w="2030" w:type="dxa"/>
            <w:shd w:val="clear" w:color="auto" w:fill="1F3864" w:themeFill="accent5" w:themeFillShade="80"/>
          </w:tcPr>
          <w:p w14:paraId="7BF38523" w14:textId="77777777" w:rsidR="00DF52AB" w:rsidRPr="00B414A0" w:rsidRDefault="00DF52AB" w:rsidP="006D59C2">
            <w:pPr>
              <w:spacing w:line="276" w:lineRule="auto"/>
              <w:jc w:val="center"/>
              <w:rPr>
                <w:b/>
                <w:bCs/>
              </w:rPr>
            </w:pPr>
            <w:r w:rsidRPr="00B414A0">
              <w:rPr>
                <w:b/>
                <w:bCs/>
              </w:rPr>
              <w:t>Resistive Touch Sensing</w:t>
            </w:r>
          </w:p>
        </w:tc>
        <w:tc>
          <w:tcPr>
            <w:tcW w:w="2031" w:type="dxa"/>
            <w:shd w:val="clear" w:color="auto" w:fill="1F3864" w:themeFill="accent5" w:themeFillShade="80"/>
          </w:tcPr>
          <w:p w14:paraId="48477877" w14:textId="77777777" w:rsidR="00DF52AB" w:rsidRPr="00B414A0" w:rsidRDefault="00DF52AB" w:rsidP="006D59C2">
            <w:pPr>
              <w:spacing w:line="276" w:lineRule="auto"/>
              <w:jc w:val="center"/>
              <w:rPr>
                <w:b/>
                <w:bCs/>
              </w:rPr>
            </w:pPr>
            <w:r w:rsidRPr="00B414A0">
              <w:rPr>
                <w:b/>
                <w:bCs/>
              </w:rPr>
              <w:t>Capacitive Touch Sensing</w:t>
            </w:r>
          </w:p>
        </w:tc>
      </w:tr>
      <w:tr w:rsidR="00DF52AB" w:rsidRPr="00B414A0" w14:paraId="32F942CD" w14:textId="77777777" w:rsidTr="00DF52AB">
        <w:tc>
          <w:tcPr>
            <w:tcW w:w="1615" w:type="dxa"/>
            <w:shd w:val="clear" w:color="auto" w:fill="FFFFFF" w:themeFill="background1"/>
            <w:vAlign w:val="center"/>
          </w:tcPr>
          <w:p w14:paraId="0E88535A" w14:textId="77777777" w:rsidR="00DF52AB" w:rsidRPr="00B414A0" w:rsidRDefault="00DF52AB" w:rsidP="006D59C2">
            <w:pPr>
              <w:spacing w:line="276" w:lineRule="auto"/>
              <w:jc w:val="left"/>
            </w:pPr>
            <w:r w:rsidRPr="00B414A0">
              <w:t>Mô tả</w:t>
            </w:r>
          </w:p>
        </w:tc>
        <w:tc>
          <w:tcPr>
            <w:tcW w:w="2030" w:type="dxa"/>
            <w:shd w:val="clear" w:color="auto" w:fill="FFFFFF" w:themeFill="background1"/>
          </w:tcPr>
          <w:p w14:paraId="1EF267A8" w14:textId="77777777" w:rsidR="00DF52AB" w:rsidRPr="00B414A0" w:rsidRDefault="00DF52AB" w:rsidP="006D59C2">
            <w:pPr>
              <w:pStyle w:val="ANSVNormal"/>
              <w:rPr>
                <w:rFonts w:cs="Times New Roman"/>
                <w:b/>
                <w:bCs/>
              </w:rPr>
            </w:pPr>
            <w:r w:rsidRPr="00B414A0">
              <w:rPr>
                <w:rFonts w:cs="Times New Roman"/>
              </w:rPr>
              <w:t xml:space="preserve">Sử dụng một ma trận các tia hồng ngoại đan xen trên một bề mặt. Bộ thu tín hiệu hồng ngoại, dựa vào sự dán đoạn tia sáng khi có vật cản để xác định vị trí được nhấn và gửi tín </w:t>
            </w:r>
            <w:r w:rsidRPr="00B414A0">
              <w:rPr>
                <w:rFonts w:cs="Times New Roman"/>
              </w:rPr>
              <w:lastRenderedPageBreak/>
              <w:t>hiệu cho bộ xử lý.</w:t>
            </w:r>
          </w:p>
        </w:tc>
        <w:tc>
          <w:tcPr>
            <w:tcW w:w="2030" w:type="dxa"/>
            <w:shd w:val="clear" w:color="auto" w:fill="FFFFFF" w:themeFill="background1"/>
          </w:tcPr>
          <w:p w14:paraId="547F6834" w14:textId="77777777" w:rsidR="00DF52AB" w:rsidRPr="00B414A0" w:rsidRDefault="00DF52AB" w:rsidP="006D59C2">
            <w:pPr>
              <w:pStyle w:val="ANSVNormal"/>
              <w:rPr>
                <w:rFonts w:cs="Times New Roman"/>
                <w:b/>
                <w:bCs/>
              </w:rPr>
            </w:pPr>
            <w:r w:rsidRPr="00B414A0">
              <w:rPr>
                <w:rFonts w:cs="Times New Roman"/>
              </w:rPr>
              <w:lastRenderedPageBreak/>
              <w:t>Sử dụng công nghệ sóng siêu âm ba chiều để phát hiện những thay đổi cực nhỏ trên một bề mặt.</w:t>
            </w:r>
          </w:p>
        </w:tc>
        <w:tc>
          <w:tcPr>
            <w:tcW w:w="2030" w:type="dxa"/>
            <w:shd w:val="clear" w:color="auto" w:fill="FFFFFF" w:themeFill="background1"/>
          </w:tcPr>
          <w:p w14:paraId="36CD7A5E" w14:textId="77777777" w:rsidR="00DF52AB" w:rsidRPr="00B414A0" w:rsidRDefault="00DF52AB" w:rsidP="006D59C2">
            <w:pPr>
              <w:pStyle w:val="ANSVNormal"/>
              <w:rPr>
                <w:rFonts w:cs="Times New Roman"/>
                <w:b/>
                <w:bCs/>
              </w:rPr>
            </w:pPr>
            <w:r w:rsidRPr="00B414A0">
              <w:rPr>
                <w:rFonts w:cs="Times New Roman"/>
              </w:rPr>
              <w:t>Áp dụng nguyên lý tăng trở kháng của ma trận dây dẫn để cảm nhận được vị trí bấm nhấn trên một ma trận.</w:t>
            </w:r>
          </w:p>
        </w:tc>
        <w:tc>
          <w:tcPr>
            <w:tcW w:w="2031" w:type="dxa"/>
            <w:shd w:val="clear" w:color="auto" w:fill="FFFFFF" w:themeFill="background1"/>
          </w:tcPr>
          <w:p w14:paraId="03DC3C12" w14:textId="77777777" w:rsidR="00DF52AB" w:rsidRPr="00B414A0" w:rsidRDefault="00DF52AB" w:rsidP="006D59C2">
            <w:pPr>
              <w:spacing w:line="276" w:lineRule="auto"/>
            </w:pPr>
            <w:r w:rsidRPr="00B414A0">
              <w:t>Ứng dụng việc thay đổi điện dung bề mặt điện cực khi chạm da tay người lên điện cực.</w:t>
            </w:r>
          </w:p>
        </w:tc>
      </w:tr>
      <w:tr w:rsidR="00DF52AB" w:rsidRPr="00B414A0" w14:paraId="064028E3" w14:textId="77777777" w:rsidTr="00DF52AB">
        <w:trPr>
          <w:trHeight w:val="4205"/>
        </w:trPr>
        <w:tc>
          <w:tcPr>
            <w:tcW w:w="1615" w:type="dxa"/>
            <w:vAlign w:val="center"/>
          </w:tcPr>
          <w:p w14:paraId="1F847829" w14:textId="77777777" w:rsidR="00DF52AB" w:rsidRPr="00B414A0" w:rsidRDefault="00DF52AB" w:rsidP="006D59C2">
            <w:pPr>
              <w:spacing w:line="276" w:lineRule="auto"/>
              <w:jc w:val="left"/>
            </w:pPr>
            <w:r w:rsidRPr="00B414A0">
              <w:lastRenderedPageBreak/>
              <w:t>Đặc điểm</w:t>
            </w:r>
          </w:p>
        </w:tc>
        <w:tc>
          <w:tcPr>
            <w:tcW w:w="2030" w:type="dxa"/>
          </w:tcPr>
          <w:p w14:paraId="38026D86" w14:textId="77777777" w:rsidR="00DF52AB" w:rsidRPr="00B414A0" w:rsidRDefault="00DF52AB" w:rsidP="006D59C2">
            <w:pPr>
              <w:pStyle w:val="ListParagraph"/>
              <w:numPr>
                <w:ilvl w:val="0"/>
                <w:numId w:val="19"/>
              </w:numPr>
              <w:spacing w:line="276" w:lineRule="auto"/>
              <w:ind w:left="161" w:hanging="180"/>
            </w:pPr>
            <w:r w:rsidRPr="00B414A0">
              <w:t>Nhạy</w:t>
            </w:r>
          </w:p>
          <w:p w14:paraId="50308319" w14:textId="77777777" w:rsidR="00DF52AB" w:rsidRPr="00B414A0" w:rsidRDefault="00DF52AB" w:rsidP="006D59C2">
            <w:pPr>
              <w:pStyle w:val="ListParagraph"/>
              <w:numPr>
                <w:ilvl w:val="0"/>
                <w:numId w:val="19"/>
              </w:numPr>
              <w:spacing w:line="276" w:lineRule="auto"/>
              <w:ind w:left="161" w:hanging="180"/>
            </w:pPr>
            <w:r w:rsidRPr="00B414A0">
              <w:t>Độ chính xác cao</w:t>
            </w:r>
          </w:p>
          <w:p w14:paraId="7022329E" w14:textId="77777777" w:rsidR="00DF52AB" w:rsidRPr="00B414A0" w:rsidRDefault="00DF52AB" w:rsidP="006D59C2">
            <w:pPr>
              <w:pStyle w:val="ListParagraph"/>
              <w:numPr>
                <w:ilvl w:val="0"/>
                <w:numId w:val="19"/>
              </w:numPr>
              <w:spacing w:line="276" w:lineRule="auto"/>
              <w:ind w:left="161" w:hanging="180"/>
            </w:pPr>
            <w:r w:rsidRPr="00B414A0">
              <w:t>Dễ bị nhiễu hoặc sinh ra tín hiệu giả khi có vật thể nằm trong ma trận tia hồng ngoại</w:t>
            </w:r>
          </w:p>
          <w:p w14:paraId="6AFCBDC0" w14:textId="77777777" w:rsidR="00DF52AB" w:rsidRPr="00B414A0" w:rsidRDefault="00DF52AB" w:rsidP="006D59C2">
            <w:pPr>
              <w:pStyle w:val="ListParagraph"/>
              <w:numPr>
                <w:ilvl w:val="0"/>
                <w:numId w:val="20"/>
              </w:numPr>
              <w:spacing w:line="276" w:lineRule="auto"/>
              <w:ind w:left="161" w:hanging="180"/>
            </w:pPr>
            <w:r w:rsidRPr="00B414A0">
              <w:t>Cần có một ma trận LED phát-thu tia hồng ngoại dẫn đến giá thành cao</w:t>
            </w:r>
          </w:p>
        </w:tc>
        <w:tc>
          <w:tcPr>
            <w:tcW w:w="2030" w:type="dxa"/>
          </w:tcPr>
          <w:p w14:paraId="7D084D62" w14:textId="77777777" w:rsidR="00DF52AB" w:rsidRPr="00B414A0" w:rsidRDefault="00DF52AB" w:rsidP="006D59C2">
            <w:pPr>
              <w:pStyle w:val="ListParagraph"/>
              <w:numPr>
                <w:ilvl w:val="0"/>
                <w:numId w:val="19"/>
              </w:numPr>
              <w:spacing w:line="276" w:lineRule="auto"/>
              <w:ind w:left="200" w:hanging="200"/>
            </w:pPr>
            <w:r w:rsidRPr="00B414A0">
              <w:t>Cực nhạy</w:t>
            </w:r>
          </w:p>
          <w:p w14:paraId="428D9253" w14:textId="77777777" w:rsidR="00DF52AB" w:rsidRPr="00B414A0" w:rsidRDefault="00DF52AB" w:rsidP="006D59C2">
            <w:pPr>
              <w:pStyle w:val="ListParagraph"/>
              <w:numPr>
                <w:ilvl w:val="0"/>
                <w:numId w:val="19"/>
              </w:numPr>
              <w:spacing w:line="276" w:lineRule="auto"/>
              <w:ind w:left="200" w:hanging="200"/>
            </w:pPr>
            <w:r w:rsidRPr="00B414A0">
              <w:t>Độ chính xác cực cao</w:t>
            </w:r>
          </w:p>
          <w:p w14:paraId="4C335F61" w14:textId="77777777" w:rsidR="00DF52AB" w:rsidRPr="00B414A0" w:rsidRDefault="00DF52AB" w:rsidP="006D59C2">
            <w:pPr>
              <w:pStyle w:val="ListParagraph"/>
              <w:numPr>
                <w:ilvl w:val="0"/>
                <w:numId w:val="19"/>
              </w:numPr>
              <w:spacing w:line="276" w:lineRule="auto"/>
              <w:ind w:left="200" w:hanging="200"/>
            </w:pPr>
            <w:r w:rsidRPr="00B414A0">
              <w:t>Hoạt động tốt trong cả môi trường ướt, bụi bẩn</w:t>
            </w:r>
          </w:p>
          <w:p w14:paraId="69DEF549" w14:textId="77777777" w:rsidR="00DF52AB" w:rsidRPr="00B414A0" w:rsidRDefault="00DF52AB" w:rsidP="006D59C2">
            <w:pPr>
              <w:pStyle w:val="ListParagraph"/>
              <w:numPr>
                <w:ilvl w:val="0"/>
                <w:numId w:val="20"/>
              </w:numPr>
              <w:spacing w:line="276" w:lineRule="auto"/>
              <w:ind w:left="200" w:hanging="200"/>
            </w:pPr>
            <w:r w:rsidRPr="00B414A0">
              <w:t>Công nghệ phức tạp dẫn đến giá thành cao</w:t>
            </w:r>
          </w:p>
        </w:tc>
        <w:tc>
          <w:tcPr>
            <w:tcW w:w="2030" w:type="dxa"/>
          </w:tcPr>
          <w:p w14:paraId="2974E4B0" w14:textId="77777777" w:rsidR="00DF52AB" w:rsidRPr="00B414A0" w:rsidRDefault="00DF52AB" w:rsidP="006D59C2">
            <w:pPr>
              <w:pStyle w:val="ListParagraph"/>
              <w:numPr>
                <w:ilvl w:val="0"/>
                <w:numId w:val="20"/>
              </w:numPr>
              <w:spacing w:line="276" w:lineRule="auto"/>
              <w:ind w:left="239" w:hanging="239"/>
            </w:pPr>
            <w:r w:rsidRPr="00B414A0">
              <w:t>Nhạy</w:t>
            </w:r>
          </w:p>
          <w:p w14:paraId="0475EE63" w14:textId="77777777" w:rsidR="00DF52AB" w:rsidRPr="00B414A0" w:rsidRDefault="00DF52AB" w:rsidP="006D59C2">
            <w:pPr>
              <w:pStyle w:val="ListParagraph"/>
              <w:numPr>
                <w:ilvl w:val="0"/>
                <w:numId w:val="20"/>
              </w:numPr>
              <w:spacing w:line="276" w:lineRule="auto"/>
              <w:ind w:left="239" w:hanging="239"/>
            </w:pPr>
            <w:r w:rsidRPr="00B414A0">
              <w:t>Độ chính xác cao</w:t>
            </w:r>
          </w:p>
          <w:p w14:paraId="3B46F327" w14:textId="77777777" w:rsidR="00DF52AB" w:rsidRPr="00B414A0" w:rsidRDefault="00DF52AB" w:rsidP="006D59C2">
            <w:pPr>
              <w:pStyle w:val="ListParagraph"/>
              <w:numPr>
                <w:ilvl w:val="0"/>
                <w:numId w:val="20"/>
              </w:numPr>
              <w:spacing w:line="276" w:lineRule="auto"/>
              <w:ind w:left="239" w:hanging="239"/>
            </w:pPr>
            <w:r w:rsidRPr="00B414A0">
              <w:t>Hoạt động tốt trong cả môi trường ướt, bụi bẩn</w:t>
            </w:r>
          </w:p>
          <w:p w14:paraId="2BEAF8EF" w14:textId="77777777" w:rsidR="00DF52AB" w:rsidRPr="00B414A0" w:rsidRDefault="00DF52AB" w:rsidP="006D59C2">
            <w:pPr>
              <w:pStyle w:val="ListParagraph"/>
              <w:numPr>
                <w:ilvl w:val="0"/>
                <w:numId w:val="20"/>
              </w:numPr>
              <w:spacing w:line="276" w:lineRule="auto"/>
              <w:ind w:left="239" w:hanging="239"/>
            </w:pPr>
            <w:r w:rsidRPr="00B414A0">
              <w:t>Cần một bề mặt mềm để có thể ấn được</w:t>
            </w:r>
          </w:p>
          <w:p w14:paraId="705CB386" w14:textId="77777777" w:rsidR="00DF52AB" w:rsidRPr="00B414A0" w:rsidRDefault="00DF52AB" w:rsidP="006D59C2">
            <w:pPr>
              <w:pStyle w:val="ListParagraph"/>
              <w:numPr>
                <w:ilvl w:val="0"/>
                <w:numId w:val="20"/>
              </w:numPr>
              <w:spacing w:line="276" w:lineRule="auto"/>
              <w:ind w:left="239" w:hanging="239"/>
            </w:pPr>
            <w:r w:rsidRPr="00B414A0">
              <w:t>Cần lực để bấm</w:t>
            </w:r>
          </w:p>
          <w:p w14:paraId="2F601F8E" w14:textId="77777777" w:rsidR="00DF52AB" w:rsidRPr="00B414A0" w:rsidRDefault="00DF52AB" w:rsidP="006D59C2">
            <w:pPr>
              <w:pStyle w:val="ListParagraph"/>
              <w:numPr>
                <w:ilvl w:val="0"/>
                <w:numId w:val="20"/>
              </w:numPr>
              <w:spacing w:line="276" w:lineRule="auto"/>
              <w:ind w:left="239" w:hanging="239"/>
            </w:pPr>
            <w:r w:rsidRPr="00B414A0">
              <w:t>Giá thành rẻ</w:t>
            </w:r>
          </w:p>
        </w:tc>
        <w:tc>
          <w:tcPr>
            <w:tcW w:w="2031" w:type="dxa"/>
          </w:tcPr>
          <w:p w14:paraId="15A75870" w14:textId="77777777" w:rsidR="00DF52AB" w:rsidRPr="00B414A0" w:rsidRDefault="00DF52AB" w:rsidP="006D59C2">
            <w:pPr>
              <w:pStyle w:val="ListParagraph"/>
              <w:numPr>
                <w:ilvl w:val="0"/>
                <w:numId w:val="20"/>
              </w:numPr>
              <w:spacing w:line="276" w:lineRule="auto"/>
              <w:ind w:left="239" w:hanging="239"/>
            </w:pPr>
            <w:r w:rsidRPr="00B414A0">
              <w:t>Nhạy</w:t>
            </w:r>
          </w:p>
          <w:p w14:paraId="4FF88FF6" w14:textId="77777777" w:rsidR="00DF52AB" w:rsidRPr="00B414A0" w:rsidRDefault="00DF52AB" w:rsidP="006D59C2">
            <w:pPr>
              <w:pStyle w:val="ListParagraph"/>
              <w:numPr>
                <w:ilvl w:val="0"/>
                <w:numId w:val="20"/>
              </w:numPr>
              <w:spacing w:line="276" w:lineRule="auto"/>
              <w:ind w:left="239" w:hanging="239"/>
            </w:pPr>
            <w:r w:rsidRPr="00B414A0">
              <w:t>Độ chính xác cao</w:t>
            </w:r>
          </w:p>
          <w:p w14:paraId="0DB7B0F4" w14:textId="77777777" w:rsidR="00DF52AB" w:rsidRPr="00B414A0" w:rsidRDefault="00DF52AB" w:rsidP="006D59C2">
            <w:pPr>
              <w:pStyle w:val="ListParagraph"/>
              <w:numPr>
                <w:ilvl w:val="0"/>
                <w:numId w:val="20"/>
              </w:numPr>
              <w:spacing w:line="276" w:lineRule="auto"/>
              <w:ind w:left="239" w:hanging="239"/>
            </w:pPr>
            <w:r w:rsidRPr="00B414A0">
              <w:t>Bị ảnh hưởng bởi nước nhưng các công nghệ hiện tại đã khắc phục được điều này</w:t>
            </w:r>
          </w:p>
          <w:p w14:paraId="5B0C3949" w14:textId="77777777" w:rsidR="00DF52AB" w:rsidRPr="00B414A0" w:rsidRDefault="00DF52AB" w:rsidP="006D59C2">
            <w:pPr>
              <w:pStyle w:val="ListParagraph"/>
              <w:numPr>
                <w:ilvl w:val="0"/>
                <w:numId w:val="20"/>
              </w:numPr>
              <w:spacing w:line="276" w:lineRule="auto"/>
              <w:ind w:left="239" w:hanging="239"/>
            </w:pPr>
            <w:r w:rsidRPr="00B414A0">
              <w:t>Có thể thực hiện trên các bề mặt kính hoặc nhựa.</w:t>
            </w:r>
          </w:p>
          <w:p w14:paraId="7EFE8BA5" w14:textId="77777777" w:rsidR="00DF52AB" w:rsidRPr="00B414A0" w:rsidRDefault="00DF52AB" w:rsidP="006D59C2">
            <w:pPr>
              <w:pStyle w:val="ListParagraph"/>
              <w:keepNext/>
              <w:numPr>
                <w:ilvl w:val="0"/>
                <w:numId w:val="20"/>
              </w:numPr>
              <w:spacing w:line="276" w:lineRule="auto"/>
              <w:ind w:left="188" w:hanging="180"/>
            </w:pPr>
            <w:r w:rsidRPr="00B414A0">
              <w:t>Giá thành rất rẻ, gần như không tốn chi phí</w:t>
            </w:r>
          </w:p>
        </w:tc>
      </w:tr>
    </w:tbl>
    <w:p w14:paraId="666D4E53" w14:textId="77777777" w:rsidR="00DF52AB" w:rsidRPr="00B414A0" w:rsidRDefault="00DF52AB" w:rsidP="006D59C2">
      <w:pPr>
        <w:pStyle w:val="Caption"/>
        <w:rPr>
          <w:rFonts w:cs="Times New Roman"/>
        </w:rPr>
      </w:pPr>
      <w:bookmarkStart w:id="143" w:name="_Toc35251016"/>
      <w:bookmarkStart w:id="144" w:name="_Toc44593940"/>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B414A0" w:rsidRPr="00B414A0">
        <w:rPr>
          <w:rFonts w:cs="Times New Roman"/>
          <w:noProof/>
        </w:rPr>
        <w:t>11</w:t>
      </w:r>
      <w:r w:rsidRPr="00B414A0">
        <w:rPr>
          <w:rFonts w:cs="Times New Roman"/>
          <w:noProof/>
        </w:rPr>
        <w:fldChar w:fldCharType="end"/>
      </w:r>
      <w:r w:rsidRPr="00B414A0">
        <w:rPr>
          <w:rFonts w:cs="Times New Roman"/>
        </w:rPr>
        <w:t>: Các giải pháp cảm ứng chạm</w:t>
      </w:r>
      <w:bookmarkEnd w:id="143"/>
      <w:bookmarkEnd w:id="144"/>
    </w:p>
    <w:p w14:paraId="0A62B965" w14:textId="77777777" w:rsidR="00DF52AB" w:rsidRPr="00B414A0" w:rsidRDefault="00DF52AB" w:rsidP="006D59C2">
      <w:pPr>
        <w:spacing w:line="276" w:lineRule="auto"/>
      </w:pPr>
      <w:r w:rsidRPr="00B414A0">
        <w:t>Dựa trên những đặc điểm trên, ta lựa chọn giải pháp công nghệ Capacitive Touch Sensing, do giá thành của công nghệ này cực thấp, dễ thực hiện trên bề kính phù hợp với giải pháp vỏ. [</w:t>
      </w:r>
      <w:proofErr w:type="gramStart"/>
      <w:r w:rsidRPr="00B414A0">
        <w:t>tham</w:t>
      </w:r>
      <w:proofErr w:type="gramEnd"/>
      <w:r w:rsidRPr="00B414A0">
        <w:t xml:space="preserve"> khảo mục 3.2.13 để biết thêm chi tiết về giải pháp vỏ].</w:t>
      </w:r>
    </w:p>
    <w:p w14:paraId="086F191C" w14:textId="77777777" w:rsidR="00DF52AB" w:rsidRPr="00B414A0" w:rsidRDefault="00DF52AB" w:rsidP="006D59C2">
      <w:pPr>
        <w:spacing w:line="276" w:lineRule="auto"/>
      </w:pPr>
      <w:r w:rsidRPr="00B414A0">
        <w:t>Bề mặt của vỏ Smart Lighting Switch được làm từ kính, điện cực cảm ứng cần phải được áp sát vào bề mặt kính hoặc cần phải có một vật dẫn cảm ứng giữa mặt kính và điện cực nếu điện cực không áp sát được vào bề mặt kính. Trong trường hợp sử dụng một vật dẫn cảm ứng giữa mặt kính và điện cực, ta có các giải pháp sau có thể sử dụng:</w:t>
      </w:r>
    </w:p>
    <w:tbl>
      <w:tblPr>
        <w:tblStyle w:val="TableGrid"/>
        <w:tblW w:w="0" w:type="auto"/>
        <w:tblLayout w:type="fixed"/>
        <w:tblLook w:val="04A0" w:firstRow="1" w:lastRow="0" w:firstColumn="1" w:lastColumn="0" w:noHBand="0" w:noVBand="1"/>
      </w:tblPr>
      <w:tblGrid>
        <w:gridCol w:w="1705"/>
        <w:gridCol w:w="2677"/>
        <w:gridCol w:w="2677"/>
        <w:gridCol w:w="2677"/>
      </w:tblGrid>
      <w:tr w:rsidR="00DF52AB" w:rsidRPr="00B414A0" w14:paraId="54E37C69" w14:textId="77777777" w:rsidTr="00DF52AB">
        <w:tc>
          <w:tcPr>
            <w:tcW w:w="1705" w:type="dxa"/>
            <w:shd w:val="clear" w:color="auto" w:fill="1F3864" w:themeFill="accent5" w:themeFillShade="80"/>
            <w:vAlign w:val="center"/>
          </w:tcPr>
          <w:p w14:paraId="2922EA3D" w14:textId="77777777" w:rsidR="00DF52AB" w:rsidRPr="00B414A0" w:rsidRDefault="00DF52AB" w:rsidP="006D59C2">
            <w:pPr>
              <w:spacing w:line="276" w:lineRule="auto"/>
              <w:jc w:val="center"/>
              <w:rPr>
                <w:b/>
                <w:bCs/>
              </w:rPr>
            </w:pPr>
            <w:r w:rsidRPr="00B414A0">
              <w:rPr>
                <w:b/>
                <w:bCs/>
              </w:rPr>
              <w:t>Giải pháp dẫn cảm ứng</w:t>
            </w:r>
          </w:p>
        </w:tc>
        <w:tc>
          <w:tcPr>
            <w:tcW w:w="2677" w:type="dxa"/>
            <w:shd w:val="clear" w:color="auto" w:fill="1F3864" w:themeFill="accent5" w:themeFillShade="80"/>
            <w:vAlign w:val="center"/>
          </w:tcPr>
          <w:p w14:paraId="3B81004D" w14:textId="77777777" w:rsidR="00DF52AB" w:rsidRPr="00B414A0" w:rsidRDefault="00DF52AB" w:rsidP="006D59C2">
            <w:pPr>
              <w:spacing w:line="276" w:lineRule="auto"/>
              <w:jc w:val="center"/>
              <w:rPr>
                <w:b/>
                <w:bCs/>
              </w:rPr>
            </w:pPr>
            <w:r w:rsidRPr="00B414A0">
              <w:rPr>
                <w:b/>
                <w:bCs/>
              </w:rPr>
              <w:t>Lò xo</w:t>
            </w:r>
          </w:p>
        </w:tc>
        <w:tc>
          <w:tcPr>
            <w:tcW w:w="2677" w:type="dxa"/>
            <w:shd w:val="clear" w:color="auto" w:fill="1F3864" w:themeFill="accent5" w:themeFillShade="80"/>
            <w:vAlign w:val="center"/>
          </w:tcPr>
          <w:p w14:paraId="5EF55127" w14:textId="77777777" w:rsidR="00DF52AB" w:rsidRPr="00B414A0" w:rsidRDefault="00DF52AB" w:rsidP="006D59C2">
            <w:pPr>
              <w:spacing w:line="276" w:lineRule="auto"/>
              <w:jc w:val="center"/>
              <w:rPr>
                <w:b/>
                <w:bCs/>
              </w:rPr>
            </w:pPr>
            <w:r w:rsidRPr="00B414A0">
              <w:rPr>
                <w:b/>
                <w:bCs/>
              </w:rPr>
              <w:t>Mica</w:t>
            </w:r>
          </w:p>
        </w:tc>
        <w:tc>
          <w:tcPr>
            <w:tcW w:w="2677" w:type="dxa"/>
            <w:shd w:val="clear" w:color="auto" w:fill="1F3864" w:themeFill="accent5" w:themeFillShade="80"/>
            <w:vAlign w:val="center"/>
          </w:tcPr>
          <w:p w14:paraId="04373471" w14:textId="77777777" w:rsidR="00DF52AB" w:rsidRPr="00B414A0" w:rsidRDefault="00DF52AB" w:rsidP="006D59C2">
            <w:pPr>
              <w:spacing w:line="276" w:lineRule="auto"/>
              <w:jc w:val="center"/>
              <w:rPr>
                <w:b/>
                <w:bCs/>
              </w:rPr>
            </w:pPr>
            <w:r w:rsidRPr="00B414A0">
              <w:rPr>
                <w:b/>
                <w:bCs/>
              </w:rPr>
              <w:t>Cáp mềm</w:t>
            </w:r>
          </w:p>
        </w:tc>
      </w:tr>
      <w:tr w:rsidR="00DF52AB" w:rsidRPr="00B414A0" w14:paraId="638A8693" w14:textId="77777777" w:rsidTr="00DF52AB">
        <w:tc>
          <w:tcPr>
            <w:tcW w:w="1705" w:type="dxa"/>
            <w:shd w:val="clear" w:color="auto" w:fill="FFFFFF" w:themeFill="background1"/>
            <w:vAlign w:val="center"/>
          </w:tcPr>
          <w:p w14:paraId="3628AC2D" w14:textId="77777777" w:rsidR="00DF52AB" w:rsidRPr="00B414A0" w:rsidRDefault="00DF52AB" w:rsidP="006D59C2">
            <w:pPr>
              <w:spacing w:line="276" w:lineRule="auto"/>
              <w:jc w:val="left"/>
            </w:pPr>
            <w:r w:rsidRPr="00B414A0">
              <w:t>Mô tả</w:t>
            </w:r>
          </w:p>
        </w:tc>
        <w:tc>
          <w:tcPr>
            <w:tcW w:w="2677" w:type="dxa"/>
            <w:shd w:val="clear" w:color="auto" w:fill="FFFFFF" w:themeFill="background1"/>
          </w:tcPr>
          <w:p w14:paraId="516200A1" w14:textId="77777777" w:rsidR="00DF52AB" w:rsidRPr="00B414A0" w:rsidRDefault="00DF52AB" w:rsidP="006D59C2">
            <w:pPr>
              <w:pStyle w:val="ANSVNormal"/>
              <w:rPr>
                <w:rFonts w:cs="Times New Roman"/>
              </w:rPr>
            </w:pPr>
            <w:r w:rsidRPr="00B414A0">
              <w:rPr>
                <w:rFonts w:cs="Times New Roman"/>
                <w:noProof/>
              </w:rPr>
              <w:drawing>
                <wp:inline distT="0" distB="0" distL="0" distR="0" wp14:anchorId="772EDBCB" wp14:editId="5BB2FC98">
                  <wp:extent cx="1276065" cy="829580"/>
                  <wp:effectExtent l="0" t="0" r="63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22731" cy="859918"/>
                          </a:xfrm>
                          <a:prstGeom prst="rect">
                            <a:avLst/>
                          </a:prstGeom>
                        </pic:spPr>
                      </pic:pic>
                    </a:graphicData>
                  </a:graphic>
                </wp:inline>
              </w:drawing>
            </w:r>
          </w:p>
        </w:tc>
        <w:tc>
          <w:tcPr>
            <w:tcW w:w="2677" w:type="dxa"/>
            <w:shd w:val="clear" w:color="auto" w:fill="FFFFFF" w:themeFill="background1"/>
          </w:tcPr>
          <w:p w14:paraId="37BF08DD" w14:textId="77777777" w:rsidR="00DF52AB" w:rsidRPr="00B414A0" w:rsidRDefault="00DF52AB" w:rsidP="006D59C2">
            <w:pPr>
              <w:pStyle w:val="ANSVNormal"/>
              <w:rPr>
                <w:rFonts w:cs="Times New Roman"/>
              </w:rPr>
            </w:pPr>
            <w:r w:rsidRPr="00B414A0">
              <w:rPr>
                <w:rFonts w:cs="Times New Roman"/>
                <w:noProof/>
              </w:rPr>
              <w:drawing>
                <wp:inline distT="0" distB="0" distL="0" distR="0" wp14:anchorId="7C914B2D" wp14:editId="6CFDF621">
                  <wp:extent cx="1112064" cy="885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18342" cy="890962"/>
                          </a:xfrm>
                          <a:prstGeom prst="rect">
                            <a:avLst/>
                          </a:prstGeom>
                        </pic:spPr>
                      </pic:pic>
                    </a:graphicData>
                  </a:graphic>
                </wp:inline>
              </w:drawing>
            </w:r>
          </w:p>
          <w:p w14:paraId="36C3E119" w14:textId="77777777" w:rsidR="00DF52AB" w:rsidRPr="00B414A0" w:rsidRDefault="00DF52AB" w:rsidP="006D59C2">
            <w:pPr>
              <w:pStyle w:val="ANSVNormal"/>
              <w:rPr>
                <w:rFonts w:cs="Times New Roman"/>
              </w:rPr>
            </w:pPr>
          </w:p>
        </w:tc>
        <w:tc>
          <w:tcPr>
            <w:tcW w:w="2677" w:type="dxa"/>
            <w:shd w:val="clear" w:color="auto" w:fill="FFFFFF" w:themeFill="background1"/>
          </w:tcPr>
          <w:p w14:paraId="139F5B9E" w14:textId="77777777" w:rsidR="00DF52AB" w:rsidRPr="00B414A0" w:rsidRDefault="00DF52AB" w:rsidP="006D59C2">
            <w:pPr>
              <w:pStyle w:val="ANSVNormal"/>
              <w:rPr>
                <w:rFonts w:cs="Times New Roman"/>
              </w:rPr>
            </w:pPr>
            <w:r w:rsidRPr="00B414A0">
              <w:rPr>
                <w:rFonts w:cs="Times New Roman"/>
                <w:noProof/>
              </w:rPr>
              <w:lastRenderedPageBreak/>
              <w:drawing>
                <wp:inline distT="0" distB="0" distL="0" distR="0" wp14:anchorId="65D848B2" wp14:editId="3569C67B">
                  <wp:extent cx="1432577" cy="8023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7980" cy="810981"/>
                          </a:xfrm>
                          <a:prstGeom prst="rect">
                            <a:avLst/>
                          </a:prstGeom>
                        </pic:spPr>
                      </pic:pic>
                    </a:graphicData>
                  </a:graphic>
                </wp:inline>
              </w:drawing>
            </w:r>
          </w:p>
        </w:tc>
      </w:tr>
      <w:tr w:rsidR="00DF52AB" w:rsidRPr="00B414A0" w14:paraId="3C061048" w14:textId="77777777" w:rsidTr="00DF52AB">
        <w:tc>
          <w:tcPr>
            <w:tcW w:w="1705" w:type="dxa"/>
            <w:shd w:val="clear" w:color="auto" w:fill="FFFFFF" w:themeFill="background1"/>
            <w:vAlign w:val="center"/>
          </w:tcPr>
          <w:p w14:paraId="5459AEDC" w14:textId="77777777" w:rsidR="00DF52AB" w:rsidRPr="00B414A0" w:rsidRDefault="00DF52AB" w:rsidP="006D59C2">
            <w:pPr>
              <w:spacing w:line="276" w:lineRule="auto"/>
              <w:jc w:val="left"/>
            </w:pPr>
            <w:r w:rsidRPr="00B414A0">
              <w:lastRenderedPageBreak/>
              <w:t xml:space="preserve"> Đặc điểm</w:t>
            </w:r>
          </w:p>
        </w:tc>
        <w:tc>
          <w:tcPr>
            <w:tcW w:w="2677" w:type="dxa"/>
            <w:shd w:val="clear" w:color="auto" w:fill="FFFFFF" w:themeFill="background1"/>
          </w:tcPr>
          <w:p w14:paraId="0F96189F" w14:textId="77777777" w:rsidR="00DF52AB" w:rsidRPr="00B414A0" w:rsidRDefault="00DF52AB" w:rsidP="006D59C2">
            <w:pPr>
              <w:pStyle w:val="FirstLevelBullet"/>
              <w:ind w:left="248" w:hanging="248"/>
              <w:rPr>
                <w:noProof/>
              </w:rPr>
            </w:pPr>
            <w:r w:rsidRPr="00B414A0">
              <w:rPr>
                <w:noProof/>
              </w:rPr>
              <w:t>Chi phí rẻ</w:t>
            </w:r>
          </w:p>
          <w:p w14:paraId="0C3B586B" w14:textId="77777777" w:rsidR="00DF52AB" w:rsidRPr="00B414A0" w:rsidRDefault="00DF52AB" w:rsidP="006D59C2">
            <w:pPr>
              <w:pStyle w:val="FirstLevelBullet"/>
              <w:ind w:left="248" w:hanging="248"/>
              <w:rPr>
                <w:noProof/>
              </w:rPr>
            </w:pPr>
            <w:r w:rsidRPr="00B414A0">
              <w:rPr>
                <w:noProof/>
              </w:rPr>
              <w:t>Phần điện cực trên lò xo luôn áp sát vào mặt kính nhờ lực đàn hồi của lò xo giúp dẫn cảm ứng tốt</w:t>
            </w:r>
          </w:p>
          <w:p w14:paraId="5BBBAD61" w14:textId="77777777" w:rsidR="00DF52AB" w:rsidRPr="00B414A0" w:rsidRDefault="00DF52AB" w:rsidP="006D59C2">
            <w:pPr>
              <w:pStyle w:val="FirstLevelBullet"/>
              <w:ind w:left="248" w:hanging="248"/>
              <w:rPr>
                <w:noProof/>
              </w:rPr>
            </w:pPr>
            <w:r w:rsidRPr="00B414A0">
              <w:rPr>
                <w:noProof/>
              </w:rPr>
              <w:t>Bị han rỉ sau một thời gian sử dụng trong môi trường thực tế</w:t>
            </w:r>
          </w:p>
          <w:p w14:paraId="49F73808" w14:textId="77777777" w:rsidR="00DF52AB" w:rsidRPr="00B414A0" w:rsidRDefault="00DF52AB" w:rsidP="006D59C2">
            <w:pPr>
              <w:pStyle w:val="FirstLevelBullet"/>
              <w:ind w:left="248" w:hanging="248"/>
              <w:rPr>
                <w:noProof/>
              </w:rPr>
            </w:pPr>
            <w:r w:rsidRPr="00B414A0">
              <w:rPr>
                <w:noProof/>
              </w:rPr>
              <w:t>Trong quá trình lắp ra, do lò xo có tính đàn hồi, nên tấm điện cực trên lò xo có thể bị lệch khỏi vị trí yêu cầu trên mặt kính</w:t>
            </w:r>
          </w:p>
        </w:tc>
        <w:tc>
          <w:tcPr>
            <w:tcW w:w="2677" w:type="dxa"/>
            <w:shd w:val="clear" w:color="auto" w:fill="FFFFFF" w:themeFill="background1"/>
          </w:tcPr>
          <w:p w14:paraId="2C2D63EC" w14:textId="77777777" w:rsidR="00DF52AB" w:rsidRPr="00B414A0" w:rsidRDefault="00DF52AB" w:rsidP="006D59C2">
            <w:pPr>
              <w:pStyle w:val="FirstLevelBullet"/>
              <w:ind w:left="168" w:hanging="180"/>
              <w:rPr>
                <w:noProof/>
              </w:rPr>
            </w:pPr>
            <w:r w:rsidRPr="00B414A0">
              <w:rPr>
                <w:noProof/>
              </w:rPr>
              <w:t>Chi phí rẻ</w:t>
            </w:r>
          </w:p>
          <w:p w14:paraId="645F267B" w14:textId="77777777" w:rsidR="00DF52AB" w:rsidRPr="00B414A0" w:rsidRDefault="00DF52AB" w:rsidP="006D59C2">
            <w:pPr>
              <w:pStyle w:val="FirstLevelBullet"/>
              <w:ind w:left="168" w:hanging="180"/>
              <w:rPr>
                <w:noProof/>
              </w:rPr>
            </w:pPr>
            <w:r w:rsidRPr="00B414A0">
              <w:rPr>
                <w:noProof/>
              </w:rPr>
              <w:t>Dễ lắp ráp, chỉ cần dính tấm mica lên bề mặt điện cực rồi lắp kính lên</w:t>
            </w:r>
          </w:p>
          <w:p w14:paraId="31541D0B" w14:textId="77777777" w:rsidR="00DF52AB" w:rsidRPr="00B414A0" w:rsidRDefault="00DF52AB" w:rsidP="006D59C2">
            <w:pPr>
              <w:pStyle w:val="FirstLevelBullet"/>
              <w:ind w:left="168" w:hanging="180"/>
              <w:rPr>
                <w:noProof/>
              </w:rPr>
            </w:pPr>
            <w:r w:rsidRPr="00B414A0">
              <w:rPr>
                <w:noProof/>
              </w:rPr>
              <w:t>Có thể thiết kế tấm mica làm dẫn sáng cho LED, do đó không cần thêm linh kiện dẫn sáng cho các LED</w:t>
            </w:r>
          </w:p>
          <w:p w14:paraId="02EAF91B" w14:textId="77777777" w:rsidR="00DF52AB" w:rsidRPr="00B414A0" w:rsidRDefault="00DF52AB" w:rsidP="006D59C2">
            <w:pPr>
              <w:pStyle w:val="FirstLevelBullet"/>
              <w:ind w:left="168" w:hanging="180"/>
              <w:rPr>
                <w:noProof/>
              </w:rPr>
            </w:pPr>
            <w:r w:rsidRPr="00B414A0">
              <w:rPr>
                <w:noProof/>
              </w:rPr>
              <w:t>Tấm mica có thể không tiếp xúc hoàn toàn vào mặt kính do sai số cơ khí dẫn đến làm giảm độ nhạy cảm ứng</w:t>
            </w:r>
          </w:p>
        </w:tc>
        <w:tc>
          <w:tcPr>
            <w:tcW w:w="2677" w:type="dxa"/>
            <w:shd w:val="clear" w:color="auto" w:fill="FFFFFF" w:themeFill="background1"/>
          </w:tcPr>
          <w:p w14:paraId="0B632693" w14:textId="77777777" w:rsidR="00DF52AB" w:rsidRPr="00B414A0" w:rsidRDefault="00DF52AB" w:rsidP="006D59C2">
            <w:pPr>
              <w:pStyle w:val="FirstLevelBullet"/>
              <w:ind w:left="256" w:hanging="270"/>
              <w:rPr>
                <w:noProof/>
              </w:rPr>
            </w:pPr>
            <w:r w:rsidRPr="00B414A0">
              <w:rPr>
                <w:noProof/>
              </w:rPr>
              <w:t>Chi phí cáp đắt</w:t>
            </w:r>
          </w:p>
          <w:p w14:paraId="75CB9DDB" w14:textId="77777777" w:rsidR="00DF52AB" w:rsidRPr="00B414A0" w:rsidRDefault="00DF52AB" w:rsidP="006D59C2">
            <w:pPr>
              <w:pStyle w:val="FirstLevelBullet"/>
              <w:ind w:left="256" w:hanging="270"/>
              <w:rPr>
                <w:noProof/>
              </w:rPr>
            </w:pPr>
            <w:r w:rsidRPr="00B414A0">
              <w:rPr>
                <w:noProof/>
              </w:rPr>
              <w:t>Nếu cáp dài sẽ làm cáp bị gấp nếp dẫn tới đứt cáp, nếu cáp ngắn thì lắp ráp khó khăn</w:t>
            </w:r>
          </w:p>
          <w:p w14:paraId="1F73E432" w14:textId="77777777" w:rsidR="00DF52AB" w:rsidRPr="00B414A0" w:rsidRDefault="00DF52AB" w:rsidP="006D59C2">
            <w:pPr>
              <w:pStyle w:val="FirstLevelBullet"/>
              <w:keepNext/>
              <w:numPr>
                <w:ilvl w:val="0"/>
                <w:numId w:val="0"/>
              </w:numPr>
              <w:rPr>
                <w:noProof/>
              </w:rPr>
            </w:pPr>
          </w:p>
        </w:tc>
      </w:tr>
    </w:tbl>
    <w:p w14:paraId="4FAB63E3" w14:textId="77777777" w:rsidR="00DF52AB" w:rsidRPr="00B414A0" w:rsidRDefault="00DF52AB" w:rsidP="006D59C2">
      <w:pPr>
        <w:pStyle w:val="Caption"/>
        <w:rPr>
          <w:rFonts w:cs="Times New Roman"/>
        </w:rPr>
      </w:pPr>
      <w:bookmarkStart w:id="145" w:name="_Toc35251017"/>
      <w:bookmarkStart w:id="146" w:name="_Toc44593941"/>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B414A0" w:rsidRPr="00B414A0">
        <w:rPr>
          <w:rFonts w:cs="Times New Roman"/>
          <w:noProof/>
        </w:rPr>
        <w:t>12</w:t>
      </w:r>
      <w:r w:rsidRPr="00B414A0">
        <w:rPr>
          <w:rFonts w:cs="Times New Roman"/>
          <w:noProof/>
        </w:rPr>
        <w:fldChar w:fldCharType="end"/>
      </w:r>
      <w:r w:rsidRPr="00B414A0">
        <w:rPr>
          <w:rFonts w:cs="Times New Roman"/>
        </w:rPr>
        <w:t>: Các giải pháp dẫn cảm ứng</w:t>
      </w:r>
      <w:bookmarkEnd w:id="145"/>
      <w:bookmarkEnd w:id="146"/>
    </w:p>
    <w:p w14:paraId="7D23CB1C" w14:textId="77777777" w:rsidR="00DF52AB" w:rsidRPr="00B414A0" w:rsidRDefault="00DF52AB" w:rsidP="006D59C2">
      <w:pPr>
        <w:spacing w:line="276" w:lineRule="auto"/>
      </w:pPr>
      <w:r w:rsidRPr="00B414A0">
        <w:t>Từ những căn cứ trên, ta nhận thấy giải pháp dẫn cảm ứng bằng tấm mica là tối ưu nhất.</w:t>
      </w:r>
    </w:p>
    <w:p w14:paraId="6133F498" w14:textId="77777777" w:rsidR="00DF52AB" w:rsidRPr="00B414A0" w:rsidRDefault="00DF52AB" w:rsidP="006D59C2">
      <w:pPr>
        <w:pStyle w:val="ANSVHeadingLevel4"/>
        <w:numPr>
          <w:ilvl w:val="3"/>
          <w:numId w:val="12"/>
        </w:numPr>
        <w:spacing w:line="276" w:lineRule="auto"/>
      </w:pPr>
      <w:r w:rsidRPr="00B414A0">
        <w:t>LED</w:t>
      </w:r>
    </w:p>
    <w:p w14:paraId="213B5C23" w14:textId="77777777" w:rsidR="00DF52AB" w:rsidRPr="00B414A0" w:rsidRDefault="00DF52AB" w:rsidP="006D59C2">
      <w:pPr>
        <w:pStyle w:val="ANSVNormal"/>
        <w:rPr>
          <w:rFonts w:cs="Times New Roman"/>
        </w:rPr>
      </w:pPr>
      <w:r w:rsidRPr="00B414A0">
        <w:rPr>
          <w:rFonts w:cs="Times New Roman"/>
        </w:rPr>
        <w:t>Khối LED thực hiện các tính năng hiển thị trong nhóm tính năng tương tác người dùng.</w:t>
      </w:r>
    </w:p>
    <w:p w14:paraId="7D4A7A49" w14:textId="77777777" w:rsidR="00DF52AB" w:rsidRPr="00B414A0" w:rsidRDefault="00DF52AB" w:rsidP="006D59C2">
      <w:pPr>
        <w:pStyle w:val="FirstLevelBullet"/>
        <w:ind w:left="720"/>
      </w:pPr>
      <w:r w:rsidRPr="00B414A0">
        <w:t>LED 1: hiển thị trạng thái điều khiển cho khối Touch 1</w:t>
      </w:r>
    </w:p>
    <w:p w14:paraId="2D423EFA" w14:textId="77777777" w:rsidR="00DF52AB" w:rsidRPr="00B414A0" w:rsidRDefault="00DF52AB" w:rsidP="006D59C2">
      <w:pPr>
        <w:pStyle w:val="FirstLevelBullet"/>
        <w:ind w:left="720"/>
      </w:pPr>
      <w:r w:rsidRPr="00B414A0">
        <w:t>LED 2: hiển thị trạng thái điều khiển cho khối Touch 2</w:t>
      </w:r>
    </w:p>
    <w:p w14:paraId="6176CB6B" w14:textId="77777777" w:rsidR="00DF52AB" w:rsidRPr="00B414A0" w:rsidRDefault="00DF52AB" w:rsidP="006D59C2">
      <w:pPr>
        <w:pStyle w:val="FirstLevelBullet"/>
        <w:ind w:left="720"/>
      </w:pPr>
      <w:r w:rsidRPr="00B414A0">
        <w:t>LED 3: hiển thị trạng thái điều khiển cho khối Touch 3</w:t>
      </w:r>
    </w:p>
    <w:p w14:paraId="2566B678" w14:textId="77777777" w:rsidR="00DF52AB" w:rsidRPr="00B414A0" w:rsidRDefault="00DF52AB" w:rsidP="006D59C2">
      <w:pPr>
        <w:pStyle w:val="FirstLevelBullet"/>
        <w:ind w:left="720"/>
      </w:pPr>
      <w:r w:rsidRPr="00B414A0">
        <w:t>LED 4: hiển thị trạng thái kết nối</w:t>
      </w:r>
    </w:p>
    <w:p w14:paraId="7072D0F7" w14:textId="77777777" w:rsidR="00DF52AB" w:rsidRPr="00B414A0" w:rsidRDefault="00DF52AB" w:rsidP="006D59C2">
      <w:pPr>
        <w:pStyle w:val="ANSVNormal"/>
        <w:rPr>
          <w:rFonts w:cs="Times New Roman"/>
        </w:rPr>
      </w:pPr>
      <w:r w:rsidRPr="00B414A0">
        <w:rPr>
          <w:rFonts w:cs="Times New Roman"/>
        </w:rPr>
        <w:t xml:space="preserve">Trong đó, các khối LED 1, 2, 3 hiển thị </w:t>
      </w:r>
      <w:proofErr w:type="gramStart"/>
      <w:r w:rsidRPr="00B414A0">
        <w:rPr>
          <w:rFonts w:cs="Times New Roman"/>
        </w:rPr>
        <w:t>theo</w:t>
      </w:r>
      <w:proofErr w:type="gramEnd"/>
      <w:r w:rsidRPr="00B414A0">
        <w:rPr>
          <w:rFonts w:cs="Times New Roman"/>
        </w:rPr>
        <w:t xml:space="preserve"> trạng thái điều khiển như sau:</w:t>
      </w:r>
    </w:p>
    <w:p w14:paraId="7FC7767B" w14:textId="77777777" w:rsidR="00DF52AB" w:rsidRPr="00B414A0" w:rsidRDefault="00DF52AB" w:rsidP="006D59C2">
      <w:pPr>
        <w:pStyle w:val="FirstLevelBullet"/>
        <w:ind w:left="720"/>
      </w:pPr>
      <w:r w:rsidRPr="00B414A0">
        <w:t>BẬT: LED sáng liên tục màu xanh blue</w:t>
      </w:r>
    </w:p>
    <w:p w14:paraId="22195C79" w14:textId="77777777" w:rsidR="00DF52AB" w:rsidRPr="00B414A0" w:rsidRDefault="00DF52AB" w:rsidP="006D59C2">
      <w:pPr>
        <w:pStyle w:val="FirstLevelBullet"/>
        <w:ind w:left="720"/>
      </w:pPr>
      <w:r w:rsidRPr="00B414A0">
        <w:t>TẮT: LED sáng liên tục màu hổ phách amber</w:t>
      </w:r>
    </w:p>
    <w:p w14:paraId="41FD5750" w14:textId="77777777" w:rsidR="00DF52AB" w:rsidRPr="00B414A0" w:rsidRDefault="00DF52AB" w:rsidP="006D59C2">
      <w:pPr>
        <w:pStyle w:val="ANSVNormal"/>
        <w:rPr>
          <w:rFonts w:cs="Times New Roman"/>
        </w:rPr>
      </w:pPr>
      <w:r w:rsidRPr="00B414A0">
        <w:rPr>
          <w:rFonts w:cs="Times New Roman"/>
        </w:rPr>
        <w:t>Vì vậy, mỗi khối LED 1, 2, 3 cần sử dụng một LED đôi có hai màu như trên hoặc hai LED đơn màu riêng biệt, mỗi LED một màu như trên.</w:t>
      </w:r>
    </w:p>
    <w:p w14:paraId="2F0B6B3C" w14:textId="77777777" w:rsidR="00DF52AB" w:rsidRPr="00B414A0" w:rsidRDefault="00DF52AB" w:rsidP="006D59C2">
      <w:pPr>
        <w:pStyle w:val="ANSVNormal"/>
        <w:rPr>
          <w:rFonts w:cs="Times New Roman"/>
        </w:rPr>
      </w:pPr>
      <w:r w:rsidRPr="00B414A0">
        <w:rPr>
          <w:rFonts w:cs="Times New Roman"/>
        </w:rPr>
        <w:t xml:space="preserve">Do mỗi tải đèn chỉ được điều khiển </w:t>
      </w:r>
      <w:proofErr w:type="gramStart"/>
      <w:r w:rsidRPr="00B414A0">
        <w:rPr>
          <w:rFonts w:cs="Times New Roman"/>
        </w:rPr>
        <w:t>theo</w:t>
      </w:r>
      <w:proofErr w:type="gramEnd"/>
      <w:r w:rsidRPr="00B414A0">
        <w:rPr>
          <w:rFonts w:cs="Times New Roman"/>
        </w:rPr>
        <w:t xml:space="preserve"> hai trạng thái BẬT/TẮT, tại một thời điểm chỉ có một trạng thái cần chỉ thị, có nghĩa là chỉ có một màu LED được sáng, màu còn lại phải bị tắt. Như vậy, nếu coi hai màu LED này là hai mức logic thì chúng là phủ định của nhau. Ta quy ước:</w:t>
      </w:r>
    </w:p>
    <w:p w14:paraId="641DA819" w14:textId="77777777" w:rsidR="00DF52AB" w:rsidRPr="00B414A0" w:rsidRDefault="00DF52AB" w:rsidP="006D59C2">
      <w:pPr>
        <w:pStyle w:val="ANSVNormal"/>
        <w:rPr>
          <w:rFonts w:cs="Times New Roman"/>
        </w:rPr>
      </w:pPr>
    </w:p>
    <w:p w14:paraId="60C6B5F9" w14:textId="77777777" w:rsidR="00DF52AB" w:rsidRPr="00B414A0" w:rsidRDefault="00DF52AB" w:rsidP="006D59C2">
      <w:pPr>
        <w:pStyle w:val="ANSVNormal"/>
        <w:rPr>
          <w:rFonts w:cs="Times New Roman"/>
        </w:rPr>
      </w:pPr>
    </w:p>
    <w:p w14:paraId="42400B11" w14:textId="77777777" w:rsidR="00DF52AB" w:rsidRPr="00B414A0" w:rsidRDefault="00DF52AB" w:rsidP="006D59C2">
      <w:pPr>
        <w:pStyle w:val="ANSVNormal"/>
        <w:rPr>
          <w:rFonts w:cs="Times New Roman"/>
        </w:rPr>
      </w:pPr>
    </w:p>
    <w:tbl>
      <w:tblPr>
        <w:tblStyle w:val="TableGrid"/>
        <w:tblW w:w="0" w:type="auto"/>
        <w:tblInd w:w="2245" w:type="dxa"/>
        <w:tblLook w:val="04A0" w:firstRow="1" w:lastRow="0" w:firstColumn="1" w:lastColumn="0" w:noHBand="0" w:noVBand="1"/>
      </w:tblPr>
      <w:tblGrid>
        <w:gridCol w:w="2623"/>
        <w:gridCol w:w="2147"/>
      </w:tblGrid>
      <w:tr w:rsidR="00DF52AB" w:rsidRPr="00B414A0" w14:paraId="07490A10" w14:textId="77777777" w:rsidTr="00DF52AB">
        <w:trPr>
          <w:trHeight w:val="404"/>
        </w:trPr>
        <w:tc>
          <w:tcPr>
            <w:tcW w:w="2623" w:type="dxa"/>
            <w:shd w:val="clear" w:color="auto" w:fill="1F3864" w:themeFill="accent5" w:themeFillShade="80"/>
            <w:vAlign w:val="center"/>
          </w:tcPr>
          <w:p w14:paraId="2DF55D73" w14:textId="77777777" w:rsidR="00DF52AB" w:rsidRPr="00B414A0" w:rsidRDefault="00DF52AB" w:rsidP="006D59C2">
            <w:pPr>
              <w:pStyle w:val="ANSVNormal"/>
              <w:jc w:val="center"/>
              <w:rPr>
                <w:rFonts w:cs="Times New Roman"/>
                <w:b/>
                <w:bCs/>
              </w:rPr>
            </w:pPr>
            <w:r w:rsidRPr="00B414A0">
              <w:rPr>
                <w:rFonts w:cs="Times New Roman"/>
                <w:b/>
                <w:bCs/>
              </w:rPr>
              <w:t>Mức logic của tín hiệu điều khiển LED</w:t>
            </w:r>
          </w:p>
        </w:tc>
        <w:tc>
          <w:tcPr>
            <w:tcW w:w="2147" w:type="dxa"/>
            <w:shd w:val="clear" w:color="auto" w:fill="1F3864" w:themeFill="accent5" w:themeFillShade="80"/>
            <w:vAlign w:val="center"/>
          </w:tcPr>
          <w:p w14:paraId="390EC930" w14:textId="77777777" w:rsidR="00DF52AB" w:rsidRPr="00B414A0" w:rsidRDefault="00DF52AB" w:rsidP="006D59C2">
            <w:pPr>
              <w:pStyle w:val="ANSVNormal"/>
              <w:jc w:val="center"/>
              <w:rPr>
                <w:rFonts w:cs="Times New Roman"/>
                <w:b/>
                <w:bCs/>
              </w:rPr>
            </w:pPr>
            <w:r w:rsidRPr="00B414A0">
              <w:rPr>
                <w:rFonts w:cs="Times New Roman"/>
                <w:b/>
                <w:bCs/>
              </w:rPr>
              <w:t>Màu LED</w:t>
            </w:r>
          </w:p>
        </w:tc>
      </w:tr>
      <w:tr w:rsidR="00DF52AB" w:rsidRPr="00B414A0" w14:paraId="3C190428" w14:textId="77777777" w:rsidTr="00DF52AB">
        <w:tc>
          <w:tcPr>
            <w:tcW w:w="2623" w:type="dxa"/>
          </w:tcPr>
          <w:p w14:paraId="1813B034" w14:textId="77777777" w:rsidR="00DF52AB" w:rsidRPr="00B414A0" w:rsidRDefault="00DF52AB" w:rsidP="006D59C2">
            <w:pPr>
              <w:pStyle w:val="ANSVNormal"/>
              <w:rPr>
                <w:rFonts w:cs="Times New Roman"/>
              </w:rPr>
            </w:pPr>
            <w:r w:rsidRPr="00B414A0">
              <w:rPr>
                <w:rFonts w:cs="Times New Roman"/>
              </w:rPr>
              <w:t>0</w:t>
            </w:r>
          </w:p>
        </w:tc>
        <w:tc>
          <w:tcPr>
            <w:tcW w:w="2147" w:type="dxa"/>
          </w:tcPr>
          <w:p w14:paraId="465B6AB2" w14:textId="77777777" w:rsidR="00DF52AB" w:rsidRPr="00B414A0" w:rsidRDefault="00DF52AB" w:rsidP="006D59C2">
            <w:pPr>
              <w:pStyle w:val="ANSVNormal"/>
              <w:rPr>
                <w:rFonts w:cs="Times New Roman"/>
              </w:rPr>
            </w:pPr>
            <w:r w:rsidRPr="00B414A0">
              <w:rPr>
                <w:rFonts w:cs="Times New Roman"/>
              </w:rPr>
              <w:t>Xanh blue</w:t>
            </w:r>
          </w:p>
        </w:tc>
      </w:tr>
      <w:tr w:rsidR="00DF52AB" w:rsidRPr="00B414A0" w14:paraId="6058025C" w14:textId="77777777" w:rsidTr="00DF52AB">
        <w:tc>
          <w:tcPr>
            <w:tcW w:w="2623" w:type="dxa"/>
          </w:tcPr>
          <w:p w14:paraId="26C1560A" w14:textId="77777777" w:rsidR="00DF52AB" w:rsidRPr="00B414A0" w:rsidRDefault="00DF52AB" w:rsidP="006D59C2">
            <w:pPr>
              <w:pStyle w:val="ANSVNormal"/>
              <w:rPr>
                <w:rFonts w:cs="Times New Roman"/>
              </w:rPr>
            </w:pPr>
            <w:r w:rsidRPr="00B414A0">
              <w:rPr>
                <w:rFonts w:cs="Times New Roman"/>
              </w:rPr>
              <w:t>1</w:t>
            </w:r>
          </w:p>
        </w:tc>
        <w:tc>
          <w:tcPr>
            <w:tcW w:w="2147" w:type="dxa"/>
          </w:tcPr>
          <w:p w14:paraId="620E7980" w14:textId="77777777" w:rsidR="00DF52AB" w:rsidRPr="00B414A0" w:rsidRDefault="00DF52AB" w:rsidP="006D59C2">
            <w:pPr>
              <w:pStyle w:val="ANSVNormal"/>
              <w:keepNext/>
              <w:rPr>
                <w:rFonts w:cs="Times New Roman"/>
              </w:rPr>
            </w:pPr>
            <w:r w:rsidRPr="00B414A0">
              <w:rPr>
                <w:rFonts w:cs="Times New Roman"/>
              </w:rPr>
              <w:t>Vàng Amber</w:t>
            </w:r>
          </w:p>
        </w:tc>
      </w:tr>
    </w:tbl>
    <w:p w14:paraId="2B5F5B9D" w14:textId="77777777" w:rsidR="00DF52AB" w:rsidRPr="00B414A0" w:rsidRDefault="00DF52AB" w:rsidP="006D59C2">
      <w:pPr>
        <w:pStyle w:val="Caption"/>
        <w:rPr>
          <w:rFonts w:cs="Times New Roman"/>
        </w:rPr>
      </w:pPr>
      <w:bookmarkStart w:id="147" w:name="_Toc35251018"/>
      <w:bookmarkStart w:id="148" w:name="_Toc44593942"/>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B414A0" w:rsidRPr="00B414A0">
        <w:rPr>
          <w:rFonts w:cs="Times New Roman"/>
          <w:noProof/>
        </w:rPr>
        <w:t>13</w:t>
      </w:r>
      <w:r w:rsidRPr="00B414A0">
        <w:rPr>
          <w:rFonts w:cs="Times New Roman"/>
          <w:noProof/>
        </w:rPr>
        <w:fldChar w:fldCharType="end"/>
      </w:r>
      <w:r w:rsidRPr="00B414A0">
        <w:rPr>
          <w:rFonts w:cs="Times New Roman"/>
        </w:rPr>
        <w:t>: Quy ước mức logic điều khiển LED</w:t>
      </w:r>
      <w:bookmarkEnd w:id="147"/>
      <w:bookmarkEnd w:id="148"/>
    </w:p>
    <w:p w14:paraId="044A67DC" w14:textId="77777777" w:rsidR="00DF52AB" w:rsidRPr="00B414A0" w:rsidRDefault="00DF52AB" w:rsidP="006D59C2">
      <w:pPr>
        <w:pStyle w:val="ANSVNormal"/>
        <w:rPr>
          <w:rFonts w:cs="Times New Roman"/>
        </w:rPr>
      </w:pPr>
      <w:r w:rsidRPr="00B414A0">
        <w:rPr>
          <w:rFonts w:cs="Times New Roman"/>
        </w:rPr>
        <w:t>Khối LED 4 hiển thị trạng thái kết nối như sau:</w:t>
      </w:r>
    </w:p>
    <w:p w14:paraId="357F23E3" w14:textId="77777777" w:rsidR="00DF52AB" w:rsidRPr="00B414A0" w:rsidRDefault="00DF52AB" w:rsidP="006D59C2">
      <w:pPr>
        <w:pStyle w:val="FirstLevelBullet"/>
        <w:ind w:left="720"/>
      </w:pPr>
      <w:r w:rsidRPr="00B414A0">
        <w:t>Chưa gia nhập mạng: LED tắt</w:t>
      </w:r>
    </w:p>
    <w:p w14:paraId="69908172" w14:textId="77777777" w:rsidR="00DF52AB" w:rsidRPr="00B414A0" w:rsidRDefault="00DF52AB" w:rsidP="006D59C2">
      <w:pPr>
        <w:pStyle w:val="FirstLevelBullet"/>
        <w:ind w:left="720"/>
      </w:pPr>
      <w:r w:rsidRPr="00B414A0">
        <w:t>Đang gia nhập mạng: LED nhấp nháy màu xanh blue</w:t>
      </w:r>
    </w:p>
    <w:p w14:paraId="67C2E547" w14:textId="77777777" w:rsidR="00DF52AB" w:rsidRPr="00B414A0" w:rsidRDefault="00DF52AB" w:rsidP="006D59C2">
      <w:pPr>
        <w:pStyle w:val="FirstLevelBullet"/>
        <w:ind w:left="720"/>
      </w:pPr>
      <w:r w:rsidRPr="00B414A0">
        <w:t>Đã gia nhập mạng: LED sáng liên tục màu xanh blue</w:t>
      </w:r>
    </w:p>
    <w:p w14:paraId="3AE2C017" w14:textId="77777777" w:rsidR="00DF52AB" w:rsidRPr="00B414A0" w:rsidRDefault="00DF52AB" w:rsidP="006D59C2">
      <w:pPr>
        <w:pStyle w:val="ANSVNormal"/>
        <w:rPr>
          <w:rFonts w:cs="Times New Roman"/>
        </w:rPr>
      </w:pPr>
      <w:r w:rsidRPr="00B414A0">
        <w:rPr>
          <w:rFonts w:cs="Times New Roman"/>
        </w:rPr>
        <w:t>Như vậy, khối LED 4 cần sử dụng một LED đơn màu xanh blue, cường độ sáng của LED này bằng với cường độ sáng của các khối LED 1, 2, 3.</w:t>
      </w:r>
    </w:p>
    <w:p w14:paraId="27F01064" w14:textId="4CBD3FA9" w:rsidR="00DF52AB" w:rsidRPr="00B414A0" w:rsidRDefault="00DF52AB" w:rsidP="006D59C2">
      <w:pPr>
        <w:pStyle w:val="ANSVHeadingLevel3"/>
        <w:numPr>
          <w:ilvl w:val="2"/>
          <w:numId w:val="12"/>
        </w:numPr>
        <w:spacing w:line="276" w:lineRule="auto"/>
        <w:ind w:left="619" w:hanging="619"/>
      </w:pPr>
      <w:bookmarkStart w:id="149" w:name="_Toc44922366"/>
      <w:r w:rsidRPr="00B414A0">
        <w:t>Khối nguồn</w:t>
      </w:r>
      <w:bookmarkEnd w:id="149"/>
    </w:p>
    <w:p w14:paraId="3FB1A498" w14:textId="77777777" w:rsidR="00DF52AB" w:rsidRPr="00B414A0" w:rsidRDefault="00DF52AB" w:rsidP="006D59C2">
      <w:pPr>
        <w:spacing w:line="276" w:lineRule="auto"/>
        <w:ind w:firstLine="612"/>
      </w:pPr>
      <w:r w:rsidRPr="00B414A0">
        <w:t>Khối nguồn có chức năng chuyển đổi dòng điện xoay chiều từ điện lưới trong nhà thành dòng điện một điều cung cấp cho các khối chức năng trong thiết bị. Do Relay thường sử dụng mức điện áp một chiều cao hơn các linh kiện khác trong thiết bị và việc đóng-mở relay cần dòng điện lớn, nên để tránh ảnh hưởng nguồn của relay tới các khối khác, ta cần tách riêng nguồn cho Relay và các khối chức năng khác. Sơ đồ phân bổ nguồn có thể như sau.</w:t>
      </w:r>
    </w:p>
    <w:p w14:paraId="1D043403" w14:textId="77777777" w:rsidR="00DF52AB" w:rsidRPr="00B414A0" w:rsidRDefault="00DF52AB" w:rsidP="006D59C2">
      <w:pPr>
        <w:keepNext/>
        <w:spacing w:line="276" w:lineRule="auto"/>
        <w:jc w:val="center"/>
      </w:pPr>
      <w:r w:rsidRPr="00B414A0">
        <w:rPr>
          <w:noProof/>
        </w:rPr>
        <w:lastRenderedPageBreak/>
        <w:drawing>
          <wp:inline distT="0" distB="0" distL="0" distR="0" wp14:anchorId="35F03327" wp14:editId="5AE72A2B">
            <wp:extent cx="4314825" cy="3505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3505200"/>
                    </a:xfrm>
                    <a:prstGeom prst="rect">
                      <a:avLst/>
                    </a:prstGeom>
                  </pic:spPr>
                </pic:pic>
              </a:graphicData>
            </a:graphic>
          </wp:inline>
        </w:drawing>
      </w:r>
    </w:p>
    <w:p w14:paraId="454C13EE" w14:textId="77777777" w:rsidR="00DF52AB" w:rsidRPr="00B414A0" w:rsidRDefault="00DF52AB" w:rsidP="006D59C2">
      <w:pPr>
        <w:pStyle w:val="Caption"/>
        <w:rPr>
          <w:rFonts w:cs="Times New Roman"/>
        </w:rPr>
      </w:pPr>
      <w:bookmarkStart w:id="150" w:name="_Toc35251034"/>
      <w:bookmarkStart w:id="151" w:name="_Toc43714622"/>
      <w:r w:rsidRPr="00B414A0">
        <w:rPr>
          <w:rFonts w:cs="Times New Roman"/>
        </w:rPr>
        <w:t xml:space="preserve">Hình </w:t>
      </w:r>
      <w:r w:rsidRPr="00B414A0">
        <w:rPr>
          <w:rFonts w:cs="Times New Roman"/>
        </w:rPr>
        <w:fldChar w:fldCharType="begin"/>
      </w:r>
      <w:r w:rsidRPr="00B414A0">
        <w:rPr>
          <w:rFonts w:cs="Times New Roman"/>
        </w:rPr>
        <w:instrText xml:space="preserve"> SEQ Hình \* ARABIC </w:instrText>
      </w:r>
      <w:r w:rsidRPr="00B414A0">
        <w:rPr>
          <w:rFonts w:cs="Times New Roman"/>
        </w:rPr>
        <w:fldChar w:fldCharType="separate"/>
      </w:r>
      <w:r w:rsidR="006A0ED4" w:rsidRPr="00B414A0">
        <w:rPr>
          <w:rFonts w:cs="Times New Roman"/>
          <w:noProof/>
        </w:rPr>
        <w:t>37</w:t>
      </w:r>
      <w:r w:rsidRPr="00B414A0">
        <w:rPr>
          <w:rFonts w:cs="Times New Roman"/>
          <w:noProof/>
        </w:rPr>
        <w:fldChar w:fldCharType="end"/>
      </w:r>
      <w:r w:rsidRPr="00B414A0">
        <w:rPr>
          <w:rFonts w:cs="Times New Roman"/>
        </w:rPr>
        <w:t>: Sơ đồ phân bổ nguồn DC</w:t>
      </w:r>
      <w:bookmarkEnd w:id="150"/>
      <w:bookmarkEnd w:id="151"/>
    </w:p>
    <w:p w14:paraId="12A57E2F" w14:textId="77777777" w:rsidR="00DF52AB" w:rsidRPr="00B414A0" w:rsidRDefault="00DF52AB" w:rsidP="006D59C2">
      <w:pPr>
        <w:spacing w:line="276" w:lineRule="auto"/>
      </w:pPr>
      <w:r w:rsidRPr="00B414A0">
        <w:t>Dựa trên các yêu cầu được mô tả trong tài liệu đặc tả yêu cầu, khối AC-DC cần đảm bảo các yêu cầu sau.</w:t>
      </w:r>
    </w:p>
    <w:tbl>
      <w:tblPr>
        <w:tblStyle w:val="TableGrid"/>
        <w:tblW w:w="0" w:type="auto"/>
        <w:tblLook w:val="04A0" w:firstRow="1" w:lastRow="0" w:firstColumn="1" w:lastColumn="0" w:noHBand="0" w:noVBand="1"/>
      </w:tblPr>
      <w:tblGrid>
        <w:gridCol w:w="1878"/>
        <w:gridCol w:w="2612"/>
        <w:gridCol w:w="2612"/>
        <w:gridCol w:w="2613"/>
      </w:tblGrid>
      <w:tr w:rsidR="00DF52AB" w:rsidRPr="00B414A0" w14:paraId="49931D9A" w14:textId="77777777" w:rsidTr="00DF52AB">
        <w:trPr>
          <w:trHeight w:val="567"/>
        </w:trPr>
        <w:tc>
          <w:tcPr>
            <w:tcW w:w="1878" w:type="dxa"/>
            <w:shd w:val="clear" w:color="auto" w:fill="1F3864" w:themeFill="accent5" w:themeFillShade="80"/>
            <w:vAlign w:val="center"/>
          </w:tcPr>
          <w:p w14:paraId="71E69A0D" w14:textId="77777777" w:rsidR="00DF52AB" w:rsidRPr="00B414A0" w:rsidRDefault="00DF52AB" w:rsidP="006D59C2">
            <w:pPr>
              <w:spacing w:after="0" w:line="276" w:lineRule="auto"/>
              <w:jc w:val="center"/>
              <w:rPr>
                <w:b/>
                <w:bCs/>
              </w:rPr>
            </w:pPr>
            <w:r w:rsidRPr="00B414A0">
              <w:rPr>
                <w:b/>
                <w:bCs/>
              </w:rPr>
              <w:t>Thông số</w:t>
            </w:r>
          </w:p>
        </w:tc>
        <w:tc>
          <w:tcPr>
            <w:tcW w:w="2612" w:type="dxa"/>
            <w:shd w:val="clear" w:color="auto" w:fill="1F3864" w:themeFill="accent5" w:themeFillShade="80"/>
            <w:vAlign w:val="center"/>
          </w:tcPr>
          <w:p w14:paraId="36B0E1C7" w14:textId="77777777" w:rsidR="00DF52AB" w:rsidRPr="00B414A0" w:rsidRDefault="00DF52AB" w:rsidP="006D59C2">
            <w:pPr>
              <w:spacing w:after="0" w:line="276" w:lineRule="auto"/>
              <w:jc w:val="center"/>
              <w:rPr>
                <w:b/>
                <w:bCs/>
              </w:rPr>
            </w:pPr>
            <w:r w:rsidRPr="00B414A0">
              <w:rPr>
                <w:b/>
                <w:bCs/>
              </w:rPr>
              <w:t>Min</w:t>
            </w:r>
          </w:p>
        </w:tc>
        <w:tc>
          <w:tcPr>
            <w:tcW w:w="2612" w:type="dxa"/>
            <w:shd w:val="clear" w:color="auto" w:fill="1F3864" w:themeFill="accent5" w:themeFillShade="80"/>
            <w:vAlign w:val="center"/>
          </w:tcPr>
          <w:p w14:paraId="3AD26F47" w14:textId="77777777" w:rsidR="00DF52AB" w:rsidRPr="00B414A0" w:rsidRDefault="00DF52AB" w:rsidP="006D59C2">
            <w:pPr>
              <w:spacing w:after="0" w:line="276" w:lineRule="auto"/>
              <w:jc w:val="center"/>
              <w:rPr>
                <w:b/>
                <w:bCs/>
              </w:rPr>
            </w:pPr>
            <w:r w:rsidRPr="00B414A0">
              <w:rPr>
                <w:b/>
                <w:bCs/>
              </w:rPr>
              <w:t>Typ</w:t>
            </w:r>
          </w:p>
        </w:tc>
        <w:tc>
          <w:tcPr>
            <w:tcW w:w="2613" w:type="dxa"/>
            <w:shd w:val="clear" w:color="auto" w:fill="1F3864" w:themeFill="accent5" w:themeFillShade="80"/>
            <w:vAlign w:val="center"/>
          </w:tcPr>
          <w:p w14:paraId="3603C46B" w14:textId="77777777" w:rsidR="00DF52AB" w:rsidRPr="00B414A0" w:rsidRDefault="00DF52AB" w:rsidP="006D59C2">
            <w:pPr>
              <w:spacing w:after="0" w:line="276" w:lineRule="auto"/>
              <w:jc w:val="center"/>
              <w:rPr>
                <w:b/>
                <w:bCs/>
              </w:rPr>
            </w:pPr>
            <w:r w:rsidRPr="00B414A0">
              <w:rPr>
                <w:b/>
                <w:bCs/>
              </w:rPr>
              <w:t>Max</w:t>
            </w:r>
          </w:p>
        </w:tc>
      </w:tr>
      <w:tr w:rsidR="00DF52AB" w:rsidRPr="00B414A0" w14:paraId="29A9AEE4" w14:textId="77777777" w:rsidTr="00DF52AB">
        <w:trPr>
          <w:trHeight w:val="567"/>
        </w:trPr>
        <w:tc>
          <w:tcPr>
            <w:tcW w:w="1878" w:type="dxa"/>
            <w:vAlign w:val="center"/>
          </w:tcPr>
          <w:p w14:paraId="2BE389E5" w14:textId="77777777" w:rsidR="00DF52AB" w:rsidRPr="00B414A0" w:rsidRDefault="00DF52AB" w:rsidP="006D59C2">
            <w:pPr>
              <w:spacing w:after="0" w:line="276" w:lineRule="auto"/>
              <w:jc w:val="left"/>
            </w:pPr>
            <w:r w:rsidRPr="00B414A0">
              <w:t>Input voltage</w:t>
            </w:r>
          </w:p>
        </w:tc>
        <w:tc>
          <w:tcPr>
            <w:tcW w:w="2612" w:type="dxa"/>
            <w:vAlign w:val="center"/>
          </w:tcPr>
          <w:p w14:paraId="532DCDB6" w14:textId="77777777" w:rsidR="00DF52AB" w:rsidRPr="00B414A0" w:rsidRDefault="00DF52AB" w:rsidP="006D59C2">
            <w:pPr>
              <w:spacing w:after="0" w:line="276" w:lineRule="auto"/>
            </w:pPr>
            <w:r w:rsidRPr="00B414A0">
              <w:t>90VAC</w:t>
            </w:r>
          </w:p>
        </w:tc>
        <w:tc>
          <w:tcPr>
            <w:tcW w:w="2612" w:type="dxa"/>
            <w:vAlign w:val="center"/>
          </w:tcPr>
          <w:p w14:paraId="1F39AFD0" w14:textId="77777777" w:rsidR="00DF52AB" w:rsidRPr="00B414A0" w:rsidRDefault="00DF52AB" w:rsidP="006D59C2">
            <w:pPr>
              <w:spacing w:after="0" w:line="276" w:lineRule="auto"/>
            </w:pPr>
          </w:p>
        </w:tc>
        <w:tc>
          <w:tcPr>
            <w:tcW w:w="2613" w:type="dxa"/>
            <w:vAlign w:val="center"/>
          </w:tcPr>
          <w:p w14:paraId="031A793C" w14:textId="77777777" w:rsidR="00DF52AB" w:rsidRPr="00B414A0" w:rsidRDefault="00DF52AB" w:rsidP="006D59C2">
            <w:pPr>
              <w:spacing w:after="0" w:line="276" w:lineRule="auto"/>
            </w:pPr>
            <w:r w:rsidRPr="00B414A0">
              <w:t>264VAC</w:t>
            </w:r>
          </w:p>
        </w:tc>
      </w:tr>
      <w:tr w:rsidR="00DF52AB" w:rsidRPr="00B414A0" w14:paraId="37D4F231" w14:textId="77777777" w:rsidTr="00DF52AB">
        <w:trPr>
          <w:trHeight w:val="567"/>
        </w:trPr>
        <w:tc>
          <w:tcPr>
            <w:tcW w:w="1878" w:type="dxa"/>
            <w:vAlign w:val="center"/>
          </w:tcPr>
          <w:p w14:paraId="6DA72E3B" w14:textId="77777777" w:rsidR="00DF52AB" w:rsidRPr="00B414A0" w:rsidRDefault="00DF52AB" w:rsidP="006D59C2">
            <w:pPr>
              <w:spacing w:after="0" w:line="276" w:lineRule="auto"/>
              <w:jc w:val="left"/>
            </w:pPr>
            <w:r w:rsidRPr="00B414A0">
              <w:t>AC Input Frequency Range</w:t>
            </w:r>
          </w:p>
        </w:tc>
        <w:tc>
          <w:tcPr>
            <w:tcW w:w="2612" w:type="dxa"/>
            <w:vAlign w:val="center"/>
          </w:tcPr>
          <w:p w14:paraId="41A57044" w14:textId="77777777" w:rsidR="00DF52AB" w:rsidRPr="00B414A0" w:rsidRDefault="00DF52AB" w:rsidP="006D59C2">
            <w:pPr>
              <w:spacing w:after="0" w:line="276" w:lineRule="auto"/>
            </w:pPr>
          </w:p>
        </w:tc>
        <w:tc>
          <w:tcPr>
            <w:tcW w:w="2612" w:type="dxa"/>
            <w:vAlign w:val="center"/>
          </w:tcPr>
          <w:p w14:paraId="02D0AAA9" w14:textId="77777777" w:rsidR="00DF52AB" w:rsidRPr="00B414A0" w:rsidRDefault="00DF52AB" w:rsidP="006D59C2">
            <w:pPr>
              <w:spacing w:after="0" w:line="276" w:lineRule="auto"/>
            </w:pPr>
            <w:r w:rsidRPr="00B414A0">
              <w:t>50 – 60Hz</w:t>
            </w:r>
          </w:p>
        </w:tc>
        <w:tc>
          <w:tcPr>
            <w:tcW w:w="2613" w:type="dxa"/>
            <w:vAlign w:val="center"/>
          </w:tcPr>
          <w:p w14:paraId="1A2FD396" w14:textId="77777777" w:rsidR="00DF52AB" w:rsidRPr="00B414A0" w:rsidRDefault="00DF52AB" w:rsidP="006D59C2">
            <w:pPr>
              <w:spacing w:after="0" w:line="276" w:lineRule="auto"/>
            </w:pPr>
          </w:p>
        </w:tc>
      </w:tr>
      <w:tr w:rsidR="00DF52AB" w:rsidRPr="00B414A0" w14:paraId="2D94462D" w14:textId="77777777" w:rsidTr="00DF52AB">
        <w:trPr>
          <w:trHeight w:val="567"/>
        </w:trPr>
        <w:tc>
          <w:tcPr>
            <w:tcW w:w="1878" w:type="dxa"/>
            <w:vAlign w:val="center"/>
          </w:tcPr>
          <w:p w14:paraId="7F5C2454" w14:textId="77777777" w:rsidR="00DF52AB" w:rsidRPr="00B414A0" w:rsidRDefault="00DF52AB" w:rsidP="006D59C2">
            <w:pPr>
              <w:spacing w:after="0" w:line="276" w:lineRule="auto"/>
              <w:jc w:val="left"/>
            </w:pPr>
            <w:r w:rsidRPr="00B414A0">
              <w:t>Output power</w:t>
            </w:r>
          </w:p>
        </w:tc>
        <w:tc>
          <w:tcPr>
            <w:tcW w:w="2612" w:type="dxa"/>
            <w:vAlign w:val="center"/>
          </w:tcPr>
          <w:p w14:paraId="0CEAA540" w14:textId="77777777" w:rsidR="00DF52AB" w:rsidRPr="00B414A0" w:rsidRDefault="00DF52AB" w:rsidP="006D59C2">
            <w:pPr>
              <w:spacing w:after="0" w:line="276" w:lineRule="auto"/>
            </w:pPr>
            <w:r w:rsidRPr="00B414A0">
              <w:t>1.5W</w:t>
            </w:r>
          </w:p>
        </w:tc>
        <w:tc>
          <w:tcPr>
            <w:tcW w:w="2612" w:type="dxa"/>
            <w:vAlign w:val="center"/>
          </w:tcPr>
          <w:p w14:paraId="20D2501C" w14:textId="77777777" w:rsidR="00DF52AB" w:rsidRPr="00B414A0" w:rsidRDefault="00DF52AB" w:rsidP="006D59C2">
            <w:pPr>
              <w:spacing w:after="0" w:line="276" w:lineRule="auto"/>
            </w:pPr>
            <w:r w:rsidRPr="00B414A0">
              <w:t>2W</w:t>
            </w:r>
          </w:p>
        </w:tc>
        <w:tc>
          <w:tcPr>
            <w:tcW w:w="2613" w:type="dxa"/>
            <w:vAlign w:val="center"/>
          </w:tcPr>
          <w:p w14:paraId="3F57FD11" w14:textId="77777777" w:rsidR="00DF52AB" w:rsidRPr="00B414A0" w:rsidRDefault="00DF52AB" w:rsidP="006D59C2">
            <w:pPr>
              <w:spacing w:after="0" w:line="276" w:lineRule="auto"/>
            </w:pPr>
            <w:r w:rsidRPr="00B414A0">
              <w:t>3W</w:t>
            </w:r>
          </w:p>
        </w:tc>
      </w:tr>
      <w:tr w:rsidR="00DF52AB" w:rsidRPr="00B414A0" w14:paraId="534534BF" w14:textId="77777777" w:rsidTr="00DF52AB">
        <w:trPr>
          <w:trHeight w:val="567"/>
        </w:trPr>
        <w:tc>
          <w:tcPr>
            <w:tcW w:w="1878" w:type="dxa"/>
            <w:vAlign w:val="center"/>
          </w:tcPr>
          <w:p w14:paraId="2C54ED63" w14:textId="77777777" w:rsidR="00DF52AB" w:rsidRPr="00B414A0" w:rsidRDefault="00DF52AB" w:rsidP="006D59C2">
            <w:pPr>
              <w:spacing w:after="0" w:line="276" w:lineRule="auto"/>
              <w:jc w:val="left"/>
            </w:pPr>
            <w:r w:rsidRPr="00B414A0">
              <w:t>Standby power consumption</w:t>
            </w:r>
          </w:p>
        </w:tc>
        <w:tc>
          <w:tcPr>
            <w:tcW w:w="2612" w:type="dxa"/>
            <w:vAlign w:val="center"/>
          </w:tcPr>
          <w:p w14:paraId="5123BBEA" w14:textId="77777777" w:rsidR="00DF52AB" w:rsidRPr="00B414A0" w:rsidRDefault="00DF52AB" w:rsidP="006D59C2">
            <w:pPr>
              <w:spacing w:after="0" w:line="276" w:lineRule="auto"/>
            </w:pPr>
          </w:p>
        </w:tc>
        <w:tc>
          <w:tcPr>
            <w:tcW w:w="2612" w:type="dxa"/>
            <w:vAlign w:val="center"/>
          </w:tcPr>
          <w:p w14:paraId="62ECEEC0" w14:textId="77777777" w:rsidR="00DF52AB" w:rsidRPr="00B414A0" w:rsidRDefault="00DF52AB" w:rsidP="006D59C2">
            <w:pPr>
              <w:spacing w:after="0" w:line="276" w:lineRule="auto"/>
            </w:pPr>
          </w:p>
        </w:tc>
        <w:tc>
          <w:tcPr>
            <w:tcW w:w="2613" w:type="dxa"/>
            <w:vAlign w:val="center"/>
          </w:tcPr>
          <w:p w14:paraId="3690276C" w14:textId="77777777" w:rsidR="00DF52AB" w:rsidRPr="00B414A0" w:rsidRDefault="00DF52AB" w:rsidP="006D59C2">
            <w:pPr>
              <w:spacing w:after="0" w:line="276" w:lineRule="auto"/>
            </w:pPr>
            <w:r w:rsidRPr="00B414A0">
              <w:t>0.3W</w:t>
            </w:r>
          </w:p>
        </w:tc>
      </w:tr>
      <w:tr w:rsidR="00DF52AB" w:rsidRPr="00B414A0" w14:paraId="0A2D78C2" w14:textId="77777777" w:rsidTr="00DF52AB">
        <w:trPr>
          <w:trHeight w:val="567"/>
        </w:trPr>
        <w:tc>
          <w:tcPr>
            <w:tcW w:w="1878" w:type="dxa"/>
            <w:vAlign w:val="center"/>
          </w:tcPr>
          <w:p w14:paraId="21056D6A" w14:textId="77777777" w:rsidR="00DF52AB" w:rsidRPr="00B414A0" w:rsidRDefault="00DF52AB" w:rsidP="006D59C2">
            <w:pPr>
              <w:spacing w:after="0" w:line="276" w:lineRule="auto"/>
              <w:jc w:val="left"/>
            </w:pPr>
            <w:r w:rsidRPr="00B414A0">
              <w:t>Nominal output voltage</w:t>
            </w:r>
          </w:p>
        </w:tc>
        <w:tc>
          <w:tcPr>
            <w:tcW w:w="2612" w:type="dxa"/>
            <w:vAlign w:val="center"/>
          </w:tcPr>
          <w:p w14:paraId="68432FCE" w14:textId="77777777" w:rsidR="00DF52AB" w:rsidRPr="00B414A0" w:rsidRDefault="00DF52AB" w:rsidP="006D59C2">
            <w:pPr>
              <w:spacing w:after="0" w:line="276" w:lineRule="auto"/>
            </w:pPr>
          </w:p>
        </w:tc>
        <w:tc>
          <w:tcPr>
            <w:tcW w:w="2612" w:type="dxa"/>
            <w:vAlign w:val="center"/>
          </w:tcPr>
          <w:p w14:paraId="748DE9CB" w14:textId="77777777" w:rsidR="00DF52AB" w:rsidRPr="00B414A0" w:rsidRDefault="00DF52AB" w:rsidP="006D59C2">
            <w:pPr>
              <w:spacing w:after="0" w:line="276" w:lineRule="auto"/>
            </w:pPr>
            <w:r w:rsidRPr="00B414A0">
              <w:t>5VDC hoặc 12VDC</w:t>
            </w:r>
          </w:p>
        </w:tc>
        <w:tc>
          <w:tcPr>
            <w:tcW w:w="2613" w:type="dxa"/>
            <w:vAlign w:val="center"/>
          </w:tcPr>
          <w:p w14:paraId="034F0989" w14:textId="77777777" w:rsidR="00DF52AB" w:rsidRPr="00B414A0" w:rsidRDefault="00DF52AB" w:rsidP="006D59C2">
            <w:pPr>
              <w:spacing w:after="0" w:line="276" w:lineRule="auto"/>
            </w:pPr>
          </w:p>
        </w:tc>
      </w:tr>
      <w:tr w:rsidR="00DF52AB" w:rsidRPr="00B414A0" w14:paraId="476BD236" w14:textId="77777777" w:rsidTr="00DF52AB">
        <w:trPr>
          <w:trHeight w:val="567"/>
        </w:trPr>
        <w:tc>
          <w:tcPr>
            <w:tcW w:w="1878" w:type="dxa"/>
            <w:vAlign w:val="center"/>
          </w:tcPr>
          <w:p w14:paraId="0D7E4F7F" w14:textId="77777777" w:rsidR="00DF52AB" w:rsidRPr="00B414A0" w:rsidRDefault="00DF52AB" w:rsidP="006D59C2">
            <w:pPr>
              <w:spacing w:after="0" w:line="276" w:lineRule="auto"/>
              <w:jc w:val="left"/>
            </w:pPr>
            <w:r w:rsidRPr="00B414A0">
              <w:t>Output voltage accuracy</w:t>
            </w:r>
          </w:p>
        </w:tc>
        <w:tc>
          <w:tcPr>
            <w:tcW w:w="2612" w:type="dxa"/>
            <w:vAlign w:val="center"/>
          </w:tcPr>
          <w:p w14:paraId="41BC7B44" w14:textId="77777777" w:rsidR="00DF52AB" w:rsidRPr="00B414A0" w:rsidRDefault="00DF52AB" w:rsidP="006D59C2">
            <w:pPr>
              <w:spacing w:after="0" w:line="276" w:lineRule="auto"/>
            </w:pPr>
          </w:p>
        </w:tc>
        <w:tc>
          <w:tcPr>
            <w:tcW w:w="2612" w:type="dxa"/>
            <w:vAlign w:val="center"/>
          </w:tcPr>
          <w:p w14:paraId="76D1BCE0" w14:textId="77777777" w:rsidR="00DF52AB" w:rsidRPr="00B414A0" w:rsidRDefault="00DF52AB" w:rsidP="006D59C2">
            <w:pPr>
              <w:spacing w:after="0" w:line="276" w:lineRule="auto"/>
            </w:pPr>
          </w:p>
        </w:tc>
        <w:tc>
          <w:tcPr>
            <w:tcW w:w="2613" w:type="dxa"/>
            <w:vAlign w:val="center"/>
          </w:tcPr>
          <w:p w14:paraId="6747C560" w14:textId="77777777" w:rsidR="00DF52AB" w:rsidRPr="00B414A0" w:rsidRDefault="00DF52AB" w:rsidP="006D59C2">
            <w:pPr>
              <w:spacing w:after="0" w:line="276" w:lineRule="auto"/>
            </w:pPr>
            <w:r w:rsidRPr="00B414A0">
              <w:t>5%</w:t>
            </w:r>
          </w:p>
        </w:tc>
      </w:tr>
      <w:tr w:rsidR="00DF52AB" w:rsidRPr="00B414A0" w14:paraId="689579CF" w14:textId="77777777" w:rsidTr="00DF52AB">
        <w:trPr>
          <w:trHeight w:val="567"/>
        </w:trPr>
        <w:tc>
          <w:tcPr>
            <w:tcW w:w="1878" w:type="dxa"/>
            <w:vAlign w:val="center"/>
          </w:tcPr>
          <w:p w14:paraId="0E6C2F65" w14:textId="77777777" w:rsidR="00DF52AB" w:rsidRPr="00B414A0" w:rsidRDefault="00DF52AB" w:rsidP="006D59C2">
            <w:pPr>
              <w:spacing w:after="0" w:line="276" w:lineRule="auto"/>
              <w:jc w:val="left"/>
            </w:pPr>
            <w:r w:rsidRPr="00B414A0">
              <w:t>Ripple &amp; noise</w:t>
            </w:r>
          </w:p>
        </w:tc>
        <w:tc>
          <w:tcPr>
            <w:tcW w:w="2612" w:type="dxa"/>
            <w:vAlign w:val="center"/>
          </w:tcPr>
          <w:p w14:paraId="6762FDFF" w14:textId="77777777" w:rsidR="00DF52AB" w:rsidRPr="00B414A0" w:rsidRDefault="00DF52AB" w:rsidP="006D59C2">
            <w:pPr>
              <w:spacing w:after="0" w:line="276" w:lineRule="auto"/>
            </w:pPr>
          </w:p>
        </w:tc>
        <w:tc>
          <w:tcPr>
            <w:tcW w:w="2612" w:type="dxa"/>
            <w:vAlign w:val="center"/>
          </w:tcPr>
          <w:p w14:paraId="5BB70457" w14:textId="77777777" w:rsidR="00DF52AB" w:rsidRPr="00B414A0" w:rsidRDefault="00DF52AB" w:rsidP="006D59C2">
            <w:pPr>
              <w:spacing w:after="0" w:line="276" w:lineRule="auto"/>
            </w:pPr>
          </w:p>
        </w:tc>
        <w:tc>
          <w:tcPr>
            <w:tcW w:w="2613" w:type="dxa"/>
            <w:vAlign w:val="center"/>
          </w:tcPr>
          <w:p w14:paraId="172E5C3E" w14:textId="77777777" w:rsidR="00DF52AB" w:rsidRPr="00B414A0" w:rsidRDefault="00DF52AB" w:rsidP="006D59C2">
            <w:pPr>
              <w:spacing w:after="0" w:line="276" w:lineRule="auto"/>
            </w:pPr>
            <w:r w:rsidRPr="00B414A0">
              <w:t>5% Vout</w:t>
            </w:r>
          </w:p>
        </w:tc>
      </w:tr>
      <w:tr w:rsidR="00DF52AB" w:rsidRPr="00B414A0" w14:paraId="31CE6863" w14:textId="77777777" w:rsidTr="00DF52AB">
        <w:trPr>
          <w:trHeight w:val="567"/>
        </w:trPr>
        <w:tc>
          <w:tcPr>
            <w:tcW w:w="1878" w:type="dxa"/>
            <w:vAlign w:val="center"/>
          </w:tcPr>
          <w:p w14:paraId="496ED862" w14:textId="77777777" w:rsidR="00DF52AB" w:rsidRPr="00B414A0" w:rsidRDefault="00DF52AB" w:rsidP="006D59C2">
            <w:pPr>
              <w:spacing w:after="0" w:line="276" w:lineRule="auto"/>
              <w:jc w:val="left"/>
            </w:pPr>
            <w:r w:rsidRPr="00B414A0">
              <w:t>Load regulation</w:t>
            </w:r>
          </w:p>
        </w:tc>
        <w:tc>
          <w:tcPr>
            <w:tcW w:w="7837" w:type="dxa"/>
            <w:gridSpan w:val="3"/>
            <w:vAlign w:val="center"/>
          </w:tcPr>
          <w:p w14:paraId="3C700DCE" w14:textId="77777777" w:rsidR="00DF52AB" w:rsidRPr="00B414A0" w:rsidRDefault="00DF52AB" w:rsidP="006D59C2">
            <w:pPr>
              <w:spacing w:after="0" w:line="276" w:lineRule="auto"/>
            </w:pPr>
            <w:r w:rsidRPr="00B414A0">
              <w:t>Không được vượt ngoài dải điện áp đầu vào của các linh kiện (load regulation càng thấp càng tốt)</w:t>
            </w:r>
          </w:p>
        </w:tc>
      </w:tr>
      <w:tr w:rsidR="00DF52AB" w:rsidRPr="00B414A0" w14:paraId="4CA4C2D6" w14:textId="77777777" w:rsidTr="00DF52AB">
        <w:trPr>
          <w:trHeight w:val="567"/>
        </w:trPr>
        <w:tc>
          <w:tcPr>
            <w:tcW w:w="1878" w:type="dxa"/>
            <w:vAlign w:val="center"/>
          </w:tcPr>
          <w:p w14:paraId="56875B8E" w14:textId="77777777" w:rsidR="00DF52AB" w:rsidRPr="00B414A0" w:rsidRDefault="00DF52AB" w:rsidP="006D59C2">
            <w:pPr>
              <w:spacing w:after="0" w:line="276" w:lineRule="auto"/>
              <w:jc w:val="left"/>
            </w:pPr>
            <w:r w:rsidRPr="00B414A0">
              <w:lastRenderedPageBreak/>
              <w:t>Line regulation</w:t>
            </w:r>
          </w:p>
        </w:tc>
        <w:tc>
          <w:tcPr>
            <w:tcW w:w="7837" w:type="dxa"/>
            <w:gridSpan w:val="3"/>
            <w:vAlign w:val="center"/>
          </w:tcPr>
          <w:p w14:paraId="21D03C44" w14:textId="77777777" w:rsidR="00DF52AB" w:rsidRPr="00B414A0" w:rsidRDefault="00DF52AB" w:rsidP="006D59C2">
            <w:pPr>
              <w:spacing w:after="0" w:line="276" w:lineRule="auto"/>
              <w:rPr>
                <w:b/>
                <w:bCs/>
              </w:rPr>
            </w:pPr>
            <w:r w:rsidRPr="00B414A0">
              <w:t>Không được vượt ngoài dải điện áp đầu vào của các linh kiện (line regulation càng thấp càng tốt)</w:t>
            </w:r>
          </w:p>
        </w:tc>
      </w:tr>
      <w:tr w:rsidR="00DF52AB" w:rsidRPr="00B414A0" w14:paraId="54DC2122" w14:textId="77777777" w:rsidTr="00DF52AB">
        <w:trPr>
          <w:trHeight w:val="567"/>
        </w:trPr>
        <w:tc>
          <w:tcPr>
            <w:tcW w:w="1878" w:type="dxa"/>
            <w:vAlign w:val="center"/>
          </w:tcPr>
          <w:p w14:paraId="67D3662E" w14:textId="77777777" w:rsidR="00DF52AB" w:rsidRPr="00B414A0" w:rsidRDefault="00DF52AB" w:rsidP="006D59C2">
            <w:pPr>
              <w:spacing w:after="0" w:line="276" w:lineRule="auto"/>
              <w:jc w:val="left"/>
            </w:pPr>
            <w:r w:rsidRPr="00B414A0">
              <w:t>Protection</w:t>
            </w:r>
          </w:p>
        </w:tc>
        <w:tc>
          <w:tcPr>
            <w:tcW w:w="7837" w:type="dxa"/>
            <w:gridSpan w:val="3"/>
            <w:vAlign w:val="center"/>
          </w:tcPr>
          <w:p w14:paraId="3403D5C4" w14:textId="77777777" w:rsidR="00DF52AB" w:rsidRPr="00B414A0" w:rsidRDefault="00DF52AB" w:rsidP="006D59C2">
            <w:pPr>
              <w:spacing w:after="0" w:line="276" w:lineRule="auto"/>
            </w:pPr>
            <w:r w:rsidRPr="00B414A0">
              <w:t>Bảo vệ ngắn mạch tại đầu ra (output short circuit protection)</w:t>
            </w:r>
          </w:p>
          <w:p w14:paraId="122C9EFE" w14:textId="77777777" w:rsidR="00DF52AB" w:rsidRPr="00B414A0" w:rsidRDefault="00DF52AB" w:rsidP="006D59C2">
            <w:pPr>
              <w:spacing w:after="0" w:line="276" w:lineRule="auto"/>
            </w:pPr>
            <w:r w:rsidRPr="00B414A0">
              <w:t>Bảo vệ quá dòng (overcurrent protection)</w:t>
            </w:r>
          </w:p>
        </w:tc>
      </w:tr>
      <w:tr w:rsidR="00DF52AB" w:rsidRPr="00B414A0" w14:paraId="36678D84" w14:textId="77777777" w:rsidTr="00DF52AB">
        <w:trPr>
          <w:trHeight w:val="567"/>
        </w:trPr>
        <w:tc>
          <w:tcPr>
            <w:tcW w:w="1878" w:type="dxa"/>
            <w:vAlign w:val="center"/>
          </w:tcPr>
          <w:p w14:paraId="1BEFEB4C" w14:textId="77777777" w:rsidR="00DF52AB" w:rsidRPr="00B414A0" w:rsidRDefault="00DF52AB" w:rsidP="006D59C2">
            <w:pPr>
              <w:spacing w:after="0" w:line="276" w:lineRule="auto"/>
              <w:jc w:val="left"/>
            </w:pPr>
            <w:r w:rsidRPr="00B414A0">
              <w:t>Certificate</w:t>
            </w:r>
          </w:p>
        </w:tc>
        <w:tc>
          <w:tcPr>
            <w:tcW w:w="7837" w:type="dxa"/>
            <w:gridSpan w:val="3"/>
            <w:vAlign w:val="center"/>
          </w:tcPr>
          <w:p w14:paraId="5E228332" w14:textId="77777777" w:rsidR="00DF52AB" w:rsidRPr="00B414A0" w:rsidRDefault="00DF52AB" w:rsidP="006D59C2">
            <w:pPr>
              <w:spacing w:after="0" w:line="276" w:lineRule="auto"/>
            </w:pPr>
            <w:r w:rsidRPr="00B414A0">
              <w:t>EMI/EMC:</w:t>
            </w:r>
          </w:p>
          <w:p w14:paraId="6D100508" w14:textId="77777777" w:rsidR="00DF52AB" w:rsidRPr="00B414A0" w:rsidRDefault="00DF52AB" w:rsidP="006D59C2">
            <w:pPr>
              <w:spacing w:after="0" w:line="276" w:lineRule="auto"/>
            </w:pPr>
            <w:r w:rsidRPr="00B414A0">
              <w:t>Conducted EMI: CISPR22/EN55022</w:t>
            </w:r>
            <w:r w:rsidRPr="00B414A0">
              <w:rPr>
                <w:rFonts w:eastAsia="MS Gothic"/>
              </w:rPr>
              <w:t>，</w:t>
            </w:r>
            <w:r w:rsidRPr="00B414A0">
              <w:t>CLASS B</w:t>
            </w:r>
          </w:p>
          <w:p w14:paraId="1A9DE504" w14:textId="77777777" w:rsidR="00DF52AB" w:rsidRPr="00B414A0" w:rsidRDefault="00DF52AB" w:rsidP="006D59C2">
            <w:pPr>
              <w:keepNext/>
              <w:spacing w:line="276" w:lineRule="auto"/>
            </w:pPr>
            <w:r w:rsidRPr="00B414A0">
              <w:t>Radiated EMI: CISPR22/EN55022, CLASS B</w:t>
            </w:r>
          </w:p>
        </w:tc>
      </w:tr>
    </w:tbl>
    <w:p w14:paraId="3DACCA3C" w14:textId="519AF3AE" w:rsidR="00DF52AB" w:rsidRPr="00B414A0" w:rsidRDefault="00B414A0" w:rsidP="006D59C2">
      <w:pPr>
        <w:pStyle w:val="Caption"/>
        <w:rPr>
          <w:rFonts w:cs="Times New Roman"/>
        </w:rPr>
      </w:pPr>
      <w:bookmarkStart w:id="152" w:name="_Toc35251035"/>
      <w:bookmarkStart w:id="153" w:name="_Toc43714623"/>
      <w:bookmarkStart w:id="154" w:name="_Toc44593943"/>
      <w:bookmarkStart w:id="155" w:name="_Toc31893068"/>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Pr="00B414A0">
        <w:rPr>
          <w:rFonts w:cs="Times New Roman"/>
          <w:noProof/>
        </w:rPr>
        <w:t>14</w:t>
      </w:r>
      <w:r w:rsidRPr="00B414A0">
        <w:rPr>
          <w:rFonts w:cs="Times New Roman"/>
          <w:noProof/>
        </w:rPr>
        <w:fldChar w:fldCharType="end"/>
      </w:r>
      <w:r w:rsidRPr="00B414A0">
        <w:rPr>
          <w:rFonts w:cs="Times New Roman"/>
        </w:rPr>
        <w:t>:</w:t>
      </w:r>
      <w:r w:rsidR="00DF52AB" w:rsidRPr="00B414A0">
        <w:rPr>
          <w:rFonts w:cs="Times New Roman"/>
        </w:rPr>
        <w:t xml:space="preserve"> Đặc tả yêu cầu khối nguồn AC-DC</w:t>
      </w:r>
      <w:bookmarkEnd w:id="152"/>
      <w:bookmarkEnd w:id="153"/>
      <w:bookmarkEnd w:id="154"/>
    </w:p>
    <w:p w14:paraId="28D72C00" w14:textId="77777777" w:rsidR="00DF52AB" w:rsidRPr="00B414A0" w:rsidRDefault="00DF52AB" w:rsidP="006D59C2">
      <w:pPr>
        <w:pStyle w:val="ANSVHeadingLevel4"/>
        <w:numPr>
          <w:ilvl w:val="3"/>
          <w:numId w:val="12"/>
        </w:numPr>
        <w:spacing w:line="276" w:lineRule="auto"/>
      </w:pPr>
      <w:r w:rsidRPr="00B414A0">
        <w:t>Điện áp đầu vào</w:t>
      </w:r>
      <w:bookmarkEnd w:id="155"/>
    </w:p>
    <w:p w14:paraId="61BFCB6C" w14:textId="77777777" w:rsidR="00DF52AB" w:rsidRPr="00B414A0" w:rsidRDefault="00DF52AB" w:rsidP="006D59C2">
      <w:pPr>
        <w:spacing w:line="276" w:lineRule="auto"/>
      </w:pPr>
      <w:r w:rsidRPr="00B414A0">
        <w:t xml:space="preserve">Hoạt động được ở các dải điện áp phổ biến bao gồm: </w:t>
      </w:r>
    </w:p>
    <w:p w14:paraId="15EBDCC2" w14:textId="77777777" w:rsidR="00DF52AB" w:rsidRPr="00B414A0" w:rsidRDefault="00DF52AB" w:rsidP="006D59C2">
      <w:pPr>
        <w:pStyle w:val="ListParagraph"/>
        <w:numPr>
          <w:ilvl w:val="0"/>
          <w:numId w:val="28"/>
        </w:numPr>
        <w:overflowPunct/>
        <w:autoSpaceDE/>
        <w:autoSpaceDN/>
        <w:adjustRightInd/>
        <w:spacing w:line="276" w:lineRule="auto"/>
        <w:textAlignment w:val="auto"/>
      </w:pPr>
      <w:r w:rsidRPr="00B414A0">
        <w:t>220VAC (220-240VAC)</w:t>
      </w:r>
    </w:p>
    <w:p w14:paraId="1480AEE2" w14:textId="77777777" w:rsidR="00DF52AB" w:rsidRPr="00B414A0" w:rsidRDefault="00DF52AB" w:rsidP="006D59C2">
      <w:pPr>
        <w:pStyle w:val="ListParagraph"/>
        <w:numPr>
          <w:ilvl w:val="0"/>
          <w:numId w:val="28"/>
        </w:numPr>
        <w:overflowPunct/>
        <w:autoSpaceDE/>
        <w:autoSpaceDN/>
        <w:adjustRightInd/>
        <w:spacing w:line="276" w:lineRule="auto"/>
        <w:textAlignment w:val="auto"/>
      </w:pPr>
      <w:r w:rsidRPr="00B414A0">
        <w:t>110VAC (100-127VAC)</w:t>
      </w:r>
    </w:p>
    <w:p w14:paraId="27C1D49E" w14:textId="77777777" w:rsidR="00DF52AB" w:rsidRPr="00B414A0" w:rsidRDefault="00DF52AB" w:rsidP="006D59C2">
      <w:pPr>
        <w:spacing w:line="276" w:lineRule="auto"/>
      </w:pPr>
      <w:r w:rsidRPr="00B414A0">
        <w:t>Tần số dòng điện xoay chiều</w:t>
      </w:r>
    </w:p>
    <w:p w14:paraId="520673EF" w14:textId="77777777" w:rsidR="00DF52AB" w:rsidRPr="00B414A0" w:rsidRDefault="00DF52AB" w:rsidP="006D59C2">
      <w:pPr>
        <w:pStyle w:val="ListParagraph"/>
        <w:numPr>
          <w:ilvl w:val="0"/>
          <w:numId w:val="29"/>
        </w:numPr>
        <w:overflowPunct/>
        <w:autoSpaceDE/>
        <w:autoSpaceDN/>
        <w:adjustRightInd/>
        <w:spacing w:line="276" w:lineRule="auto"/>
        <w:textAlignment w:val="auto"/>
      </w:pPr>
      <w:r w:rsidRPr="00B414A0">
        <w:t>50Hz</w:t>
      </w:r>
    </w:p>
    <w:p w14:paraId="5C9A7D0D" w14:textId="77777777" w:rsidR="00DF52AB" w:rsidRPr="00B414A0" w:rsidRDefault="00DF52AB" w:rsidP="006D59C2">
      <w:pPr>
        <w:pStyle w:val="ListParagraph"/>
        <w:numPr>
          <w:ilvl w:val="0"/>
          <w:numId w:val="29"/>
        </w:numPr>
        <w:overflowPunct/>
        <w:autoSpaceDE/>
        <w:autoSpaceDN/>
        <w:adjustRightInd/>
        <w:spacing w:line="276" w:lineRule="auto"/>
        <w:textAlignment w:val="auto"/>
      </w:pPr>
      <w:r w:rsidRPr="00B414A0">
        <w:t>60Hz</w:t>
      </w:r>
    </w:p>
    <w:p w14:paraId="2DBC44C6" w14:textId="77777777" w:rsidR="00DF52AB" w:rsidRPr="00B414A0" w:rsidRDefault="00DF52AB" w:rsidP="006D59C2">
      <w:pPr>
        <w:spacing w:line="276" w:lineRule="auto"/>
      </w:pPr>
      <w:r w:rsidRPr="00B414A0">
        <w:t>Tiêu chuẩn của EU cho “Common External Power Supply” quy định dải điện áp đầu vào tối thiểu phải từ 90 – 264VAC (hay 100-240VAC ±10%)</w:t>
      </w:r>
    </w:p>
    <w:p w14:paraId="2AA72CBC" w14:textId="77777777" w:rsidR="00DF52AB" w:rsidRPr="00B414A0" w:rsidRDefault="00DF52AB" w:rsidP="006D59C2">
      <w:pPr>
        <w:pStyle w:val="ANSVHeadingLevel4"/>
        <w:numPr>
          <w:ilvl w:val="3"/>
          <w:numId w:val="12"/>
        </w:numPr>
        <w:spacing w:line="276" w:lineRule="auto"/>
      </w:pPr>
      <w:bookmarkStart w:id="156" w:name="_Toc31893069"/>
      <w:r w:rsidRPr="00B414A0">
        <w:t>Điện áp đầu ra</w:t>
      </w:r>
      <w:bookmarkEnd w:id="156"/>
    </w:p>
    <w:p w14:paraId="6A6BE2BD" w14:textId="77777777" w:rsidR="00DF52AB" w:rsidRPr="00B414A0" w:rsidRDefault="00DF52AB" w:rsidP="006D59C2">
      <w:pPr>
        <w:spacing w:line="276" w:lineRule="auto"/>
      </w:pPr>
      <w:r w:rsidRPr="00B414A0">
        <w:rPr>
          <w:b/>
          <w:bCs/>
        </w:rPr>
        <w:t>Điện áp đầu ra của AC-DC Converter:</w:t>
      </w:r>
      <w:r w:rsidRPr="00B414A0">
        <w:t xml:space="preserve"> 5VDC hoặc 12VDC.</w:t>
      </w:r>
    </w:p>
    <w:p w14:paraId="47E66093" w14:textId="77777777" w:rsidR="00DF52AB" w:rsidRPr="00B414A0" w:rsidRDefault="00DF52AB" w:rsidP="006D59C2">
      <w:pPr>
        <w:spacing w:line="276" w:lineRule="auto"/>
      </w:pPr>
      <w:r w:rsidRPr="00B414A0">
        <w:rPr>
          <w:b/>
          <w:bCs/>
        </w:rPr>
        <w:t>Độ chính xác của điện áp đầu ra:</w:t>
      </w:r>
      <w:r w:rsidRPr="00B414A0">
        <w:t xml:space="preserve"> Nhỏ hơn ±5%</w:t>
      </w:r>
    </w:p>
    <w:p w14:paraId="6C13C12A" w14:textId="77777777" w:rsidR="00DF52AB" w:rsidRPr="00B414A0" w:rsidRDefault="00DF52AB" w:rsidP="006D59C2">
      <w:pPr>
        <w:spacing w:line="276" w:lineRule="auto"/>
      </w:pPr>
      <w:r w:rsidRPr="00B414A0">
        <w:rPr>
          <w:b/>
          <w:bCs/>
        </w:rPr>
        <w:t>Biên độ ripple &amp; Noise:</w:t>
      </w:r>
      <w:r w:rsidRPr="00B414A0">
        <w:t xml:space="preserve"> Nhỏ hơn 5% Vout</w:t>
      </w:r>
    </w:p>
    <w:p w14:paraId="4CE65953" w14:textId="77777777" w:rsidR="00DF52AB" w:rsidRPr="00B414A0" w:rsidRDefault="00DF52AB" w:rsidP="006D59C2">
      <w:pPr>
        <w:spacing w:line="276" w:lineRule="auto"/>
      </w:pPr>
      <w:r w:rsidRPr="00B414A0">
        <w:t>Nguyên nhân:</w:t>
      </w:r>
    </w:p>
    <w:p w14:paraId="3BFDA2BD" w14:textId="77777777" w:rsidR="00DF52AB" w:rsidRPr="00B414A0" w:rsidRDefault="00DF52AB" w:rsidP="006D59C2">
      <w:pPr>
        <w:pStyle w:val="ListParagraph"/>
        <w:numPr>
          <w:ilvl w:val="0"/>
          <w:numId w:val="35"/>
        </w:numPr>
        <w:overflowPunct/>
        <w:autoSpaceDE/>
        <w:autoSpaceDN/>
        <w:adjustRightInd/>
        <w:spacing w:line="276" w:lineRule="auto"/>
        <w:textAlignment w:val="auto"/>
      </w:pPr>
      <w:r w:rsidRPr="00B414A0">
        <w:t>Phù hợp với mức điện áp hoạt động của Relay</w:t>
      </w:r>
    </w:p>
    <w:p w14:paraId="0C59017C" w14:textId="77777777" w:rsidR="00DF52AB" w:rsidRPr="00B414A0" w:rsidRDefault="00DF52AB" w:rsidP="006D59C2">
      <w:pPr>
        <w:pStyle w:val="ListParagraph"/>
        <w:numPr>
          <w:ilvl w:val="0"/>
          <w:numId w:val="35"/>
        </w:numPr>
        <w:overflowPunct/>
        <w:autoSpaceDE/>
        <w:autoSpaceDN/>
        <w:adjustRightInd/>
        <w:spacing w:line="276" w:lineRule="auto"/>
        <w:textAlignment w:val="auto"/>
      </w:pPr>
      <w:r w:rsidRPr="00B414A0">
        <w:t>Có thể sử dụng LDO để hạ áp xuống 3.3V hoặc 5V để cấp cho các thành phần khác như MCU, RF module, đồng thời làm giảm nhiễu switching.</w:t>
      </w:r>
    </w:p>
    <w:p w14:paraId="4D9A96D6" w14:textId="77777777" w:rsidR="00DF52AB" w:rsidRPr="00B414A0" w:rsidRDefault="00DF52AB" w:rsidP="006D59C2">
      <w:pPr>
        <w:pStyle w:val="ANSVHeadingLevel4"/>
        <w:numPr>
          <w:ilvl w:val="3"/>
          <w:numId w:val="12"/>
        </w:numPr>
        <w:spacing w:line="276" w:lineRule="auto"/>
      </w:pPr>
      <w:bookmarkStart w:id="157" w:name="_Toc31893070"/>
      <w:r w:rsidRPr="00B414A0">
        <w:t>Công suất đầu ra</w:t>
      </w:r>
      <w:bookmarkEnd w:id="157"/>
    </w:p>
    <w:p w14:paraId="3E9970B3" w14:textId="77777777" w:rsidR="00DF52AB" w:rsidRPr="00B414A0" w:rsidRDefault="00DF52AB" w:rsidP="006D59C2">
      <w:pPr>
        <w:spacing w:line="276" w:lineRule="auto"/>
      </w:pPr>
      <w:r w:rsidRPr="00B414A0">
        <w:t>Dựa trên việc ước lượng công suất tiêu thụ của các thành phần:</w:t>
      </w:r>
    </w:p>
    <w:p w14:paraId="1F855E84" w14:textId="77777777" w:rsidR="00DF52AB" w:rsidRPr="00B414A0" w:rsidRDefault="00DF52AB" w:rsidP="006D59C2">
      <w:pPr>
        <w:pStyle w:val="ListParagraph"/>
        <w:numPr>
          <w:ilvl w:val="0"/>
          <w:numId w:val="34"/>
        </w:numPr>
        <w:overflowPunct/>
        <w:autoSpaceDE/>
        <w:autoSpaceDN/>
        <w:adjustRightInd/>
        <w:spacing w:line="276" w:lineRule="auto"/>
        <w:textAlignment w:val="auto"/>
      </w:pPr>
      <w:r w:rsidRPr="00B414A0">
        <w:rPr>
          <w:b/>
          <w:bCs/>
        </w:rPr>
        <w:t>Relay:</w:t>
      </w:r>
      <w:r w:rsidRPr="00B414A0">
        <w:t xml:space="preserve"> 0.2 – 0.45W x 3 = 1.35W (Tham khảo relay Hong-Fa, 10A, HF32FV)</w:t>
      </w:r>
    </w:p>
    <w:p w14:paraId="5A87BF79" w14:textId="77777777" w:rsidR="00DF52AB" w:rsidRPr="00B414A0" w:rsidRDefault="00DF52AB" w:rsidP="006D59C2">
      <w:pPr>
        <w:pStyle w:val="ListParagraph"/>
        <w:numPr>
          <w:ilvl w:val="0"/>
          <w:numId w:val="34"/>
        </w:numPr>
        <w:overflowPunct/>
        <w:autoSpaceDE/>
        <w:autoSpaceDN/>
        <w:adjustRightInd/>
        <w:spacing w:line="276" w:lineRule="auto"/>
        <w:textAlignment w:val="auto"/>
      </w:pPr>
      <w:r w:rsidRPr="00B414A0">
        <w:rPr>
          <w:b/>
          <w:bCs/>
        </w:rPr>
        <w:t>RF module:</w:t>
      </w:r>
      <w:r w:rsidRPr="00B414A0">
        <w:t xml:space="preserve"> 0.5W (Tham khảo module EFR32MG21 Series 2, chế độ TX, công suất phát 12.5dBm, dòng tiêu thụ 173mA, điện áp cấp 3.3V)</w:t>
      </w:r>
    </w:p>
    <w:p w14:paraId="24C976C6" w14:textId="77777777" w:rsidR="00DF52AB" w:rsidRPr="00B414A0" w:rsidRDefault="00DF52AB" w:rsidP="006D59C2">
      <w:pPr>
        <w:pStyle w:val="ListParagraph"/>
        <w:numPr>
          <w:ilvl w:val="0"/>
          <w:numId w:val="34"/>
        </w:numPr>
        <w:overflowPunct/>
        <w:autoSpaceDE/>
        <w:autoSpaceDN/>
        <w:adjustRightInd/>
        <w:spacing w:line="276" w:lineRule="auto"/>
        <w:textAlignment w:val="auto"/>
      </w:pPr>
      <w:r w:rsidRPr="00B414A0">
        <w:rPr>
          <w:b/>
          <w:bCs/>
        </w:rPr>
        <w:t>Các thành phần khác:</w:t>
      </w:r>
      <w:r w:rsidRPr="00B414A0">
        <w:t xml:space="preserve"> Không đáng kể</w:t>
      </w:r>
    </w:p>
    <w:p w14:paraId="5FDE6065" w14:textId="77777777" w:rsidR="00DF52AB" w:rsidRPr="00B414A0" w:rsidRDefault="00DF52AB" w:rsidP="006D59C2">
      <w:pPr>
        <w:pStyle w:val="ListParagraph"/>
        <w:numPr>
          <w:ilvl w:val="1"/>
          <w:numId w:val="30"/>
        </w:numPr>
        <w:overflowPunct/>
        <w:autoSpaceDE/>
        <w:autoSpaceDN/>
        <w:adjustRightInd/>
        <w:spacing w:line="276" w:lineRule="auto"/>
        <w:textAlignment w:val="auto"/>
      </w:pPr>
      <w:r w:rsidRPr="00B414A0">
        <w:t>Touch sensing: Dưới 1mA</w:t>
      </w:r>
    </w:p>
    <w:p w14:paraId="7124F40E" w14:textId="77777777" w:rsidR="00DF52AB" w:rsidRPr="00B414A0" w:rsidRDefault="00DF52AB" w:rsidP="006D59C2">
      <w:pPr>
        <w:pStyle w:val="ListParagraph"/>
        <w:numPr>
          <w:ilvl w:val="1"/>
          <w:numId w:val="30"/>
        </w:numPr>
        <w:overflowPunct/>
        <w:autoSpaceDE/>
        <w:autoSpaceDN/>
        <w:adjustRightInd/>
        <w:spacing w:line="276" w:lineRule="auto"/>
        <w:textAlignment w:val="auto"/>
      </w:pPr>
      <w:r w:rsidRPr="00B414A0">
        <w:lastRenderedPageBreak/>
        <w:t>LED: 10mA x 3 = 30mA (0.1W, 3.3V)</w:t>
      </w:r>
    </w:p>
    <w:p w14:paraId="31B3B679" w14:textId="77777777" w:rsidR="00DF52AB" w:rsidRPr="00B414A0" w:rsidRDefault="00DF52AB" w:rsidP="006D59C2">
      <w:pPr>
        <w:overflowPunct/>
        <w:autoSpaceDE/>
        <w:autoSpaceDN/>
        <w:adjustRightInd/>
        <w:spacing w:line="276" w:lineRule="auto"/>
        <w:textAlignment w:val="auto"/>
      </w:pPr>
      <w:r w:rsidRPr="00B414A0">
        <w:t>Công suất đầu ra của module nguồn nên nằm trong khoảng 2-3W</w:t>
      </w:r>
    </w:p>
    <w:p w14:paraId="566BFD52" w14:textId="77777777" w:rsidR="00DF52AB" w:rsidRPr="00B414A0" w:rsidRDefault="00DF52AB" w:rsidP="006D59C2">
      <w:pPr>
        <w:pStyle w:val="ANSVHeadingLevel4"/>
        <w:numPr>
          <w:ilvl w:val="3"/>
          <w:numId w:val="12"/>
        </w:numPr>
        <w:spacing w:line="276" w:lineRule="auto"/>
      </w:pPr>
      <w:bookmarkStart w:id="158" w:name="_Toc31893071"/>
      <w:r w:rsidRPr="00B414A0">
        <w:t>Các yêu cầu khác</w:t>
      </w:r>
      <w:bookmarkEnd w:id="158"/>
    </w:p>
    <w:p w14:paraId="07E229EE" w14:textId="77777777" w:rsidR="00DF52AB" w:rsidRPr="00B414A0" w:rsidRDefault="00DF52AB" w:rsidP="006D59C2">
      <w:pPr>
        <w:spacing w:line="276" w:lineRule="auto"/>
        <w:rPr>
          <w:b/>
          <w:bCs/>
        </w:rPr>
      </w:pPr>
      <w:r w:rsidRPr="00B414A0">
        <w:rPr>
          <w:b/>
          <w:bCs/>
        </w:rPr>
        <w:t>Yêu cầu về hiệu suất</w:t>
      </w:r>
    </w:p>
    <w:p w14:paraId="0A6F3B99" w14:textId="77777777" w:rsidR="00DF52AB" w:rsidRPr="00B414A0" w:rsidRDefault="00DF52AB" w:rsidP="006D59C2">
      <w:pPr>
        <w:overflowPunct/>
        <w:autoSpaceDE/>
        <w:autoSpaceDN/>
        <w:adjustRightInd/>
        <w:spacing w:line="276" w:lineRule="auto"/>
        <w:textAlignment w:val="auto"/>
      </w:pPr>
      <w:r w:rsidRPr="00B414A0">
        <w:t xml:space="preserve">Hiệu suất: Tiêu chuẩn DOE Level V (EU), sử dụng cho “External Power Supplies”, </w:t>
      </w:r>
      <w:proofErr w:type="gramStart"/>
      <w:r w:rsidRPr="00B414A0">
        <w:t>theo</w:t>
      </w:r>
      <w:proofErr w:type="gramEnd"/>
      <w:r w:rsidRPr="00B414A0">
        <w:t xml:space="preserve"> đó</w:t>
      </w:r>
    </w:p>
    <w:p w14:paraId="684E0F88" w14:textId="77777777" w:rsidR="00DF52AB" w:rsidRPr="00B414A0" w:rsidRDefault="00DF52AB" w:rsidP="006D59C2">
      <w:pPr>
        <w:pStyle w:val="ListParagraph"/>
        <w:numPr>
          <w:ilvl w:val="0"/>
          <w:numId w:val="33"/>
        </w:numPr>
        <w:overflowPunct/>
        <w:autoSpaceDE/>
        <w:autoSpaceDN/>
        <w:adjustRightInd/>
        <w:spacing w:line="276" w:lineRule="auto"/>
        <w:textAlignment w:val="auto"/>
      </w:pPr>
      <w:r w:rsidRPr="00B414A0">
        <w:t>Công suất khi không tải: &lt;0.3W</w:t>
      </w:r>
    </w:p>
    <w:p w14:paraId="15B6C207" w14:textId="77777777" w:rsidR="00DF52AB" w:rsidRPr="00B414A0" w:rsidRDefault="00DF52AB" w:rsidP="006D59C2">
      <w:pPr>
        <w:pStyle w:val="ListParagraph"/>
        <w:numPr>
          <w:ilvl w:val="0"/>
          <w:numId w:val="33"/>
        </w:numPr>
        <w:overflowPunct/>
        <w:autoSpaceDE/>
        <w:autoSpaceDN/>
        <w:adjustRightInd/>
        <w:spacing w:line="276" w:lineRule="auto"/>
        <w:textAlignment w:val="auto"/>
      </w:pPr>
      <w:r w:rsidRPr="00B414A0">
        <w:t>Hiệu suất khi có tải: H = [0.0750 x Ln(Power)] + 0.561 = 0.643 (Với P = 3W)</w:t>
      </w:r>
    </w:p>
    <w:p w14:paraId="1F3E566B" w14:textId="77777777" w:rsidR="00DF52AB" w:rsidRPr="00B414A0" w:rsidRDefault="00DF52AB" w:rsidP="006D59C2">
      <w:pPr>
        <w:spacing w:line="276" w:lineRule="auto"/>
        <w:rPr>
          <w:b/>
          <w:bCs/>
        </w:rPr>
      </w:pPr>
      <w:r w:rsidRPr="00B414A0">
        <w:rPr>
          <w:b/>
          <w:bCs/>
        </w:rPr>
        <w:t>Các tiêu chuẩn</w:t>
      </w:r>
    </w:p>
    <w:p w14:paraId="3586127A" w14:textId="77777777" w:rsidR="00DF52AB" w:rsidRPr="00B414A0" w:rsidRDefault="00DF52AB" w:rsidP="006D59C2">
      <w:pPr>
        <w:pStyle w:val="ListParagraph"/>
        <w:numPr>
          <w:ilvl w:val="0"/>
          <w:numId w:val="32"/>
        </w:numPr>
        <w:overflowPunct/>
        <w:autoSpaceDE/>
        <w:autoSpaceDN/>
        <w:adjustRightInd/>
        <w:spacing w:line="276" w:lineRule="auto"/>
        <w:textAlignment w:val="auto"/>
      </w:pPr>
      <w:r w:rsidRPr="00B414A0">
        <w:t>Conducted EMI: CISPR22/EN55022</w:t>
      </w:r>
      <w:r w:rsidRPr="00B414A0">
        <w:rPr>
          <w:rFonts w:eastAsia="MS Gothic"/>
        </w:rPr>
        <w:t>，</w:t>
      </w:r>
      <w:r w:rsidRPr="00B414A0">
        <w:t>CLASS B (Class B áp dụng cho các thiết bị sử dụng trong nhà, Class A áp dụng cho các thiết bị khác)</w:t>
      </w:r>
    </w:p>
    <w:p w14:paraId="737F905C" w14:textId="77777777" w:rsidR="00DF52AB" w:rsidRPr="00B414A0" w:rsidRDefault="00DF52AB" w:rsidP="006D59C2">
      <w:pPr>
        <w:pStyle w:val="ListParagraph"/>
        <w:numPr>
          <w:ilvl w:val="0"/>
          <w:numId w:val="32"/>
        </w:numPr>
        <w:overflowPunct/>
        <w:autoSpaceDE/>
        <w:autoSpaceDN/>
        <w:adjustRightInd/>
        <w:spacing w:line="276" w:lineRule="auto"/>
        <w:textAlignment w:val="auto"/>
      </w:pPr>
      <w:r w:rsidRPr="00B414A0">
        <w:t>Radiated EMI: CISPR22/EN55022, CLASS B</w:t>
      </w:r>
    </w:p>
    <w:p w14:paraId="7FD2028B" w14:textId="77777777" w:rsidR="00DF52AB" w:rsidRPr="00B414A0" w:rsidRDefault="00DF52AB" w:rsidP="006D59C2">
      <w:pPr>
        <w:overflowPunct/>
        <w:autoSpaceDE/>
        <w:autoSpaceDN/>
        <w:adjustRightInd/>
        <w:spacing w:line="276" w:lineRule="auto"/>
        <w:textAlignment w:val="auto"/>
      </w:pPr>
      <w:r w:rsidRPr="00B414A0">
        <w:t>Từ các yêu cầu trên, đặc biệt là với mới công suất ra thấp (chỉ 3W), hiệu suất nguồn không quá cao, điện áp vào cao hơn nhiều so với điện áp ra, ta có thể sử dụng nguồn Fly-back cho khối AC-DC.</w:t>
      </w:r>
    </w:p>
    <w:p w14:paraId="36B888B4" w14:textId="77777777" w:rsidR="00DF52AB" w:rsidRPr="00B414A0" w:rsidRDefault="00DF52AB" w:rsidP="006D59C2">
      <w:pPr>
        <w:keepNext/>
        <w:spacing w:line="276" w:lineRule="auto"/>
        <w:jc w:val="center"/>
      </w:pPr>
      <w:r w:rsidRPr="00B414A0">
        <w:rPr>
          <w:noProof/>
        </w:rPr>
        <w:drawing>
          <wp:inline distT="0" distB="0" distL="0" distR="0" wp14:anchorId="7149AD01" wp14:editId="327EE318">
            <wp:extent cx="5316630" cy="36031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23980" cy="3608107"/>
                    </a:xfrm>
                    <a:prstGeom prst="rect">
                      <a:avLst/>
                    </a:prstGeom>
                  </pic:spPr>
                </pic:pic>
              </a:graphicData>
            </a:graphic>
          </wp:inline>
        </w:drawing>
      </w:r>
    </w:p>
    <w:p w14:paraId="6061451E" w14:textId="77777777" w:rsidR="00DF52AB" w:rsidRPr="00B414A0" w:rsidRDefault="00DF52AB" w:rsidP="006D59C2">
      <w:pPr>
        <w:pStyle w:val="Caption"/>
        <w:rPr>
          <w:rFonts w:cs="Times New Roman"/>
        </w:rPr>
      </w:pPr>
      <w:bookmarkStart w:id="159" w:name="_Toc35251023"/>
      <w:bookmarkStart w:id="160" w:name="_Toc44593944"/>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Pr="00B414A0">
        <w:rPr>
          <w:rFonts w:cs="Times New Roman"/>
          <w:noProof/>
        </w:rPr>
        <w:t>15</w:t>
      </w:r>
      <w:r w:rsidRPr="00B414A0">
        <w:rPr>
          <w:rFonts w:cs="Times New Roman"/>
          <w:noProof/>
        </w:rPr>
        <w:fldChar w:fldCharType="end"/>
      </w:r>
      <w:r w:rsidRPr="00B414A0">
        <w:rPr>
          <w:rFonts w:cs="Times New Roman"/>
        </w:rPr>
        <w:t>: Công suất không tải và hiệu suất yêu cầu đối với khối AC-DC</w:t>
      </w:r>
      <w:bookmarkEnd w:id="159"/>
      <w:bookmarkEnd w:id="160"/>
    </w:p>
    <w:p w14:paraId="0EA5870A" w14:textId="77777777" w:rsidR="00DF52AB" w:rsidRPr="00B414A0" w:rsidRDefault="00DF52AB" w:rsidP="006D59C2">
      <w:pPr>
        <w:pStyle w:val="ANSVHeadingLevel4"/>
        <w:numPr>
          <w:ilvl w:val="3"/>
          <w:numId w:val="12"/>
        </w:numPr>
        <w:spacing w:line="276" w:lineRule="auto"/>
      </w:pPr>
      <w:r w:rsidRPr="00B414A0">
        <w:lastRenderedPageBreak/>
        <w:t>Lọc nhiễu điện từ</w:t>
      </w:r>
    </w:p>
    <w:p w14:paraId="7F3A36C3" w14:textId="77777777" w:rsidR="00DF52AB" w:rsidRPr="00B414A0" w:rsidRDefault="00DF52AB" w:rsidP="006D59C2">
      <w:pPr>
        <w:pStyle w:val="ANSVNormal"/>
        <w:jc w:val="both"/>
        <w:rPr>
          <w:rFonts w:cs="Times New Roman"/>
        </w:rPr>
      </w:pPr>
      <w:r w:rsidRPr="00B414A0">
        <w:rPr>
          <w:rFonts w:cs="Times New Roman"/>
        </w:rPr>
        <w:t>Thiết bị phải được bảo vệ chống nhiễu EMI và không được phát xạ nhiễu EMI vượt quá tiêu chuẩn cho phép sau:</w:t>
      </w:r>
    </w:p>
    <w:p w14:paraId="7753D684" w14:textId="77777777" w:rsidR="00DF52AB" w:rsidRPr="00B414A0" w:rsidRDefault="00DF52AB" w:rsidP="006D59C2">
      <w:pPr>
        <w:pStyle w:val="ListParagraph"/>
        <w:numPr>
          <w:ilvl w:val="0"/>
          <w:numId w:val="31"/>
        </w:numPr>
        <w:overflowPunct/>
        <w:autoSpaceDE/>
        <w:autoSpaceDN/>
        <w:adjustRightInd/>
        <w:spacing w:line="276" w:lineRule="auto"/>
        <w:textAlignment w:val="auto"/>
      </w:pPr>
      <w:r w:rsidRPr="00B414A0">
        <w:t>Conducted EMI: CISPR22/EN55022</w:t>
      </w:r>
      <w:r w:rsidRPr="00B414A0">
        <w:rPr>
          <w:rFonts w:eastAsia="MS Gothic"/>
        </w:rPr>
        <w:t>，</w:t>
      </w:r>
      <w:r w:rsidRPr="00B414A0">
        <w:t>CLASS B (Class B áp dụng cho các thiết bị sử dụng trong nhà, Class A áp dụng cho các thiết bị khác)</w:t>
      </w:r>
    </w:p>
    <w:p w14:paraId="66597392" w14:textId="77777777" w:rsidR="00DF52AB" w:rsidRPr="00B414A0" w:rsidRDefault="00DF52AB" w:rsidP="006D59C2">
      <w:pPr>
        <w:pStyle w:val="ListParagraph"/>
        <w:numPr>
          <w:ilvl w:val="0"/>
          <w:numId w:val="31"/>
        </w:numPr>
        <w:overflowPunct/>
        <w:autoSpaceDE/>
        <w:autoSpaceDN/>
        <w:adjustRightInd/>
        <w:spacing w:line="276" w:lineRule="auto"/>
        <w:textAlignment w:val="auto"/>
      </w:pPr>
      <w:r w:rsidRPr="00B414A0">
        <w:t>Radiated EMI: CISPR22/EN55022, CLASS B</w:t>
      </w:r>
    </w:p>
    <w:p w14:paraId="10B39E5B" w14:textId="77777777" w:rsidR="00DF52AB" w:rsidRPr="00B414A0" w:rsidRDefault="00DF52AB" w:rsidP="006D59C2">
      <w:pPr>
        <w:pStyle w:val="ANSVNormal"/>
        <w:jc w:val="both"/>
        <w:rPr>
          <w:rFonts w:cs="Times New Roman"/>
        </w:rPr>
      </w:pPr>
      <w:r w:rsidRPr="00B414A0">
        <w:rPr>
          <w:rFonts w:cs="Times New Roman"/>
        </w:rPr>
        <w:t>Như vậy, đầu vào điện lưới của thiết bị cần phải có một bộ lọc EMI, nếu khối AC-DC sử dụng một mạch lọc một chiều C-L-C, ta có thể sử dụng một tụ CX để lọc đầu vào AC.</w:t>
      </w:r>
    </w:p>
    <w:p w14:paraId="55CEB544" w14:textId="77777777" w:rsidR="00DF52AB" w:rsidRPr="00B414A0" w:rsidRDefault="00DF52AB" w:rsidP="006D59C2">
      <w:pPr>
        <w:pStyle w:val="ANSVHeadingLevel4"/>
        <w:numPr>
          <w:ilvl w:val="3"/>
          <w:numId w:val="12"/>
        </w:numPr>
        <w:spacing w:line="276" w:lineRule="auto"/>
      </w:pPr>
      <w:r w:rsidRPr="00B414A0">
        <w:t>Bảo vệ quá áp</w:t>
      </w:r>
    </w:p>
    <w:p w14:paraId="760CD1FC" w14:textId="77777777" w:rsidR="00DF52AB" w:rsidRPr="00B414A0" w:rsidRDefault="00DF52AB" w:rsidP="006D59C2">
      <w:pPr>
        <w:pStyle w:val="ANSVNormal"/>
        <w:ind w:firstLine="612"/>
        <w:jc w:val="both"/>
        <w:rPr>
          <w:rFonts w:cs="Times New Roman"/>
        </w:rPr>
      </w:pPr>
      <w:r w:rsidRPr="00B414A0">
        <w:rPr>
          <w:rFonts w:cs="Times New Roman"/>
        </w:rPr>
        <w:t>Do thiết bị được nối trực tiếp vào đường điện xoay chiều trong nhà, nên khả năng gặp các xung điện áp bất thường do nhiễu điện từ trường từ các nguồn như sét hoặc nhiễm tĩnh điện. Các xung điện áp này thường có mức điện áp từ hàng kV đến vài chục kV, và diễn ra trong khoảng thời gian rất ngắn. Vì vậy, thiết bị cần phải được bảo vệ trước những tác nhân này. Một giải pháp phổ biến là sử dụng MOV, là linh kiện chuyên dụng cho mục đích này.</w:t>
      </w:r>
    </w:p>
    <w:p w14:paraId="64E09A0B" w14:textId="77777777" w:rsidR="00DF52AB" w:rsidRPr="00B414A0" w:rsidRDefault="00DF52AB" w:rsidP="006D59C2">
      <w:pPr>
        <w:pStyle w:val="ANSVNormal"/>
        <w:jc w:val="both"/>
        <w:rPr>
          <w:rFonts w:cs="Times New Roman"/>
        </w:rPr>
      </w:pPr>
      <w:r w:rsidRPr="00B414A0">
        <w:rPr>
          <w:rFonts w:cs="Times New Roman"/>
        </w:rPr>
        <w:t>MOV sử dụng trong thiết bị Smart Lighting Switch cần đảm bảo các yêu cầu sau.</w:t>
      </w:r>
    </w:p>
    <w:tbl>
      <w:tblPr>
        <w:tblStyle w:val="TableGrid"/>
        <w:tblW w:w="0" w:type="auto"/>
        <w:tblLook w:val="04A0" w:firstRow="1" w:lastRow="0" w:firstColumn="1" w:lastColumn="0" w:noHBand="0" w:noVBand="1"/>
      </w:tblPr>
      <w:tblGrid>
        <w:gridCol w:w="4868"/>
        <w:gridCol w:w="1247"/>
        <w:gridCol w:w="3621"/>
      </w:tblGrid>
      <w:tr w:rsidR="00DF52AB" w:rsidRPr="00B414A0" w14:paraId="1F93C1EA" w14:textId="77777777" w:rsidTr="00DF52AB">
        <w:tc>
          <w:tcPr>
            <w:tcW w:w="4868" w:type="dxa"/>
            <w:shd w:val="clear" w:color="auto" w:fill="1F3864" w:themeFill="accent5" w:themeFillShade="80"/>
          </w:tcPr>
          <w:p w14:paraId="17828E9C" w14:textId="77777777" w:rsidR="00DF52AB" w:rsidRPr="00B414A0" w:rsidRDefault="00DF52AB" w:rsidP="006D59C2">
            <w:pPr>
              <w:pStyle w:val="ANSVNormal"/>
              <w:jc w:val="center"/>
              <w:rPr>
                <w:rFonts w:cs="Times New Roman"/>
                <w:b/>
                <w:bCs/>
              </w:rPr>
            </w:pPr>
            <w:r w:rsidRPr="00B414A0">
              <w:rPr>
                <w:rFonts w:cs="Times New Roman"/>
                <w:b/>
                <w:bCs/>
              </w:rPr>
              <w:t>Tham số</w:t>
            </w:r>
          </w:p>
        </w:tc>
        <w:tc>
          <w:tcPr>
            <w:tcW w:w="4868" w:type="dxa"/>
            <w:gridSpan w:val="2"/>
            <w:shd w:val="clear" w:color="auto" w:fill="1F3864" w:themeFill="accent5" w:themeFillShade="80"/>
          </w:tcPr>
          <w:p w14:paraId="06A5BEC2" w14:textId="77777777" w:rsidR="00DF52AB" w:rsidRPr="00B414A0" w:rsidRDefault="00DF52AB" w:rsidP="006D59C2">
            <w:pPr>
              <w:pStyle w:val="ANSVNormal"/>
              <w:jc w:val="center"/>
              <w:rPr>
                <w:rFonts w:cs="Times New Roman"/>
                <w:b/>
                <w:bCs/>
              </w:rPr>
            </w:pPr>
            <w:r w:rsidRPr="00B414A0">
              <w:rPr>
                <w:rFonts w:cs="Times New Roman"/>
                <w:b/>
                <w:bCs/>
              </w:rPr>
              <w:t>Yêu cầu</w:t>
            </w:r>
          </w:p>
        </w:tc>
      </w:tr>
      <w:tr w:rsidR="00DF52AB" w:rsidRPr="00B414A0" w14:paraId="3F5C5889" w14:textId="77777777" w:rsidTr="00DF52AB">
        <w:trPr>
          <w:trHeight w:val="455"/>
        </w:trPr>
        <w:tc>
          <w:tcPr>
            <w:tcW w:w="4868" w:type="dxa"/>
            <w:vMerge w:val="restart"/>
            <w:vAlign w:val="center"/>
          </w:tcPr>
          <w:p w14:paraId="0282F2A5" w14:textId="77777777" w:rsidR="00DF52AB" w:rsidRPr="00B414A0" w:rsidRDefault="00DF52AB" w:rsidP="006D59C2">
            <w:pPr>
              <w:pStyle w:val="ANSVNormal"/>
              <w:rPr>
                <w:rFonts w:cs="Times New Roman"/>
              </w:rPr>
            </w:pPr>
            <w:r w:rsidRPr="00B414A0">
              <w:rPr>
                <w:rFonts w:cs="Times New Roman"/>
              </w:rPr>
              <w:t>Voltage Rating, Continuous</w:t>
            </w:r>
          </w:p>
        </w:tc>
        <w:tc>
          <w:tcPr>
            <w:tcW w:w="1247" w:type="dxa"/>
          </w:tcPr>
          <w:p w14:paraId="74A3661A" w14:textId="77777777" w:rsidR="00DF52AB" w:rsidRPr="00B414A0" w:rsidRDefault="00DF52AB" w:rsidP="006D59C2">
            <w:pPr>
              <w:pStyle w:val="ANSVNormal"/>
              <w:jc w:val="both"/>
              <w:rPr>
                <w:rFonts w:cs="Times New Roman"/>
              </w:rPr>
            </w:pPr>
            <w:r w:rsidRPr="00B414A0">
              <w:rPr>
                <w:rFonts w:cs="Times New Roman"/>
              </w:rPr>
              <w:t>RMS</w:t>
            </w:r>
          </w:p>
        </w:tc>
        <w:tc>
          <w:tcPr>
            <w:tcW w:w="3621" w:type="dxa"/>
          </w:tcPr>
          <w:p w14:paraId="3B90DC33" w14:textId="77777777" w:rsidR="00DF52AB" w:rsidRPr="00B414A0" w:rsidRDefault="00DF52AB" w:rsidP="006D59C2">
            <w:pPr>
              <w:pStyle w:val="ANSVNormal"/>
              <w:jc w:val="both"/>
              <w:rPr>
                <w:rFonts w:cs="Times New Roman"/>
              </w:rPr>
            </w:pPr>
            <w:r w:rsidRPr="00B414A0">
              <w:rPr>
                <w:rFonts w:cs="Times New Roman"/>
              </w:rPr>
              <w:t>≥ 270V</w:t>
            </w:r>
          </w:p>
        </w:tc>
      </w:tr>
      <w:tr w:rsidR="00DF52AB" w:rsidRPr="00B414A0" w14:paraId="2ACABDC5" w14:textId="77777777" w:rsidTr="00DF52AB">
        <w:trPr>
          <w:trHeight w:val="455"/>
        </w:trPr>
        <w:tc>
          <w:tcPr>
            <w:tcW w:w="4868" w:type="dxa"/>
            <w:vMerge/>
            <w:vAlign w:val="center"/>
          </w:tcPr>
          <w:p w14:paraId="54BD4899" w14:textId="77777777" w:rsidR="00DF52AB" w:rsidRPr="00B414A0" w:rsidRDefault="00DF52AB" w:rsidP="006D59C2">
            <w:pPr>
              <w:pStyle w:val="ANSVNormal"/>
              <w:rPr>
                <w:rFonts w:cs="Times New Roman"/>
              </w:rPr>
            </w:pPr>
          </w:p>
        </w:tc>
        <w:tc>
          <w:tcPr>
            <w:tcW w:w="1247" w:type="dxa"/>
          </w:tcPr>
          <w:p w14:paraId="7C9704B3" w14:textId="77777777" w:rsidR="00DF52AB" w:rsidRPr="00B414A0" w:rsidRDefault="00DF52AB" w:rsidP="006D59C2">
            <w:pPr>
              <w:pStyle w:val="ANSVNormal"/>
              <w:jc w:val="both"/>
              <w:rPr>
                <w:rFonts w:cs="Times New Roman"/>
              </w:rPr>
            </w:pPr>
            <w:r w:rsidRPr="00B414A0">
              <w:rPr>
                <w:rFonts w:cs="Times New Roman"/>
              </w:rPr>
              <w:t>DC</w:t>
            </w:r>
          </w:p>
        </w:tc>
        <w:tc>
          <w:tcPr>
            <w:tcW w:w="3621" w:type="dxa"/>
          </w:tcPr>
          <w:p w14:paraId="489C2F2D" w14:textId="77777777" w:rsidR="00DF52AB" w:rsidRPr="00B414A0" w:rsidRDefault="00DF52AB" w:rsidP="006D59C2">
            <w:pPr>
              <w:pStyle w:val="ANSVNormal"/>
              <w:jc w:val="both"/>
              <w:rPr>
                <w:rFonts w:cs="Times New Roman"/>
              </w:rPr>
            </w:pPr>
            <w:r w:rsidRPr="00B414A0">
              <w:rPr>
                <w:rFonts w:cs="Times New Roman"/>
              </w:rPr>
              <w:t>≥ 375V</w:t>
            </w:r>
          </w:p>
        </w:tc>
      </w:tr>
      <w:tr w:rsidR="00DF52AB" w:rsidRPr="00B414A0" w14:paraId="0C5DC5D4" w14:textId="77777777" w:rsidTr="00DF52AB">
        <w:tc>
          <w:tcPr>
            <w:tcW w:w="4868" w:type="dxa"/>
          </w:tcPr>
          <w:p w14:paraId="3EDF0209" w14:textId="77777777" w:rsidR="00DF52AB" w:rsidRPr="00B414A0" w:rsidRDefault="00DF52AB" w:rsidP="006D59C2">
            <w:pPr>
              <w:pStyle w:val="ANSVNormal"/>
              <w:jc w:val="both"/>
              <w:rPr>
                <w:rFonts w:cs="Times New Roman"/>
              </w:rPr>
            </w:pPr>
            <w:r w:rsidRPr="00B414A0">
              <w:rPr>
                <w:rFonts w:cs="Times New Roman"/>
              </w:rPr>
              <w:t>Max Energy (8/20 μs)</w:t>
            </w:r>
          </w:p>
        </w:tc>
        <w:tc>
          <w:tcPr>
            <w:tcW w:w="4868" w:type="dxa"/>
            <w:gridSpan w:val="2"/>
          </w:tcPr>
          <w:p w14:paraId="0C5DFA73" w14:textId="77777777" w:rsidR="00DF52AB" w:rsidRPr="00B414A0" w:rsidRDefault="00DF52AB" w:rsidP="006D59C2">
            <w:pPr>
              <w:pStyle w:val="ANSVNormal"/>
              <w:jc w:val="both"/>
              <w:rPr>
                <w:rFonts w:cs="Times New Roman"/>
              </w:rPr>
            </w:pPr>
            <w:r w:rsidRPr="00B414A0">
              <w:rPr>
                <w:rFonts w:cs="Times New Roman"/>
              </w:rPr>
              <w:t>≥ 50J</w:t>
            </w:r>
          </w:p>
        </w:tc>
      </w:tr>
      <w:tr w:rsidR="00DF52AB" w:rsidRPr="00B414A0" w14:paraId="70BEE63C" w14:textId="77777777" w:rsidTr="00DF52AB">
        <w:tc>
          <w:tcPr>
            <w:tcW w:w="4868" w:type="dxa"/>
          </w:tcPr>
          <w:p w14:paraId="047B0466" w14:textId="77777777" w:rsidR="00DF52AB" w:rsidRPr="00B414A0" w:rsidRDefault="00DF52AB" w:rsidP="006D59C2">
            <w:pPr>
              <w:pStyle w:val="ANSVNormal"/>
              <w:jc w:val="both"/>
              <w:rPr>
                <w:rFonts w:cs="Times New Roman"/>
              </w:rPr>
            </w:pPr>
            <w:r w:rsidRPr="00B414A0">
              <w:rPr>
                <w:rFonts w:cs="Times New Roman"/>
              </w:rPr>
              <w:t>Peak Current (8/20 μs)</w:t>
            </w:r>
          </w:p>
        </w:tc>
        <w:tc>
          <w:tcPr>
            <w:tcW w:w="4868" w:type="dxa"/>
            <w:gridSpan w:val="2"/>
          </w:tcPr>
          <w:p w14:paraId="7E64813C" w14:textId="77777777" w:rsidR="00DF52AB" w:rsidRPr="00B414A0" w:rsidRDefault="00DF52AB" w:rsidP="006D59C2">
            <w:pPr>
              <w:pStyle w:val="ANSVNormal"/>
              <w:jc w:val="both"/>
              <w:rPr>
                <w:rFonts w:cs="Times New Roman"/>
              </w:rPr>
            </w:pPr>
            <w:r w:rsidRPr="00B414A0">
              <w:rPr>
                <w:rFonts w:cs="Times New Roman"/>
              </w:rPr>
              <w:t>≥ 2000A</w:t>
            </w:r>
          </w:p>
        </w:tc>
      </w:tr>
      <w:tr w:rsidR="00DF52AB" w:rsidRPr="00B414A0" w14:paraId="02FFCAC8" w14:textId="77777777" w:rsidTr="00DF52AB">
        <w:tc>
          <w:tcPr>
            <w:tcW w:w="4868" w:type="dxa"/>
          </w:tcPr>
          <w:p w14:paraId="66938D59" w14:textId="77777777" w:rsidR="00DF52AB" w:rsidRPr="00B414A0" w:rsidRDefault="00DF52AB" w:rsidP="006D59C2">
            <w:pPr>
              <w:pStyle w:val="ANSVNormal"/>
              <w:jc w:val="both"/>
              <w:rPr>
                <w:rFonts w:cs="Times New Roman"/>
              </w:rPr>
            </w:pPr>
            <w:r w:rsidRPr="00B414A0">
              <w:rPr>
                <w:rFonts w:cs="Times New Roman"/>
              </w:rPr>
              <w:t>Varistor Voltage at 1mA (Nominal)</w:t>
            </w:r>
          </w:p>
        </w:tc>
        <w:tc>
          <w:tcPr>
            <w:tcW w:w="4868" w:type="dxa"/>
            <w:gridSpan w:val="2"/>
          </w:tcPr>
          <w:p w14:paraId="45A26B6B" w14:textId="77777777" w:rsidR="00DF52AB" w:rsidRPr="00B414A0" w:rsidRDefault="00DF52AB" w:rsidP="006D59C2">
            <w:pPr>
              <w:pStyle w:val="ANSVNormal"/>
              <w:jc w:val="both"/>
              <w:rPr>
                <w:rFonts w:cs="Times New Roman"/>
              </w:rPr>
            </w:pPr>
            <w:r w:rsidRPr="00B414A0">
              <w:rPr>
                <w:rFonts w:cs="Times New Roman"/>
              </w:rPr>
              <w:t>≥ 400V</w:t>
            </w:r>
          </w:p>
        </w:tc>
      </w:tr>
      <w:tr w:rsidR="00DF52AB" w:rsidRPr="00B414A0" w14:paraId="749633B1" w14:textId="77777777" w:rsidTr="00DF52AB">
        <w:tc>
          <w:tcPr>
            <w:tcW w:w="4868" w:type="dxa"/>
          </w:tcPr>
          <w:p w14:paraId="2A130524" w14:textId="77777777" w:rsidR="00DF52AB" w:rsidRPr="00B414A0" w:rsidRDefault="00DF52AB" w:rsidP="006D59C2">
            <w:pPr>
              <w:pStyle w:val="ANSVNormal"/>
              <w:jc w:val="both"/>
              <w:rPr>
                <w:rFonts w:cs="Times New Roman"/>
              </w:rPr>
            </w:pPr>
            <w:r w:rsidRPr="00B414A0">
              <w:rPr>
                <w:rFonts w:cs="Times New Roman"/>
              </w:rPr>
              <w:t>Clamp Voltage 8x20µS</w:t>
            </w:r>
          </w:p>
        </w:tc>
        <w:tc>
          <w:tcPr>
            <w:tcW w:w="4868" w:type="dxa"/>
            <w:gridSpan w:val="2"/>
          </w:tcPr>
          <w:p w14:paraId="36B90F8C" w14:textId="77777777" w:rsidR="00DF52AB" w:rsidRPr="00B414A0" w:rsidRDefault="00DF52AB" w:rsidP="006D59C2">
            <w:pPr>
              <w:pStyle w:val="ANSVNormal"/>
              <w:keepNext/>
              <w:jc w:val="both"/>
              <w:rPr>
                <w:rFonts w:cs="Times New Roman"/>
              </w:rPr>
            </w:pPr>
            <w:r w:rsidRPr="00B414A0">
              <w:rPr>
                <w:rFonts w:cs="Times New Roman"/>
              </w:rPr>
              <w:t>≥ 700V</w:t>
            </w:r>
          </w:p>
        </w:tc>
      </w:tr>
    </w:tbl>
    <w:p w14:paraId="4149F23B" w14:textId="77777777" w:rsidR="00DF52AB" w:rsidRPr="00B414A0" w:rsidRDefault="00DF52AB" w:rsidP="006D59C2">
      <w:pPr>
        <w:pStyle w:val="Caption"/>
        <w:rPr>
          <w:rFonts w:cs="Times New Roman"/>
        </w:rPr>
      </w:pPr>
      <w:bookmarkStart w:id="161" w:name="_Toc35251024"/>
      <w:bookmarkStart w:id="162" w:name="_Toc44593945"/>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Pr="00B414A0">
        <w:rPr>
          <w:rFonts w:cs="Times New Roman"/>
          <w:noProof/>
        </w:rPr>
        <w:t>16</w:t>
      </w:r>
      <w:r w:rsidRPr="00B414A0">
        <w:rPr>
          <w:rFonts w:cs="Times New Roman"/>
          <w:noProof/>
        </w:rPr>
        <w:fldChar w:fldCharType="end"/>
      </w:r>
      <w:r w:rsidRPr="00B414A0">
        <w:rPr>
          <w:rFonts w:cs="Times New Roman"/>
        </w:rPr>
        <w:t>: Đặc tả yêu cầu khối Overvoltage protection</w:t>
      </w:r>
      <w:bookmarkEnd w:id="161"/>
      <w:bookmarkEnd w:id="162"/>
    </w:p>
    <w:p w14:paraId="4CDE8EAF" w14:textId="77777777" w:rsidR="00DF52AB" w:rsidRPr="00B414A0" w:rsidRDefault="00DF52AB" w:rsidP="006D59C2">
      <w:pPr>
        <w:pStyle w:val="ANSVHeadingLevel4"/>
        <w:numPr>
          <w:ilvl w:val="3"/>
          <w:numId w:val="12"/>
        </w:numPr>
        <w:spacing w:line="276" w:lineRule="auto"/>
      </w:pPr>
      <w:r w:rsidRPr="00B414A0">
        <w:t>Bảo vệ quá dòng</w:t>
      </w:r>
    </w:p>
    <w:p w14:paraId="1114B3D5" w14:textId="77777777" w:rsidR="00DF52AB" w:rsidRPr="00B414A0" w:rsidRDefault="00DF52AB" w:rsidP="006D59C2">
      <w:pPr>
        <w:pStyle w:val="ANSVNormal"/>
        <w:ind w:firstLine="612"/>
        <w:jc w:val="both"/>
        <w:rPr>
          <w:rFonts w:cs="Times New Roman"/>
        </w:rPr>
      </w:pPr>
      <w:r w:rsidRPr="00B414A0">
        <w:rPr>
          <w:rFonts w:cs="Times New Roman"/>
        </w:rPr>
        <w:t>Để tránh các tình huống xấu nhất do thiết bị bị chập cháy làm ảnh hưởng đến mạng điện trong nhà, thì thiết bị cần được bảo vệ quá dòng. Giải pháp đơn giản và hữu hiệu là sử dụng cầu chì. Dòng bảo vệ của cầu chì nên ít nhất lớn gấp 2 lần dòng tiêu thụ cực đại. Cần tính đến các tham số sau.</w:t>
      </w:r>
    </w:p>
    <w:tbl>
      <w:tblPr>
        <w:tblStyle w:val="TableGrid"/>
        <w:tblW w:w="0" w:type="auto"/>
        <w:tblLook w:val="04A0" w:firstRow="1" w:lastRow="0" w:firstColumn="1" w:lastColumn="0" w:noHBand="0" w:noVBand="1"/>
      </w:tblPr>
      <w:tblGrid>
        <w:gridCol w:w="4868"/>
        <w:gridCol w:w="4868"/>
      </w:tblGrid>
      <w:tr w:rsidR="00DF52AB" w:rsidRPr="00B414A0" w14:paraId="34BCE6DB" w14:textId="77777777" w:rsidTr="00DF52AB">
        <w:tc>
          <w:tcPr>
            <w:tcW w:w="4868" w:type="dxa"/>
            <w:shd w:val="clear" w:color="auto" w:fill="1F3864" w:themeFill="accent5" w:themeFillShade="80"/>
          </w:tcPr>
          <w:p w14:paraId="6243A734" w14:textId="77777777" w:rsidR="00DF52AB" w:rsidRPr="00B414A0" w:rsidRDefault="00DF52AB" w:rsidP="006D59C2">
            <w:pPr>
              <w:pStyle w:val="ANSVNormal"/>
              <w:jc w:val="center"/>
              <w:rPr>
                <w:rFonts w:cs="Times New Roman"/>
                <w:b/>
                <w:bCs/>
              </w:rPr>
            </w:pPr>
            <w:r w:rsidRPr="00B414A0">
              <w:rPr>
                <w:rFonts w:cs="Times New Roman"/>
                <w:b/>
                <w:bCs/>
              </w:rPr>
              <w:lastRenderedPageBreak/>
              <w:t>Tham số</w:t>
            </w:r>
          </w:p>
        </w:tc>
        <w:tc>
          <w:tcPr>
            <w:tcW w:w="4868" w:type="dxa"/>
            <w:shd w:val="clear" w:color="auto" w:fill="1F3864" w:themeFill="accent5" w:themeFillShade="80"/>
          </w:tcPr>
          <w:p w14:paraId="587251E7" w14:textId="77777777" w:rsidR="00DF52AB" w:rsidRPr="00B414A0" w:rsidRDefault="00DF52AB" w:rsidP="006D59C2">
            <w:pPr>
              <w:pStyle w:val="ANSVNormal"/>
              <w:jc w:val="center"/>
              <w:rPr>
                <w:rFonts w:cs="Times New Roman"/>
                <w:b/>
                <w:bCs/>
              </w:rPr>
            </w:pPr>
            <w:r w:rsidRPr="00B414A0">
              <w:rPr>
                <w:rFonts w:cs="Times New Roman"/>
                <w:b/>
                <w:bCs/>
              </w:rPr>
              <w:t>Yêu cầu</w:t>
            </w:r>
          </w:p>
        </w:tc>
      </w:tr>
      <w:tr w:rsidR="00DF52AB" w:rsidRPr="00B414A0" w14:paraId="70D40910" w14:textId="77777777" w:rsidTr="00DF52AB">
        <w:trPr>
          <w:trHeight w:val="455"/>
        </w:trPr>
        <w:tc>
          <w:tcPr>
            <w:tcW w:w="4868" w:type="dxa"/>
            <w:vAlign w:val="center"/>
          </w:tcPr>
          <w:p w14:paraId="4DF13487" w14:textId="77777777" w:rsidR="00DF52AB" w:rsidRPr="00B414A0" w:rsidRDefault="00DF52AB" w:rsidP="006D59C2">
            <w:pPr>
              <w:pStyle w:val="ANSVNormal"/>
              <w:rPr>
                <w:rFonts w:cs="Times New Roman"/>
              </w:rPr>
            </w:pPr>
            <w:r w:rsidRPr="00B414A0">
              <w:rPr>
                <w:rFonts w:cs="Times New Roman"/>
              </w:rPr>
              <w:t>Hiệu suất nguồn</w:t>
            </w:r>
          </w:p>
        </w:tc>
        <w:tc>
          <w:tcPr>
            <w:tcW w:w="4868" w:type="dxa"/>
          </w:tcPr>
          <w:p w14:paraId="3978F822" w14:textId="77777777" w:rsidR="00DF52AB" w:rsidRPr="00B414A0" w:rsidRDefault="00DF52AB" w:rsidP="006D59C2">
            <w:pPr>
              <w:pStyle w:val="ANSVNormal"/>
              <w:jc w:val="both"/>
              <w:rPr>
                <w:rFonts w:cs="Times New Roman"/>
              </w:rPr>
            </w:pPr>
            <w:r w:rsidRPr="00B414A0">
              <w:rPr>
                <w:rFonts w:cs="Times New Roman"/>
              </w:rPr>
              <w:t>0.6 – 0.75</w:t>
            </w:r>
          </w:p>
        </w:tc>
      </w:tr>
      <w:tr w:rsidR="00DF52AB" w:rsidRPr="00B414A0" w14:paraId="3334E363" w14:textId="77777777" w:rsidTr="00DF52AB">
        <w:tc>
          <w:tcPr>
            <w:tcW w:w="4868" w:type="dxa"/>
          </w:tcPr>
          <w:p w14:paraId="116CAD6A" w14:textId="77777777" w:rsidR="00DF52AB" w:rsidRPr="00B414A0" w:rsidRDefault="00DF52AB" w:rsidP="006D59C2">
            <w:pPr>
              <w:pStyle w:val="ANSVNormal"/>
              <w:jc w:val="both"/>
              <w:rPr>
                <w:rFonts w:cs="Times New Roman"/>
              </w:rPr>
            </w:pPr>
            <w:r w:rsidRPr="00B414A0">
              <w:rPr>
                <w:rFonts w:cs="Times New Roman"/>
              </w:rPr>
              <w:t>Hệ số công suất</w:t>
            </w:r>
          </w:p>
        </w:tc>
        <w:tc>
          <w:tcPr>
            <w:tcW w:w="4868" w:type="dxa"/>
          </w:tcPr>
          <w:p w14:paraId="11458611" w14:textId="77777777" w:rsidR="00DF52AB" w:rsidRPr="00B414A0" w:rsidRDefault="00DF52AB" w:rsidP="006D59C2">
            <w:pPr>
              <w:pStyle w:val="ANSVNormal"/>
              <w:jc w:val="both"/>
              <w:rPr>
                <w:rFonts w:cs="Times New Roman"/>
              </w:rPr>
            </w:pPr>
            <w:r w:rsidRPr="00B414A0">
              <w:rPr>
                <w:rFonts w:cs="Times New Roman"/>
              </w:rPr>
              <w:t>0.5 – 0.7</w:t>
            </w:r>
          </w:p>
        </w:tc>
      </w:tr>
      <w:tr w:rsidR="00DF52AB" w:rsidRPr="00B414A0" w14:paraId="20AE6C16" w14:textId="77777777" w:rsidTr="00DF52AB">
        <w:tc>
          <w:tcPr>
            <w:tcW w:w="4868" w:type="dxa"/>
          </w:tcPr>
          <w:p w14:paraId="0F042310" w14:textId="77777777" w:rsidR="00DF52AB" w:rsidRPr="00B414A0" w:rsidRDefault="00DF52AB" w:rsidP="006D59C2">
            <w:pPr>
              <w:pStyle w:val="ANSVNormal"/>
              <w:jc w:val="both"/>
              <w:rPr>
                <w:rFonts w:cs="Times New Roman"/>
              </w:rPr>
            </w:pPr>
            <w:r w:rsidRPr="00B414A0">
              <w:rPr>
                <w:rFonts w:cs="Times New Roman"/>
              </w:rPr>
              <w:t>Fuse re-rating factor</w:t>
            </w:r>
          </w:p>
        </w:tc>
        <w:tc>
          <w:tcPr>
            <w:tcW w:w="4868" w:type="dxa"/>
          </w:tcPr>
          <w:p w14:paraId="2CC1C4FA" w14:textId="77777777" w:rsidR="00DF52AB" w:rsidRPr="00B414A0" w:rsidRDefault="00DF52AB" w:rsidP="006D59C2">
            <w:pPr>
              <w:pStyle w:val="ANSVNormal"/>
              <w:jc w:val="both"/>
              <w:rPr>
                <w:rFonts w:cs="Times New Roman"/>
              </w:rPr>
            </w:pPr>
            <w:r w:rsidRPr="00B414A0">
              <w:rPr>
                <w:rFonts w:cs="Times New Roman"/>
              </w:rPr>
              <w:t>~ 0.75</w:t>
            </w:r>
          </w:p>
        </w:tc>
      </w:tr>
      <w:tr w:rsidR="00DF52AB" w:rsidRPr="00B414A0" w14:paraId="5ABE1864" w14:textId="77777777" w:rsidTr="00DF52AB">
        <w:tc>
          <w:tcPr>
            <w:tcW w:w="4868" w:type="dxa"/>
          </w:tcPr>
          <w:p w14:paraId="5E75437C" w14:textId="77777777" w:rsidR="00DF52AB" w:rsidRPr="00B414A0" w:rsidRDefault="00DF52AB" w:rsidP="006D59C2">
            <w:pPr>
              <w:pStyle w:val="ANSVNormal"/>
              <w:jc w:val="both"/>
              <w:rPr>
                <w:rFonts w:cs="Times New Roman"/>
              </w:rPr>
            </w:pPr>
            <w:r w:rsidRPr="00B414A0">
              <w:rPr>
                <w:rFonts w:cs="Times New Roman"/>
              </w:rPr>
              <w:t>Thermal de-rating factor</w:t>
            </w:r>
          </w:p>
        </w:tc>
        <w:tc>
          <w:tcPr>
            <w:tcW w:w="4868" w:type="dxa"/>
          </w:tcPr>
          <w:p w14:paraId="53AACE6D" w14:textId="77777777" w:rsidR="00DF52AB" w:rsidRPr="00B414A0" w:rsidRDefault="00DF52AB" w:rsidP="006D59C2">
            <w:pPr>
              <w:pStyle w:val="ANSVNormal"/>
              <w:keepNext/>
              <w:jc w:val="both"/>
              <w:rPr>
                <w:rFonts w:cs="Times New Roman"/>
              </w:rPr>
            </w:pPr>
            <w:r w:rsidRPr="00B414A0">
              <w:rPr>
                <w:rFonts w:cs="Times New Roman"/>
              </w:rPr>
              <w:t>~ 0.95</w:t>
            </w:r>
          </w:p>
        </w:tc>
      </w:tr>
    </w:tbl>
    <w:p w14:paraId="49BAAAA4" w14:textId="77777777" w:rsidR="00DF52AB" w:rsidRPr="00B414A0" w:rsidRDefault="00DF52AB" w:rsidP="006D59C2">
      <w:pPr>
        <w:pStyle w:val="Caption"/>
        <w:rPr>
          <w:rFonts w:cs="Times New Roman"/>
        </w:rPr>
      </w:pPr>
      <w:bookmarkStart w:id="163" w:name="_Toc35251025"/>
      <w:bookmarkStart w:id="164" w:name="_Toc44593946"/>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Pr="00B414A0">
        <w:rPr>
          <w:rFonts w:cs="Times New Roman"/>
          <w:noProof/>
        </w:rPr>
        <w:t>17</w:t>
      </w:r>
      <w:r w:rsidRPr="00B414A0">
        <w:rPr>
          <w:rFonts w:cs="Times New Roman"/>
          <w:noProof/>
        </w:rPr>
        <w:fldChar w:fldCharType="end"/>
      </w:r>
      <w:r w:rsidRPr="00B414A0">
        <w:rPr>
          <w:rFonts w:cs="Times New Roman"/>
        </w:rPr>
        <w:t>: Đặc tả yêu cầu cho cầu chì</w:t>
      </w:r>
      <w:bookmarkEnd w:id="163"/>
      <w:bookmarkEnd w:id="164"/>
    </w:p>
    <w:p w14:paraId="06765772" w14:textId="13806136" w:rsidR="00DF52AB" w:rsidRPr="00B414A0" w:rsidRDefault="00DF52AB" w:rsidP="006D59C2">
      <w:pPr>
        <w:spacing w:line="276" w:lineRule="auto"/>
      </w:pPr>
    </w:p>
    <w:p w14:paraId="78AE47F1" w14:textId="77777777" w:rsidR="00DF52AB" w:rsidRPr="00B414A0" w:rsidRDefault="00DF52AB" w:rsidP="006D59C2">
      <w:pPr>
        <w:spacing w:line="276" w:lineRule="auto"/>
      </w:pPr>
    </w:p>
    <w:p w14:paraId="510ADD5D" w14:textId="77777777" w:rsidR="00DF52AB" w:rsidRPr="00B414A0" w:rsidRDefault="00DF52AB" w:rsidP="006D59C2">
      <w:pPr>
        <w:spacing w:line="276" w:lineRule="auto"/>
      </w:pPr>
    </w:p>
    <w:p w14:paraId="28DB1985" w14:textId="77777777" w:rsidR="00DF52AB" w:rsidRPr="00B414A0" w:rsidRDefault="00DF52AB" w:rsidP="006D59C2">
      <w:pPr>
        <w:spacing w:line="276" w:lineRule="auto"/>
      </w:pPr>
    </w:p>
    <w:p w14:paraId="786EC9E5" w14:textId="553997C2" w:rsidR="00DF52AB" w:rsidRPr="00B414A0" w:rsidRDefault="005E6F33" w:rsidP="006D59C2">
      <w:pPr>
        <w:pStyle w:val="ANSVHeading1"/>
        <w:numPr>
          <w:ilvl w:val="0"/>
          <w:numId w:val="11"/>
        </w:numPr>
        <w:rPr>
          <w:rFonts w:cs="Times New Roman"/>
        </w:rPr>
      </w:pPr>
      <w:bookmarkStart w:id="165" w:name="_Toc44922367"/>
      <w:r w:rsidRPr="00B414A0">
        <w:rPr>
          <w:rFonts w:cs="Times New Roman"/>
        </w:rPr>
        <w:lastRenderedPageBreak/>
        <w:t>SMART PLUG</w:t>
      </w:r>
      <w:bookmarkEnd w:id="165"/>
    </w:p>
    <w:p w14:paraId="09173A4B" w14:textId="7ACF1D33" w:rsidR="005E6F33" w:rsidRPr="00B414A0" w:rsidRDefault="005E6F33" w:rsidP="006D59C2">
      <w:pPr>
        <w:pStyle w:val="ANSVHeading1"/>
        <w:numPr>
          <w:ilvl w:val="0"/>
          <w:numId w:val="43"/>
        </w:numPr>
        <w:rPr>
          <w:rFonts w:cs="Times New Roman"/>
        </w:rPr>
      </w:pPr>
      <w:bookmarkStart w:id="166" w:name="_Toc44922368"/>
      <w:r w:rsidRPr="00B414A0">
        <w:rPr>
          <w:rFonts w:cs="Times New Roman"/>
        </w:rPr>
        <w:t>Thiết kế HLD [Firmware] thiết bị Smart Plug</w:t>
      </w:r>
      <w:bookmarkEnd w:id="166"/>
    </w:p>
    <w:p w14:paraId="4029F457" w14:textId="1042BAD7" w:rsidR="005E6F33" w:rsidRPr="00B414A0" w:rsidRDefault="005E6F33" w:rsidP="006D59C2">
      <w:pPr>
        <w:pStyle w:val="ANSVHeading3"/>
        <w:numPr>
          <w:ilvl w:val="1"/>
          <w:numId w:val="12"/>
        </w:numPr>
        <w:spacing w:line="276" w:lineRule="auto"/>
        <w:rPr>
          <w:rStyle w:val="st"/>
          <w:rFonts w:cs="Times New Roman"/>
          <w:szCs w:val="26"/>
        </w:rPr>
      </w:pPr>
      <w:bookmarkStart w:id="167" w:name="_Toc41697099"/>
      <w:bookmarkStart w:id="168" w:name="_Toc44922369"/>
      <w:r w:rsidRPr="00B414A0">
        <w:rPr>
          <w:rStyle w:val="st"/>
          <w:rFonts w:cs="Times New Roman"/>
          <w:szCs w:val="26"/>
          <w:lang w:val="en-US"/>
        </w:rPr>
        <w:t>Tổng quan kiến trúc Smart Plug</w:t>
      </w:r>
      <w:bookmarkEnd w:id="167"/>
      <w:bookmarkEnd w:id="168"/>
    </w:p>
    <w:p w14:paraId="248F8CC4" w14:textId="77777777" w:rsidR="005E6F33" w:rsidRPr="00B414A0" w:rsidRDefault="005E6F33" w:rsidP="006D59C2">
      <w:pPr>
        <w:spacing w:line="276" w:lineRule="auto"/>
        <w:jc w:val="center"/>
        <w:rPr>
          <w:bCs/>
          <w:szCs w:val="26"/>
        </w:rPr>
      </w:pPr>
      <w:r w:rsidRPr="00B414A0">
        <w:rPr>
          <w:noProof/>
        </w:rPr>
        <w:drawing>
          <wp:inline distT="0" distB="0" distL="0" distR="0" wp14:anchorId="026B9E05" wp14:editId="7599C5CF">
            <wp:extent cx="5698049" cy="5172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96376" cy="5170557"/>
                    </a:xfrm>
                    <a:prstGeom prst="rect">
                      <a:avLst/>
                    </a:prstGeom>
                  </pic:spPr>
                </pic:pic>
              </a:graphicData>
            </a:graphic>
          </wp:inline>
        </w:drawing>
      </w:r>
    </w:p>
    <w:p w14:paraId="321808E8" w14:textId="77777777" w:rsidR="005E6F33" w:rsidRPr="00B414A0" w:rsidRDefault="005E6F33" w:rsidP="006D59C2">
      <w:pPr>
        <w:pStyle w:val="Caption"/>
        <w:rPr>
          <w:rFonts w:cs="Times New Roman"/>
          <w:b/>
          <w:szCs w:val="26"/>
        </w:rPr>
      </w:pPr>
      <w:bookmarkStart w:id="169" w:name="_Toc41697154"/>
      <w:bookmarkStart w:id="170" w:name="_Toc43714624"/>
      <w:r w:rsidRPr="00B414A0">
        <w:rPr>
          <w:rFonts w:cs="Times New Roman"/>
          <w:szCs w:val="26"/>
        </w:rPr>
        <w:t xml:space="preserve">Hình </w:t>
      </w:r>
      <w:r w:rsidRPr="00B414A0">
        <w:rPr>
          <w:rFonts w:cs="Times New Roman"/>
          <w:b/>
          <w:i w:val="0"/>
          <w:szCs w:val="26"/>
        </w:rPr>
        <w:fldChar w:fldCharType="begin"/>
      </w:r>
      <w:r w:rsidRPr="00B414A0">
        <w:rPr>
          <w:rFonts w:cs="Times New Roman"/>
          <w:szCs w:val="26"/>
        </w:rPr>
        <w:instrText xml:space="preserve"> SEQ Hình \* ARABIC </w:instrText>
      </w:r>
      <w:r w:rsidRPr="00B414A0">
        <w:rPr>
          <w:rFonts w:cs="Times New Roman"/>
          <w:b/>
          <w:i w:val="0"/>
          <w:szCs w:val="26"/>
        </w:rPr>
        <w:fldChar w:fldCharType="separate"/>
      </w:r>
      <w:r w:rsidR="006A0ED4" w:rsidRPr="00B414A0">
        <w:rPr>
          <w:rFonts w:cs="Times New Roman"/>
          <w:noProof/>
          <w:szCs w:val="26"/>
        </w:rPr>
        <w:t>39</w:t>
      </w:r>
      <w:r w:rsidRPr="00B414A0">
        <w:rPr>
          <w:rFonts w:cs="Times New Roman"/>
          <w:b/>
          <w:i w:val="0"/>
          <w:noProof/>
          <w:szCs w:val="26"/>
        </w:rPr>
        <w:fldChar w:fldCharType="end"/>
      </w:r>
      <w:r w:rsidRPr="00B414A0">
        <w:rPr>
          <w:rFonts w:cs="Times New Roman"/>
          <w:szCs w:val="26"/>
        </w:rPr>
        <w:t>. Sơ đồ kiến trúc Smart Plug</w:t>
      </w:r>
      <w:bookmarkEnd w:id="169"/>
      <w:bookmarkEnd w:id="170"/>
    </w:p>
    <w:p w14:paraId="5F1A6D9E" w14:textId="77777777" w:rsidR="005E6F33" w:rsidRPr="00B414A0" w:rsidRDefault="005E6F33" w:rsidP="006D59C2">
      <w:pPr>
        <w:spacing w:line="276" w:lineRule="auto"/>
        <w:rPr>
          <w:szCs w:val="26"/>
        </w:rPr>
      </w:pPr>
      <w:r w:rsidRPr="00B414A0">
        <w:rPr>
          <w:szCs w:val="26"/>
        </w:rPr>
        <w:t>Smart plug được cấu tạo bởi các thành phần:</w:t>
      </w:r>
    </w:p>
    <w:tbl>
      <w:tblPr>
        <w:tblStyle w:val="TableGrid"/>
        <w:tblW w:w="0" w:type="auto"/>
        <w:tblLook w:val="04A0" w:firstRow="1" w:lastRow="0" w:firstColumn="1" w:lastColumn="0" w:noHBand="0" w:noVBand="1"/>
      </w:tblPr>
      <w:tblGrid>
        <w:gridCol w:w="1165"/>
        <w:gridCol w:w="2880"/>
        <w:gridCol w:w="5180"/>
      </w:tblGrid>
      <w:tr w:rsidR="005E6F33" w:rsidRPr="00B414A0" w14:paraId="34DF2D59" w14:textId="77777777" w:rsidTr="005E6F33">
        <w:tc>
          <w:tcPr>
            <w:tcW w:w="1165" w:type="dxa"/>
            <w:vAlign w:val="center"/>
          </w:tcPr>
          <w:p w14:paraId="13EC2F3A" w14:textId="77777777" w:rsidR="005E6F33" w:rsidRPr="00B414A0" w:rsidRDefault="005E6F33" w:rsidP="006D59C2">
            <w:pPr>
              <w:spacing w:line="276" w:lineRule="auto"/>
              <w:jc w:val="center"/>
              <w:rPr>
                <w:b/>
                <w:szCs w:val="26"/>
              </w:rPr>
            </w:pPr>
            <w:r w:rsidRPr="00B414A0">
              <w:rPr>
                <w:b/>
                <w:szCs w:val="26"/>
              </w:rPr>
              <w:t>STT</w:t>
            </w:r>
          </w:p>
        </w:tc>
        <w:tc>
          <w:tcPr>
            <w:tcW w:w="2880" w:type="dxa"/>
            <w:vAlign w:val="center"/>
          </w:tcPr>
          <w:p w14:paraId="66DC7BF7" w14:textId="77777777" w:rsidR="005E6F33" w:rsidRPr="00B414A0" w:rsidRDefault="005E6F33" w:rsidP="006D59C2">
            <w:pPr>
              <w:spacing w:line="276" w:lineRule="auto"/>
              <w:jc w:val="center"/>
              <w:rPr>
                <w:b/>
                <w:szCs w:val="26"/>
              </w:rPr>
            </w:pPr>
            <w:r w:rsidRPr="00B414A0">
              <w:rPr>
                <w:b/>
                <w:szCs w:val="26"/>
              </w:rPr>
              <w:t>Tên thành phần</w:t>
            </w:r>
          </w:p>
        </w:tc>
        <w:tc>
          <w:tcPr>
            <w:tcW w:w="5180" w:type="dxa"/>
            <w:vAlign w:val="center"/>
          </w:tcPr>
          <w:p w14:paraId="338C9FE7" w14:textId="77777777" w:rsidR="005E6F33" w:rsidRPr="00B414A0" w:rsidRDefault="005E6F33" w:rsidP="006D59C2">
            <w:pPr>
              <w:spacing w:line="276" w:lineRule="auto"/>
              <w:jc w:val="center"/>
              <w:rPr>
                <w:b/>
                <w:szCs w:val="26"/>
              </w:rPr>
            </w:pPr>
            <w:r w:rsidRPr="00B414A0">
              <w:rPr>
                <w:b/>
                <w:szCs w:val="26"/>
              </w:rPr>
              <w:t>Vai trò nhiệm vụ</w:t>
            </w:r>
          </w:p>
        </w:tc>
      </w:tr>
      <w:tr w:rsidR="005E6F33" w:rsidRPr="00B414A0" w14:paraId="62067DC5" w14:textId="77777777" w:rsidTr="005E6F33">
        <w:tc>
          <w:tcPr>
            <w:tcW w:w="1165" w:type="dxa"/>
            <w:vAlign w:val="center"/>
          </w:tcPr>
          <w:p w14:paraId="70DB6D4C" w14:textId="77777777" w:rsidR="005E6F33" w:rsidRPr="00B414A0" w:rsidRDefault="005E6F33" w:rsidP="006D59C2">
            <w:pPr>
              <w:spacing w:line="276" w:lineRule="auto"/>
              <w:jc w:val="left"/>
              <w:rPr>
                <w:szCs w:val="26"/>
              </w:rPr>
            </w:pPr>
            <w:r w:rsidRPr="00B414A0">
              <w:rPr>
                <w:szCs w:val="26"/>
              </w:rPr>
              <w:t>1</w:t>
            </w:r>
          </w:p>
        </w:tc>
        <w:tc>
          <w:tcPr>
            <w:tcW w:w="2880" w:type="dxa"/>
            <w:vAlign w:val="center"/>
          </w:tcPr>
          <w:p w14:paraId="2CFCDEC4" w14:textId="77777777" w:rsidR="005E6F33" w:rsidRPr="00B414A0" w:rsidRDefault="005E6F33" w:rsidP="006D59C2">
            <w:pPr>
              <w:spacing w:line="276" w:lineRule="auto"/>
              <w:jc w:val="left"/>
              <w:rPr>
                <w:szCs w:val="26"/>
              </w:rPr>
            </w:pPr>
            <w:r w:rsidRPr="00B414A0">
              <w:rPr>
                <w:szCs w:val="26"/>
              </w:rPr>
              <w:t>Core</w:t>
            </w:r>
          </w:p>
        </w:tc>
        <w:tc>
          <w:tcPr>
            <w:tcW w:w="5180" w:type="dxa"/>
            <w:vAlign w:val="center"/>
          </w:tcPr>
          <w:p w14:paraId="7BFADD3E" w14:textId="77777777" w:rsidR="005E6F33" w:rsidRPr="00B414A0" w:rsidRDefault="005E6F33" w:rsidP="006D59C2">
            <w:pPr>
              <w:spacing w:line="276" w:lineRule="auto"/>
              <w:jc w:val="left"/>
              <w:rPr>
                <w:szCs w:val="26"/>
              </w:rPr>
            </w:pPr>
            <w:r w:rsidRPr="00B414A0">
              <w:rPr>
                <w:szCs w:val="26"/>
              </w:rPr>
              <w:t>Gồm các khối đảm nhiệm việc thực hiện các chức năng chính của Smart Plug</w:t>
            </w:r>
          </w:p>
        </w:tc>
      </w:tr>
      <w:tr w:rsidR="005E6F33" w:rsidRPr="00B414A0" w14:paraId="01E4E0D8" w14:textId="77777777" w:rsidTr="005E6F33">
        <w:tc>
          <w:tcPr>
            <w:tcW w:w="1165" w:type="dxa"/>
            <w:vAlign w:val="center"/>
          </w:tcPr>
          <w:p w14:paraId="2E13DE49" w14:textId="77777777" w:rsidR="005E6F33" w:rsidRPr="00B414A0" w:rsidRDefault="005E6F33" w:rsidP="006D59C2">
            <w:pPr>
              <w:spacing w:line="276" w:lineRule="auto"/>
              <w:jc w:val="left"/>
              <w:rPr>
                <w:szCs w:val="26"/>
              </w:rPr>
            </w:pPr>
            <w:r w:rsidRPr="00B414A0">
              <w:rPr>
                <w:szCs w:val="26"/>
              </w:rPr>
              <w:lastRenderedPageBreak/>
              <w:t>2</w:t>
            </w:r>
          </w:p>
        </w:tc>
        <w:tc>
          <w:tcPr>
            <w:tcW w:w="2880" w:type="dxa"/>
            <w:vAlign w:val="center"/>
          </w:tcPr>
          <w:p w14:paraId="4B4369B1" w14:textId="77777777" w:rsidR="005E6F33" w:rsidRPr="00B414A0" w:rsidRDefault="005E6F33" w:rsidP="006D59C2">
            <w:pPr>
              <w:spacing w:line="276" w:lineRule="auto"/>
              <w:jc w:val="left"/>
              <w:rPr>
                <w:szCs w:val="26"/>
              </w:rPr>
            </w:pPr>
            <w:r w:rsidRPr="00B414A0">
              <w:rPr>
                <w:szCs w:val="26"/>
              </w:rPr>
              <w:t>Electrical Meter Driver</w:t>
            </w:r>
          </w:p>
        </w:tc>
        <w:tc>
          <w:tcPr>
            <w:tcW w:w="5180" w:type="dxa"/>
            <w:vAlign w:val="center"/>
          </w:tcPr>
          <w:p w14:paraId="743A769A" w14:textId="77777777" w:rsidR="005E6F33" w:rsidRPr="00B414A0" w:rsidRDefault="005E6F33" w:rsidP="006D59C2">
            <w:pPr>
              <w:overflowPunct/>
              <w:autoSpaceDE/>
              <w:autoSpaceDN/>
              <w:adjustRightInd/>
              <w:spacing w:after="160" w:line="276" w:lineRule="auto"/>
              <w:jc w:val="left"/>
              <w:textAlignment w:val="auto"/>
              <w:rPr>
                <w:szCs w:val="26"/>
              </w:rPr>
            </w:pPr>
            <w:r w:rsidRPr="00B414A0">
              <w:rPr>
                <w:szCs w:val="26"/>
              </w:rPr>
              <w:t>Gồm khối đảm nhiệm thực hiện khởi tạo và truyền nhận dữ liệu giữa Core và Electrical Meter IC</w:t>
            </w:r>
          </w:p>
        </w:tc>
      </w:tr>
      <w:tr w:rsidR="005E6F33" w:rsidRPr="00B414A0" w14:paraId="39BB6BC8" w14:textId="77777777" w:rsidTr="005E6F33">
        <w:tc>
          <w:tcPr>
            <w:tcW w:w="1165" w:type="dxa"/>
            <w:vAlign w:val="center"/>
          </w:tcPr>
          <w:p w14:paraId="44926B5A" w14:textId="77777777" w:rsidR="005E6F33" w:rsidRPr="00B414A0" w:rsidRDefault="005E6F33" w:rsidP="006D59C2">
            <w:pPr>
              <w:spacing w:line="276" w:lineRule="auto"/>
              <w:jc w:val="left"/>
              <w:rPr>
                <w:szCs w:val="26"/>
              </w:rPr>
            </w:pPr>
            <w:r w:rsidRPr="00B414A0">
              <w:rPr>
                <w:szCs w:val="26"/>
              </w:rPr>
              <w:t>3</w:t>
            </w:r>
          </w:p>
        </w:tc>
        <w:tc>
          <w:tcPr>
            <w:tcW w:w="2880" w:type="dxa"/>
            <w:vAlign w:val="center"/>
          </w:tcPr>
          <w:p w14:paraId="402D2DF8" w14:textId="77777777" w:rsidR="005E6F33" w:rsidRPr="00B414A0" w:rsidRDefault="005E6F33" w:rsidP="006D59C2">
            <w:pPr>
              <w:spacing w:line="276" w:lineRule="auto"/>
              <w:jc w:val="left"/>
              <w:rPr>
                <w:szCs w:val="26"/>
              </w:rPr>
            </w:pPr>
            <w:r w:rsidRPr="00B414A0">
              <w:rPr>
                <w:szCs w:val="26"/>
              </w:rPr>
              <w:t>Switch &amp; Led Driver</w:t>
            </w:r>
          </w:p>
        </w:tc>
        <w:tc>
          <w:tcPr>
            <w:tcW w:w="5180" w:type="dxa"/>
            <w:vAlign w:val="center"/>
          </w:tcPr>
          <w:p w14:paraId="20495E82" w14:textId="77777777" w:rsidR="005E6F33" w:rsidRPr="00B414A0" w:rsidRDefault="005E6F33" w:rsidP="006D59C2">
            <w:pPr>
              <w:spacing w:line="276" w:lineRule="auto"/>
              <w:jc w:val="left"/>
              <w:rPr>
                <w:szCs w:val="26"/>
              </w:rPr>
            </w:pPr>
            <w:r w:rsidRPr="00B414A0">
              <w:rPr>
                <w:szCs w:val="26"/>
              </w:rPr>
              <w:t>Gồm khối đảm nhiệm thực hiện khởi tạo và thực hiện điều khiển Led từ Core, chuyển tiếp trạng thái nút bấm từ Switch tới Core.</w:t>
            </w:r>
          </w:p>
        </w:tc>
      </w:tr>
      <w:tr w:rsidR="005E6F33" w:rsidRPr="00B414A0" w14:paraId="6B5BFF4D" w14:textId="77777777" w:rsidTr="005E6F33">
        <w:tc>
          <w:tcPr>
            <w:tcW w:w="1165" w:type="dxa"/>
            <w:vAlign w:val="center"/>
          </w:tcPr>
          <w:p w14:paraId="6622A73A" w14:textId="77777777" w:rsidR="005E6F33" w:rsidRPr="00B414A0" w:rsidRDefault="005E6F33" w:rsidP="006D59C2">
            <w:pPr>
              <w:spacing w:line="276" w:lineRule="auto"/>
              <w:jc w:val="left"/>
              <w:rPr>
                <w:szCs w:val="26"/>
              </w:rPr>
            </w:pPr>
            <w:r w:rsidRPr="00B414A0">
              <w:rPr>
                <w:szCs w:val="26"/>
              </w:rPr>
              <w:t>4</w:t>
            </w:r>
          </w:p>
        </w:tc>
        <w:tc>
          <w:tcPr>
            <w:tcW w:w="2880" w:type="dxa"/>
            <w:vAlign w:val="center"/>
          </w:tcPr>
          <w:p w14:paraId="5A765886" w14:textId="77777777" w:rsidR="005E6F33" w:rsidRPr="00B414A0" w:rsidRDefault="005E6F33" w:rsidP="006D59C2">
            <w:pPr>
              <w:spacing w:line="276" w:lineRule="auto"/>
              <w:jc w:val="left"/>
              <w:rPr>
                <w:szCs w:val="26"/>
              </w:rPr>
            </w:pPr>
            <w:r w:rsidRPr="00B414A0">
              <w:rPr>
                <w:szCs w:val="26"/>
              </w:rPr>
              <w:t>GPIO Driver</w:t>
            </w:r>
          </w:p>
        </w:tc>
        <w:tc>
          <w:tcPr>
            <w:tcW w:w="5180" w:type="dxa"/>
            <w:vAlign w:val="center"/>
          </w:tcPr>
          <w:p w14:paraId="092F0192" w14:textId="77777777" w:rsidR="005E6F33" w:rsidRPr="00B414A0" w:rsidRDefault="005E6F33" w:rsidP="006D59C2">
            <w:pPr>
              <w:spacing w:line="276" w:lineRule="auto"/>
              <w:jc w:val="left"/>
              <w:rPr>
                <w:szCs w:val="26"/>
              </w:rPr>
            </w:pPr>
            <w:r w:rsidRPr="00B414A0">
              <w:rPr>
                <w:szCs w:val="26"/>
              </w:rPr>
              <w:t>Gồm khối đảm nhiệm thực hiện khởi tạo và thực hiện điều khiển GPIO/Load relay từ Core</w:t>
            </w:r>
          </w:p>
        </w:tc>
      </w:tr>
    </w:tbl>
    <w:p w14:paraId="435E0ED4" w14:textId="77777777" w:rsidR="005E6F33" w:rsidRPr="00B414A0" w:rsidRDefault="005E6F33" w:rsidP="006D59C2">
      <w:pPr>
        <w:spacing w:line="276" w:lineRule="auto"/>
        <w:rPr>
          <w:bCs/>
          <w:szCs w:val="26"/>
        </w:rPr>
      </w:pPr>
    </w:p>
    <w:p w14:paraId="0A6BBD8D" w14:textId="3EA087E2" w:rsidR="005E6F33" w:rsidRPr="00B414A0" w:rsidRDefault="005E6F33" w:rsidP="006D59C2">
      <w:pPr>
        <w:pStyle w:val="ANSVHeading3"/>
        <w:numPr>
          <w:ilvl w:val="1"/>
          <w:numId w:val="12"/>
        </w:numPr>
        <w:spacing w:line="276" w:lineRule="auto"/>
        <w:rPr>
          <w:szCs w:val="26"/>
        </w:rPr>
      </w:pPr>
      <w:bookmarkStart w:id="171" w:name="_Toc41697100"/>
      <w:bookmarkStart w:id="172" w:name="_Toc44922370"/>
      <w:r w:rsidRPr="00B414A0">
        <w:rPr>
          <w:szCs w:val="26"/>
          <w:lang w:val="en-US"/>
        </w:rPr>
        <w:t>Thiết kế thành phần</w:t>
      </w:r>
      <w:bookmarkEnd w:id="171"/>
      <w:bookmarkEnd w:id="172"/>
    </w:p>
    <w:p w14:paraId="6253783A" w14:textId="77777777" w:rsidR="005E6F33" w:rsidRPr="00B414A0" w:rsidRDefault="005E6F33" w:rsidP="006D59C2">
      <w:pPr>
        <w:spacing w:line="276" w:lineRule="auto"/>
        <w:ind w:firstLine="720"/>
        <w:rPr>
          <w:bCs/>
          <w:szCs w:val="26"/>
        </w:rPr>
      </w:pPr>
      <w:r w:rsidRPr="00B414A0">
        <w:rPr>
          <w:bCs/>
          <w:szCs w:val="26"/>
        </w:rPr>
        <w:t xml:space="preserve">Core gồm </w:t>
      </w:r>
      <w:r w:rsidRPr="00B414A0">
        <w:rPr>
          <w:szCs w:val="26"/>
        </w:rPr>
        <w:t>các khối đảm nhiệm việc thực hiện các chức năng chính của Smart Plug</w:t>
      </w:r>
      <w:r w:rsidRPr="00B414A0">
        <w:rPr>
          <w:bCs/>
          <w:szCs w:val="26"/>
        </w:rPr>
        <w:t xml:space="preserve"> như xử lý tương tác với người dùng thông qua giao tiếp với ngoại vi, truyền nhận dữ liệu với Electrical Meter IC chuyên dụng, xử lý bản tin đến và đi trong mạng RF, xử lý logic các luồng nghiệp vụ.</w:t>
      </w:r>
    </w:p>
    <w:p w14:paraId="37383724" w14:textId="7E61605D" w:rsidR="005E6F33" w:rsidRPr="00B414A0" w:rsidRDefault="005E6F33" w:rsidP="006D59C2">
      <w:pPr>
        <w:pStyle w:val="LandscapeHeading4"/>
        <w:numPr>
          <w:ilvl w:val="2"/>
          <w:numId w:val="12"/>
        </w:numPr>
        <w:spacing w:line="276" w:lineRule="auto"/>
        <w:rPr>
          <w:szCs w:val="26"/>
        </w:rPr>
      </w:pPr>
      <w:r w:rsidRPr="00B414A0">
        <w:rPr>
          <w:szCs w:val="26"/>
        </w:rPr>
        <w:t xml:space="preserve">User interaction and notification </w:t>
      </w:r>
    </w:p>
    <w:p w14:paraId="02A83367" w14:textId="77777777" w:rsidR="005E6F33" w:rsidRPr="00B414A0" w:rsidRDefault="005E6F33" w:rsidP="006D59C2">
      <w:pPr>
        <w:spacing w:line="276" w:lineRule="auto"/>
        <w:jc w:val="center"/>
        <w:rPr>
          <w:bCs/>
          <w:szCs w:val="26"/>
        </w:rPr>
      </w:pPr>
      <w:r w:rsidRPr="00B414A0">
        <w:rPr>
          <w:noProof/>
        </w:rPr>
        <w:drawing>
          <wp:inline distT="0" distB="0" distL="0" distR="0" wp14:anchorId="27469C8B" wp14:editId="5AF0468D">
            <wp:extent cx="4533900" cy="399864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35865" cy="4000381"/>
                    </a:xfrm>
                    <a:prstGeom prst="rect">
                      <a:avLst/>
                    </a:prstGeom>
                  </pic:spPr>
                </pic:pic>
              </a:graphicData>
            </a:graphic>
          </wp:inline>
        </w:drawing>
      </w:r>
    </w:p>
    <w:p w14:paraId="09C8A94C" w14:textId="77777777" w:rsidR="005E6F33" w:rsidRPr="00B414A0" w:rsidRDefault="005E6F33" w:rsidP="006D59C2">
      <w:pPr>
        <w:pStyle w:val="Caption"/>
        <w:rPr>
          <w:rFonts w:cs="Times New Roman"/>
          <w:b/>
          <w:szCs w:val="26"/>
        </w:rPr>
      </w:pPr>
      <w:bookmarkStart w:id="173" w:name="_Toc41697155"/>
      <w:bookmarkStart w:id="174" w:name="_Toc43714625"/>
      <w:r w:rsidRPr="00B414A0">
        <w:rPr>
          <w:rFonts w:cs="Times New Roman"/>
          <w:szCs w:val="26"/>
        </w:rPr>
        <w:t xml:space="preserve">Hình </w:t>
      </w:r>
      <w:r w:rsidRPr="00B414A0">
        <w:rPr>
          <w:rFonts w:cs="Times New Roman"/>
          <w:b/>
          <w:i w:val="0"/>
          <w:szCs w:val="26"/>
        </w:rPr>
        <w:fldChar w:fldCharType="begin"/>
      </w:r>
      <w:r w:rsidRPr="00B414A0">
        <w:rPr>
          <w:rFonts w:cs="Times New Roman"/>
          <w:szCs w:val="26"/>
        </w:rPr>
        <w:instrText xml:space="preserve"> SEQ Hình \* ARABIC </w:instrText>
      </w:r>
      <w:r w:rsidRPr="00B414A0">
        <w:rPr>
          <w:rFonts w:cs="Times New Roman"/>
          <w:b/>
          <w:i w:val="0"/>
          <w:szCs w:val="26"/>
        </w:rPr>
        <w:fldChar w:fldCharType="separate"/>
      </w:r>
      <w:r w:rsidR="006A0ED4" w:rsidRPr="00B414A0">
        <w:rPr>
          <w:rFonts w:cs="Times New Roman"/>
          <w:noProof/>
          <w:szCs w:val="26"/>
        </w:rPr>
        <w:t>40</w:t>
      </w:r>
      <w:r w:rsidRPr="00B414A0">
        <w:rPr>
          <w:rFonts w:cs="Times New Roman"/>
          <w:b/>
          <w:i w:val="0"/>
          <w:noProof/>
          <w:szCs w:val="26"/>
        </w:rPr>
        <w:fldChar w:fldCharType="end"/>
      </w:r>
      <w:r w:rsidRPr="00B414A0">
        <w:rPr>
          <w:rFonts w:cs="Times New Roman"/>
          <w:szCs w:val="26"/>
        </w:rPr>
        <w:t>. Thiết kế thành phần module User interaction and notification</w:t>
      </w:r>
      <w:bookmarkEnd w:id="173"/>
      <w:bookmarkEnd w:id="174"/>
    </w:p>
    <w:p w14:paraId="721388E6" w14:textId="77777777" w:rsidR="005E6F33" w:rsidRPr="00B414A0" w:rsidRDefault="005E6F33" w:rsidP="006D59C2">
      <w:pPr>
        <w:spacing w:line="276" w:lineRule="auto"/>
        <w:ind w:firstLine="720"/>
        <w:rPr>
          <w:bCs/>
          <w:szCs w:val="26"/>
        </w:rPr>
      </w:pPr>
      <w:r w:rsidRPr="00B414A0">
        <w:rPr>
          <w:bCs/>
          <w:szCs w:val="26"/>
        </w:rPr>
        <w:lastRenderedPageBreak/>
        <w:t xml:space="preserve">User interaction and Notification có nhiệm vụ giao tiếp với người dùng thông qua các thành phần ngoại </w:t>
      </w:r>
      <w:proofErr w:type="gramStart"/>
      <w:r w:rsidRPr="00B414A0">
        <w:rPr>
          <w:bCs/>
          <w:szCs w:val="26"/>
        </w:rPr>
        <w:t>vi</w:t>
      </w:r>
      <w:proofErr w:type="gramEnd"/>
      <w:r w:rsidRPr="00B414A0">
        <w:rPr>
          <w:bCs/>
          <w:szCs w:val="26"/>
        </w:rPr>
        <w:t xml:space="preserve"> Nút bấm và Led để thực hiện nghiệp vụ gia nhập mạng, hủy gia nhập mạng RF.</w:t>
      </w:r>
    </w:p>
    <w:p w14:paraId="7277CA8A" w14:textId="77777777" w:rsidR="005E6F33" w:rsidRPr="00B414A0" w:rsidRDefault="005E6F33" w:rsidP="006D59C2">
      <w:pPr>
        <w:spacing w:line="276" w:lineRule="auto"/>
        <w:rPr>
          <w:bCs/>
          <w:szCs w:val="26"/>
        </w:rPr>
      </w:pPr>
      <w:r w:rsidRPr="00B414A0">
        <w:rPr>
          <w:bCs/>
          <w:szCs w:val="26"/>
        </w:rPr>
        <w:t>-</w:t>
      </w:r>
      <w:r w:rsidRPr="00B414A0">
        <w:rPr>
          <w:bCs/>
          <w:szCs w:val="26"/>
        </w:rPr>
        <w:tab/>
        <w:t>Pairing network processing: Xử lý sự kiện gia nhập mạng</w:t>
      </w:r>
    </w:p>
    <w:p w14:paraId="78A20FE2" w14:textId="77777777" w:rsidR="005E6F33" w:rsidRPr="00B414A0" w:rsidRDefault="005E6F33" w:rsidP="006D59C2">
      <w:pPr>
        <w:spacing w:line="276" w:lineRule="auto"/>
        <w:rPr>
          <w:bCs/>
          <w:szCs w:val="26"/>
        </w:rPr>
      </w:pPr>
      <w:r w:rsidRPr="00B414A0">
        <w:rPr>
          <w:bCs/>
          <w:szCs w:val="26"/>
        </w:rPr>
        <w:t>-</w:t>
      </w:r>
      <w:r w:rsidRPr="00B414A0">
        <w:rPr>
          <w:bCs/>
          <w:szCs w:val="26"/>
        </w:rPr>
        <w:tab/>
        <w:t>Unpairing network processing: Xử lý sự kiện hủy gia nhập mạng</w:t>
      </w:r>
    </w:p>
    <w:p w14:paraId="7C4845C3" w14:textId="77777777" w:rsidR="005E6F33" w:rsidRPr="00B414A0" w:rsidRDefault="005E6F33" w:rsidP="006D59C2">
      <w:pPr>
        <w:spacing w:line="276" w:lineRule="auto"/>
        <w:rPr>
          <w:bCs/>
          <w:szCs w:val="26"/>
        </w:rPr>
      </w:pPr>
      <w:r w:rsidRPr="00B414A0">
        <w:rPr>
          <w:bCs/>
          <w:szCs w:val="26"/>
        </w:rPr>
        <w:t>-          Load control processing: Xử lý sự kiện điều khiển tải thông qua nút bấm</w:t>
      </w:r>
    </w:p>
    <w:p w14:paraId="7BA942FF" w14:textId="77777777" w:rsidR="005E6F33" w:rsidRPr="00B414A0" w:rsidRDefault="005E6F33" w:rsidP="006D59C2">
      <w:pPr>
        <w:tabs>
          <w:tab w:val="left" w:pos="-1080"/>
        </w:tabs>
        <w:spacing w:line="276" w:lineRule="auto"/>
        <w:ind w:left="720" w:hanging="720"/>
        <w:rPr>
          <w:bCs/>
          <w:szCs w:val="26"/>
        </w:rPr>
      </w:pPr>
      <w:r w:rsidRPr="00B414A0">
        <w:rPr>
          <w:bCs/>
          <w:szCs w:val="26"/>
        </w:rPr>
        <w:t>-</w:t>
      </w:r>
      <w:r w:rsidRPr="00B414A0">
        <w:rPr>
          <w:bCs/>
          <w:szCs w:val="26"/>
        </w:rPr>
        <w:tab/>
        <w:t>Switch processing: Khởi tạo/cấu hình Touch Switch IC, xử lý sự kiện nhấn/nhả nút bấm touch switch</w:t>
      </w:r>
    </w:p>
    <w:p w14:paraId="277C25E7" w14:textId="77777777" w:rsidR="005E6F33" w:rsidRPr="00B414A0" w:rsidRDefault="005E6F33" w:rsidP="006D59C2">
      <w:pPr>
        <w:spacing w:line="276" w:lineRule="auto"/>
        <w:rPr>
          <w:bCs/>
          <w:szCs w:val="26"/>
        </w:rPr>
      </w:pPr>
      <w:r w:rsidRPr="00B414A0">
        <w:rPr>
          <w:bCs/>
          <w:szCs w:val="26"/>
        </w:rPr>
        <w:t>-</w:t>
      </w:r>
      <w:r w:rsidRPr="00B414A0">
        <w:rPr>
          <w:bCs/>
          <w:szCs w:val="26"/>
        </w:rPr>
        <w:tab/>
        <w:t>LED processing: Xử lý lệnh bật/tắt/nhấp nháy đèn Led</w:t>
      </w:r>
    </w:p>
    <w:p w14:paraId="60C6CCBB" w14:textId="77777777" w:rsidR="005E6F33" w:rsidRPr="00B414A0" w:rsidRDefault="005E6F33" w:rsidP="006D59C2">
      <w:pPr>
        <w:spacing w:line="276" w:lineRule="auto"/>
        <w:rPr>
          <w:bCs/>
          <w:szCs w:val="26"/>
        </w:rPr>
      </w:pPr>
    </w:p>
    <w:p w14:paraId="45A91C84" w14:textId="77777777" w:rsidR="005E6F33" w:rsidRPr="00B414A0" w:rsidRDefault="005E6F33" w:rsidP="006D59C2">
      <w:pPr>
        <w:pStyle w:val="LandscapeHeading4"/>
        <w:numPr>
          <w:ilvl w:val="2"/>
          <w:numId w:val="12"/>
        </w:numPr>
        <w:spacing w:line="276" w:lineRule="auto"/>
        <w:rPr>
          <w:szCs w:val="26"/>
        </w:rPr>
      </w:pPr>
      <w:r w:rsidRPr="00B414A0">
        <w:rPr>
          <w:szCs w:val="26"/>
        </w:rPr>
        <w:t>RF Network management</w:t>
      </w:r>
    </w:p>
    <w:p w14:paraId="03B7D417" w14:textId="77777777" w:rsidR="005E6F33" w:rsidRPr="00B414A0" w:rsidRDefault="005E6F33" w:rsidP="006D59C2">
      <w:pPr>
        <w:pStyle w:val="ANSVNormal1"/>
        <w:spacing w:line="276" w:lineRule="auto"/>
        <w:jc w:val="center"/>
        <w:rPr>
          <w:rFonts w:ascii="Times New Roman" w:hAnsi="Times New Roman" w:cs="Times New Roman"/>
          <w:szCs w:val="26"/>
        </w:rPr>
      </w:pPr>
      <w:r w:rsidRPr="00B414A0">
        <w:rPr>
          <w:rFonts w:ascii="Times New Roman" w:hAnsi="Times New Roman" w:cs="Times New Roman"/>
        </w:rPr>
        <w:drawing>
          <wp:inline distT="0" distB="0" distL="0" distR="0" wp14:anchorId="4ECF890E" wp14:editId="0AC9C544">
            <wp:extent cx="4714875" cy="388372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16137" cy="3884764"/>
                    </a:xfrm>
                    <a:prstGeom prst="rect">
                      <a:avLst/>
                    </a:prstGeom>
                  </pic:spPr>
                </pic:pic>
              </a:graphicData>
            </a:graphic>
          </wp:inline>
        </w:drawing>
      </w:r>
    </w:p>
    <w:p w14:paraId="3E502B8E" w14:textId="77777777" w:rsidR="005E6F33" w:rsidRPr="00B414A0" w:rsidRDefault="005E6F33" w:rsidP="006D59C2">
      <w:pPr>
        <w:pStyle w:val="Caption"/>
        <w:rPr>
          <w:rFonts w:cs="Times New Roman"/>
          <w:b/>
          <w:szCs w:val="26"/>
        </w:rPr>
      </w:pPr>
      <w:bookmarkStart w:id="175" w:name="_Toc41697156"/>
      <w:bookmarkStart w:id="176" w:name="_Toc43714626"/>
      <w:r w:rsidRPr="00B414A0">
        <w:rPr>
          <w:rFonts w:cs="Times New Roman"/>
          <w:szCs w:val="26"/>
        </w:rPr>
        <w:t xml:space="preserve">Hình </w:t>
      </w:r>
      <w:r w:rsidRPr="00B414A0">
        <w:rPr>
          <w:rFonts w:cs="Times New Roman"/>
          <w:b/>
          <w:i w:val="0"/>
          <w:szCs w:val="26"/>
        </w:rPr>
        <w:fldChar w:fldCharType="begin"/>
      </w:r>
      <w:r w:rsidRPr="00B414A0">
        <w:rPr>
          <w:rFonts w:cs="Times New Roman"/>
          <w:szCs w:val="26"/>
        </w:rPr>
        <w:instrText xml:space="preserve"> SEQ Hình \* ARABIC </w:instrText>
      </w:r>
      <w:r w:rsidRPr="00B414A0">
        <w:rPr>
          <w:rFonts w:cs="Times New Roman"/>
          <w:b/>
          <w:i w:val="0"/>
          <w:szCs w:val="26"/>
        </w:rPr>
        <w:fldChar w:fldCharType="separate"/>
      </w:r>
      <w:r w:rsidR="006A0ED4" w:rsidRPr="00B414A0">
        <w:rPr>
          <w:rFonts w:cs="Times New Roman"/>
          <w:noProof/>
          <w:szCs w:val="26"/>
        </w:rPr>
        <w:t>41</w:t>
      </w:r>
      <w:r w:rsidRPr="00B414A0">
        <w:rPr>
          <w:rFonts w:cs="Times New Roman"/>
          <w:b/>
          <w:i w:val="0"/>
          <w:noProof/>
          <w:szCs w:val="26"/>
        </w:rPr>
        <w:fldChar w:fldCharType="end"/>
      </w:r>
      <w:r w:rsidRPr="00B414A0">
        <w:rPr>
          <w:rFonts w:cs="Times New Roman"/>
          <w:szCs w:val="26"/>
        </w:rPr>
        <w:t>. Thiết kế thành phần module RF network managment</w:t>
      </w:r>
      <w:bookmarkEnd w:id="175"/>
      <w:bookmarkEnd w:id="176"/>
    </w:p>
    <w:p w14:paraId="24A3BF14" w14:textId="77777777" w:rsidR="005E6F33" w:rsidRPr="00B414A0" w:rsidRDefault="005E6F33" w:rsidP="006D59C2">
      <w:pPr>
        <w:spacing w:line="276" w:lineRule="auto"/>
        <w:ind w:firstLine="720"/>
        <w:rPr>
          <w:bCs/>
          <w:szCs w:val="26"/>
        </w:rPr>
      </w:pPr>
      <w:r w:rsidRPr="00B414A0">
        <w:rPr>
          <w:bCs/>
          <w:szCs w:val="26"/>
        </w:rPr>
        <w:t>Module RF Network Management thực hiện nhiệm vụ quản lí mạng RF, tương tác với Home Gateway. Module tiếp nhận yêu cầu từ Home Gateway, xử lý và chuyển tiếp yêu cầu thành các lệnh điều khiển. Module tiếp nhận yêu cầu tương tác người dùng, thực hiện truyền nhận dữ liệu với Electrical Meter IC chuyên dụng, xử lý và chuyển tiếp lên Home Gateway bằng các bản tin RF.</w:t>
      </w:r>
    </w:p>
    <w:p w14:paraId="38E62999" w14:textId="77777777" w:rsidR="005E6F33" w:rsidRPr="00B414A0" w:rsidRDefault="005E6F33" w:rsidP="006D59C2">
      <w:pPr>
        <w:spacing w:line="276" w:lineRule="auto"/>
        <w:rPr>
          <w:bCs/>
          <w:szCs w:val="26"/>
        </w:rPr>
      </w:pPr>
      <w:r w:rsidRPr="00B414A0">
        <w:rPr>
          <w:bCs/>
          <w:szCs w:val="26"/>
        </w:rPr>
        <w:lastRenderedPageBreak/>
        <w:t>Các chức năng module RF Network Management:</w:t>
      </w:r>
    </w:p>
    <w:p w14:paraId="70D6A96C" w14:textId="77777777" w:rsidR="005E6F33" w:rsidRPr="00B414A0" w:rsidRDefault="005E6F33" w:rsidP="006D59C2">
      <w:pPr>
        <w:spacing w:line="276" w:lineRule="auto"/>
        <w:jc w:val="left"/>
        <w:rPr>
          <w:bCs/>
          <w:szCs w:val="26"/>
        </w:rPr>
      </w:pPr>
      <w:r w:rsidRPr="00B414A0">
        <w:rPr>
          <w:bCs/>
          <w:szCs w:val="26"/>
        </w:rPr>
        <w:t>-</w:t>
      </w:r>
      <w:r w:rsidRPr="00B414A0">
        <w:rPr>
          <w:bCs/>
          <w:szCs w:val="26"/>
        </w:rPr>
        <w:tab/>
        <w:t>RF Connection processing: thực hiện luồng nghiệp vụ gia nhập mạng, hủy gia nhập mạng RF cho thiết bị.</w:t>
      </w:r>
    </w:p>
    <w:p w14:paraId="762E8214" w14:textId="77777777" w:rsidR="005E6F33" w:rsidRPr="00B414A0" w:rsidRDefault="005E6F33" w:rsidP="006D59C2">
      <w:pPr>
        <w:spacing w:line="276" w:lineRule="auto"/>
        <w:jc w:val="left"/>
        <w:rPr>
          <w:bCs/>
          <w:szCs w:val="26"/>
        </w:rPr>
      </w:pPr>
      <w:r w:rsidRPr="00B414A0">
        <w:rPr>
          <w:bCs/>
          <w:szCs w:val="26"/>
        </w:rPr>
        <w:t>-</w:t>
      </w:r>
      <w:r w:rsidRPr="00B414A0">
        <w:rPr>
          <w:bCs/>
          <w:szCs w:val="26"/>
        </w:rPr>
        <w:tab/>
        <w:t>RF Receiving Data processing: thực hiện luồng nghiệp vụ xử lý dữ liệu sau khi nhận được từ Home Gateway thông qua mạng RF.</w:t>
      </w:r>
    </w:p>
    <w:p w14:paraId="71411E31" w14:textId="77777777" w:rsidR="005E6F33" w:rsidRPr="00B414A0" w:rsidRDefault="005E6F33" w:rsidP="006D59C2">
      <w:pPr>
        <w:spacing w:line="276" w:lineRule="auto"/>
        <w:rPr>
          <w:bCs/>
          <w:szCs w:val="26"/>
        </w:rPr>
      </w:pPr>
      <w:r w:rsidRPr="00B414A0">
        <w:rPr>
          <w:bCs/>
          <w:szCs w:val="26"/>
        </w:rPr>
        <w:t>-</w:t>
      </w:r>
      <w:r w:rsidRPr="00B414A0">
        <w:rPr>
          <w:bCs/>
          <w:szCs w:val="26"/>
        </w:rPr>
        <w:tab/>
        <w:t>RF Sending Data processing: thực hiện luồng nghiệp vụ xử lý dữ liệu trước khi gửi lên Home Gateway thông qua mạng RF.</w:t>
      </w:r>
    </w:p>
    <w:p w14:paraId="6A30316A" w14:textId="77777777" w:rsidR="005E6F33" w:rsidRPr="00B414A0" w:rsidRDefault="005E6F33" w:rsidP="006D59C2">
      <w:pPr>
        <w:spacing w:line="276" w:lineRule="auto"/>
        <w:rPr>
          <w:b/>
          <w:szCs w:val="26"/>
        </w:rPr>
      </w:pPr>
    </w:p>
    <w:p w14:paraId="55E493D6" w14:textId="77777777" w:rsidR="005E6F33" w:rsidRPr="00B414A0" w:rsidRDefault="005E6F33" w:rsidP="006D59C2">
      <w:pPr>
        <w:pStyle w:val="LandscapeHeading4"/>
        <w:numPr>
          <w:ilvl w:val="2"/>
          <w:numId w:val="12"/>
        </w:numPr>
        <w:spacing w:line="276" w:lineRule="auto"/>
        <w:rPr>
          <w:szCs w:val="26"/>
        </w:rPr>
      </w:pPr>
      <w:r w:rsidRPr="00B414A0">
        <w:rPr>
          <w:szCs w:val="26"/>
        </w:rPr>
        <w:t xml:space="preserve">Load control </w:t>
      </w:r>
    </w:p>
    <w:p w14:paraId="3D085AE6" w14:textId="77777777" w:rsidR="005E6F33" w:rsidRPr="00B414A0" w:rsidRDefault="005E6F33" w:rsidP="006D59C2">
      <w:pPr>
        <w:spacing w:line="276" w:lineRule="auto"/>
        <w:jc w:val="center"/>
        <w:rPr>
          <w:bCs/>
          <w:szCs w:val="26"/>
        </w:rPr>
      </w:pPr>
      <w:r w:rsidRPr="00B414A0">
        <w:rPr>
          <w:noProof/>
        </w:rPr>
        <w:drawing>
          <wp:inline distT="0" distB="0" distL="0" distR="0" wp14:anchorId="79A179BF" wp14:editId="42C88F7E">
            <wp:extent cx="4752975" cy="3917650"/>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57330" cy="3921240"/>
                    </a:xfrm>
                    <a:prstGeom prst="rect">
                      <a:avLst/>
                    </a:prstGeom>
                  </pic:spPr>
                </pic:pic>
              </a:graphicData>
            </a:graphic>
          </wp:inline>
        </w:drawing>
      </w:r>
    </w:p>
    <w:p w14:paraId="04940173" w14:textId="77777777" w:rsidR="005E6F33" w:rsidRPr="00B414A0" w:rsidRDefault="005E6F33" w:rsidP="006D59C2">
      <w:pPr>
        <w:pStyle w:val="Caption"/>
        <w:rPr>
          <w:rFonts w:cs="Times New Roman"/>
          <w:b/>
          <w:szCs w:val="26"/>
        </w:rPr>
      </w:pPr>
      <w:bookmarkStart w:id="177" w:name="_Toc41697157"/>
      <w:bookmarkStart w:id="178" w:name="_Toc43714627"/>
      <w:r w:rsidRPr="00B414A0">
        <w:rPr>
          <w:rFonts w:cs="Times New Roman"/>
          <w:szCs w:val="26"/>
        </w:rPr>
        <w:t xml:space="preserve">Hình </w:t>
      </w:r>
      <w:r w:rsidRPr="00B414A0">
        <w:rPr>
          <w:rFonts w:cs="Times New Roman"/>
          <w:b/>
          <w:i w:val="0"/>
          <w:szCs w:val="26"/>
        </w:rPr>
        <w:fldChar w:fldCharType="begin"/>
      </w:r>
      <w:r w:rsidRPr="00B414A0">
        <w:rPr>
          <w:rFonts w:cs="Times New Roman"/>
          <w:szCs w:val="26"/>
        </w:rPr>
        <w:instrText xml:space="preserve"> SEQ Hình \* ARABIC </w:instrText>
      </w:r>
      <w:r w:rsidRPr="00B414A0">
        <w:rPr>
          <w:rFonts w:cs="Times New Roman"/>
          <w:b/>
          <w:i w:val="0"/>
          <w:szCs w:val="26"/>
        </w:rPr>
        <w:fldChar w:fldCharType="separate"/>
      </w:r>
      <w:r w:rsidR="006A0ED4" w:rsidRPr="00B414A0">
        <w:rPr>
          <w:rFonts w:cs="Times New Roman"/>
          <w:noProof/>
          <w:szCs w:val="26"/>
        </w:rPr>
        <w:t>42</w:t>
      </w:r>
      <w:r w:rsidRPr="00B414A0">
        <w:rPr>
          <w:rFonts w:cs="Times New Roman"/>
          <w:b/>
          <w:i w:val="0"/>
          <w:noProof/>
          <w:szCs w:val="26"/>
        </w:rPr>
        <w:fldChar w:fldCharType="end"/>
      </w:r>
      <w:r w:rsidRPr="00B414A0">
        <w:rPr>
          <w:rFonts w:cs="Times New Roman"/>
          <w:szCs w:val="26"/>
        </w:rPr>
        <w:t>. Thiết kế thành phần module Sensor managment</w:t>
      </w:r>
      <w:bookmarkEnd w:id="177"/>
      <w:bookmarkEnd w:id="178"/>
    </w:p>
    <w:p w14:paraId="3D084EBA" w14:textId="77777777" w:rsidR="005E6F33" w:rsidRPr="00B414A0" w:rsidRDefault="005E6F33" w:rsidP="006D59C2">
      <w:pPr>
        <w:spacing w:line="276" w:lineRule="auto"/>
        <w:ind w:firstLine="720"/>
        <w:jc w:val="left"/>
        <w:rPr>
          <w:bCs/>
          <w:szCs w:val="26"/>
        </w:rPr>
      </w:pPr>
      <w:r w:rsidRPr="00B414A0">
        <w:rPr>
          <w:bCs/>
          <w:szCs w:val="26"/>
        </w:rPr>
        <w:t>Module Load Control thực hiện nhiệm vụ cập nhật trạng thái điều khiển tải, chuyển đổi trạng thái tải thành lệnh điều khiển Relay thông qua GPIO driver, đồng thời đồng bộ chỉ thị trạng thái tải lên Home Gateway và  điều khiển Led chỉ thị tương ứng bằng Led driver. Module Load Control bao gồm các thành phần:</w:t>
      </w:r>
    </w:p>
    <w:p w14:paraId="02C10705" w14:textId="77777777" w:rsidR="005E6F33" w:rsidRPr="00B414A0" w:rsidRDefault="005E6F33" w:rsidP="006D59C2">
      <w:pPr>
        <w:pStyle w:val="ListParagraph"/>
        <w:numPr>
          <w:ilvl w:val="0"/>
          <w:numId w:val="14"/>
        </w:numPr>
        <w:spacing w:line="276" w:lineRule="auto"/>
        <w:ind w:left="0" w:firstLine="0"/>
        <w:jc w:val="left"/>
        <w:rPr>
          <w:bCs/>
          <w:szCs w:val="26"/>
        </w:rPr>
      </w:pPr>
      <w:r w:rsidRPr="00B414A0">
        <w:rPr>
          <w:bCs/>
          <w:szCs w:val="26"/>
        </w:rPr>
        <w:t>Relay load control processing: xử lý cập nhật trạng thái điều khiển tải và gửi lệnh điều khiển xuống GPIO driver tương ứng.</w:t>
      </w:r>
    </w:p>
    <w:p w14:paraId="42370F4D" w14:textId="77777777" w:rsidR="005E6F33" w:rsidRPr="00B414A0" w:rsidRDefault="005E6F33" w:rsidP="006D59C2">
      <w:pPr>
        <w:pStyle w:val="ListParagraph"/>
        <w:numPr>
          <w:ilvl w:val="0"/>
          <w:numId w:val="14"/>
        </w:numPr>
        <w:spacing w:line="276" w:lineRule="auto"/>
        <w:ind w:left="0" w:firstLine="0"/>
        <w:jc w:val="left"/>
        <w:rPr>
          <w:bCs/>
          <w:szCs w:val="26"/>
        </w:rPr>
      </w:pPr>
      <w:r w:rsidRPr="00B414A0">
        <w:rPr>
          <w:bCs/>
          <w:szCs w:val="26"/>
        </w:rPr>
        <w:lastRenderedPageBreak/>
        <w:t>Load indication processing: xử lý đồng bộ chỉ thị trạng thái tải tới RF Network Management và gửi sự kiện điều khiển tới Led processing (User interaction and Notification module).</w:t>
      </w:r>
    </w:p>
    <w:p w14:paraId="5552D790" w14:textId="77777777" w:rsidR="005E6F33" w:rsidRPr="00B414A0" w:rsidRDefault="005E6F33" w:rsidP="006D59C2">
      <w:pPr>
        <w:pStyle w:val="LandscapeHeading4"/>
        <w:numPr>
          <w:ilvl w:val="2"/>
          <w:numId w:val="12"/>
        </w:numPr>
        <w:spacing w:line="276" w:lineRule="auto"/>
        <w:rPr>
          <w:szCs w:val="26"/>
        </w:rPr>
      </w:pPr>
      <w:r w:rsidRPr="00B414A0">
        <w:rPr>
          <w:szCs w:val="26"/>
        </w:rPr>
        <w:t>Electrical meter processing</w:t>
      </w:r>
    </w:p>
    <w:p w14:paraId="662490F1" w14:textId="77777777" w:rsidR="005E6F33" w:rsidRPr="00B414A0" w:rsidRDefault="005E6F33" w:rsidP="006D59C2">
      <w:pPr>
        <w:spacing w:line="276" w:lineRule="auto"/>
        <w:jc w:val="center"/>
        <w:rPr>
          <w:bCs/>
          <w:szCs w:val="26"/>
        </w:rPr>
      </w:pPr>
      <w:r w:rsidRPr="00B414A0">
        <w:rPr>
          <w:noProof/>
        </w:rPr>
        <w:drawing>
          <wp:inline distT="0" distB="0" distL="0" distR="0" wp14:anchorId="2335BF66" wp14:editId="5FFC71BD">
            <wp:extent cx="5219700" cy="4301234"/>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25699" cy="4306177"/>
                    </a:xfrm>
                    <a:prstGeom prst="rect">
                      <a:avLst/>
                    </a:prstGeom>
                  </pic:spPr>
                </pic:pic>
              </a:graphicData>
            </a:graphic>
          </wp:inline>
        </w:drawing>
      </w:r>
    </w:p>
    <w:p w14:paraId="23D96164" w14:textId="77777777" w:rsidR="005E6F33" w:rsidRPr="00B414A0" w:rsidRDefault="005E6F33" w:rsidP="006D59C2">
      <w:pPr>
        <w:pStyle w:val="Caption"/>
        <w:rPr>
          <w:rFonts w:cs="Times New Roman"/>
          <w:b/>
          <w:szCs w:val="26"/>
        </w:rPr>
      </w:pPr>
      <w:bookmarkStart w:id="179" w:name="_Toc39065223"/>
      <w:bookmarkStart w:id="180" w:name="_Toc41697158"/>
      <w:bookmarkStart w:id="181" w:name="_Toc43714628"/>
      <w:r w:rsidRPr="00B414A0">
        <w:rPr>
          <w:rFonts w:cs="Times New Roman"/>
          <w:szCs w:val="26"/>
        </w:rPr>
        <w:t xml:space="preserve">Hình </w:t>
      </w:r>
      <w:r w:rsidRPr="00B414A0">
        <w:rPr>
          <w:rFonts w:cs="Times New Roman"/>
          <w:b/>
          <w:szCs w:val="26"/>
        </w:rPr>
        <w:fldChar w:fldCharType="begin"/>
      </w:r>
      <w:r w:rsidRPr="00B414A0">
        <w:rPr>
          <w:rFonts w:cs="Times New Roman"/>
          <w:szCs w:val="26"/>
        </w:rPr>
        <w:instrText xml:space="preserve"> SEQ Hình \* ARABIC </w:instrText>
      </w:r>
      <w:r w:rsidRPr="00B414A0">
        <w:rPr>
          <w:rFonts w:cs="Times New Roman"/>
          <w:b/>
          <w:szCs w:val="26"/>
        </w:rPr>
        <w:fldChar w:fldCharType="separate"/>
      </w:r>
      <w:r w:rsidR="006A0ED4" w:rsidRPr="00B414A0">
        <w:rPr>
          <w:rFonts w:cs="Times New Roman"/>
          <w:noProof/>
          <w:szCs w:val="26"/>
        </w:rPr>
        <w:t>43</w:t>
      </w:r>
      <w:r w:rsidRPr="00B414A0">
        <w:rPr>
          <w:rFonts w:cs="Times New Roman"/>
          <w:b/>
          <w:szCs w:val="26"/>
        </w:rPr>
        <w:fldChar w:fldCharType="end"/>
      </w:r>
      <w:r w:rsidRPr="00B414A0">
        <w:rPr>
          <w:rFonts w:cs="Times New Roman"/>
          <w:szCs w:val="26"/>
        </w:rPr>
        <w:t xml:space="preserve">. Thiết kế thành phần module </w:t>
      </w:r>
      <w:bookmarkEnd w:id="179"/>
      <w:r w:rsidRPr="00B414A0">
        <w:rPr>
          <w:rFonts w:cs="Times New Roman"/>
          <w:szCs w:val="26"/>
        </w:rPr>
        <w:t>Electrical meter processing</w:t>
      </w:r>
      <w:bookmarkEnd w:id="180"/>
      <w:bookmarkEnd w:id="181"/>
    </w:p>
    <w:p w14:paraId="657A0C1F" w14:textId="77777777" w:rsidR="005E6F33" w:rsidRPr="00B414A0" w:rsidRDefault="005E6F33" w:rsidP="006D59C2">
      <w:pPr>
        <w:spacing w:line="276" w:lineRule="auto"/>
        <w:ind w:firstLine="720"/>
        <w:jc w:val="left"/>
        <w:rPr>
          <w:bCs/>
          <w:szCs w:val="26"/>
        </w:rPr>
      </w:pPr>
      <w:r w:rsidRPr="00B414A0">
        <w:rPr>
          <w:bCs/>
          <w:szCs w:val="26"/>
        </w:rPr>
        <w:t>Module Electrical meter processing thực hiện nhiệm vụ khởi tạo/cấu hình Electrical Meter IC, thực hiện cập nhật các thông số điện đo được từ Electrical Meter IC, gửi dữ liệu lên Home Gateway thông qua mạng RF. Module Electrical meter processing bao gồm các thành phần:</w:t>
      </w:r>
    </w:p>
    <w:p w14:paraId="162FF674" w14:textId="77777777" w:rsidR="005E6F33" w:rsidRPr="00B414A0" w:rsidRDefault="005E6F33" w:rsidP="006D59C2">
      <w:pPr>
        <w:pStyle w:val="ListParagraph"/>
        <w:numPr>
          <w:ilvl w:val="0"/>
          <w:numId w:val="14"/>
        </w:numPr>
        <w:spacing w:line="276" w:lineRule="auto"/>
        <w:ind w:left="0" w:firstLine="0"/>
        <w:jc w:val="left"/>
        <w:rPr>
          <w:bCs/>
          <w:szCs w:val="26"/>
        </w:rPr>
      </w:pPr>
      <w:r w:rsidRPr="00B414A0">
        <w:rPr>
          <w:bCs/>
          <w:szCs w:val="26"/>
        </w:rPr>
        <w:t>Event &amp; Stick Schedule: xử lý lịch và tạo sự kiện đọc dữ liệu thông số điện.</w:t>
      </w:r>
    </w:p>
    <w:p w14:paraId="490E76EA" w14:textId="77777777" w:rsidR="005E6F33" w:rsidRPr="00B414A0" w:rsidRDefault="005E6F33" w:rsidP="006D59C2">
      <w:pPr>
        <w:pStyle w:val="ListParagraph"/>
        <w:numPr>
          <w:ilvl w:val="0"/>
          <w:numId w:val="14"/>
        </w:numPr>
        <w:spacing w:line="276" w:lineRule="auto"/>
        <w:ind w:left="0" w:firstLine="0"/>
        <w:jc w:val="left"/>
        <w:rPr>
          <w:bCs/>
          <w:szCs w:val="26"/>
        </w:rPr>
      </w:pPr>
      <w:r w:rsidRPr="00B414A0">
        <w:rPr>
          <w:bCs/>
          <w:szCs w:val="26"/>
        </w:rPr>
        <w:t>Electrical meter processing: khởi tạo/cấu hình Electrical Meter IC, cập nhật các thông số điện từ Electrical Meter IC, gửi dữ liệu lên Home Gateway.</w:t>
      </w:r>
    </w:p>
    <w:p w14:paraId="4AF4C061" w14:textId="77777777" w:rsidR="005E6F33" w:rsidRPr="00B414A0" w:rsidRDefault="005E6F33" w:rsidP="006D59C2">
      <w:pPr>
        <w:pStyle w:val="ListParagraph"/>
        <w:spacing w:line="276" w:lineRule="auto"/>
        <w:ind w:left="0"/>
        <w:jc w:val="left"/>
        <w:rPr>
          <w:bCs/>
          <w:szCs w:val="26"/>
        </w:rPr>
      </w:pPr>
    </w:p>
    <w:p w14:paraId="2A852D1F" w14:textId="74CEE5EC" w:rsidR="005E6F33" w:rsidRPr="00B414A0" w:rsidRDefault="005E6F33" w:rsidP="006D59C2">
      <w:pPr>
        <w:pStyle w:val="ANSVHeading3"/>
        <w:numPr>
          <w:ilvl w:val="1"/>
          <w:numId w:val="12"/>
        </w:numPr>
        <w:spacing w:line="276" w:lineRule="auto"/>
        <w:rPr>
          <w:szCs w:val="26"/>
          <w:lang w:val="en-US"/>
        </w:rPr>
      </w:pPr>
      <w:bookmarkStart w:id="182" w:name="_Toc41697101"/>
      <w:bookmarkStart w:id="183" w:name="_Toc44922371"/>
      <w:r w:rsidRPr="00B414A0">
        <w:rPr>
          <w:szCs w:val="26"/>
          <w:lang w:val="en-US"/>
        </w:rPr>
        <w:lastRenderedPageBreak/>
        <w:t>Luồng nghiệp vụ</w:t>
      </w:r>
      <w:bookmarkEnd w:id="182"/>
      <w:bookmarkEnd w:id="183"/>
    </w:p>
    <w:p w14:paraId="5220B69B" w14:textId="77777777" w:rsidR="005E6F33" w:rsidRPr="00B414A0" w:rsidRDefault="005E6F33" w:rsidP="006D59C2">
      <w:pPr>
        <w:pStyle w:val="LandscapeHeading4"/>
        <w:numPr>
          <w:ilvl w:val="2"/>
          <w:numId w:val="12"/>
        </w:numPr>
        <w:spacing w:line="276" w:lineRule="auto"/>
        <w:rPr>
          <w:szCs w:val="26"/>
        </w:rPr>
      </w:pPr>
      <w:bookmarkStart w:id="184" w:name="_Toc41697102"/>
      <w:r w:rsidRPr="00B414A0">
        <w:rPr>
          <w:szCs w:val="26"/>
        </w:rPr>
        <w:t>Luồng nghiệp vụ gia nhập mạng</w:t>
      </w:r>
      <w:bookmarkEnd w:id="184"/>
    </w:p>
    <w:p w14:paraId="4C0A48ED" w14:textId="77777777" w:rsidR="005E6F33" w:rsidRPr="00B414A0" w:rsidRDefault="005E6F33" w:rsidP="006D59C2">
      <w:pPr>
        <w:tabs>
          <w:tab w:val="left" w:pos="360"/>
        </w:tabs>
        <w:spacing w:line="276" w:lineRule="auto"/>
        <w:jc w:val="center"/>
        <w:rPr>
          <w:szCs w:val="26"/>
        </w:rPr>
      </w:pPr>
      <w:r w:rsidRPr="00B414A0">
        <w:rPr>
          <w:noProof/>
        </w:rPr>
        <w:drawing>
          <wp:inline distT="0" distB="0" distL="0" distR="0" wp14:anchorId="72A436A6" wp14:editId="20D17A17">
            <wp:extent cx="5864225" cy="4140043"/>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864225" cy="4140043"/>
                    </a:xfrm>
                    <a:prstGeom prst="rect">
                      <a:avLst/>
                    </a:prstGeom>
                  </pic:spPr>
                </pic:pic>
              </a:graphicData>
            </a:graphic>
          </wp:inline>
        </w:drawing>
      </w:r>
    </w:p>
    <w:p w14:paraId="5CB687E5" w14:textId="34208B6B" w:rsidR="006A0ED4" w:rsidRPr="00B414A0" w:rsidRDefault="006A0ED4" w:rsidP="006D59C2">
      <w:pPr>
        <w:tabs>
          <w:tab w:val="left" w:pos="360"/>
        </w:tabs>
        <w:spacing w:line="276" w:lineRule="auto"/>
        <w:jc w:val="center"/>
        <w:rPr>
          <w:i/>
          <w:szCs w:val="26"/>
        </w:rPr>
      </w:pPr>
      <w:bookmarkStart w:id="185" w:name="_Toc43714629"/>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Pr="00B414A0">
        <w:rPr>
          <w:i/>
          <w:noProof/>
          <w:szCs w:val="26"/>
        </w:rPr>
        <w:t>44</w:t>
      </w:r>
      <w:r w:rsidRPr="00B414A0">
        <w:rPr>
          <w:i/>
          <w:szCs w:val="26"/>
        </w:rPr>
        <w:fldChar w:fldCharType="end"/>
      </w:r>
      <w:r w:rsidRPr="00B414A0">
        <w:rPr>
          <w:i/>
          <w:szCs w:val="26"/>
        </w:rPr>
        <w:t>. Luồng nghiệp vụ gia nhập mạng</w:t>
      </w:r>
      <w:bookmarkEnd w:id="185"/>
    </w:p>
    <w:p w14:paraId="57004372" w14:textId="77777777" w:rsidR="006A0ED4" w:rsidRPr="00B414A0" w:rsidRDefault="006A0ED4" w:rsidP="006D59C2">
      <w:pPr>
        <w:tabs>
          <w:tab w:val="left" w:pos="360"/>
        </w:tabs>
        <w:spacing w:line="276" w:lineRule="auto"/>
        <w:jc w:val="center"/>
        <w:rPr>
          <w:szCs w:val="26"/>
        </w:rPr>
      </w:pPr>
    </w:p>
    <w:p w14:paraId="419C8629" w14:textId="77777777" w:rsidR="005E6F33" w:rsidRPr="00B414A0" w:rsidRDefault="005E6F33" w:rsidP="006D59C2">
      <w:pPr>
        <w:pStyle w:val="ListParagraph"/>
        <w:numPr>
          <w:ilvl w:val="0"/>
          <w:numId w:val="37"/>
        </w:numPr>
        <w:tabs>
          <w:tab w:val="left" w:pos="360"/>
        </w:tabs>
        <w:overflowPunct/>
        <w:autoSpaceDE/>
        <w:autoSpaceDN/>
        <w:adjustRightInd/>
        <w:spacing w:after="160" w:line="276" w:lineRule="auto"/>
        <w:jc w:val="left"/>
        <w:textAlignment w:val="auto"/>
        <w:rPr>
          <w:szCs w:val="26"/>
        </w:rPr>
      </w:pPr>
      <w:r w:rsidRPr="00B414A0">
        <w:rPr>
          <w:szCs w:val="26"/>
        </w:rPr>
        <w:t>Người dùng bấm và giữ nút bấm điều khiển tải trên thiết bị.</w:t>
      </w:r>
    </w:p>
    <w:p w14:paraId="2CD3B979" w14:textId="77777777" w:rsidR="005E6F33" w:rsidRPr="00B414A0" w:rsidRDefault="005E6F33" w:rsidP="006D59C2">
      <w:pPr>
        <w:pStyle w:val="ListParagraph"/>
        <w:numPr>
          <w:ilvl w:val="0"/>
          <w:numId w:val="37"/>
        </w:numPr>
        <w:tabs>
          <w:tab w:val="left" w:pos="360"/>
        </w:tabs>
        <w:overflowPunct/>
        <w:autoSpaceDE/>
        <w:autoSpaceDN/>
        <w:adjustRightInd/>
        <w:spacing w:after="160" w:line="276" w:lineRule="auto"/>
        <w:jc w:val="left"/>
        <w:textAlignment w:val="auto"/>
        <w:rPr>
          <w:szCs w:val="26"/>
        </w:rPr>
      </w:pPr>
      <w:r w:rsidRPr="00B414A0">
        <w:rPr>
          <w:szCs w:val="26"/>
        </w:rPr>
        <w:t>“Switch driver” đọc trạng thái nút bấm và gửi tới “Switching processing”.</w:t>
      </w:r>
    </w:p>
    <w:p w14:paraId="517F23FC" w14:textId="77777777" w:rsidR="005E6F33" w:rsidRPr="00B414A0" w:rsidRDefault="005E6F33" w:rsidP="006D59C2">
      <w:pPr>
        <w:pStyle w:val="ListParagraph"/>
        <w:numPr>
          <w:ilvl w:val="0"/>
          <w:numId w:val="37"/>
        </w:numPr>
        <w:tabs>
          <w:tab w:val="left" w:pos="360"/>
        </w:tabs>
        <w:overflowPunct/>
        <w:autoSpaceDE/>
        <w:autoSpaceDN/>
        <w:adjustRightInd/>
        <w:spacing w:after="160" w:line="276" w:lineRule="auto"/>
        <w:jc w:val="left"/>
        <w:textAlignment w:val="auto"/>
        <w:rPr>
          <w:szCs w:val="26"/>
        </w:rPr>
      </w:pPr>
      <w:r w:rsidRPr="00B414A0">
        <w:rPr>
          <w:szCs w:val="26"/>
        </w:rPr>
        <w:t>“Switching process” kiểm tra trạng thái nút bấm. Nếu nút bấm được giữ trong 5s liên tiếp, tiến hành tạo sự kiện giữ nút bấm 5s hợp lệ tới “Pairing network processing”.</w:t>
      </w:r>
    </w:p>
    <w:p w14:paraId="159449E6" w14:textId="77777777" w:rsidR="005E6F33" w:rsidRPr="00B414A0" w:rsidRDefault="005E6F33" w:rsidP="006D59C2">
      <w:pPr>
        <w:pStyle w:val="ListParagraph"/>
        <w:numPr>
          <w:ilvl w:val="0"/>
          <w:numId w:val="37"/>
        </w:numPr>
        <w:tabs>
          <w:tab w:val="left" w:pos="360"/>
        </w:tabs>
        <w:overflowPunct/>
        <w:autoSpaceDE/>
        <w:autoSpaceDN/>
        <w:adjustRightInd/>
        <w:spacing w:after="160" w:line="276" w:lineRule="auto"/>
        <w:jc w:val="left"/>
        <w:textAlignment w:val="auto"/>
        <w:rPr>
          <w:szCs w:val="26"/>
        </w:rPr>
      </w:pPr>
      <w:r w:rsidRPr="00B414A0">
        <w:rPr>
          <w:szCs w:val="26"/>
        </w:rPr>
        <w:t>“Pairing network processing” kiểm tra trạng thái gia nhập mạng RF hiện tại của thiết bị. Nếu thiết bị chưa gia nhập mạng nào, tiến hành tạo sự kiện gia nhập mạng tới “RF Connection processing”.</w:t>
      </w:r>
    </w:p>
    <w:p w14:paraId="74E3BDBD" w14:textId="77777777" w:rsidR="005E6F33" w:rsidRPr="00B414A0" w:rsidRDefault="005E6F33" w:rsidP="006D59C2">
      <w:pPr>
        <w:pStyle w:val="ListParagraph"/>
        <w:numPr>
          <w:ilvl w:val="0"/>
          <w:numId w:val="37"/>
        </w:numPr>
        <w:tabs>
          <w:tab w:val="left" w:pos="360"/>
        </w:tabs>
        <w:overflowPunct/>
        <w:autoSpaceDE/>
        <w:autoSpaceDN/>
        <w:adjustRightInd/>
        <w:spacing w:after="160" w:line="276" w:lineRule="auto"/>
        <w:jc w:val="left"/>
        <w:textAlignment w:val="auto"/>
        <w:rPr>
          <w:szCs w:val="26"/>
        </w:rPr>
      </w:pPr>
      <w:r w:rsidRPr="00B414A0">
        <w:rPr>
          <w:szCs w:val="26"/>
        </w:rPr>
        <w:t>“RF Connection processing” khởi tạo quá trình và gọi API gia nhập mạng.</w:t>
      </w:r>
    </w:p>
    <w:p w14:paraId="5FF2FCE9" w14:textId="77777777" w:rsidR="005E6F33" w:rsidRPr="00B414A0" w:rsidRDefault="005E6F33" w:rsidP="006D59C2">
      <w:pPr>
        <w:pStyle w:val="ListParagraph"/>
        <w:numPr>
          <w:ilvl w:val="0"/>
          <w:numId w:val="37"/>
        </w:numPr>
        <w:tabs>
          <w:tab w:val="left" w:pos="360"/>
        </w:tabs>
        <w:overflowPunct/>
        <w:autoSpaceDE/>
        <w:autoSpaceDN/>
        <w:adjustRightInd/>
        <w:spacing w:after="160" w:line="276" w:lineRule="auto"/>
        <w:jc w:val="left"/>
        <w:textAlignment w:val="auto"/>
        <w:rPr>
          <w:szCs w:val="26"/>
        </w:rPr>
      </w:pPr>
      <w:r w:rsidRPr="00B414A0">
        <w:rPr>
          <w:szCs w:val="26"/>
        </w:rPr>
        <w:t xml:space="preserve"> 6.1 “RF Network processing” quét mạng khả dụng, đồng thời gửi yêu cầu chỉ thị trạng thái đang gia nhập mạng tới “LED processing”. “LED processing” gửi trạng thái led tới “LED driver”. “LED driver” điều khiển LED.</w:t>
      </w:r>
    </w:p>
    <w:p w14:paraId="07DD5D3A" w14:textId="77777777" w:rsidR="005E6F33" w:rsidRPr="00B414A0" w:rsidRDefault="005E6F33" w:rsidP="006D59C2">
      <w:pPr>
        <w:pStyle w:val="ListParagraph"/>
        <w:tabs>
          <w:tab w:val="left" w:pos="360"/>
        </w:tabs>
        <w:spacing w:line="276" w:lineRule="auto"/>
        <w:jc w:val="left"/>
        <w:rPr>
          <w:szCs w:val="26"/>
        </w:rPr>
      </w:pPr>
      <w:r w:rsidRPr="00B414A0">
        <w:rPr>
          <w:szCs w:val="26"/>
        </w:rPr>
        <w:t>6.2 “RF Network processing” tìm thấy mạng khả dụng, tiến hành xác thực và gia nhập mạng.</w:t>
      </w:r>
    </w:p>
    <w:p w14:paraId="524E20BC" w14:textId="77777777" w:rsidR="005E6F33" w:rsidRPr="00B414A0" w:rsidRDefault="005E6F33" w:rsidP="006D59C2">
      <w:pPr>
        <w:spacing w:line="276" w:lineRule="auto"/>
        <w:rPr>
          <w:bCs/>
          <w:szCs w:val="26"/>
        </w:rPr>
      </w:pPr>
    </w:p>
    <w:p w14:paraId="1A4A9BA6" w14:textId="77777777" w:rsidR="005E6F33" w:rsidRPr="00B414A0" w:rsidRDefault="005E6F33" w:rsidP="006D59C2">
      <w:pPr>
        <w:pStyle w:val="LandscapeHeading4"/>
        <w:numPr>
          <w:ilvl w:val="2"/>
          <w:numId w:val="12"/>
        </w:numPr>
        <w:spacing w:line="276" w:lineRule="auto"/>
        <w:rPr>
          <w:szCs w:val="26"/>
        </w:rPr>
      </w:pPr>
      <w:bookmarkStart w:id="186" w:name="_Toc41697103"/>
      <w:r w:rsidRPr="00B414A0">
        <w:rPr>
          <w:szCs w:val="26"/>
        </w:rPr>
        <w:t>Luồng nghiệp vụ hủy gia nhập mạng</w:t>
      </w:r>
      <w:bookmarkEnd w:id="186"/>
    </w:p>
    <w:p w14:paraId="3B41F07E" w14:textId="77777777" w:rsidR="005E6F33" w:rsidRPr="00B414A0" w:rsidRDefault="005E6F33" w:rsidP="006D59C2">
      <w:pPr>
        <w:tabs>
          <w:tab w:val="left" w:pos="360"/>
        </w:tabs>
        <w:spacing w:line="276" w:lineRule="auto"/>
        <w:rPr>
          <w:szCs w:val="26"/>
        </w:rPr>
      </w:pPr>
      <w:r w:rsidRPr="00B414A0">
        <w:rPr>
          <w:noProof/>
        </w:rPr>
        <w:drawing>
          <wp:inline distT="0" distB="0" distL="0" distR="0" wp14:anchorId="1F457A88" wp14:editId="477A7365">
            <wp:extent cx="5864225" cy="3876278"/>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864225" cy="3876278"/>
                    </a:xfrm>
                    <a:prstGeom prst="rect">
                      <a:avLst/>
                    </a:prstGeom>
                  </pic:spPr>
                </pic:pic>
              </a:graphicData>
            </a:graphic>
          </wp:inline>
        </w:drawing>
      </w:r>
    </w:p>
    <w:p w14:paraId="40284F05" w14:textId="3D9C3EF0" w:rsidR="006A0ED4" w:rsidRPr="00B414A0" w:rsidRDefault="006A0ED4" w:rsidP="006D59C2">
      <w:pPr>
        <w:tabs>
          <w:tab w:val="left" w:pos="360"/>
        </w:tabs>
        <w:spacing w:line="276" w:lineRule="auto"/>
        <w:jc w:val="center"/>
        <w:rPr>
          <w:i/>
          <w:szCs w:val="26"/>
        </w:rPr>
      </w:pPr>
      <w:bookmarkStart w:id="187" w:name="_Toc43714630"/>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Pr="00B414A0">
        <w:rPr>
          <w:i/>
          <w:noProof/>
          <w:szCs w:val="26"/>
        </w:rPr>
        <w:t>45</w:t>
      </w:r>
      <w:r w:rsidRPr="00B414A0">
        <w:rPr>
          <w:i/>
          <w:szCs w:val="26"/>
        </w:rPr>
        <w:fldChar w:fldCharType="end"/>
      </w:r>
      <w:r w:rsidRPr="00B414A0">
        <w:rPr>
          <w:i/>
          <w:szCs w:val="26"/>
        </w:rPr>
        <w:t>. Luồng nghiệp vụ hủy gia nhập mạng</w:t>
      </w:r>
      <w:bookmarkEnd w:id="187"/>
    </w:p>
    <w:p w14:paraId="2E274F3D" w14:textId="77777777" w:rsidR="006A0ED4" w:rsidRPr="00B414A0" w:rsidRDefault="006A0ED4" w:rsidP="006D59C2">
      <w:pPr>
        <w:tabs>
          <w:tab w:val="left" w:pos="360"/>
        </w:tabs>
        <w:spacing w:line="276" w:lineRule="auto"/>
        <w:jc w:val="center"/>
        <w:rPr>
          <w:szCs w:val="26"/>
        </w:rPr>
      </w:pPr>
    </w:p>
    <w:p w14:paraId="6BB3ECA9" w14:textId="77777777" w:rsidR="005E6F33" w:rsidRPr="00B414A0" w:rsidRDefault="005E6F33" w:rsidP="006D59C2">
      <w:pPr>
        <w:pStyle w:val="ListParagraph"/>
        <w:numPr>
          <w:ilvl w:val="0"/>
          <w:numId w:val="38"/>
        </w:numPr>
        <w:tabs>
          <w:tab w:val="left" w:pos="360"/>
        </w:tabs>
        <w:overflowPunct/>
        <w:autoSpaceDE/>
        <w:autoSpaceDN/>
        <w:adjustRightInd/>
        <w:spacing w:after="160" w:line="276" w:lineRule="auto"/>
        <w:jc w:val="left"/>
        <w:textAlignment w:val="auto"/>
        <w:rPr>
          <w:szCs w:val="26"/>
        </w:rPr>
      </w:pPr>
      <w:r w:rsidRPr="00B414A0">
        <w:rPr>
          <w:szCs w:val="26"/>
        </w:rPr>
        <w:t>Người dùng bấm và giữ nút bấm điều khiển tải trên thiết bị.</w:t>
      </w:r>
    </w:p>
    <w:p w14:paraId="708AF5E5" w14:textId="77777777" w:rsidR="005E6F33" w:rsidRPr="00B414A0" w:rsidRDefault="005E6F33" w:rsidP="006D59C2">
      <w:pPr>
        <w:pStyle w:val="ListParagraph"/>
        <w:numPr>
          <w:ilvl w:val="0"/>
          <w:numId w:val="38"/>
        </w:numPr>
        <w:tabs>
          <w:tab w:val="left" w:pos="360"/>
        </w:tabs>
        <w:overflowPunct/>
        <w:autoSpaceDE/>
        <w:autoSpaceDN/>
        <w:adjustRightInd/>
        <w:spacing w:after="160" w:line="276" w:lineRule="auto"/>
        <w:jc w:val="left"/>
        <w:textAlignment w:val="auto"/>
        <w:rPr>
          <w:szCs w:val="26"/>
        </w:rPr>
      </w:pPr>
      <w:r w:rsidRPr="00B414A0">
        <w:rPr>
          <w:szCs w:val="26"/>
        </w:rPr>
        <w:t>“Switch driver” đọc phím và gửi trạng thái phím tới “Switching processing”.</w:t>
      </w:r>
    </w:p>
    <w:p w14:paraId="1E083E9D" w14:textId="77777777" w:rsidR="005E6F33" w:rsidRPr="00B414A0" w:rsidRDefault="005E6F33" w:rsidP="006D59C2">
      <w:pPr>
        <w:pStyle w:val="ListParagraph"/>
        <w:numPr>
          <w:ilvl w:val="0"/>
          <w:numId w:val="38"/>
        </w:numPr>
        <w:tabs>
          <w:tab w:val="left" w:pos="360"/>
        </w:tabs>
        <w:overflowPunct/>
        <w:autoSpaceDE/>
        <w:autoSpaceDN/>
        <w:adjustRightInd/>
        <w:spacing w:after="160" w:line="276" w:lineRule="auto"/>
        <w:jc w:val="left"/>
        <w:textAlignment w:val="auto"/>
        <w:rPr>
          <w:szCs w:val="26"/>
        </w:rPr>
      </w:pPr>
      <w:r w:rsidRPr="00B414A0">
        <w:rPr>
          <w:szCs w:val="26"/>
        </w:rPr>
        <w:t>“Switching process” kiểm tra trạng thái nút bấm. Nếu nút bấm được giữ trong 5s liên tiếp, tiến hành tạo sự kiện giữ nút bấm 5s hợp lệ tới “UnPairing network processing”.</w:t>
      </w:r>
    </w:p>
    <w:p w14:paraId="3D56E095" w14:textId="77777777" w:rsidR="005E6F33" w:rsidRPr="00B414A0" w:rsidRDefault="005E6F33" w:rsidP="006D59C2">
      <w:pPr>
        <w:pStyle w:val="ListParagraph"/>
        <w:numPr>
          <w:ilvl w:val="0"/>
          <w:numId w:val="38"/>
        </w:numPr>
        <w:tabs>
          <w:tab w:val="left" w:pos="360"/>
        </w:tabs>
        <w:overflowPunct/>
        <w:autoSpaceDE/>
        <w:autoSpaceDN/>
        <w:adjustRightInd/>
        <w:spacing w:after="160" w:line="276" w:lineRule="auto"/>
        <w:jc w:val="left"/>
        <w:textAlignment w:val="auto"/>
        <w:rPr>
          <w:szCs w:val="26"/>
        </w:rPr>
      </w:pPr>
      <w:r w:rsidRPr="00B414A0">
        <w:rPr>
          <w:szCs w:val="26"/>
        </w:rPr>
        <w:t xml:space="preserve"> “UnPairing network processing” kiểm tra trạng thái gia nhập mạng RF hiện tại của thiết bị. Nếu thiết bị đã gia nhập mạng, tiến hành tạo sự kiện hủy gia nhập mạng tới “RF Connection processing”.</w:t>
      </w:r>
    </w:p>
    <w:p w14:paraId="48F27BE9" w14:textId="77777777" w:rsidR="005E6F33" w:rsidRPr="00B414A0" w:rsidRDefault="005E6F33" w:rsidP="006D59C2">
      <w:pPr>
        <w:pStyle w:val="ListParagraph"/>
        <w:numPr>
          <w:ilvl w:val="0"/>
          <w:numId w:val="38"/>
        </w:numPr>
        <w:tabs>
          <w:tab w:val="left" w:pos="360"/>
        </w:tabs>
        <w:overflowPunct/>
        <w:autoSpaceDE/>
        <w:autoSpaceDN/>
        <w:adjustRightInd/>
        <w:spacing w:after="160" w:line="276" w:lineRule="auto"/>
        <w:jc w:val="left"/>
        <w:textAlignment w:val="auto"/>
        <w:rPr>
          <w:szCs w:val="26"/>
        </w:rPr>
      </w:pPr>
      <w:r w:rsidRPr="00B414A0">
        <w:rPr>
          <w:szCs w:val="26"/>
        </w:rPr>
        <w:t>“RF Connection processing” khởi tạo quá trình và gọi API hủy gia nhập mạng.</w:t>
      </w:r>
    </w:p>
    <w:p w14:paraId="198873F0" w14:textId="77777777" w:rsidR="005E6F33" w:rsidRPr="00B414A0" w:rsidRDefault="005E6F33" w:rsidP="006D59C2">
      <w:pPr>
        <w:pStyle w:val="ListParagraph"/>
        <w:numPr>
          <w:ilvl w:val="0"/>
          <w:numId w:val="38"/>
        </w:numPr>
        <w:tabs>
          <w:tab w:val="left" w:pos="360"/>
        </w:tabs>
        <w:overflowPunct/>
        <w:autoSpaceDE/>
        <w:autoSpaceDN/>
        <w:adjustRightInd/>
        <w:spacing w:after="160" w:line="276" w:lineRule="auto"/>
        <w:jc w:val="left"/>
        <w:textAlignment w:val="auto"/>
        <w:rPr>
          <w:szCs w:val="26"/>
        </w:rPr>
      </w:pPr>
      <w:r w:rsidRPr="00B414A0">
        <w:rPr>
          <w:szCs w:val="26"/>
        </w:rPr>
        <w:t>“RF Network processing” tiến hành xác thực và hủy gia nhập mạng, đồng thời gửi yêu cầu chỉ thị trạng thái đang hủy gia nhập mạng tới “Led processing”. “Led processing” gửi trạng thái led tới “Led driver”. “Led driver” điều khiển Led.</w:t>
      </w:r>
    </w:p>
    <w:p w14:paraId="22D46CF2" w14:textId="77777777" w:rsidR="005E6F33" w:rsidRPr="00B414A0" w:rsidRDefault="005E6F33" w:rsidP="006D59C2">
      <w:pPr>
        <w:pStyle w:val="LandscapeHeading4"/>
        <w:numPr>
          <w:ilvl w:val="2"/>
          <w:numId w:val="12"/>
        </w:numPr>
        <w:spacing w:line="276" w:lineRule="auto"/>
        <w:rPr>
          <w:szCs w:val="26"/>
        </w:rPr>
      </w:pPr>
      <w:bookmarkStart w:id="188" w:name="_Toc41697104"/>
      <w:r w:rsidRPr="00B414A0">
        <w:rPr>
          <w:szCs w:val="26"/>
        </w:rPr>
        <w:lastRenderedPageBreak/>
        <w:t>Luồng nghiệp vụ điều khiển gián tiếp</w:t>
      </w:r>
      <w:bookmarkEnd w:id="188"/>
      <w:r w:rsidRPr="00B414A0">
        <w:rPr>
          <w:szCs w:val="26"/>
        </w:rPr>
        <w:t xml:space="preserve"> </w:t>
      </w:r>
    </w:p>
    <w:p w14:paraId="4A644094" w14:textId="77777777" w:rsidR="005E6F33" w:rsidRPr="00B414A0" w:rsidRDefault="005E6F33" w:rsidP="006D59C2">
      <w:pPr>
        <w:pStyle w:val="ListParagraph"/>
        <w:tabs>
          <w:tab w:val="left" w:pos="360"/>
        </w:tabs>
        <w:spacing w:line="276" w:lineRule="auto"/>
        <w:ind w:left="0"/>
        <w:jc w:val="center"/>
        <w:rPr>
          <w:szCs w:val="26"/>
        </w:rPr>
      </w:pPr>
      <w:r w:rsidRPr="00B414A0">
        <w:rPr>
          <w:noProof/>
        </w:rPr>
        <w:drawing>
          <wp:inline distT="0" distB="0" distL="0" distR="0" wp14:anchorId="3FA9C82D" wp14:editId="6F71420F">
            <wp:extent cx="5864225" cy="2939004"/>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64225" cy="2939004"/>
                    </a:xfrm>
                    <a:prstGeom prst="rect">
                      <a:avLst/>
                    </a:prstGeom>
                  </pic:spPr>
                </pic:pic>
              </a:graphicData>
            </a:graphic>
          </wp:inline>
        </w:drawing>
      </w:r>
    </w:p>
    <w:p w14:paraId="35179DAB" w14:textId="72C9C2A5" w:rsidR="006A0ED4" w:rsidRPr="00B414A0" w:rsidRDefault="006A0ED4" w:rsidP="006D59C2">
      <w:pPr>
        <w:pStyle w:val="ListParagraph"/>
        <w:tabs>
          <w:tab w:val="left" w:pos="360"/>
        </w:tabs>
        <w:spacing w:line="276" w:lineRule="auto"/>
        <w:ind w:left="0"/>
        <w:jc w:val="center"/>
        <w:rPr>
          <w:szCs w:val="26"/>
        </w:rPr>
      </w:pPr>
      <w:bookmarkStart w:id="189" w:name="_Toc43714631"/>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Pr="00B414A0">
        <w:rPr>
          <w:i/>
          <w:noProof/>
          <w:szCs w:val="26"/>
        </w:rPr>
        <w:t>46</w:t>
      </w:r>
      <w:r w:rsidRPr="00B414A0">
        <w:rPr>
          <w:i/>
          <w:szCs w:val="26"/>
        </w:rPr>
        <w:fldChar w:fldCharType="end"/>
      </w:r>
      <w:r w:rsidRPr="00B414A0">
        <w:rPr>
          <w:i/>
          <w:szCs w:val="26"/>
        </w:rPr>
        <w:t>. Luồng nghiệp vụ điều khiển gián tiếp</w:t>
      </w:r>
      <w:bookmarkEnd w:id="189"/>
    </w:p>
    <w:p w14:paraId="030E3E3E" w14:textId="77777777" w:rsidR="005E6F33" w:rsidRPr="00B414A0" w:rsidRDefault="005E6F33" w:rsidP="006D59C2">
      <w:pPr>
        <w:pStyle w:val="ListParagraph"/>
        <w:tabs>
          <w:tab w:val="left" w:pos="360"/>
        </w:tabs>
        <w:spacing w:line="276" w:lineRule="auto"/>
        <w:ind w:left="0"/>
        <w:rPr>
          <w:szCs w:val="26"/>
        </w:rPr>
      </w:pPr>
    </w:p>
    <w:p w14:paraId="54768725" w14:textId="77777777" w:rsidR="005E6F33" w:rsidRPr="00B414A0" w:rsidRDefault="005E6F33" w:rsidP="006D59C2">
      <w:pPr>
        <w:pStyle w:val="ListParagraph"/>
        <w:numPr>
          <w:ilvl w:val="0"/>
          <w:numId w:val="39"/>
        </w:numPr>
        <w:tabs>
          <w:tab w:val="left" w:pos="360"/>
        </w:tabs>
        <w:overflowPunct/>
        <w:autoSpaceDE/>
        <w:autoSpaceDN/>
        <w:adjustRightInd/>
        <w:spacing w:after="160" w:line="276" w:lineRule="auto"/>
        <w:textAlignment w:val="auto"/>
        <w:rPr>
          <w:szCs w:val="26"/>
        </w:rPr>
      </w:pPr>
      <w:r w:rsidRPr="00B414A0">
        <w:rPr>
          <w:szCs w:val="26"/>
        </w:rPr>
        <w:t>“RF Network processing” chuyển tiếp bản tin điều khiển nhận từ Home Gateway thông qua mạng RF đến “RF Receiving Data processing”.</w:t>
      </w:r>
    </w:p>
    <w:p w14:paraId="622B803E" w14:textId="77777777" w:rsidR="005E6F33" w:rsidRPr="00B414A0" w:rsidRDefault="005E6F33" w:rsidP="006D59C2">
      <w:pPr>
        <w:pStyle w:val="ListParagraph"/>
        <w:numPr>
          <w:ilvl w:val="0"/>
          <w:numId w:val="39"/>
        </w:numPr>
        <w:tabs>
          <w:tab w:val="left" w:pos="360"/>
        </w:tabs>
        <w:overflowPunct/>
        <w:autoSpaceDE/>
        <w:autoSpaceDN/>
        <w:adjustRightInd/>
        <w:spacing w:after="160" w:line="276" w:lineRule="auto"/>
        <w:textAlignment w:val="auto"/>
        <w:rPr>
          <w:szCs w:val="26"/>
        </w:rPr>
      </w:pPr>
      <w:r w:rsidRPr="00B414A0">
        <w:rPr>
          <w:szCs w:val="26"/>
        </w:rPr>
        <w:t>“RF Receiving Data processing” bóc tách nội dung bản tin điều khiển. Sau đó, tạo sự kiện điều khiển đóng/ngắt tương ứng và chuyển tiếp tới “Relay Load Control Processing”.</w:t>
      </w:r>
    </w:p>
    <w:p w14:paraId="39E3A749" w14:textId="77777777" w:rsidR="005E6F33" w:rsidRPr="00B414A0" w:rsidRDefault="005E6F33" w:rsidP="006D59C2">
      <w:pPr>
        <w:pStyle w:val="ListParagraph"/>
        <w:numPr>
          <w:ilvl w:val="0"/>
          <w:numId w:val="39"/>
        </w:numPr>
        <w:tabs>
          <w:tab w:val="left" w:pos="360"/>
        </w:tabs>
        <w:overflowPunct/>
        <w:autoSpaceDE/>
        <w:autoSpaceDN/>
        <w:adjustRightInd/>
        <w:spacing w:after="160" w:line="276" w:lineRule="auto"/>
        <w:textAlignment w:val="auto"/>
        <w:rPr>
          <w:szCs w:val="26"/>
        </w:rPr>
      </w:pPr>
      <w:r w:rsidRPr="00B414A0">
        <w:rPr>
          <w:szCs w:val="26"/>
        </w:rPr>
        <w:t xml:space="preserve">“Relay Load Control Processing” sau khi tiếp nhận sự kiện điều khiển đóng/ngắt, sẽ tiến hành kiểm tra trạng thái hiện của thiết bị và cập nhật trạng thái điều khiển tải tương ứng nội dung sự kiện, đồng thời lưu trữ trạng thái điều khiển đóng/ngắt tải tương ứng vào bộ nhớ. </w:t>
      </w:r>
    </w:p>
    <w:p w14:paraId="6D957069" w14:textId="77777777" w:rsidR="005E6F33" w:rsidRPr="00B414A0" w:rsidRDefault="005E6F33" w:rsidP="006D59C2">
      <w:pPr>
        <w:pStyle w:val="ListParagraph"/>
        <w:tabs>
          <w:tab w:val="left" w:pos="360"/>
        </w:tabs>
        <w:overflowPunct/>
        <w:autoSpaceDE/>
        <w:autoSpaceDN/>
        <w:adjustRightInd/>
        <w:spacing w:after="160" w:line="276" w:lineRule="auto"/>
        <w:textAlignment w:val="auto"/>
        <w:rPr>
          <w:szCs w:val="26"/>
        </w:rPr>
      </w:pPr>
      <w:r w:rsidRPr="00B414A0">
        <w:rPr>
          <w:szCs w:val="26"/>
        </w:rPr>
        <w:t>3.1 Tiến hành gửi lệnh điều khiển đóng/ngắt tương ứng trạng thái điều khiển tới “GPIO Driver” để đóng ngắt Relay Load tương ứng.</w:t>
      </w:r>
    </w:p>
    <w:p w14:paraId="190664A2" w14:textId="77777777" w:rsidR="005E6F33" w:rsidRPr="00B414A0" w:rsidRDefault="005E6F33" w:rsidP="006D59C2">
      <w:pPr>
        <w:pStyle w:val="ListParagraph"/>
        <w:numPr>
          <w:ilvl w:val="1"/>
          <w:numId w:val="40"/>
        </w:numPr>
        <w:tabs>
          <w:tab w:val="left" w:pos="360"/>
        </w:tabs>
        <w:overflowPunct/>
        <w:autoSpaceDE/>
        <w:autoSpaceDN/>
        <w:adjustRightInd/>
        <w:spacing w:after="160" w:line="276" w:lineRule="auto"/>
        <w:textAlignment w:val="auto"/>
        <w:rPr>
          <w:szCs w:val="26"/>
        </w:rPr>
      </w:pPr>
      <w:r w:rsidRPr="00B414A0">
        <w:rPr>
          <w:szCs w:val="26"/>
        </w:rPr>
        <w:t>Tiến hành gửi thông tin trạng thái điều khiển đóng/ngắt tới “Load Indication Processing”.</w:t>
      </w:r>
    </w:p>
    <w:p w14:paraId="254F5154" w14:textId="77777777" w:rsidR="005E6F33" w:rsidRPr="00B414A0" w:rsidRDefault="005E6F33" w:rsidP="006D59C2">
      <w:pPr>
        <w:pStyle w:val="ListParagraph"/>
        <w:numPr>
          <w:ilvl w:val="0"/>
          <w:numId w:val="39"/>
        </w:numPr>
        <w:tabs>
          <w:tab w:val="left" w:pos="360"/>
        </w:tabs>
        <w:overflowPunct/>
        <w:autoSpaceDE/>
        <w:autoSpaceDN/>
        <w:adjustRightInd/>
        <w:spacing w:after="160" w:line="276" w:lineRule="auto"/>
        <w:textAlignment w:val="auto"/>
        <w:rPr>
          <w:szCs w:val="26"/>
        </w:rPr>
      </w:pPr>
      <w:r w:rsidRPr="00B414A0">
        <w:rPr>
          <w:szCs w:val="26"/>
        </w:rPr>
        <w:t>“Load Indication Processing” tiến hành chỉ trạng thái điều khiển đóng/ngắt tải hiện tại thông qua Led và Home Gateway.</w:t>
      </w:r>
    </w:p>
    <w:p w14:paraId="6EEFB903" w14:textId="77777777" w:rsidR="005E6F33" w:rsidRPr="00B414A0" w:rsidRDefault="005E6F33" w:rsidP="006D59C2">
      <w:pPr>
        <w:pStyle w:val="ListParagraph"/>
        <w:tabs>
          <w:tab w:val="left" w:pos="360"/>
        </w:tabs>
        <w:overflowPunct/>
        <w:autoSpaceDE/>
        <w:autoSpaceDN/>
        <w:adjustRightInd/>
        <w:spacing w:after="160" w:line="276" w:lineRule="auto"/>
        <w:textAlignment w:val="auto"/>
        <w:rPr>
          <w:szCs w:val="26"/>
        </w:rPr>
      </w:pPr>
      <w:r w:rsidRPr="00B414A0">
        <w:rPr>
          <w:szCs w:val="26"/>
        </w:rPr>
        <w:t>4.1 Tiến hành gửi chỉ thị trạng thái điều khiển đóng/ngắt tải tới “Led Processing”. “Led processing” gửi trạng thái led tới “Led driver”. “Led driver” điều khiển Led tương ứng.</w:t>
      </w:r>
    </w:p>
    <w:p w14:paraId="7D999C73" w14:textId="77777777" w:rsidR="005E6F33" w:rsidRPr="00B414A0" w:rsidRDefault="005E6F33" w:rsidP="006D59C2">
      <w:pPr>
        <w:pStyle w:val="ListParagraph"/>
        <w:tabs>
          <w:tab w:val="left" w:pos="360"/>
        </w:tabs>
        <w:overflowPunct/>
        <w:autoSpaceDE/>
        <w:autoSpaceDN/>
        <w:adjustRightInd/>
        <w:spacing w:after="160" w:line="276" w:lineRule="auto"/>
        <w:textAlignment w:val="auto"/>
        <w:rPr>
          <w:szCs w:val="26"/>
        </w:rPr>
      </w:pPr>
      <w:r w:rsidRPr="00B414A0">
        <w:rPr>
          <w:szCs w:val="26"/>
        </w:rPr>
        <w:t>4.2 Tiến hành gửi đồng bộ trạng thái điều khiển đóng/ngắt tải tới “RF Sending Data Processing”. “RF Sending Data Processing” tiến hành đóng gói bản tin và chuyển tới “RF Network Processing” gửi tới Home Gateway thông qua mạng RF.</w:t>
      </w:r>
    </w:p>
    <w:p w14:paraId="0913EB6E" w14:textId="77777777" w:rsidR="005E6F33" w:rsidRPr="00B414A0" w:rsidRDefault="005E6F33" w:rsidP="006D59C2">
      <w:pPr>
        <w:spacing w:line="276" w:lineRule="auto"/>
        <w:rPr>
          <w:bCs/>
          <w:szCs w:val="26"/>
        </w:rPr>
      </w:pPr>
    </w:p>
    <w:p w14:paraId="5C3B93FB" w14:textId="77777777" w:rsidR="005E6F33" w:rsidRPr="00B414A0" w:rsidRDefault="005E6F33" w:rsidP="006D59C2">
      <w:pPr>
        <w:pStyle w:val="LandscapeHeading4"/>
        <w:numPr>
          <w:ilvl w:val="2"/>
          <w:numId w:val="12"/>
        </w:numPr>
        <w:spacing w:line="276" w:lineRule="auto"/>
        <w:rPr>
          <w:szCs w:val="26"/>
        </w:rPr>
      </w:pPr>
      <w:bookmarkStart w:id="190" w:name="_Toc41697105"/>
      <w:r w:rsidRPr="00B414A0">
        <w:rPr>
          <w:szCs w:val="26"/>
        </w:rPr>
        <w:lastRenderedPageBreak/>
        <w:t>Luồng nghiệp vụ điều khiển trực tiếp</w:t>
      </w:r>
      <w:bookmarkEnd w:id="190"/>
    </w:p>
    <w:p w14:paraId="74A8E6C9" w14:textId="77777777" w:rsidR="005E6F33" w:rsidRPr="00B414A0" w:rsidRDefault="005E6F33" w:rsidP="006D59C2">
      <w:pPr>
        <w:pStyle w:val="ListParagraph"/>
        <w:tabs>
          <w:tab w:val="left" w:pos="360"/>
        </w:tabs>
        <w:spacing w:line="276" w:lineRule="auto"/>
        <w:ind w:left="0"/>
        <w:rPr>
          <w:szCs w:val="26"/>
        </w:rPr>
      </w:pPr>
      <w:r w:rsidRPr="00B414A0">
        <w:rPr>
          <w:noProof/>
        </w:rPr>
        <w:drawing>
          <wp:inline distT="0" distB="0" distL="0" distR="0" wp14:anchorId="67001FE0" wp14:editId="0AD3B9E8">
            <wp:extent cx="5864225" cy="3581187"/>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864225" cy="3581187"/>
                    </a:xfrm>
                    <a:prstGeom prst="rect">
                      <a:avLst/>
                    </a:prstGeom>
                  </pic:spPr>
                </pic:pic>
              </a:graphicData>
            </a:graphic>
          </wp:inline>
        </w:drawing>
      </w:r>
      <w:r w:rsidRPr="00B414A0">
        <w:rPr>
          <w:szCs w:val="26"/>
        </w:rPr>
        <w:t xml:space="preserve"> </w:t>
      </w:r>
    </w:p>
    <w:p w14:paraId="413D23F6" w14:textId="7DFD5C67" w:rsidR="006A0ED4" w:rsidRPr="00B414A0" w:rsidRDefault="006A0ED4" w:rsidP="006D59C2">
      <w:pPr>
        <w:pStyle w:val="ListParagraph"/>
        <w:tabs>
          <w:tab w:val="left" w:pos="360"/>
        </w:tabs>
        <w:spacing w:line="276" w:lineRule="auto"/>
        <w:ind w:left="0"/>
        <w:jc w:val="center"/>
        <w:rPr>
          <w:i/>
          <w:szCs w:val="26"/>
        </w:rPr>
      </w:pPr>
      <w:bookmarkStart w:id="191" w:name="_Toc43714632"/>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Pr="00B414A0">
        <w:rPr>
          <w:i/>
          <w:noProof/>
          <w:szCs w:val="26"/>
        </w:rPr>
        <w:t>47</w:t>
      </w:r>
      <w:r w:rsidRPr="00B414A0">
        <w:rPr>
          <w:i/>
          <w:szCs w:val="26"/>
        </w:rPr>
        <w:fldChar w:fldCharType="end"/>
      </w:r>
      <w:r w:rsidRPr="00B414A0">
        <w:rPr>
          <w:i/>
          <w:szCs w:val="26"/>
        </w:rPr>
        <w:t>.Luồng nghiệp vụ điều khiển trực tiếp</w:t>
      </w:r>
      <w:bookmarkEnd w:id="191"/>
    </w:p>
    <w:p w14:paraId="7BCECAD5" w14:textId="77777777" w:rsidR="006A0ED4" w:rsidRPr="00B414A0" w:rsidRDefault="006A0ED4" w:rsidP="006D59C2">
      <w:pPr>
        <w:pStyle w:val="ListParagraph"/>
        <w:tabs>
          <w:tab w:val="left" w:pos="360"/>
        </w:tabs>
        <w:spacing w:line="276" w:lineRule="auto"/>
        <w:ind w:left="0"/>
        <w:jc w:val="center"/>
        <w:rPr>
          <w:szCs w:val="26"/>
        </w:rPr>
      </w:pPr>
    </w:p>
    <w:p w14:paraId="0EAAAEB9" w14:textId="77777777" w:rsidR="005E6F33" w:rsidRPr="00B414A0" w:rsidRDefault="005E6F33" w:rsidP="006D59C2">
      <w:pPr>
        <w:pStyle w:val="ListParagraph"/>
        <w:numPr>
          <w:ilvl w:val="0"/>
          <w:numId w:val="41"/>
        </w:numPr>
        <w:tabs>
          <w:tab w:val="left" w:pos="360"/>
        </w:tabs>
        <w:overflowPunct/>
        <w:autoSpaceDE/>
        <w:autoSpaceDN/>
        <w:adjustRightInd/>
        <w:spacing w:after="160" w:line="276" w:lineRule="auto"/>
        <w:textAlignment w:val="auto"/>
        <w:rPr>
          <w:szCs w:val="26"/>
        </w:rPr>
      </w:pPr>
      <w:r w:rsidRPr="00B414A0">
        <w:rPr>
          <w:szCs w:val="26"/>
        </w:rPr>
        <w:t>Người bấm nút điều khiển tải trên thiết bị để thực hiện đóng/ngắt tải.</w:t>
      </w:r>
    </w:p>
    <w:p w14:paraId="44FDB2DE" w14:textId="77777777" w:rsidR="005E6F33" w:rsidRPr="00B414A0" w:rsidRDefault="005E6F33" w:rsidP="006D59C2">
      <w:pPr>
        <w:pStyle w:val="ListParagraph"/>
        <w:numPr>
          <w:ilvl w:val="0"/>
          <w:numId w:val="41"/>
        </w:numPr>
        <w:tabs>
          <w:tab w:val="left" w:pos="360"/>
        </w:tabs>
        <w:overflowPunct/>
        <w:autoSpaceDE/>
        <w:autoSpaceDN/>
        <w:adjustRightInd/>
        <w:spacing w:after="160" w:line="276" w:lineRule="auto"/>
        <w:textAlignment w:val="auto"/>
        <w:rPr>
          <w:szCs w:val="26"/>
        </w:rPr>
      </w:pPr>
      <w:r w:rsidRPr="00B414A0">
        <w:rPr>
          <w:szCs w:val="26"/>
        </w:rPr>
        <w:t xml:space="preserve">“Switch Driver” tiếp nhận thông tin bấm nút bấm điều khiển, xử lý thông tin và chuyển tiếp trạng thái nút bấm tới “Switching Processing”. </w:t>
      </w:r>
    </w:p>
    <w:p w14:paraId="53C3C950" w14:textId="77777777" w:rsidR="005E6F33" w:rsidRPr="00B414A0" w:rsidRDefault="005E6F33" w:rsidP="006D59C2">
      <w:pPr>
        <w:pStyle w:val="ListParagraph"/>
        <w:numPr>
          <w:ilvl w:val="0"/>
          <w:numId w:val="41"/>
        </w:numPr>
        <w:tabs>
          <w:tab w:val="left" w:pos="360"/>
        </w:tabs>
        <w:overflowPunct/>
        <w:autoSpaceDE/>
        <w:autoSpaceDN/>
        <w:adjustRightInd/>
        <w:spacing w:after="160" w:line="276" w:lineRule="auto"/>
        <w:textAlignment w:val="auto"/>
        <w:rPr>
          <w:szCs w:val="26"/>
        </w:rPr>
      </w:pPr>
      <w:r w:rsidRPr="00B414A0">
        <w:rPr>
          <w:szCs w:val="26"/>
        </w:rPr>
        <w:t>“Switching Processing” kiểm tra trạng thái nút bấm điều khiển tải. Sau đó, tạo sự kiện điều khiển đóng/ngắt tương ứng và chuyển tiếp tới “Relay Load Control Processing”.</w:t>
      </w:r>
    </w:p>
    <w:p w14:paraId="190ED3AA" w14:textId="77777777" w:rsidR="005E6F33" w:rsidRPr="00B414A0" w:rsidRDefault="005E6F33" w:rsidP="006D59C2">
      <w:pPr>
        <w:pStyle w:val="ListParagraph"/>
        <w:numPr>
          <w:ilvl w:val="0"/>
          <w:numId w:val="41"/>
        </w:numPr>
        <w:tabs>
          <w:tab w:val="left" w:pos="360"/>
        </w:tabs>
        <w:overflowPunct/>
        <w:autoSpaceDE/>
        <w:autoSpaceDN/>
        <w:adjustRightInd/>
        <w:spacing w:after="160" w:line="276" w:lineRule="auto"/>
        <w:textAlignment w:val="auto"/>
        <w:rPr>
          <w:szCs w:val="26"/>
        </w:rPr>
      </w:pPr>
      <w:r w:rsidRPr="00B414A0">
        <w:rPr>
          <w:szCs w:val="26"/>
        </w:rPr>
        <w:t xml:space="preserve">“Relay Load Control Processing” sau khi tiếp nhận sự kiện điều khiển đóng/ngắt, sẽ tiến hành kiểm tra trạng thái hiện của thiết bị và cập nhật trạng thái điều khiển tải tương ứng nội dung sự kiện, đồng thời lưu trữ trạng thái điều khiển đóng/ngắt tải tương ứng vào bộ nhớ. </w:t>
      </w:r>
    </w:p>
    <w:p w14:paraId="68DACCD0" w14:textId="77777777" w:rsidR="005E6F33" w:rsidRPr="00B414A0" w:rsidRDefault="005E6F33" w:rsidP="006D59C2">
      <w:pPr>
        <w:pStyle w:val="ListParagraph"/>
        <w:tabs>
          <w:tab w:val="left" w:pos="360"/>
        </w:tabs>
        <w:overflowPunct/>
        <w:autoSpaceDE/>
        <w:autoSpaceDN/>
        <w:adjustRightInd/>
        <w:spacing w:after="160" w:line="276" w:lineRule="auto"/>
        <w:textAlignment w:val="auto"/>
        <w:rPr>
          <w:szCs w:val="26"/>
        </w:rPr>
      </w:pPr>
      <w:r w:rsidRPr="00B414A0">
        <w:rPr>
          <w:szCs w:val="26"/>
        </w:rPr>
        <w:t>4.1 Tiến hành gửi lệnh điều khiển đóng/ngắt tương ứng trạng thái điều khiển tới “GPIO Driver” để đóng ngắt Relay Load tương ứng.</w:t>
      </w:r>
    </w:p>
    <w:p w14:paraId="2CF04046" w14:textId="77777777" w:rsidR="005E6F33" w:rsidRPr="00B414A0" w:rsidRDefault="005E6F33" w:rsidP="006D59C2">
      <w:pPr>
        <w:pStyle w:val="ListParagraph"/>
        <w:tabs>
          <w:tab w:val="left" w:pos="360"/>
        </w:tabs>
        <w:overflowPunct/>
        <w:autoSpaceDE/>
        <w:autoSpaceDN/>
        <w:adjustRightInd/>
        <w:spacing w:after="160" w:line="276" w:lineRule="auto"/>
        <w:textAlignment w:val="auto"/>
        <w:rPr>
          <w:szCs w:val="26"/>
        </w:rPr>
      </w:pPr>
      <w:r w:rsidRPr="00B414A0">
        <w:rPr>
          <w:szCs w:val="26"/>
        </w:rPr>
        <w:t>4.2 Tiến hành gửi thông tin trạng thái điều khiển đóng/ngắt tới “Load Indication Processing”.</w:t>
      </w:r>
    </w:p>
    <w:p w14:paraId="17DE88CF" w14:textId="77777777" w:rsidR="005E6F33" w:rsidRPr="00B414A0" w:rsidRDefault="005E6F33" w:rsidP="006D59C2">
      <w:pPr>
        <w:pStyle w:val="ListParagraph"/>
        <w:numPr>
          <w:ilvl w:val="0"/>
          <w:numId w:val="41"/>
        </w:numPr>
        <w:tabs>
          <w:tab w:val="left" w:pos="360"/>
        </w:tabs>
        <w:overflowPunct/>
        <w:autoSpaceDE/>
        <w:autoSpaceDN/>
        <w:adjustRightInd/>
        <w:spacing w:after="160" w:line="276" w:lineRule="auto"/>
        <w:textAlignment w:val="auto"/>
        <w:rPr>
          <w:szCs w:val="26"/>
        </w:rPr>
      </w:pPr>
      <w:r w:rsidRPr="00B414A0">
        <w:rPr>
          <w:szCs w:val="26"/>
        </w:rPr>
        <w:t>“Load Indication Processing” tiến hành chỉ trạng thái điều khiển đóng/ngắt tải hiện tại thông qua Led và Home Gateway.</w:t>
      </w:r>
    </w:p>
    <w:p w14:paraId="4F333CB3" w14:textId="77777777" w:rsidR="005E6F33" w:rsidRPr="00B414A0" w:rsidRDefault="005E6F33" w:rsidP="006D59C2">
      <w:pPr>
        <w:pStyle w:val="ListParagraph"/>
        <w:tabs>
          <w:tab w:val="left" w:pos="360"/>
        </w:tabs>
        <w:overflowPunct/>
        <w:autoSpaceDE/>
        <w:autoSpaceDN/>
        <w:adjustRightInd/>
        <w:spacing w:after="160" w:line="276" w:lineRule="auto"/>
        <w:textAlignment w:val="auto"/>
        <w:rPr>
          <w:szCs w:val="26"/>
        </w:rPr>
      </w:pPr>
      <w:r w:rsidRPr="00B414A0">
        <w:rPr>
          <w:szCs w:val="26"/>
        </w:rPr>
        <w:t>5.1 Tiến hành gửi chỉ thị trạng thái điều khiển đóng/ngắt tải tới “Led Processing”. “Led processing” gửi trạng thái led tới “Led driver”. “Led driver” điều khiển Led tương ứng.</w:t>
      </w:r>
    </w:p>
    <w:p w14:paraId="7BAC6E26" w14:textId="77777777" w:rsidR="005E6F33" w:rsidRPr="00B414A0" w:rsidRDefault="005E6F33" w:rsidP="006D59C2">
      <w:pPr>
        <w:pStyle w:val="ListParagraph"/>
        <w:tabs>
          <w:tab w:val="left" w:pos="360"/>
        </w:tabs>
        <w:overflowPunct/>
        <w:autoSpaceDE/>
        <w:autoSpaceDN/>
        <w:adjustRightInd/>
        <w:spacing w:after="160" w:line="276" w:lineRule="auto"/>
        <w:textAlignment w:val="auto"/>
        <w:rPr>
          <w:szCs w:val="26"/>
        </w:rPr>
      </w:pPr>
      <w:r w:rsidRPr="00B414A0">
        <w:rPr>
          <w:szCs w:val="26"/>
        </w:rPr>
        <w:lastRenderedPageBreak/>
        <w:t>5.2 Tiến hành gửi đồng bộ trạng thái điều khiển đóng/ngắt tải tới “RF Sending Data Processing”. “RF Sending Data Processing” tiến hành đóng gói bản tin và chuyển tới “RF Network Processing” gửi tới Home Gateway thông qua mạng RF.</w:t>
      </w:r>
    </w:p>
    <w:p w14:paraId="2FC832E4" w14:textId="77777777" w:rsidR="005E6F33" w:rsidRPr="00B414A0" w:rsidRDefault="005E6F33" w:rsidP="006D59C2">
      <w:pPr>
        <w:pStyle w:val="LandscapeHeading4"/>
        <w:numPr>
          <w:ilvl w:val="2"/>
          <w:numId w:val="12"/>
        </w:numPr>
        <w:spacing w:line="276" w:lineRule="auto"/>
        <w:rPr>
          <w:szCs w:val="26"/>
        </w:rPr>
      </w:pPr>
      <w:bookmarkStart w:id="192" w:name="_Toc41697106"/>
      <w:r w:rsidRPr="00B414A0">
        <w:rPr>
          <w:szCs w:val="26"/>
        </w:rPr>
        <w:t>Luồng nghiệp vụ cập nhật thông số điện</w:t>
      </w:r>
      <w:bookmarkEnd w:id="192"/>
    </w:p>
    <w:p w14:paraId="2E551AD0" w14:textId="77777777" w:rsidR="005E6F33" w:rsidRPr="00B414A0" w:rsidRDefault="005E6F33" w:rsidP="006D59C2">
      <w:pPr>
        <w:pStyle w:val="ListParagraph"/>
        <w:tabs>
          <w:tab w:val="left" w:pos="360"/>
        </w:tabs>
        <w:spacing w:line="276" w:lineRule="auto"/>
        <w:ind w:left="0"/>
        <w:rPr>
          <w:b/>
          <w:szCs w:val="26"/>
        </w:rPr>
      </w:pPr>
      <w:r w:rsidRPr="00B414A0">
        <w:rPr>
          <w:noProof/>
        </w:rPr>
        <w:drawing>
          <wp:inline distT="0" distB="0" distL="0" distR="0" wp14:anchorId="778FB179" wp14:editId="5E987800">
            <wp:extent cx="5864225" cy="3658249"/>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864225" cy="3658249"/>
                    </a:xfrm>
                    <a:prstGeom prst="rect">
                      <a:avLst/>
                    </a:prstGeom>
                  </pic:spPr>
                </pic:pic>
              </a:graphicData>
            </a:graphic>
          </wp:inline>
        </w:drawing>
      </w:r>
    </w:p>
    <w:p w14:paraId="4748517A" w14:textId="3EC8DBF2" w:rsidR="006A0ED4" w:rsidRPr="00B414A0" w:rsidRDefault="006A0ED4" w:rsidP="006D59C2">
      <w:pPr>
        <w:pStyle w:val="ListParagraph"/>
        <w:tabs>
          <w:tab w:val="left" w:pos="360"/>
        </w:tabs>
        <w:spacing w:line="276" w:lineRule="auto"/>
        <w:ind w:left="0"/>
        <w:jc w:val="center"/>
        <w:rPr>
          <w:b/>
          <w:szCs w:val="26"/>
        </w:rPr>
      </w:pPr>
      <w:bookmarkStart w:id="193" w:name="_Toc43714633"/>
      <w:r w:rsidRPr="00B414A0">
        <w:rPr>
          <w:i/>
          <w:szCs w:val="26"/>
        </w:rPr>
        <w:t xml:space="preserve">Hình </w:t>
      </w:r>
      <w:r w:rsidRPr="00B414A0">
        <w:rPr>
          <w:i/>
          <w:szCs w:val="26"/>
        </w:rPr>
        <w:fldChar w:fldCharType="begin"/>
      </w:r>
      <w:r w:rsidRPr="00B414A0">
        <w:rPr>
          <w:i/>
          <w:szCs w:val="26"/>
        </w:rPr>
        <w:instrText xml:space="preserve"> SEQ Hình \* ARABIC </w:instrText>
      </w:r>
      <w:r w:rsidRPr="00B414A0">
        <w:rPr>
          <w:i/>
          <w:szCs w:val="26"/>
        </w:rPr>
        <w:fldChar w:fldCharType="separate"/>
      </w:r>
      <w:r w:rsidRPr="00B414A0">
        <w:rPr>
          <w:i/>
          <w:noProof/>
          <w:szCs w:val="26"/>
        </w:rPr>
        <w:t>48</w:t>
      </w:r>
      <w:r w:rsidRPr="00B414A0">
        <w:rPr>
          <w:i/>
          <w:szCs w:val="26"/>
        </w:rPr>
        <w:fldChar w:fldCharType="end"/>
      </w:r>
      <w:r w:rsidRPr="00B414A0">
        <w:rPr>
          <w:i/>
          <w:szCs w:val="26"/>
        </w:rPr>
        <w:t>.Luồng nghiệp vụ cập nhật công suất tiêu thụ</w:t>
      </w:r>
      <w:bookmarkEnd w:id="193"/>
    </w:p>
    <w:p w14:paraId="11F26A11" w14:textId="77777777" w:rsidR="005E6F33" w:rsidRPr="00B414A0" w:rsidRDefault="005E6F33" w:rsidP="006D59C2">
      <w:pPr>
        <w:pStyle w:val="ListParagraph"/>
        <w:tabs>
          <w:tab w:val="left" w:pos="360"/>
        </w:tabs>
        <w:overflowPunct/>
        <w:autoSpaceDE/>
        <w:autoSpaceDN/>
        <w:adjustRightInd/>
        <w:spacing w:after="160" w:line="276" w:lineRule="auto"/>
        <w:textAlignment w:val="auto"/>
        <w:rPr>
          <w:b/>
          <w:szCs w:val="26"/>
        </w:rPr>
      </w:pPr>
    </w:p>
    <w:p w14:paraId="1BDBD31D" w14:textId="77777777" w:rsidR="005E6F33" w:rsidRPr="00B414A0" w:rsidRDefault="005E6F33" w:rsidP="006D59C2">
      <w:pPr>
        <w:pStyle w:val="ListParagraph"/>
        <w:numPr>
          <w:ilvl w:val="0"/>
          <w:numId w:val="42"/>
        </w:numPr>
        <w:tabs>
          <w:tab w:val="left" w:pos="360"/>
        </w:tabs>
        <w:overflowPunct/>
        <w:autoSpaceDE/>
        <w:autoSpaceDN/>
        <w:adjustRightInd/>
        <w:spacing w:after="160" w:line="276" w:lineRule="auto"/>
        <w:textAlignment w:val="auto"/>
        <w:rPr>
          <w:szCs w:val="26"/>
        </w:rPr>
      </w:pPr>
      <w:r w:rsidRPr="00B414A0">
        <w:rPr>
          <w:szCs w:val="26"/>
        </w:rPr>
        <w:t>“Event &amp; Stick Schedule” luôn kiểm tra điều kiện cập nhật thông số điện (thời gian, chu kỳ</w:t>
      </w:r>
      <w:proofErr w:type="gramStart"/>
      <w:r w:rsidRPr="00B414A0">
        <w:rPr>
          <w:szCs w:val="26"/>
        </w:rPr>
        <w:t>,…</w:t>
      </w:r>
      <w:proofErr w:type="gramEnd"/>
      <w:r w:rsidRPr="00B414A0">
        <w:rPr>
          <w:szCs w:val="26"/>
        </w:rPr>
        <w:t xml:space="preserve">) trong quá trình hoạt động. Tiếp </w:t>
      </w:r>
      <w:proofErr w:type="gramStart"/>
      <w:r w:rsidRPr="00B414A0">
        <w:rPr>
          <w:szCs w:val="26"/>
        </w:rPr>
        <w:t>theo</w:t>
      </w:r>
      <w:proofErr w:type="gramEnd"/>
      <w:r w:rsidRPr="00B414A0">
        <w:rPr>
          <w:szCs w:val="26"/>
        </w:rPr>
        <w:t>, thực hiện chuyển tiếp sự kiện yêu cầu thông số điện tới “Electrical Meter Processing”.</w:t>
      </w:r>
    </w:p>
    <w:p w14:paraId="5B3EB735" w14:textId="77777777" w:rsidR="005E6F33" w:rsidRPr="00B414A0" w:rsidRDefault="005E6F33" w:rsidP="006D59C2">
      <w:pPr>
        <w:pStyle w:val="ListParagraph"/>
        <w:numPr>
          <w:ilvl w:val="0"/>
          <w:numId w:val="42"/>
        </w:numPr>
        <w:tabs>
          <w:tab w:val="left" w:pos="360"/>
        </w:tabs>
        <w:overflowPunct/>
        <w:autoSpaceDE/>
        <w:autoSpaceDN/>
        <w:adjustRightInd/>
        <w:spacing w:after="160" w:line="276" w:lineRule="auto"/>
        <w:textAlignment w:val="auto"/>
        <w:rPr>
          <w:szCs w:val="26"/>
        </w:rPr>
      </w:pPr>
      <w:r w:rsidRPr="00B414A0">
        <w:rPr>
          <w:szCs w:val="26"/>
        </w:rPr>
        <w:t xml:space="preserve">“Electrical Meter Processing” tiếp nhận và xử lý yêu cầu bằng việc thực hiện chuyển tiếp lệnh yêu cầu đọc thông số điện tới “Electrical Meter Driver”. </w:t>
      </w:r>
    </w:p>
    <w:p w14:paraId="10074486" w14:textId="77777777" w:rsidR="005E6F33" w:rsidRPr="00B414A0" w:rsidRDefault="005E6F33" w:rsidP="006D59C2">
      <w:pPr>
        <w:pStyle w:val="ListParagraph"/>
        <w:numPr>
          <w:ilvl w:val="0"/>
          <w:numId w:val="42"/>
        </w:numPr>
        <w:tabs>
          <w:tab w:val="left" w:pos="360"/>
        </w:tabs>
        <w:overflowPunct/>
        <w:autoSpaceDE/>
        <w:autoSpaceDN/>
        <w:adjustRightInd/>
        <w:spacing w:after="160" w:line="276" w:lineRule="auto"/>
        <w:textAlignment w:val="auto"/>
        <w:rPr>
          <w:szCs w:val="26"/>
        </w:rPr>
      </w:pPr>
      <w:r w:rsidRPr="00B414A0">
        <w:rPr>
          <w:szCs w:val="26"/>
        </w:rPr>
        <w:t xml:space="preserve">“Electrical Meter Driver” truyền nhận dữ liệu thông số điện với “Electrical Meter IC” thông qua việc gửi </w:t>
      </w:r>
      <w:r w:rsidRPr="00B414A0">
        <w:rPr>
          <w:i/>
          <w:szCs w:val="26"/>
        </w:rPr>
        <w:t>Reading data request frame</w:t>
      </w:r>
      <w:r w:rsidRPr="00B414A0">
        <w:rPr>
          <w:szCs w:val="26"/>
        </w:rPr>
        <w:t xml:space="preserve">. Sau đó “Electrical Meter IC” sẽ gửi lại thông số điện đọc được hiện tại của thiết bị thông qua </w:t>
      </w:r>
      <w:r w:rsidRPr="00B414A0">
        <w:rPr>
          <w:i/>
          <w:szCs w:val="26"/>
        </w:rPr>
        <w:t xml:space="preserve">Reading data response frame </w:t>
      </w:r>
      <w:r w:rsidRPr="00B414A0">
        <w:rPr>
          <w:szCs w:val="26"/>
        </w:rPr>
        <w:t xml:space="preserve">tới “Electrical Meter Driver”. “Electrical Meter Driver” sau khi tiếp nhận </w:t>
      </w:r>
      <w:r w:rsidRPr="00B414A0">
        <w:rPr>
          <w:i/>
          <w:szCs w:val="26"/>
        </w:rPr>
        <w:t>Data frame</w:t>
      </w:r>
      <w:r w:rsidRPr="00B414A0">
        <w:rPr>
          <w:szCs w:val="26"/>
        </w:rPr>
        <w:t xml:space="preserve"> sẽ xử lý và gửi dữ liệu thông số điện đến “Electrical Meter Processing”.</w:t>
      </w:r>
    </w:p>
    <w:p w14:paraId="01DC7B1C" w14:textId="77777777" w:rsidR="005E6F33" w:rsidRPr="00B414A0" w:rsidRDefault="005E6F33" w:rsidP="006D59C2">
      <w:pPr>
        <w:pStyle w:val="ListParagraph"/>
        <w:numPr>
          <w:ilvl w:val="0"/>
          <w:numId w:val="42"/>
        </w:numPr>
        <w:tabs>
          <w:tab w:val="left" w:pos="360"/>
        </w:tabs>
        <w:overflowPunct/>
        <w:autoSpaceDE/>
        <w:autoSpaceDN/>
        <w:adjustRightInd/>
        <w:spacing w:after="160" w:line="276" w:lineRule="auto"/>
        <w:textAlignment w:val="auto"/>
        <w:rPr>
          <w:szCs w:val="26"/>
        </w:rPr>
      </w:pPr>
      <w:r w:rsidRPr="00B414A0">
        <w:rPr>
          <w:szCs w:val="26"/>
        </w:rPr>
        <w:t>“Electrical Meter Processing” sau khi tiếp nhận dữ liệu thông số điện, thực hiện gửi chị thị cập nhật thông số điện tới “RF Sending Data Processing”. “RF Sending Data Processing” tiến hành đóng gói bản tin và chuyển tới “RF Network Processing” gửi tới Home Gateway thông qua mạng RF.</w:t>
      </w:r>
    </w:p>
    <w:p w14:paraId="4D445A70" w14:textId="2B7F3614" w:rsidR="00DF52AB" w:rsidRPr="00B414A0" w:rsidRDefault="005E6F33" w:rsidP="006D59C2">
      <w:pPr>
        <w:pStyle w:val="ANSVHeading1"/>
        <w:rPr>
          <w:rFonts w:cs="Times New Roman"/>
        </w:rPr>
      </w:pPr>
      <w:bookmarkStart w:id="194" w:name="_Toc44922372"/>
      <w:r w:rsidRPr="00B414A0">
        <w:rPr>
          <w:rFonts w:cs="Times New Roman"/>
        </w:rPr>
        <w:lastRenderedPageBreak/>
        <w:t>Thiết kế HLD [Hardware] thiết bị Smart Plug</w:t>
      </w:r>
      <w:bookmarkEnd w:id="194"/>
    </w:p>
    <w:p w14:paraId="161A2C31" w14:textId="3929D9EB" w:rsidR="005E6F33" w:rsidRPr="00B414A0" w:rsidRDefault="005E6F33" w:rsidP="006D59C2">
      <w:pPr>
        <w:pStyle w:val="ANSVHeading2"/>
        <w:numPr>
          <w:ilvl w:val="1"/>
          <w:numId w:val="12"/>
        </w:numPr>
        <w:spacing w:line="276" w:lineRule="auto"/>
        <w:rPr>
          <w:rStyle w:val="st"/>
          <w:rFonts w:cs="Times New Roman"/>
        </w:rPr>
      </w:pPr>
      <w:bookmarkStart w:id="195" w:name="_Toc43135243"/>
      <w:bookmarkStart w:id="196" w:name="_Toc44922373"/>
      <w:r w:rsidRPr="00B414A0">
        <w:rPr>
          <w:rStyle w:val="st"/>
          <w:rFonts w:cs="Times New Roman"/>
        </w:rPr>
        <w:t>Sơ đồ khối tổng quan phần cứng thiết bị Smart Plug</w:t>
      </w:r>
      <w:bookmarkEnd w:id="195"/>
      <w:bookmarkEnd w:id="196"/>
    </w:p>
    <w:p w14:paraId="051E0E40" w14:textId="77777777" w:rsidR="005E6F33" w:rsidRPr="00B414A0" w:rsidRDefault="005E6F33" w:rsidP="006D59C2">
      <w:pPr>
        <w:pStyle w:val="FirstLevelBullet"/>
        <w:numPr>
          <w:ilvl w:val="0"/>
          <w:numId w:val="0"/>
        </w:numPr>
      </w:pPr>
      <w:r w:rsidRPr="00B414A0">
        <w:t>Sơ đồ khối phần cứng thiết bị Smart Plug:</w:t>
      </w:r>
    </w:p>
    <w:p w14:paraId="6D15546F" w14:textId="77777777" w:rsidR="005E6F33" w:rsidRPr="00B414A0" w:rsidRDefault="005E6F33" w:rsidP="006D59C2">
      <w:pPr>
        <w:pStyle w:val="FirstLevelBullet"/>
        <w:numPr>
          <w:ilvl w:val="0"/>
          <w:numId w:val="0"/>
        </w:numPr>
      </w:pPr>
      <w:r w:rsidRPr="00B414A0">
        <w:rPr>
          <w:noProof/>
        </w:rPr>
        <w:drawing>
          <wp:inline distT="0" distB="0" distL="0" distR="0" wp14:anchorId="7A33D39F" wp14:editId="314A806F">
            <wp:extent cx="6188710" cy="41319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rt_Plug.png"/>
                    <pic:cNvPicPr/>
                  </pic:nvPicPr>
                  <pic:blipFill>
                    <a:blip r:embed="rId69">
                      <a:extLst>
                        <a:ext uri="{28A0092B-C50C-407E-A947-70E740481C1C}">
                          <a14:useLocalDpi xmlns:a14="http://schemas.microsoft.com/office/drawing/2010/main" val="0"/>
                        </a:ext>
                      </a:extLst>
                    </a:blip>
                    <a:stretch>
                      <a:fillRect/>
                    </a:stretch>
                  </pic:blipFill>
                  <pic:spPr>
                    <a:xfrm>
                      <a:off x="0" y="0"/>
                      <a:ext cx="6188710" cy="4131945"/>
                    </a:xfrm>
                    <a:prstGeom prst="rect">
                      <a:avLst/>
                    </a:prstGeom>
                  </pic:spPr>
                </pic:pic>
              </a:graphicData>
            </a:graphic>
          </wp:inline>
        </w:drawing>
      </w:r>
    </w:p>
    <w:p w14:paraId="66552673" w14:textId="77777777" w:rsidR="005E6F33" w:rsidRPr="00B414A0" w:rsidRDefault="005E6F33" w:rsidP="006D59C2">
      <w:pPr>
        <w:pStyle w:val="Caption"/>
        <w:rPr>
          <w:rFonts w:cs="Times New Roman"/>
        </w:rPr>
      </w:pPr>
      <w:bookmarkStart w:id="197" w:name="_Toc43135215"/>
      <w:bookmarkStart w:id="198" w:name="_Toc43714634"/>
      <w:r w:rsidRPr="00B414A0">
        <w:rPr>
          <w:rFonts w:cs="Times New Roman"/>
        </w:rPr>
        <w:t xml:space="preserve">Hình </w:t>
      </w:r>
      <w:r w:rsidRPr="00B414A0">
        <w:rPr>
          <w:rFonts w:cs="Times New Roman"/>
        </w:rPr>
        <w:fldChar w:fldCharType="begin"/>
      </w:r>
      <w:r w:rsidRPr="00B414A0">
        <w:rPr>
          <w:rFonts w:cs="Times New Roman"/>
        </w:rPr>
        <w:instrText xml:space="preserve"> SEQ Hình \* ARABIC </w:instrText>
      </w:r>
      <w:r w:rsidRPr="00B414A0">
        <w:rPr>
          <w:rFonts w:cs="Times New Roman"/>
        </w:rPr>
        <w:fldChar w:fldCharType="separate"/>
      </w:r>
      <w:r w:rsidR="006A0ED4" w:rsidRPr="00B414A0">
        <w:rPr>
          <w:rFonts w:cs="Times New Roman"/>
          <w:noProof/>
        </w:rPr>
        <w:t>49</w:t>
      </w:r>
      <w:r w:rsidRPr="00B414A0">
        <w:rPr>
          <w:rFonts w:cs="Times New Roman"/>
          <w:noProof/>
        </w:rPr>
        <w:fldChar w:fldCharType="end"/>
      </w:r>
      <w:r w:rsidRPr="00B414A0">
        <w:rPr>
          <w:rFonts w:cs="Times New Roman"/>
        </w:rPr>
        <w:t>: Sơ đồ khối thiết bị Smart Plug</w:t>
      </w:r>
      <w:bookmarkEnd w:id="197"/>
      <w:bookmarkEnd w:id="198"/>
    </w:p>
    <w:p w14:paraId="6BB0FAFE" w14:textId="77777777" w:rsidR="005E6F33" w:rsidRPr="00B414A0" w:rsidRDefault="005E6F33" w:rsidP="006D59C2">
      <w:pPr>
        <w:spacing w:line="276" w:lineRule="auto"/>
      </w:pPr>
      <w:r w:rsidRPr="00B414A0">
        <w:t>Bảng mô tả các thành phần trong sơ đồ khối:</w:t>
      </w:r>
    </w:p>
    <w:tbl>
      <w:tblPr>
        <w:tblStyle w:val="TableGrid"/>
        <w:tblW w:w="0" w:type="auto"/>
        <w:tblLook w:val="04A0" w:firstRow="1" w:lastRow="0" w:firstColumn="1" w:lastColumn="0" w:noHBand="0" w:noVBand="1"/>
      </w:tblPr>
      <w:tblGrid>
        <w:gridCol w:w="532"/>
        <w:gridCol w:w="2281"/>
        <w:gridCol w:w="6923"/>
      </w:tblGrid>
      <w:tr w:rsidR="005E6F33" w:rsidRPr="00B414A0" w14:paraId="3AA8E378" w14:textId="77777777" w:rsidTr="005E6F33">
        <w:tc>
          <w:tcPr>
            <w:tcW w:w="535" w:type="dxa"/>
            <w:shd w:val="clear" w:color="auto" w:fill="002060"/>
          </w:tcPr>
          <w:p w14:paraId="7F99CDB8" w14:textId="77777777" w:rsidR="005E6F33" w:rsidRPr="00B414A0" w:rsidRDefault="005E6F33" w:rsidP="006D59C2">
            <w:pPr>
              <w:spacing w:line="276" w:lineRule="auto"/>
              <w:rPr>
                <w:i/>
              </w:rPr>
            </w:pPr>
            <w:r w:rsidRPr="00B414A0">
              <w:rPr>
                <w:i/>
              </w:rPr>
              <w:t>Stt</w:t>
            </w:r>
          </w:p>
        </w:tc>
        <w:tc>
          <w:tcPr>
            <w:tcW w:w="1980" w:type="dxa"/>
            <w:shd w:val="clear" w:color="auto" w:fill="002060"/>
          </w:tcPr>
          <w:p w14:paraId="4A75F7F7" w14:textId="77777777" w:rsidR="005E6F33" w:rsidRPr="00B414A0" w:rsidRDefault="005E6F33" w:rsidP="006D59C2">
            <w:pPr>
              <w:spacing w:line="276" w:lineRule="auto"/>
              <w:rPr>
                <w:i/>
              </w:rPr>
            </w:pPr>
            <w:r w:rsidRPr="00B414A0">
              <w:rPr>
                <w:i/>
              </w:rPr>
              <w:t>Tên khối</w:t>
            </w:r>
          </w:p>
        </w:tc>
        <w:tc>
          <w:tcPr>
            <w:tcW w:w="7221" w:type="dxa"/>
            <w:shd w:val="clear" w:color="auto" w:fill="002060"/>
          </w:tcPr>
          <w:p w14:paraId="2AB69CC4" w14:textId="77777777" w:rsidR="005E6F33" w:rsidRPr="00B414A0" w:rsidRDefault="005E6F33" w:rsidP="006D59C2">
            <w:pPr>
              <w:spacing w:line="276" w:lineRule="auto"/>
              <w:rPr>
                <w:i/>
              </w:rPr>
            </w:pPr>
            <w:r w:rsidRPr="00B414A0">
              <w:rPr>
                <w:i/>
              </w:rPr>
              <w:t>Chức năng/ thông số kỹ thuật</w:t>
            </w:r>
          </w:p>
        </w:tc>
      </w:tr>
      <w:tr w:rsidR="005E6F33" w:rsidRPr="00B414A0" w14:paraId="49879BCD" w14:textId="77777777" w:rsidTr="005E6F33">
        <w:tc>
          <w:tcPr>
            <w:tcW w:w="535" w:type="dxa"/>
          </w:tcPr>
          <w:p w14:paraId="7C2B4B61" w14:textId="77777777" w:rsidR="005E6F33" w:rsidRPr="00B414A0" w:rsidRDefault="005E6F33" w:rsidP="006D59C2">
            <w:pPr>
              <w:spacing w:line="276" w:lineRule="auto"/>
            </w:pPr>
            <w:r w:rsidRPr="00B414A0">
              <w:t>1</w:t>
            </w:r>
          </w:p>
        </w:tc>
        <w:tc>
          <w:tcPr>
            <w:tcW w:w="1980" w:type="dxa"/>
          </w:tcPr>
          <w:p w14:paraId="23F7D1CF" w14:textId="77777777" w:rsidR="005E6F33" w:rsidRPr="00B414A0" w:rsidRDefault="005E6F33" w:rsidP="006D59C2">
            <w:pPr>
              <w:spacing w:line="276" w:lineRule="auto"/>
            </w:pPr>
            <w:r w:rsidRPr="00B414A0">
              <w:t>Controller</w:t>
            </w:r>
          </w:p>
        </w:tc>
        <w:tc>
          <w:tcPr>
            <w:tcW w:w="7221" w:type="dxa"/>
          </w:tcPr>
          <w:p w14:paraId="7538B88E" w14:textId="77777777" w:rsidR="005E6F33" w:rsidRPr="00B414A0" w:rsidRDefault="005E6F33" w:rsidP="006D59C2">
            <w:pPr>
              <w:spacing w:line="276" w:lineRule="auto"/>
            </w:pPr>
            <w:r w:rsidRPr="00B414A0">
              <w:t>Khối xử lý:</w:t>
            </w:r>
          </w:p>
          <w:p w14:paraId="1C0D0EEF" w14:textId="77777777" w:rsidR="005E6F33" w:rsidRPr="00B414A0" w:rsidRDefault="005E6F33" w:rsidP="006D59C2">
            <w:pPr>
              <w:pStyle w:val="ListParagraph"/>
              <w:numPr>
                <w:ilvl w:val="0"/>
                <w:numId w:val="52"/>
              </w:numPr>
              <w:spacing w:line="276" w:lineRule="auto"/>
            </w:pPr>
            <w:r w:rsidRPr="00B414A0">
              <w:t>Giao tiếp khối energy metter: cấu hình và đọc dữ liệu đo lường điện;</w:t>
            </w:r>
          </w:p>
          <w:p w14:paraId="3C02974E" w14:textId="77777777" w:rsidR="005E6F33" w:rsidRPr="00B414A0" w:rsidRDefault="005E6F33" w:rsidP="006D59C2">
            <w:pPr>
              <w:pStyle w:val="ListParagraph"/>
              <w:numPr>
                <w:ilvl w:val="0"/>
                <w:numId w:val="52"/>
              </w:numPr>
              <w:spacing w:line="276" w:lineRule="auto"/>
            </w:pPr>
            <w:r w:rsidRPr="00B414A0">
              <w:t>Giao tiếp khối ngoại vi: nút nhấn, led chỉ thị, Debug/Program;</w:t>
            </w:r>
          </w:p>
          <w:p w14:paraId="4A7352D1" w14:textId="77777777" w:rsidR="005E6F33" w:rsidRPr="00B414A0" w:rsidRDefault="005E6F33" w:rsidP="006D59C2">
            <w:pPr>
              <w:pStyle w:val="ListParagraph"/>
              <w:numPr>
                <w:ilvl w:val="0"/>
                <w:numId w:val="52"/>
              </w:numPr>
              <w:spacing w:line="276" w:lineRule="auto"/>
            </w:pPr>
            <w:r w:rsidRPr="00B414A0">
              <w:t>Điều khiển khối Switch đóng cắt nguồn ra tải tiêu thụ;</w:t>
            </w:r>
          </w:p>
          <w:p w14:paraId="453D00B4" w14:textId="77777777" w:rsidR="005E6F33" w:rsidRPr="00B414A0" w:rsidRDefault="005E6F33" w:rsidP="006D59C2">
            <w:pPr>
              <w:pStyle w:val="ListParagraph"/>
              <w:numPr>
                <w:ilvl w:val="0"/>
                <w:numId w:val="52"/>
              </w:numPr>
              <w:spacing w:line="276" w:lineRule="auto"/>
            </w:pPr>
            <w:r w:rsidRPr="00B414A0">
              <w:t>Lưu trạng thái hoạt động và dữ liệu calibration của thiết bị;</w:t>
            </w:r>
          </w:p>
          <w:p w14:paraId="5050DEFE" w14:textId="77777777" w:rsidR="005E6F33" w:rsidRPr="00B414A0" w:rsidRDefault="005E6F33" w:rsidP="006D59C2">
            <w:pPr>
              <w:pStyle w:val="ListParagraph"/>
              <w:numPr>
                <w:ilvl w:val="0"/>
                <w:numId w:val="52"/>
              </w:numPr>
              <w:spacing w:line="276" w:lineRule="auto"/>
            </w:pPr>
            <w:r w:rsidRPr="00B414A0">
              <w:t>Xử lý dữ liệu, truyền thông với Zigbee divice khác và Gateway.</w:t>
            </w:r>
          </w:p>
        </w:tc>
      </w:tr>
      <w:tr w:rsidR="005E6F33" w:rsidRPr="00B414A0" w14:paraId="529D018C" w14:textId="77777777" w:rsidTr="005E6F33">
        <w:tc>
          <w:tcPr>
            <w:tcW w:w="535" w:type="dxa"/>
          </w:tcPr>
          <w:p w14:paraId="7270E608" w14:textId="77777777" w:rsidR="005E6F33" w:rsidRPr="00B414A0" w:rsidRDefault="005E6F33" w:rsidP="006D59C2">
            <w:pPr>
              <w:spacing w:line="276" w:lineRule="auto"/>
            </w:pPr>
            <w:r w:rsidRPr="00B414A0">
              <w:lastRenderedPageBreak/>
              <w:t>N</w:t>
            </w:r>
          </w:p>
        </w:tc>
        <w:tc>
          <w:tcPr>
            <w:tcW w:w="1980" w:type="dxa"/>
          </w:tcPr>
          <w:p w14:paraId="7035A396" w14:textId="77777777" w:rsidR="005E6F33" w:rsidRPr="00B414A0" w:rsidRDefault="005E6F33" w:rsidP="006D59C2">
            <w:pPr>
              <w:spacing w:line="276" w:lineRule="auto"/>
            </w:pPr>
            <w:r w:rsidRPr="00B414A0">
              <w:t>Peripheral</w:t>
            </w:r>
          </w:p>
        </w:tc>
        <w:tc>
          <w:tcPr>
            <w:tcW w:w="7221" w:type="dxa"/>
          </w:tcPr>
          <w:p w14:paraId="54D193DF" w14:textId="77777777" w:rsidR="005E6F33" w:rsidRPr="00B414A0" w:rsidRDefault="005E6F33" w:rsidP="006D59C2">
            <w:pPr>
              <w:spacing w:line="276" w:lineRule="auto"/>
            </w:pPr>
            <w:r w:rsidRPr="00B414A0">
              <w:t>Khối ngoại vi:</w:t>
            </w:r>
          </w:p>
          <w:p w14:paraId="0722BEE3" w14:textId="77777777" w:rsidR="005E6F33" w:rsidRPr="00B414A0" w:rsidRDefault="005E6F33" w:rsidP="006D59C2">
            <w:pPr>
              <w:pStyle w:val="ListParagraph"/>
              <w:numPr>
                <w:ilvl w:val="0"/>
                <w:numId w:val="53"/>
              </w:numPr>
              <w:spacing w:line="276" w:lineRule="auto"/>
            </w:pPr>
            <w:r w:rsidRPr="00B414A0">
              <w:t>Button: cho phép người dùng thực hiện các tác vụ bật tắt tải trực tiếp tại thiết bị, pair/unpair thiết bị với mạng OneHome, hiệu chỉnh thiết bị trước khi xuất xưởng (nếu cần);</w:t>
            </w:r>
          </w:p>
          <w:p w14:paraId="5B01BB04" w14:textId="77777777" w:rsidR="005E6F33" w:rsidRPr="00B414A0" w:rsidRDefault="005E6F33" w:rsidP="006D59C2">
            <w:pPr>
              <w:pStyle w:val="ListParagraph"/>
              <w:numPr>
                <w:ilvl w:val="0"/>
                <w:numId w:val="53"/>
              </w:numPr>
              <w:spacing w:line="276" w:lineRule="auto"/>
            </w:pPr>
            <w:r w:rsidRPr="00B414A0">
              <w:t>Led: chỉ thị trạng thái đóng/cắt nguồn ra tải, trạng thái kết nối vào mạng OneHome, chỉ thị trạng thái hiệu chỉnh đo năng lượng;</w:t>
            </w:r>
          </w:p>
          <w:p w14:paraId="6C707D44" w14:textId="77777777" w:rsidR="005E6F33" w:rsidRPr="00B414A0" w:rsidRDefault="005E6F33" w:rsidP="006D59C2">
            <w:pPr>
              <w:pStyle w:val="ListParagraph"/>
              <w:numPr>
                <w:ilvl w:val="0"/>
                <w:numId w:val="53"/>
              </w:numPr>
              <w:spacing w:line="276" w:lineRule="auto"/>
            </w:pPr>
            <w:r w:rsidRPr="00B414A0">
              <w:t>Connector: kết nối với ổ cắm, phích cắm bên ngoài;</w:t>
            </w:r>
          </w:p>
          <w:p w14:paraId="32827A5D" w14:textId="77777777" w:rsidR="005E6F33" w:rsidRPr="00B414A0" w:rsidRDefault="005E6F33" w:rsidP="006D59C2">
            <w:pPr>
              <w:pStyle w:val="ListParagraph"/>
              <w:numPr>
                <w:ilvl w:val="0"/>
                <w:numId w:val="53"/>
              </w:numPr>
              <w:spacing w:line="276" w:lineRule="auto"/>
            </w:pPr>
            <w:r w:rsidRPr="00B414A0">
              <w:t>Debug/Program: Kết nối với công cụ gỡ lỗi và nạp chương trình trong quá trình phát triển sản phẩm.</w:t>
            </w:r>
          </w:p>
        </w:tc>
      </w:tr>
      <w:tr w:rsidR="005E6F33" w:rsidRPr="00B414A0" w14:paraId="231B7E95" w14:textId="77777777" w:rsidTr="005E6F33">
        <w:tc>
          <w:tcPr>
            <w:tcW w:w="535" w:type="dxa"/>
          </w:tcPr>
          <w:p w14:paraId="6C5147CD" w14:textId="77777777" w:rsidR="005E6F33" w:rsidRPr="00B414A0" w:rsidRDefault="005E6F33" w:rsidP="006D59C2">
            <w:pPr>
              <w:spacing w:line="276" w:lineRule="auto"/>
            </w:pPr>
            <w:r w:rsidRPr="00B414A0">
              <w:t>3</w:t>
            </w:r>
          </w:p>
        </w:tc>
        <w:tc>
          <w:tcPr>
            <w:tcW w:w="1980" w:type="dxa"/>
          </w:tcPr>
          <w:p w14:paraId="053C6B8D" w14:textId="77777777" w:rsidR="005E6F33" w:rsidRPr="00B414A0" w:rsidRDefault="005E6F33" w:rsidP="006D59C2">
            <w:pPr>
              <w:spacing w:line="276" w:lineRule="auto"/>
            </w:pPr>
            <w:r w:rsidRPr="00B414A0">
              <w:t>Antenna</w:t>
            </w:r>
          </w:p>
        </w:tc>
        <w:tc>
          <w:tcPr>
            <w:tcW w:w="7221" w:type="dxa"/>
          </w:tcPr>
          <w:p w14:paraId="79F6BF3C" w14:textId="77777777" w:rsidR="005E6F33" w:rsidRPr="00B414A0" w:rsidRDefault="005E6F33" w:rsidP="006D59C2">
            <w:pPr>
              <w:spacing w:line="276" w:lineRule="auto"/>
            </w:pPr>
            <w:r w:rsidRPr="00B414A0">
              <w:t>Khối Antenna:</w:t>
            </w:r>
          </w:p>
          <w:p w14:paraId="0A1357C9" w14:textId="77777777" w:rsidR="005E6F33" w:rsidRPr="00B414A0" w:rsidRDefault="005E6F33" w:rsidP="006D59C2">
            <w:pPr>
              <w:pStyle w:val="ListParagraph"/>
              <w:numPr>
                <w:ilvl w:val="0"/>
                <w:numId w:val="54"/>
              </w:numPr>
              <w:spacing w:line="276" w:lineRule="auto"/>
            </w:pPr>
            <w:r w:rsidRPr="00B414A0">
              <w:t>Bức xạ năng lượng dao động điện từ thành sóng điện từ ra không gian.</w:t>
            </w:r>
          </w:p>
        </w:tc>
      </w:tr>
      <w:tr w:rsidR="005E6F33" w:rsidRPr="00B414A0" w14:paraId="16D59824" w14:textId="77777777" w:rsidTr="005E6F33">
        <w:tc>
          <w:tcPr>
            <w:tcW w:w="535" w:type="dxa"/>
          </w:tcPr>
          <w:p w14:paraId="70D3D552" w14:textId="77777777" w:rsidR="005E6F33" w:rsidRPr="00B414A0" w:rsidRDefault="005E6F33" w:rsidP="006D59C2">
            <w:pPr>
              <w:spacing w:line="276" w:lineRule="auto"/>
            </w:pPr>
            <w:r w:rsidRPr="00B414A0">
              <w:t>4</w:t>
            </w:r>
          </w:p>
        </w:tc>
        <w:tc>
          <w:tcPr>
            <w:tcW w:w="1980" w:type="dxa"/>
          </w:tcPr>
          <w:p w14:paraId="09AB97AA" w14:textId="77777777" w:rsidR="005E6F33" w:rsidRPr="00B414A0" w:rsidRDefault="005E6F33" w:rsidP="006D59C2">
            <w:pPr>
              <w:spacing w:line="276" w:lineRule="auto"/>
            </w:pPr>
            <w:r w:rsidRPr="00B414A0">
              <w:t>Switch</w:t>
            </w:r>
          </w:p>
        </w:tc>
        <w:tc>
          <w:tcPr>
            <w:tcW w:w="7221" w:type="dxa"/>
          </w:tcPr>
          <w:p w14:paraId="16E60564" w14:textId="77777777" w:rsidR="005E6F33" w:rsidRPr="00B414A0" w:rsidRDefault="005E6F33" w:rsidP="006D59C2">
            <w:pPr>
              <w:spacing w:line="276" w:lineRule="auto"/>
            </w:pPr>
            <w:r w:rsidRPr="00B414A0">
              <w:t>Khối Switch:</w:t>
            </w:r>
          </w:p>
          <w:p w14:paraId="11697C63" w14:textId="77777777" w:rsidR="005E6F33" w:rsidRPr="00B414A0" w:rsidRDefault="005E6F33" w:rsidP="006D59C2">
            <w:pPr>
              <w:pStyle w:val="ListParagraph"/>
              <w:numPr>
                <w:ilvl w:val="0"/>
                <w:numId w:val="54"/>
              </w:numPr>
              <w:spacing w:line="276" w:lineRule="auto"/>
            </w:pPr>
            <w:r w:rsidRPr="00B414A0">
              <w:t>Nhận tín hiệu điều khiển từ khối Controller để thực hiện đóng/cắt nguồn ra tải tiêu thụ.</w:t>
            </w:r>
          </w:p>
        </w:tc>
      </w:tr>
      <w:tr w:rsidR="005E6F33" w:rsidRPr="00B414A0" w14:paraId="6EBA75D7" w14:textId="77777777" w:rsidTr="005E6F33">
        <w:tc>
          <w:tcPr>
            <w:tcW w:w="535" w:type="dxa"/>
          </w:tcPr>
          <w:p w14:paraId="1B3A5D12" w14:textId="77777777" w:rsidR="005E6F33" w:rsidRPr="00B414A0" w:rsidRDefault="005E6F33" w:rsidP="006D59C2">
            <w:pPr>
              <w:spacing w:line="276" w:lineRule="auto"/>
            </w:pPr>
            <w:r w:rsidRPr="00B414A0">
              <w:t>5</w:t>
            </w:r>
          </w:p>
        </w:tc>
        <w:tc>
          <w:tcPr>
            <w:tcW w:w="1980" w:type="dxa"/>
          </w:tcPr>
          <w:p w14:paraId="291133A9" w14:textId="77777777" w:rsidR="005E6F33" w:rsidRPr="00B414A0" w:rsidRDefault="005E6F33" w:rsidP="006D59C2">
            <w:pPr>
              <w:spacing w:line="276" w:lineRule="auto"/>
            </w:pPr>
            <w:r w:rsidRPr="00B414A0">
              <w:t>Energy metter</w:t>
            </w:r>
          </w:p>
        </w:tc>
        <w:tc>
          <w:tcPr>
            <w:tcW w:w="7221" w:type="dxa"/>
          </w:tcPr>
          <w:p w14:paraId="13F7B61C" w14:textId="77777777" w:rsidR="005E6F33" w:rsidRPr="00B414A0" w:rsidRDefault="005E6F33" w:rsidP="006D59C2">
            <w:pPr>
              <w:spacing w:line="276" w:lineRule="auto"/>
            </w:pPr>
            <w:r w:rsidRPr="00B414A0">
              <w:t>Khối Energy metter:</w:t>
            </w:r>
          </w:p>
          <w:p w14:paraId="2112103D" w14:textId="77777777" w:rsidR="005E6F33" w:rsidRPr="00B414A0" w:rsidRDefault="005E6F33" w:rsidP="006D59C2">
            <w:pPr>
              <w:pStyle w:val="ListParagraph"/>
              <w:numPr>
                <w:ilvl w:val="0"/>
                <w:numId w:val="54"/>
              </w:numPr>
              <w:spacing w:line="276" w:lineRule="auto"/>
            </w:pPr>
            <w:r w:rsidRPr="00B414A0">
              <w:t>Giao tiếp với khối controller để nhận dữ liệu cấu hình calibration (nếu có);</w:t>
            </w:r>
          </w:p>
          <w:p w14:paraId="4D05B340" w14:textId="77777777" w:rsidR="005E6F33" w:rsidRPr="00B414A0" w:rsidRDefault="005E6F33" w:rsidP="006D59C2">
            <w:pPr>
              <w:pStyle w:val="ListParagraph"/>
              <w:numPr>
                <w:ilvl w:val="0"/>
                <w:numId w:val="54"/>
              </w:numPr>
              <w:spacing w:line="276" w:lineRule="auto"/>
            </w:pPr>
            <w:r w:rsidRPr="00B414A0">
              <w:t>Trực tiếp thực hiện việc đo lường các tham số điện: U, I, P, Q và gửi dữ liệu về cho khối controller.</w:t>
            </w:r>
          </w:p>
        </w:tc>
      </w:tr>
      <w:tr w:rsidR="005E6F33" w:rsidRPr="00B414A0" w14:paraId="4E46A767" w14:textId="77777777" w:rsidTr="005E6F33">
        <w:tc>
          <w:tcPr>
            <w:tcW w:w="535" w:type="dxa"/>
          </w:tcPr>
          <w:p w14:paraId="02479FE9" w14:textId="77777777" w:rsidR="005E6F33" w:rsidRPr="00B414A0" w:rsidRDefault="005E6F33" w:rsidP="006D59C2">
            <w:pPr>
              <w:spacing w:line="276" w:lineRule="auto"/>
            </w:pPr>
            <w:r w:rsidRPr="00B414A0">
              <w:t>6</w:t>
            </w:r>
          </w:p>
        </w:tc>
        <w:tc>
          <w:tcPr>
            <w:tcW w:w="1980" w:type="dxa"/>
          </w:tcPr>
          <w:p w14:paraId="10CE6937" w14:textId="77777777" w:rsidR="005E6F33" w:rsidRPr="00B414A0" w:rsidRDefault="005E6F33" w:rsidP="006D59C2">
            <w:pPr>
              <w:spacing w:line="276" w:lineRule="auto"/>
            </w:pPr>
            <w:r w:rsidRPr="00B414A0">
              <w:t>AC-DC</w:t>
            </w:r>
          </w:p>
        </w:tc>
        <w:tc>
          <w:tcPr>
            <w:tcW w:w="7221" w:type="dxa"/>
          </w:tcPr>
          <w:p w14:paraId="59A725F8" w14:textId="77777777" w:rsidR="005E6F33" w:rsidRPr="00B414A0" w:rsidRDefault="005E6F33" w:rsidP="006D59C2">
            <w:pPr>
              <w:spacing w:line="276" w:lineRule="auto"/>
            </w:pPr>
            <w:r w:rsidRPr="00B414A0">
              <w:t>Khối AC-DC:</w:t>
            </w:r>
          </w:p>
          <w:p w14:paraId="7C687468" w14:textId="77777777" w:rsidR="005E6F33" w:rsidRPr="00B414A0" w:rsidRDefault="005E6F33" w:rsidP="006D59C2">
            <w:pPr>
              <w:pStyle w:val="ListParagraph"/>
              <w:numPr>
                <w:ilvl w:val="0"/>
                <w:numId w:val="54"/>
              </w:numPr>
              <w:spacing w:line="276" w:lineRule="auto"/>
            </w:pPr>
            <w:r w:rsidRPr="00B414A0">
              <w:t>Chuyển đổi nguồn điện lưới xoay chiều 220VAC thành điện áp 1 chiều cung cấp cho thiết bị.</w:t>
            </w:r>
          </w:p>
        </w:tc>
      </w:tr>
      <w:tr w:rsidR="005E6F33" w:rsidRPr="00B414A0" w14:paraId="0E4339E0" w14:textId="77777777" w:rsidTr="005E6F33">
        <w:tc>
          <w:tcPr>
            <w:tcW w:w="535" w:type="dxa"/>
          </w:tcPr>
          <w:p w14:paraId="0790EA5F" w14:textId="77777777" w:rsidR="005E6F33" w:rsidRPr="00B414A0" w:rsidRDefault="005E6F33" w:rsidP="006D59C2">
            <w:pPr>
              <w:spacing w:line="276" w:lineRule="auto"/>
            </w:pPr>
            <w:r w:rsidRPr="00B414A0">
              <w:t>7</w:t>
            </w:r>
          </w:p>
        </w:tc>
        <w:tc>
          <w:tcPr>
            <w:tcW w:w="1980" w:type="dxa"/>
          </w:tcPr>
          <w:p w14:paraId="5D7BEAB8" w14:textId="77777777" w:rsidR="005E6F33" w:rsidRPr="00B414A0" w:rsidRDefault="005E6F33" w:rsidP="006D59C2">
            <w:pPr>
              <w:spacing w:line="276" w:lineRule="auto"/>
            </w:pPr>
            <w:r w:rsidRPr="00B414A0">
              <w:t>Overvoltage/Curent protection</w:t>
            </w:r>
          </w:p>
        </w:tc>
        <w:tc>
          <w:tcPr>
            <w:tcW w:w="7221" w:type="dxa"/>
          </w:tcPr>
          <w:p w14:paraId="75E87520" w14:textId="77777777" w:rsidR="005E6F33" w:rsidRPr="00B414A0" w:rsidRDefault="005E6F33" w:rsidP="006D59C2">
            <w:pPr>
              <w:spacing w:line="276" w:lineRule="auto"/>
            </w:pPr>
            <w:r w:rsidRPr="00B414A0">
              <w:t>Khối Overvoltage/curent protection:</w:t>
            </w:r>
          </w:p>
          <w:p w14:paraId="71E2361F" w14:textId="77777777" w:rsidR="005E6F33" w:rsidRPr="00B414A0" w:rsidRDefault="005E6F33" w:rsidP="006D59C2">
            <w:pPr>
              <w:pStyle w:val="ListParagraph"/>
              <w:numPr>
                <w:ilvl w:val="0"/>
                <w:numId w:val="54"/>
              </w:numPr>
              <w:spacing w:line="276" w:lineRule="auto"/>
            </w:pPr>
            <w:r w:rsidRPr="00B414A0">
              <w:t>Bảo vệ quá áp, quá dòng cho thiết bị (Không phải cho tải tiêu thụ).</w:t>
            </w:r>
          </w:p>
        </w:tc>
      </w:tr>
      <w:tr w:rsidR="005E6F33" w:rsidRPr="00B414A0" w14:paraId="5C8E3184" w14:textId="77777777" w:rsidTr="005E6F33">
        <w:tc>
          <w:tcPr>
            <w:tcW w:w="535" w:type="dxa"/>
          </w:tcPr>
          <w:p w14:paraId="44100E88" w14:textId="77777777" w:rsidR="005E6F33" w:rsidRPr="00B414A0" w:rsidRDefault="005E6F33" w:rsidP="006D59C2">
            <w:pPr>
              <w:spacing w:line="276" w:lineRule="auto"/>
            </w:pPr>
            <w:r w:rsidRPr="00B414A0">
              <w:t>8</w:t>
            </w:r>
          </w:p>
        </w:tc>
        <w:tc>
          <w:tcPr>
            <w:tcW w:w="1980" w:type="dxa"/>
          </w:tcPr>
          <w:p w14:paraId="370A4E2D" w14:textId="77777777" w:rsidR="005E6F33" w:rsidRPr="00B414A0" w:rsidRDefault="005E6F33" w:rsidP="006D59C2">
            <w:pPr>
              <w:spacing w:line="276" w:lineRule="auto"/>
            </w:pPr>
            <w:r w:rsidRPr="00B414A0">
              <w:t>EMI fillter</w:t>
            </w:r>
          </w:p>
        </w:tc>
        <w:tc>
          <w:tcPr>
            <w:tcW w:w="7221" w:type="dxa"/>
          </w:tcPr>
          <w:p w14:paraId="2165D4DD" w14:textId="77777777" w:rsidR="005E6F33" w:rsidRPr="00B414A0" w:rsidRDefault="005E6F33" w:rsidP="006D59C2">
            <w:pPr>
              <w:spacing w:line="276" w:lineRule="auto"/>
            </w:pPr>
            <w:r w:rsidRPr="00B414A0">
              <w:t>Khối EMI fillter:</w:t>
            </w:r>
          </w:p>
          <w:p w14:paraId="5AA3E4D2" w14:textId="77777777" w:rsidR="005E6F33" w:rsidRPr="00B414A0" w:rsidRDefault="005E6F33" w:rsidP="006D59C2">
            <w:pPr>
              <w:pStyle w:val="ListParagraph"/>
              <w:numPr>
                <w:ilvl w:val="0"/>
                <w:numId w:val="54"/>
              </w:numPr>
              <w:spacing w:line="276" w:lineRule="auto"/>
            </w:pPr>
            <w:r w:rsidRPr="00B414A0">
              <w:t>Bộ lọc nhiễu EMI cho thiết bị.</w:t>
            </w:r>
          </w:p>
        </w:tc>
      </w:tr>
    </w:tbl>
    <w:p w14:paraId="560E7E00" w14:textId="77777777" w:rsidR="005E6F33" w:rsidRPr="00B414A0" w:rsidRDefault="005E6F33" w:rsidP="006D59C2">
      <w:pPr>
        <w:pStyle w:val="Caption"/>
        <w:rPr>
          <w:rFonts w:cs="Times New Roman"/>
        </w:rPr>
      </w:pPr>
      <w:bookmarkStart w:id="199" w:name="_Toc43135222"/>
      <w:bookmarkStart w:id="200" w:name="_Toc44593947"/>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17</w:t>
      </w:r>
      <w:r w:rsidRPr="00B414A0">
        <w:rPr>
          <w:rFonts w:cs="Times New Roman"/>
          <w:noProof/>
        </w:rPr>
        <w:fldChar w:fldCharType="end"/>
      </w:r>
      <w:r w:rsidRPr="00B414A0">
        <w:rPr>
          <w:rFonts w:cs="Times New Roman"/>
        </w:rPr>
        <w:t>: Bảng mô tả các thành phần trong sơ đồ khối</w:t>
      </w:r>
      <w:bookmarkEnd w:id="199"/>
      <w:bookmarkEnd w:id="200"/>
    </w:p>
    <w:p w14:paraId="0504B92B" w14:textId="0E6283A6" w:rsidR="005E6F33" w:rsidRPr="00B414A0" w:rsidRDefault="005E6F33" w:rsidP="006D59C2">
      <w:pPr>
        <w:pStyle w:val="ANSVHeading2"/>
        <w:numPr>
          <w:ilvl w:val="1"/>
          <w:numId w:val="12"/>
        </w:numPr>
        <w:spacing w:line="276" w:lineRule="auto"/>
        <w:rPr>
          <w:rStyle w:val="st"/>
          <w:rFonts w:cs="Times New Roman"/>
        </w:rPr>
      </w:pPr>
      <w:bookmarkStart w:id="201" w:name="_Toc43135244"/>
      <w:bookmarkStart w:id="202" w:name="_Toc44922374"/>
      <w:r w:rsidRPr="00B414A0">
        <w:rPr>
          <w:rStyle w:val="st"/>
          <w:rFonts w:cs="Times New Roman"/>
        </w:rPr>
        <w:lastRenderedPageBreak/>
        <w:t>Thiết kế HLD các khối chức năng Hardware</w:t>
      </w:r>
      <w:bookmarkEnd w:id="201"/>
      <w:bookmarkEnd w:id="202"/>
    </w:p>
    <w:p w14:paraId="21406111" w14:textId="41F9B7C1" w:rsidR="005E6F33" w:rsidRPr="00B414A0" w:rsidRDefault="005E6F33" w:rsidP="006D59C2">
      <w:pPr>
        <w:pStyle w:val="ANSVHeadingLevel3"/>
        <w:numPr>
          <w:ilvl w:val="2"/>
          <w:numId w:val="12"/>
        </w:numPr>
        <w:spacing w:line="276" w:lineRule="auto"/>
      </w:pPr>
      <w:bookmarkStart w:id="203" w:name="_Toc43135245"/>
      <w:bookmarkStart w:id="204" w:name="_Toc44922375"/>
      <w:r w:rsidRPr="00B414A0">
        <w:t>Khối Controller</w:t>
      </w:r>
      <w:bookmarkEnd w:id="203"/>
      <w:bookmarkEnd w:id="204"/>
    </w:p>
    <w:p w14:paraId="3DD896BA" w14:textId="77777777" w:rsidR="005E6F33" w:rsidRPr="00B414A0" w:rsidRDefault="005E6F33" w:rsidP="006D59C2">
      <w:pPr>
        <w:pStyle w:val="ANSVHeadingLevel4"/>
        <w:numPr>
          <w:ilvl w:val="3"/>
          <w:numId w:val="12"/>
        </w:numPr>
        <w:spacing w:line="276" w:lineRule="auto"/>
      </w:pPr>
      <w:r w:rsidRPr="00B414A0">
        <w:t>Giao tiếp khối Energy metter</w:t>
      </w:r>
    </w:p>
    <w:p w14:paraId="391B3756" w14:textId="77777777" w:rsidR="005E6F33" w:rsidRPr="00B414A0" w:rsidRDefault="005E6F33" w:rsidP="006D59C2">
      <w:pPr>
        <w:pStyle w:val="ANSVNormal"/>
        <w:rPr>
          <w:rFonts w:cs="Times New Roman"/>
        </w:rPr>
      </w:pPr>
      <w:r w:rsidRPr="00B414A0">
        <w:rPr>
          <w:rFonts w:cs="Times New Roman"/>
        </w:rPr>
        <w:t>Thiết bị cần giao tiếp với khối Energy metter để cấu hình, nhận và xử lý dữ liệu đo lường điện [tham khảo mục 3.2.5], như vậy yêu của khối Controller đối với chức năng này bao gồm:</w:t>
      </w:r>
    </w:p>
    <w:p w14:paraId="6426A8F2" w14:textId="77777777" w:rsidR="005E6F33" w:rsidRPr="00B414A0" w:rsidRDefault="005E6F33" w:rsidP="006D59C2">
      <w:pPr>
        <w:pStyle w:val="ANSVNormal"/>
        <w:numPr>
          <w:ilvl w:val="0"/>
          <w:numId w:val="44"/>
        </w:numPr>
        <w:rPr>
          <w:rFonts w:cs="Times New Roman"/>
        </w:rPr>
      </w:pPr>
      <w:r w:rsidRPr="00B414A0">
        <w:rPr>
          <w:rFonts w:cs="Times New Roman"/>
        </w:rPr>
        <w:t>Hỗ trợ các chuẩn giao tiếp thông dụng: UART, SPI, I2C…;</w:t>
      </w:r>
    </w:p>
    <w:p w14:paraId="3A2C296D" w14:textId="77777777" w:rsidR="005E6F33" w:rsidRPr="00B414A0" w:rsidRDefault="005E6F33" w:rsidP="006D59C2">
      <w:pPr>
        <w:pStyle w:val="ANSVNormal"/>
        <w:numPr>
          <w:ilvl w:val="0"/>
          <w:numId w:val="44"/>
        </w:numPr>
        <w:rPr>
          <w:rFonts w:cs="Times New Roman"/>
        </w:rPr>
      </w:pPr>
      <w:r w:rsidRPr="00B414A0">
        <w:rPr>
          <w:rFonts w:cs="Times New Roman"/>
        </w:rPr>
        <w:t>Có hỗ trợ đọc dữ liệu xung thông qua chân I/O;</w:t>
      </w:r>
    </w:p>
    <w:p w14:paraId="4B3E0873" w14:textId="77777777" w:rsidR="005E6F33" w:rsidRPr="00B414A0" w:rsidRDefault="005E6F33" w:rsidP="006D59C2">
      <w:pPr>
        <w:pStyle w:val="ANSVNormal"/>
        <w:numPr>
          <w:ilvl w:val="0"/>
          <w:numId w:val="44"/>
        </w:numPr>
        <w:rPr>
          <w:rFonts w:cs="Times New Roman"/>
        </w:rPr>
      </w:pPr>
      <w:r w:rsidRPr="00B414A0">
        <w:rPr>
          <w:rFonts w:cs="Times New Roman"/>
        </w:rPr>
        <w:t>Tín hiệu ngõ vào I/O tương thích với mức điện áp 3,3V và 5V.</w:t>
      </w:r>
    </w:p>
    <w:p w14:paraId="25D6F30E" w14:textId="77777777" w:rsidR="005E6F33" w:rsidRPr="00B414A0" w:rsidRDefault="005E6F33" w:rsidP="006D59C2">
      <w:pPr>
        <w:pStyle w:val="ANSVHeadingLevel4"/>
        <w:numPr>
          <w:ilvl w:val="3"/>
          <w:numId w:val="12"/>
        </w:numPr>
        <w:spacing w:line="276" w:lineRule="auto"/>
      </w:pPr>
      <w:r w:rsidRPr="00B414A0">
        <w:t>Nhận và xử lý tín hiệu từ nút bấm</w:t>
      </w:r>
    </w:p>
    <w:p w14:paraId="42371A4E" w14:textId="77777777" w:rsidR="005E6F33" w:rsidRPr="00B414A0" w:rsidRDefault="005E6F33" w:rsidP="006D59C2">
      <w:pPr>
        <w:pStyle w:val="ANSVNormal"/>
        <w:rPr>
          <w:rFonts w:cs="Times New Roman"/>
        </w:rPr>
      </w:pPr>
      <w:r w:rsidRPr="00B414A0">
        <w:rPr>
          <w:rFonts w:cs="Times New Roman"/>
        </w:rPr>
        <w:t>Thiết bị cần nhận tín hiệu từ 1 nút bấm từ người dùng thao tác trong quá trình sử dụng ứng với các tác vụ chức năng kết nối, bật/tắt nguồn trực tiếp ra tải [tham khỏa mục 3.2.2.1], như vậy yêu cầu của khối Controller đối với chức năng này bao gồm:</w:t>
      </w:r>
    </w:p>
    <w:tbl>
      <w:tblPr>
        <w:tblStyle w:val="TableGrid"/>
        <w:tblW w:w="0" w:type="auto"/>
        <w:tblLook w:val="04A0" w:firstRow="1" w:lastRow="0" w:firstColumn="1" w:lastColumn="0" w:noHBand="0" w:noVBand="1"/>
      </w:tblPr>
      <w:tblGrid>
        <w:gridCol w:w="4868"/>
        <w:gridCol w:w="4868"/>
      </w:tblGrid>
      <w:tr w:rsidR="005E6F33" w:rsidRPr="00B414A0" w14:paraId="310D4FAA" w14:textId="77777777" w:rsidTr="005E6F33">
        <w:tc>
          <w:tcPr>
            <w:tcW w:w="4868" w:type="dxa"/>
            <w:shd w:val="clear" w:color="auto" w:fill="AEAAAA" w:themeFill="background2" w:themeFillShade="BF"/>
          </w:tcPr>
          <w:p w14:paraId="56F90158" w14:textId="77777777" w:rsidR="005E6F33" w:rsidRPr="00B414A0" w:rsidRDefault="005E6F33" w:rsidP="006D59C2">
            <w:pPr>
              <w:pStyle w:val="ANSVNormal"/>
              <w:jc w:val="center"/>
              <w:rPr>
                <w:rFonts w:cs="Times New Roman"/>
                <w:b/>
                <w:bCs/>
              </w:rPr>
            </w:pPr>
            <w:r w:rsidRPr="00B414A0">
              <w:rPr>
                <w:rFonts w:cs="Times New Roman"/>
                <w:b/>
                <w:bCs/>
              </w:rPr>
              <w:t>Tín hiệu điều khiển</w:t>
            </w:r>
          </w:p>
        </w:tc>
        <w:tc>
          <w:tcPr>
            <w:tcW w:w="4868" w:type="dxa"/>
            <w:shd w:val="clear" w:color="auto" w:fill="AEAAAA" w:themeFill="background2" w:themeFillShade="BF"/>
          </w:tcPr>
          <w:p w14:paraId="29B57319" w14:textId="77777777" w:rsidR="005E6F33" w:rsidRPr="00B414A0" w:rsidRDefault="005E6F33" w:rsidP="006D59C2">
            <w:pPr>
              <w:pStyle w:val="ANSVNormal"/>
              <w:jc w:val="center"/>
              <w:rPr>
                <w:rFonts w:cs="Times New Roman"/>
                <w:b/>
                <w:bCs/>
              </w:rPr>
            </w:pPr>
            <w:r w:rsidRPr="00B414A0">
              <w:rPr>
                <w:rFonts w:cs="Times New Roman"/>
                <w:b/>
                <w:bCs/>
              </w:rPr>
              <w:t>Yêu cầu</w:t>
            </w:r>
          </w:p>
        </w:tc>
      </w:tr>
      <w:tr w:rsidR="005E6F33" w:rsidRPr="00B414A0" w14:paraId="12347F36" w14:textId="77777777" w:rsidTr="005E6F33">
        <w:tc>
          <w:tcPr>
            <w:tcW w:w="4868" w:type="dxa"/>
          </w:tcPr>
          <w:p w14:paraId="66B5EE78" w14:textId="77777777" w:rsidR="005E6F33" w:rsidRPr="00B414A0" w:rsidRDefault="005E6F33" w:rsidP="006D59C2">
            <w:pPr>
              <w:pStyle w:val="ANSVNormal"/>
              <w:rPr>
                <w:rFonts w:cs="Times New Roman"/>
              </w:rPr>
            </w:pPr>
            <w:r w:rsidRPr="00B414A0">
              <w:rPr>
                <w:rFonts w:cs="Times New Roman"/>
              </w:rPr>
              <w:t>Số lượng I/O</w:t>
            </w:r>
          </w:p>
        </w:tc>
        <w:tc>
          <w:tcPr>
            <w:tcW w:w="4868" w:type="dxa"/>
          </w:tcPr>
          <w:p w14:paraId="6C8A56E5" w14:textId="77777777" w:rsidR="005E6F33" w:rsidRPr="00B414A0" w:rsidRDefault="005E6F33" w:rsidP="006D59C2">
            <w:pPr>
              <w:pStyle w:val="ANSVNormal"/>
              <w:rPr>
                <w:rFonts w:cs="Times New Roman"/>
              </w:rPr>
            </w:pPr>
            <w:r w:rsidRPr="00B414A0">
              <w:rPr>
                <w:rFonts w:cs="Times New Roman"/>
              </w:rPr>
              <w:t>1</w:t>
            </w:r>
          </w:p>
        </w:tc>
      </w:tr>
      <w:tr w:rsidR="005E6F33" w:rsidRPr="00B414A0" w14:paraId="535CAEAB" w14:textId="77777777" w:rsidTr="005E6F33">
        <w:trPr>
          <w:trHeight w:val="425"/>
        </w:trPr>
        <w:tc>
          <w:tcPr>
            <w:tcW w:w="4868" w:type="dxa"/>
            <w:vMerge w:val="restart"/>
            <w:vAlign w:val="center"/>
          </w:tcPr>
          <w:p w14:paraId="03010360" w14:textId="77777777" w:rsidR="005E6F33" w:rsidRPr="00B414A0" w:rsidRDefault="005E6F33" w:rsidP="006D59C2">
            <w:pPr>
              <w:pStyle w:val="ANSVNormal"/>
              <w:rPr>
                <w:rFonts w:cs="Times New Roman"/>
              </w:rPr>
            </w:pPr>
            <w:r w:rsidRPr="00B414A0">
              <w:rPr>
                <w:rFonts w:cs="Times New Roman"/>
              </w:rPr>
              <w:t>Mức logic</w:t>
            </w:r>
          </w:p>
        </w:tc>
        <w:tc>
          <w:tcPr>
            <w:tcW w:w="4868" w:type="dxa"/>
          </w:tcPr>
          <w:p w14:paraId="58EB3BA9" w14:textId="77777777" w:rsidR="005E6F33" w:rsidRPr="00B414A0" w:rsidRDefault="005E6F33" w:rsidP="006D59C2">
            <w:pPr>
              <w:pStyle w:val="ANSVNormal"/>
              <w:rPr>
                <w:rFonts w:cs="Times New Roman"/>
              </w:rPr>
            </w:pPr>
            <w:r w:rsidRPr="00B414A0">
              <w:rPr>
                <w:rFonts w:cs="Times New Roman"/>
              </w:rPr>
              <w:t>0.5V ≥ Thấp ≥ 0V</w:t>
            </w:r>
          </w:p>
        </w:tc>
      </w:tr>
      <w:tr w:rsidR="005E6F33" w:rsidRPr="00B414A0" w14:paraId="50453716" w14:textId="77777777" w:rsidTr="005E6F33">
        <w:trPr>
          <w:trHeight w:val="424"/>
        </w:trPr>
        <w:tc>
          <w:tcPr>
            <w:tcW w:w="4868" w:type="dxa"/>
            <w:vMerge/>
            <w:vAlign w:val="center"/>
          </w:tcPr>
          <w:p w14:paraId="25A5B2A9" w14:textId="77777777" w:rsidR="005E6F33" w:rsidRPr="00B414A0" w:rsidRDefault="005E6F33" w:rsidP="006D59C2">
            <w:pPr>
              <w:pStyle w:val="ANSVNormal"/>
              <w:rPr>
                <w:rFonts w:cs="Times New Roman"/>
              </w:rPr>
            </w:pPr>
          </w:p>
        </w:tc>
        <w:tc>
          <w:tcPr>
            <w:tcW w:w="4868" w:type="dxa"/>
          </w:tcPr>
          <w:p w14:paraId="60C3BD62" w14:textId="77777777" w:rsidR="005E6F33" w:rsidRPr="00B414A0" w:rsidRDefault="005E6F33" w:rsidP="006D59C2">
            <w:pPr>
              <w:pStyle w:val="ANSVNormal"/>
              <w:keepNext/>
              <w:rPr>
                <w:rFonts w:cs="Times New Roman"/>
              </w:rPr>
            </w:pPr>
            <w:r w:rsidRPr="00B414A0">
              <w:rPr>
                <w:rFonts w:cs="Times New Roman"/>
              </w:rPr>
              <w:t>5V ≥ Cao ≥ 2.7V</w:t>
            </w:r>
          </w:p>
        </w:tc>
      </w:tr>
    </w:tbl>
    <w:p w14:paraId="0A5F22B5" w14:textId="77777777" w:rsidR="005E6F33" w:rsidRPr="00B414A0" w:rsidRDefault="005E6F33" w:rsidP="006D59C2">
      <w:pPr>
        <w:pStyle w:val="Caption"/>
        <w:rPr>
          <w:rFonts w:cs="Times New Roman"/>
        </w:rPr>
      </w:pPr>
      <w:bookmarkStart w:id="205" w:name="_Toc43135223"/>
      <w:bookmarkStart w:id="206" w:name="_Toc44593948"/>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18</w:t>
      </w:r>
      <w:r w:rsidRPr="00B414A0">
        <w:rPr>
          <w:rFonts w:cs="Times New Roman"/>
          <w:noProof/>
        </w:rPr>
        <w:fldChar w:fldCharType="end"/>
      </w:r>
      <w:r w:rsidRPr="00B414A0">
        <w:rPr>
          <w:rFonts w:cs="Times New Roman"/>
        </w:rPr>
        <w:t>: Số lượng GPIO cần để xử lý nút bấm</w:t>
      </w:r>
      <w:bookmarkEnd w:id="205"/>
      <w:bookmarkEnd w:id="206"/>
    </w:p>
    <w:p w14:paraId="7EC339D0" w14:textId="77777777" w:rsidR="005E6F33" w:rsidRPr="00B414A0" w:rsidRDefault="005E6F33" w:rsidP="006D59C2">
      <w:pPr>
        <w:pStyle w:val="ANSVHeadingLevel4"/>
        <w:numPr>
          <w:ilvl w:val="3"/>
          <w:numId w:val="12"/>
        </w:numPr>
        <w:spacing w:line="276" w:lineRule="auto"/>
      </w:pPr>
      <w:r w:rsidRPr="00B414A0">
        <w:t>Điều khiển khối Switch đóng cắt nguồn ra tải</w:t>
      </w:r>
    </w:p>
    <w:p w14:paraId="228DEC61" w14:textId="77777777" w:rsidR="005E6F33" w:rsidRPr="00B414A0" w:rsidRDefault="005E6F33" w:rsidP="006D59C2">
      <w:pPr>
        <w:pStyle w:val="ANSVNormal"/>
        <w:rPr>
          <w:rFonts w:cs="Times New Roman"/>
        </w:rPr>
      </w:pPr>
      <w:r w:rsidRPr="00B414A0">
        <w:rPr>
          <w:rFonts w:cs="Times New Roman"/>
        </w:rPr>
        <w:t>Thiết bị cần điều khiển 1 tải bằng relay [tham khảo mục 3.2.4], vì vậy, khối Controller cần có 1 tín hiệu điều khiển phục vụ chức năng này. Tín hiệu điều khiển cần đáp ứng các yêu cầu sau.</w:t>
      </w:r>
    </w:p>
    <w:tbl>
      <w:tblPr>
        <w:tblStyle w:val="TableGrid"/>
        <w:tblW w:w="0" w:type="auto"/>
        <w:tblLook w:val="04A0" w:firstRow="1" w:lastRow="0" w:firstColumn="1" w:lastColumn="0" w:noHBand="0" w:noVBand="1"/>
      </w:tblPr>
      <w:tblGrid>
        <w:gridCol w:w="4868"/>
        <w:gridCol w:w="4868"/>
      </w:tblGrid>
      <w:tr w:rsidR="005E6F33" w:rsidRPr="00B414A0" w14:paraId="27D922A4" w14:textId="77777777" w:rsidTr="005E6F33">
        <w:tc>
          <w:tcPr>
            <w:tcW w:w="4868" w:type="dxa"/>
            <w:shd w:val="clear" w:color="auto" w:fill="AEAAAA" w:themeFill="background2" w:themeFillShade="BF"/>
          </w:tcPr>
          <w:p w14:paraId="39B21CFB" w14:textId="77777777" w:rsidR="005E6F33" w:rsidRPr="00B414A0" w:rsidRDefault="005E6F33" w:rsidP="006D59C2">
            <w:pPr>
              <w:pStyle w:val="ANSVNormal"/>
              <w:jc w:val="center"/>
              <w:rPr>
                <w:rFonts w:cs="Times New Roman"/>
                <w:b/>
                <w:bCs/>
              </w:rPr>
            </w:pPr>
            <w:r w:rsidRPr="00B414A0">
              <w:rPr>
                <w:rFonts w:cs="Times New Roman"/>
                <w:b/>
                <w:bCs/>
              </w:rPr>
              <w:t>Tín hiệu điều khiển</w:t>
            </w:r>
          </w:p>
        </w:tc>
        <w:tc>
          <w:tcPr>
            <w:tcW w:w="4868" w:type="dxa"/>
            <w:shd w:val="clear" w:color="auto" w:fill="AEAAAA" w:themeFill="background2" w:themeFillShade="BF"/>
          </w:tcPr>
          <w:p w14:paraId="010E9790" w14:textId="77777777" w:rsidR="005E6F33" w:rsidRPr="00B414A0" w:rsidRDefault="005E6F33" w:rsidP="006D59C2">
            <w:pPr>
              <w:pStyle w:val="ANSVNormal"/>
              <w:jc w:val="center"/>
              <w:rPr>
                <w:rFonts w:cs="Times New Roman"/>
                <w:b/>
                <w:bCs/>
              </w:rPr>
            </w:pPr>
            <w:r w:rsidRPr="00B414A0">
              <w:rPr>
                <w:rFonts w:cs="Times New Roman"/>
                <w:b/>
                <w:bCs/>
              </w:rPr>
              <w:t>Yêu cầu</w:t>
            </w:r>
          </w:p>
        </w:tc>
      </w:tr>
      <w:tr w:rsidR="005E6F33" w:rsidRPr="00B414A0" w14:paraId="60375553" w14:textId="77777777" w:rsidTr="005E6F33">
        <w:tc>
          <w:tcPr>
            <w:tcW w:w="4868" w:type="dxa"/>
          </w:tcPr>
          <w:p w14:paraId="5012B150" w14:textId="77777777" w:rsidR="005E6F33" w:rsidRPr="00B414A0" w:rsidRDefault="005E6F33" w:rsidP="006D59C2">
            <w:pPr>
              <w:pStyle w:val="ANSVNormal"/>
              <w:rPr>
                <w:rFonts w:cs="Times New Roman"/>
              </w:rPr>
            </w:pPr>
            <w:r w:rsidRPr="00B414A0">
              <w:rPr>
                <w:rFonts w:cs="Times New Roman"/>
              </w:rPr>
              <w:t>Số lượng I/O</w:t>
            </w:r>
          </w:p>
        </w:tc>
        <w:tc>
          <w:tcPr>
            <w:tcW w:w="4868" w:type="dxa"/>
          </w:tcPr>
          <w:p w14:paraId="78293731" w14:textId="77777777" w:rsidR="005E6F33" w:rsidRPr="00B414A0" w:rsidRDefault="005E6F33" w:rsidP="006D59C2">
            <w:pPr>
              <w:pStyle w:val="ANSVNormal"/>
              <w:rPr>
                <w:rFonts w:cs="Times New Roman"/>
              </w:rPr>
            </w:pPr>
            <w:r w:rsidRPr="00B414A0">
              <w:rPr>
                <w:rFonts w:cs="Times New Roman"/>
              </w:rPr>
              <w:t>1</w:t>
            </w:r>
          </w:p>
        </w:tc>
      </w:tr>
      <w:tr w:rsidR="005E6F33" w:rsidRPr="00B414A0" w14:paraId="28B82CB0" w14:textId="77777777" w:rsidTr="005E6F33">
        <w:trPr>
          <w:trHeight w:val="425"/>
        </w:trPr>
        <w:tc>
          <w:tcPr>
            <w:tcW w:w="4868" w:type="dxa"/>
            <w:vMerge w:val="restart"/>
            <w:vAlign w:val="center"/>
          </w:tcPr>
          <w:p w14:paraId="45D13B2D" w14:textId="77777777" w:rsidR="005E6F33" w:rsidRPr="00B414A0" w:rsidRDefault="005E6F33" w:rsidP="006D59C2">
            <w:pPr>
              <w:pStyle w:val="ANSVNormal"/>
              <w:rPr>
                <w:rFonts w:cs="Times New Roman"/>
              </w:rPr>
            </w:pPr>
            <w:r w:rsidRPr="00B414A0">
              <w:rPr>
                <w:rFonts w:cs="Times New Roman"/>
              </w:rPr>
              <w:t>Mức logic</w:t>
            </w:r>
          </w:p>
        </w:tc>
        <w:tc>
          <w:tcPr>
            <w:tcW w:w="4868" w:type="dxa"/>
          </w:tcPr>
          <w:p w14:paraId="06D80804" w14:textId="77777777" w:rsidR="005E6F33" w:rsidRPr="00B414A0" w:rsidRDefault="005E6F33" w:rsidP="006D59C2">
            <w:pPr>
              <w:pStyle w:val="ANSVNormal"/>
              <w:rPr>
                <w:rFonts w:cs="Times New Roman"/>
              </w:rPr>
            </w:pPr>
            <w:r w:rsidRPr="00B414A0">
              <w:rPr>
                <w:rFonts w:cs="Times New Roman"/>
              </w:rPr>
              <w:t>0.5V ≥ Thấp ≥ 0V</w:t>
            </w:r>
          </w:p>
        </w:tc>
      </w:tr>
      <w:tr w:rsidR="005E6F33" w:rsidRPr="00B414A0" w14:paraId="687FBDF1" w14:textId="77777777" w:rsidTr="005E6F33">
        <w:trPr>
          <w:trHeight w:val="424"/>
        </w:trPr>
        <w:tc>
          <w:tcPr>
            <w:tcW w:w="4868" w:type="dxa"/>
            <w:vMerge/>
            <w:vAlign w:val="center"/>
          </w:tcPr>
          <w:p w14:paraId="3C972E5C" w14:textId="77777777" w:rsidR="005E6F33" w:rsidRPr="00B414A0" w:rsidRDefault="005E6F33" w:rsidP="006D59C2">
            <w:pPr>
              <w:pStyle w:val="ANSVNormal"/>
              <w:rPr>
                <w:rFonts w:cs="Times New Roman"/>
              </w:rPr>
            </w:pPr>
          </w:p>
        </w:tc>
        <w:tc>
          <w:tcPr>
            <w:tcW w:w="4868" w:type="dxa"/>
          </w:tcPr>
          <w:p w14:paraId="0EDA51C5" w14:textId="77777777" w:rsidR="005E6F33" w:rsidRPr="00B414A0" w:rsidRDefault="005E6F33" w:rsidP="006D59C2">
            <w:pPr>
              <w:pStyle w:val="ANSVNormal"/>
              <w:keepNext/>
              <w:rPr>
                <w:rFonts w:cs="Times New Roman"/>
              </w:rPr>
            </w:pPr>
            <w:r w:rsidRPr="00B414A0">
              <w:rPr>
                <w:rFonts w:cs="Times New Roman"/>
              </w:rPr>
              <w:t>5V ≥ Cao ≥ 2.7V</w:t>
            </w:r>
          </w:p>
        </w:tc>
      </w:tr>
    </w:tbl>
    <w:p w14:paraId="07A6BC6B" w14:textId="77777777" w:rsidR="005E6F33" w:rsidRPr="00B414A0" w:rsidRDefault="005E6F33" w:rsidP="006D59C2">
      <w:pPr>
        <w:pStyle w:val="Caption"/>
        <w:rPr>
          <w:rFonts w:cs="Times New Roman"/>
        </w:rPr>
      </w:pPr>
      <w:bookmarkStart w:id="207" w:name="_Toc43135224"/>
      <w:bookmarkStart w:id="208" w:name="_Toc44593949"/>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19</w:t>
      </w:r>
      <w:r w:rsidRPr="00B414A0">
        <w:rPr>
          <w:rFonts w:cs="Times New Roman"/>
          <w:noProof/>
        </w:rPr>
        <w:fldChar w:fldCharType="end"/>
      </w:r>
      <w:r w:rsidRPr="00B414A0">
        <w:rPr>
          <w:rFonts w:cs="Times New Roman"/>
        </w:rPr>
        <w:t>: Số lượng GPIO cần để điều khiển khối switch</w:t>
      </w:r>
      <w:bookmarkEnd w:id="207"/>
      <w:bookmarkEnd w:id="208"/>
    </w:p>
    <w:p w14:paraId="2296FDA2" w14:textId="77777777" w:rsidR="005E6F33" w:rsidRPr="00B414A0" w:rsidRDefault="005E6F33" w:rsidP="006D59C2">
      <w:pPr>
        <w:pStyle w:val="ANSVHeadingLevel4"/>
        <w:numPr>
          <w:ilvl w:val="3"/>
          <w:numId w:val="12"/>
        </w:numPr>
        <w:spacing w:line="276" w:lineRule="auto"/>
      </w:pPr>
      <w:r w:rsidRPr="00B414A0">
        <w:lastRenderedPageBreak/>
        <w:t>Điều khiển khối Led chỉ thị</w:t>
      </w:r>
    </w:p>
    <w:p w14:paraId="158D0280" w14:textId="77777777" w:rsidR="005E6F33" w:rsidRPr="00B414A0" w:rsidRDefault="005E6F33" w:rsidP="006D59C2">
      <w:pPr>
        <w:pStyle w:val="ANSVNormal"/>
        <w:rPr>
          <w:rFonts w:cs="Times New Roman"/>
        </w:rPr>
      </w:pPr>
      <w:r w:rsidRPr="00B414A0">
        <w:rPr>
          <w:rFonts w:cs="Times New Roman"/>
        </w:rPr>
        <w:t>Thiết bị cần điều khiển 1 LED [tham khảo mục 3.2.2.2] bằng 1 tín hiệu điều khiển, vì vậy, khối Coltroller cần có 1 tín hiệu điều khiển phục vụ chức năng này. Tín hiệu điều khiển cần đáp ứng các yêu cầu sau:</w:t>
      </w:r>
    </w:p>
    <w:p w14:paraId="5DA5A963" w14:textId="77777777" w:rsidR="005E6F33" w:rsidRPr="00B414A0" w:rsidRDefault="005E6F33" w:rsidP="006D59C2">
      <w:pPr>
        <w:pStyle w:val="ANSVNormal"/>
        <w:rPr>
          <w:rFonts w:cs="Times New Roman"/>
        </w:rPr>
      </w:pPr>
    </w:p>
    <w:tbl>
      <w:tblPr>
        <w:tblStyle w:val="TableGrid"/>
        <w:tblW w:w="0" w:type="auto"/>
        <w:tblLook w:val="04A0" w:firstRow="1" w:lastRow="0" w:firstColumn="1" w:lastColumn="0" w:noHBand="0" w:noVBand="1"/>
      </w:tblPr>
      <w:tblGrid>
        <w:gridCol w:w="4868"/>
        <w:gridCol w:w="4868"/>
      </w:tblGrid>
      <w:tr w:rsidR="005E6F33" w:rsidRPr="00B414A0" w14:paraId="21AEABC8" w14:textId="77777777" w:rsidTr="005E6F33">
        <w:tc>
          <w:tcPr>
            <w:tcW w:w="4868" w:type="dxa"/>
            <w:shd w:val="clear" w:color="auto" w:fill="AEAAAA" w:themeFill="background2" w:themeFillShade="BF"/>
          </w:tcPr>
          <w:p w14:paraId="37602058" w14:textId="77777777" w:rsidR="005E6F33" w:rsidRPr="00B414A0" w:rsidRDefault="005E6F33" w:rsidP="006D59C2">
            <w:pPr>
              <w:pStyle w:val="ANSVNormal"/>
              <w:rPr>
                <w:rFonts w:cs="Times New Roman"/>
              </w:rPr>
            </w:pPr>
            <w:r w:rsidRPr="00B414A0">
              <w:rPr>
                <w:rFonts w:cs="Times New Roman"/>
              </w:rPr>
              <w:t>Tín hiệu điều khiển</w:t>
            </w:r>
          </w:p>
        </w:tc>
        <w:tc>
          <w:tcPr>
            <w:tcW w:w="4868" w:type="dxa"/>
            <w:shd w:val="clear" w:color="auto" w:fill="AEAAAA" w:themeFill="background2" w:themeFillShade="BF"/>
          </w:tcPr>
          <w:p w14:paraId="7DC5A097" w14:textId="77777777" w:rsidR="005E6F33" w:rsidRPr="00B414A0" w:rsidRDefault="005E6F33" w:rsidP="006D59C2">
            <w:pPr>
              <w:pStyle w:val="ANSVNormal"/>
              <w:rPr>
                <w:rFonts w:cs="Times New Roman"/>
              </w:rPr>
            </w:pPr>
            <w:r w:rsidRPr="00B414A0">
              <w:rPr>
                <w:rFonts w:cs="Times New Roman"/>
              </w:rPr>
              <w:t>Yêu cầu</w:t>
            </w:r>
          </w:p>
        </w:tc>
      </w:tr>
      <w:tr w:rsidR="005E6F33" w:rsidRPr="00B414A0" w14:paraId="1E652933" w14:textId="77777777" w:rsidTr="005E6F33">
        <w:tc>
          <w:tcPr>
            <w:tcW w:w="4868" w:type="dxa"/>
          </w:tcPr>
          <w:p w14:paraId="4500D2ED" w14:textId="77777777" w:rsidR="005E6F33" w:rsidRPr="00B414A0" w:rsidRDefault="005E6F33" w:rsidP="006D59C2">
            <w:pPr>
              <w:pStyle w:val="ANSVNormal"/>
              <w:rPr>
                <w:rFonts w:cs="Times New Roman"/>
              </w:rPr>
            </w:pPr>
            <w:r w:rsidRPr="00B414A0">
              <w:rPr>
                <w:rFonts w:cs="Times New Roman"/>
              </w:rPr>
              <w:t>Số lượng I/O</w:t>
            </w:r>
          </w:p>
        </w:tc>
        <w:tc>
          <w:tcPr>
            <w:tcW w:w="4868" w:type="dxa"/>
          </w:tcPr>
          <w:p w14:paraId="4BA89B93" w14:textId="77777777" w:rsidR="005E6F33" w:rsidRPr="00B414A0" w:rsidRDefault="005E6F33" w:rsidP="006D59C2">
            <w:pPr>
              <w:pStyle w:val="ANSVNormal"/>
              <w:rPr>
                <w:rFonts w:cs="Times New Roman"/>
              </w:rPr>
            </w:pPr>
            <w:r w:rsidRPr="00B414A0">
              <w:rPr>
                <w:rFonts w:cs="Times New Roman"/>
              </w:rPr>
              <w:t>1</w:t>
            </w:r>
          </w:p>
        </w:tc>
      </w:tr>
      <w:tr w:rsidR="005E6F33" w:rsidRPr="00B414A0" w14:paraId="70EC29C0" w14:textId="77777777" w:rsidTr="005E6F33">
        <w:trPr>
          <w:trHeight w:val="425"/>
        </w:trPr>
        <w:tc>
          <w:tcPr>
            <w:tcW w:w="4868" w:type="dxa"/>
            <w:vMerge w:val="restart"/>
            <w:vAlign w:val="center"/>
          </w:tcPr>
          <w:p w14:paraId="29EA585B" w14:textId="77777777" w:rsidR="005E6F33" w:rsidRPr="00B414A0" w:rsidRDefault="005E6F33" w:rsidP="006D59C2">
            <w:pPr>
              <w:pStyle w:val="ANSVNormal"/>
              <w:rPr>
                <w:rFonts w:cs="Times New Roman"/>
              </w:rPr>
            </w:pPr>
            <w:r w:rsidRPr="00B414A0">
              <w:rPr>
                <w:rFonts w:cs="Times New Roman"/>
              </w:rPr>
              <w:t>Mức logic</w:t>
            </w:r>
          </w:p>
        </w:tc>
        <w:tc>
          <w:tcPr>
            <w:tcW w:w="4868" w:type="dxa"/>
          </w:tcPr>
          <w:p w14:paraId="1E4C51D5" w14:textId="77777777" w:rsidR="005E6F33" w:rsidRPr="00B414A0" w:rsidRDefault="005E6F33" w:rsidP="006D59C2">
            <w:pPr>
              <w:pStyle w:val="ANSVNormal"/>
              <w:rPr>
                <w:rFonts w:cs="Times New Roman"/>
              </w:rPr>
            </w:pPr>
            <w:r w:rsidRPr="00B414A0">
              <w:rPr>
                <w:rFonts w:cs="Times New Roman"/>
              </w:rPr>
              <w:t>0.5V ≥ Thấp ≥ 0V</w:t>
            </w:r>
          </w:p>
        </w:tc>
      </w:tr>
      <w:tr w:rsidR="005E6F33" w:rsidRPr="00B414A0" w14:paraId="21816FA7" w14:textId="77777777" w:rsidTr="005E6F33">
        <w:trPr>
          <w:trHeight w:val="424"/>
        </w:trPr>
        <w:tc>
          <w:tcPr>
            <w:tcW w:w="4868" w:type="dxa"/>
            <w:vMerge/>
            <w:vAlign w:val="center"/>
          </w:tcPr>
          <w:p w14:paraId="2F0A8EA1" w14:textId="77777777" w:rsidR="005E6F33" w:rsidRPr="00B414A0" w:rsidRDefault="005E6F33" w:rsidP="006D59C2">
            <w:pPr>
              <w:pStyle w:val="ANSVNormal"/>
              <w:rPr>
                <w:rFonts w:cs="Times New Roman"/>
              </w:rPr>
            </w:pPr>
          </w:p>
        </w:tc>
        <w:tc>
          <w:tcPr>
            <w:tcW w:w="4868" w:type="dxa"/>
          </w:tcPr>
          <w:p w14:paraId="430E9546" w14:textId="77777777" w:rsidR="005E6F33" w:rsidRPr="00B414A0" w:rsidRDefault="005E6F33" w:rsidP="006D59C2">
            <w:pPr>
              <w:pStyle w:val="ANSVNormal"/>
              <w:keepNext/>
              <w:rPr>
                <w:rFonts w:cs="Times New Roman"/>
              </w:rPr>
            </w:pPr>
            <w:r w:rsidRPr="00B414A0">
              <w:rPr>
                <w:rFonts w:cs="Times New Roman"/>
              </w:rPr>
              <w:t>5V ≥ Cao ≥ 2.7V</w:t>
            </w:r>
          </w:p>
        </w:tc>
      </w:tr>
    </w:tbl>
    <w:p w14:paraId="7DA52F9B" w14:textId="77777777" w:rsidR="005E6F33" w:rsidRPr="00B414A0" w:rsidRDefault="005E6F33" w:rsidP="006D59C2">
      <w:pPr>
        <w:pStyle w:val="Caption"/>
        <w:rPr>
          <w:rFonts w:cs="Times New Roman"/>
        </w:rPr>
      </w:pPr>
      <w:bookmarkStart w:id="209" w:name="_Toc43135225"/>
      <w:bookmarkStart w:id="210" w:name="_Toc44593950"/>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20</w:t>
      </w:r>
      <w:r w:rsidRPr="00B414A0">
        <w:rPr>
          <w:rFonts w:cs="Times New Roman"/>
          <w:noProof/>
        </w:rPr>
        <w:fldChar w:fldCharType="end"/>
      </w:r>
      <w:r w:rsidRPr="00B414A0">
        <w:rPr>
          <w:rFonts w:cs="Times New Roman"/>
        </w:rPr>
        <w:t>: Số lượng GPIO cần để điều khiển khối LED</w:t>
      </w:r>
      <w:bookmarkEnd w:id="209"/>
      <w:bookmarkEnd w:id="210"/>
    </w:p>
    <w:p w14:paraId="45205AA0" w14:textId="77777777" w:rsidR="005E6F33" w:rsidRPr="00B414A0" w:rsidRDefault="005E6F33" w:rsidP="006D59C2">
      <w:pPr>
        <w:pStyle w:val="ANSVHeadingLevel4"/>
        <w:numPr>
          <w:ilvl w:val="3"/>
          <w:numId w:val="12"/>
        </w:numPr>
        <w:spacing w:line="276" w:lineRule="auto"/>
      </w:pPr>
      <w:r w:rsidRPr="00B414A0">
        <w:t>Lưu trữ trạng thái hoạt động và dữ liệu calibration của thiết bị</w:t>
      </w:r>
    </w:p>
    <w:p w14:paraId="054175C9" w14:textId="77777777" w:rsidR="005E6F33" w:rsidRPr="00B414A0" w:rsidRDefault="005E6F33" w:rsidP="006D59C2">
      <w:pPr>
        <w:pStyle w:val="ANSVNormal"/>
        <w:rPr>
          <w:rFonts w:cs="Times New Roman"/>
        </w:rPr>
      </w:pPr>
      <w:r w:rsidRPr="00B414A0">
        <w:rPr>
          <w:rFonts w:cs="Times New Roman"/>
        </w:rPr>
        <w:t>Yêu cầu đối với bộ nhớ Flash của thiết bị đối với chức năng lưu trữ trạng thái hoạt động và dữ liệu calibration của thiết bị như sau:</w:t>
      </w:r>
    </w:p>
    <w:tbl>
      <w:tblPr>
        <w:tblStyle w:val="TableGrid"/>
        <w:tblW w:w="0" w:type="auto"/>
        <w:tblLook w:val="04A0" w:firstRow="1" w:lastRow="0" w:firstColumn="1" w:lastColumn="0" w:noHBand="0" w:noVBand="1"/>
      </w:tblPr>
      <w:tblGrid>
        <w:gridCol w:w="4868"/>
        <w:gridCol w:w="4868"/>
      </w:tblGrid>
      <w:tr w:rsidR="005E6F33" w:rsidRPr="00B414A0" w14:paraId="574F25A0" w14:textId="77777777" w:rsidTr="005E6F33">
        <w:tc>
          <w:tcPr>
            <w:tcW w:w="4868" w:type="dxa"/>
            <w:shd w:val="clear" w:color="auto" w:fill="AEAAAA" w:themeFill="background2" w:themeFillShade="BF"/>
          </w:tcPr>
          <w:p w14:paraId="3B504256" w14:textId="77777777" w:rsidR="005E6F33" w:rsidRPr="00B414A0" w:rsidRDefault="005E6F33" w:rsidP="006D59C2">
            <w:pPr>
              <w:pStyle w:val="ANSVNormal"/>
              <w:jc w:val="center"/>
              <w:rPr>
                <w:rFonts w:cs="Times New Roman"/>
                <w:b/>
                <w:bCs/>
              </w:rPr>
            </w:pPr>
            <w:r w:rsidRPr="00B414A0">
              <w:rPr>
                <w:rFonts w:cs="Times New Roman"/>
                <w:b/>
                <w:bCs/>
              </w:rPr>
              <w:t>Bộ nhớ</w:t>
            </w:r>
          </w:p>
        </w:tc>
        <w:tc>
          <w:tcPr>
            <w:tcW w:w="4868" w:type="dxa"/>
            <w:shd w:val="clear" w:color="auto" w:fill="AEAAAA" w:themeFill="background2" w:themeFillShade="BF"/>
          </w:tcPr>
          <w:p w14:paraId="110DBE6D" w14:textId="77777777" w:rsidR="005E6F33" w:rsidRPr="00B414A0" w:rsidRDefault="005E6F33" w:rsidP="006D59C2">
            <w:pPr>
              <w:pStyle w:val="ANSVNormal"/>
              <w:jc w:val="center"/>
              <w:rPr>
                <w:rFonts w:cs="Times New Roman"/>
                <w:b/>
                <w:bCs/>
              </w:rPr>
            </w:pPr>
            <w:r w:rsidRPr="00B414A0">
              <w:rPr>
                <w:rFonts w:cs="Times New Roman"/>
                <w:b/>
                <w:bCs/>
              </w:rPr>
              <w:t>Yêu cầu</w:t>
            </w:r>
          </w:p>
        </w:tc>
      </w:tr>
      <w:tr w:rsidR="005E6F33" w:rsidRPr="00B414A0" w14:paraId="7FE2AC00" w14:textId="77777777" w:rsidTr="005E6F33">
        <w:tc>
          <w:tcPr>
            <w:tcW w:w="4868" w:type="dxa"/>
          </w:tcPr>
          <w:p w14:paraId="126356A6" w14:textId="77777777" w:rsidR="005E6F33" w:rsidRPr="00B414A0" w:rsidRDefault="005E6F33" w:rsidP="006D59C2">
            <w:pPr>
              <w:pStyle w:val="ANSVNormal"/>
              <w:rPr>
                <w:rFonts w:cs="Times New Roman"/>
              </w:rPr>
            </w:pPr>
            <w:r w:rsidRPr="00B414A0">
              <w:rPr>
                <w:rFonts w:cs="Times New Roman"/>
              </w:rPr>
              <w:t>Trạng thái on/off tải</w:t>
            </w:r>
          </w:p>
        </w:tc>
        <w:tc>
          <w:tcPr>
            <w:tcW w:w="4868" w:type="dxa"/>
          </w:tcPr>
          <w:p w14:paraId="07FFEAE3" w14:textId="77777777" w:rsidR="005E6F33" w:rsidRPr="00B414A0" w:rsidRDefault="005E6F33" w:rsidP="006D59C2">
            <w:pPr>
              <w:pStyle w:val="ANSVNormal"/>
              <w:rPr>
                <w:rFonts w:cs="Times New Roman"/>
              </w:rPr>
            </w:pPr>
            <w:r w:rsidRPr="00B414A0">
              <w:rPr>
                <w:rFonts w:cs="Times New Roman"/>
              </w:rPr>
              <w:t>1 bit</w:t>
            </w:r>
          </w:p>
        </w:tc>
      </w:tr>
      <w:tr w:rsidR="005E6F33" w:rsidRPr="00B414A0" w14:paraId="1F0FDF98" w14:textId="77777777" w:rsidTr="005E6F33">
        <w:trPr>
          <w:trHeight w:val="425"/>
        </w:trPr>
        <w:tc>
          <w:tcPr>
            <w:tcW w:w="4868" w:type="dxa"/>
            <w:vAlign w:val="center"/>
          </w:tcPr>
          <w:p w14:paraId="35ED7C47" w14:textId="77777777" w:rsidR="005E6F33" w:rsidRPr="00B414A0" w:rsidRDefault="005E6F33" w:rsidP="006D59C2">
            <w:pPr>
              <w:pStyle w:val="ANSVNormal"/>
              <w:rPr>
                <w:rFonts w:cs="Times New Roman"/>
              </w:rPr>
            </w:pPr>
            <w:r w:rsidRPr="00B414A0">
              <w:rPr>
                <w:rFonts w:cs="Times New Roman"/>
              </w:rPr>
              <w:t>Dữ liệu calibration</w:t>
            </w:r>
          </w:p>
        </w:tc>
        <w:tc>
          <w:tcPr>
            <w:tcW w:w="4868" w:type="dxa"/>
          </w:tcPr>
          <w:p w14:paraId="72C5886E" w14:textId="77777777" w:rsidR="005E6F33" w:rsidRPr="00B414A0" w:rsidRDefault="005E6F33" w:rsidP="006D59C2">
            <w:pPr>
              <w:pStyle w:val="ANSVNormal"/>
              <w:rPr>
                <w:rFonts w:cs="Times New Roman"/>
              </w:rPr>
            </w:pPr>
            <w:r w:rsidRPr="00B414A0">
              <w:rPr>
                <w:rFonts w:cs="Times New Roman"/>
              </w:rPr>
              <w:t>Tối đa 10 thanh ghi, mỗi thanh ghi 32 bit</w:t>
            </w:r>
          </w:p>
        </w:tc>
      </w:tr>
    </w:tbl>
    <w:p w14:paraId="3F0198F8" w14:textId="77777777" w:rsidR="005E6F33" w:rsidRPr="00B414A0" w:rsidRDefault="005E6F33" w:rsidP="006D59C2">
      <w:pPr>
        <w:pStyle w:val="Caption"/>
        <w:rPr>
          <w:rFonts w:cs="Times New Roman"/>
        </w:rPr>
      </w:pPr>
      <w:bookmarkStart w:id="211" w:name="_Toc43135226"/>
      <w:bookmarkStart w:id="212" w:name="_Toc44593951"/>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Pr="00B414A0">
        <w:rPr>
          <w:rFonts w:cs="Times New Roman"/>
          <w:noProof/>
        </w:rPr>
        <w:t>5</w:t>
      </w:r>
      <w:r w:rsidRPr="00B414A0">
        <w:rPr>
          <w:rFonts w:cs="Times New Roman"/>
          <w:noProof/>
        </w:rPr>
        <w:fldChar w:fldCharType="end"/>
      </w:r>
      <w:r w:rsidRPr="00B414A0">
        <w:rPr>
          <w:rFonts w:cs="Times New Roman"/>
        </w:rPr>
        <w:t>: Yêu cầu đối với bộ nhớ dữ liệu trạng thái và dữ liệu calibration của thiết bị</w:t>
      </w:r>
      <w:bookmarkEnd w:id="211"/>
      <w:bookmarkEnd w:id="212"/>
    </w:p>
    <w:p w14:paraId="3B563843" w14:textId="77777777" w:rsidR="005E6F33" w:rsidRPr="00B414A0" w:rsidRDefault="005E6F33" w:rsidP="006D59C2">
      <w:pPr>
        <w:pStyle w:val="ANSVHeadingLevel4"/>
        <w:numPr>
          <w:ilvl w:val="3"/>
          <w:numId w:val="12"/>
        </w:numPr>
        <w:spacing w:line="276" w:lineRule="auto"/>
      </w:pPr>
      <w:r w:rsidRPr="00B414A0">
        <w:t>Truyền thông không dây</w:t>
      </w:r>
    </w:p>
    <w:p w14:paraId="75B937D4" w14:textId="77777777" w:rsidR="005E6F33" w:rsidRPr="00B414A0" w:rsidRDefault="005E6F33" w:rsidP="006D59C2">
      <w:pPr>
        <w:pStyle w:val="ANSVNormal"/>
        <w:rPr>
          <w:rFonts w:cs="Times New Roman"/>
        </w:rPr>
      </w:pPr>
      <w:r w:rsidRPr="00B414A0">
        <w:rPr>
          <w:rFonts w:cs="Times New Roman"/>
        </w:rPr>
        <w:t>Đối với giải pháp truyền thông không dây, ta sẽ lựa chọn giải pháp truyền thông Zigbee của Silicon Lab (Có tích hợp MCU) do đây là giải pháp đã được sử dụng cho dự án nông nghiệp thông minh và hoàn toàn đáp ứng đầy đủ các yêu cầu, chức năng đã đề ra đối với các khối ngoại vi, bộ nhớ.</w:t>
      </w:r>
    </w:p>
    <w:p w14:paraId="5D9FC9E2" w14:textId="77777777" w:rsidR="005E6F33" w:rsidRPr="00B414A0" w:rsidRDefault="005E6F33" w:rsidP="006D59C2">
      <w:pPr>
        <w:pStyle w:val="ANSVNormal"/>
        <w:rPr>
          <w:rFonts w:cs="Times New Roman"/>
        </w:rPr>
      </w:pPr>
      <w:r w:rsidRPr="00B414A0">
        <w:rPr>
          <w:rFonts w:cs="Times New Roman"/>
        </w:rPr>
        <w:t>Dưới đây là các dòng chip của Silicon Lab</w:t>
      </w:r>
      <w:proofErr w:type="gramStart"/>
      <w:r w:rsidRPr="00B414A0">
        <w:rPr>
          <w:rFonts w:cs="Times New Roman"/>
        </w:rPr>
        <w:t>:.</w:t>
      </w:r>
      <w:proofErr w:type="gramEnd"/>
    </w:p>
    <w:tbl>
      <w:tblPr>
        <w:tblStyle w:val="TableGrid"/>
        <w:tblW w:w="5000" w:type="pct"/>
        <w:tblLayout w:type="fixed"/>
        <w:tblLook w:val="04A0" w:firstRow="1" w:lastRow="0" w:firstColumn="1" w:lastColumn="0" w:noHBand="0" w:noVBand="1"/>
      </w:tblPr>
      <w:tblGrid>
        <w:gridCol w:w="2270"/>
        <w:gridCol w:w="2364"/>
        <w:gridCol w:w="2364"/>
        <w:gridCol w:w="2738"/>
      </w:tblGrid>
      <w:tr w:rsidR="005E6F33" w:rsidRPr="00B414A0" w14:paraId="50BE23AC" w14:textId="77777777" w:rsidTr="005E6F33">
        <w:trPr>
          <w:trHeight w:val="1421"/>
        </w:trPr>
        <w:tc>
          <w:tcPr>
            <w:tcW w:w="1166" w:type="pct"/>
            <w:tcBorders>
              <w:tl2br w:val="single" w:sz="4" w:space="0" w:color="auto"/>
            </w:tcBorders>
            <w:shd w:val="clear" w:color="auto" w:fill="AEAAAA" w:themeFill="background2" w:themeFillShade="BF"/>
            <w:vAlign w:val="center"/>
          </w:tcPr>
          <w:p w14:paraId="5610C555" w14:textId="77777777" w:rsidR="005E6F33" w:rsidRPr="00B414A0" w:rsidRDefault="005E6F33" w:rsidP="006D59C2">
            <w:pPr>
              <w:spacing w:line="276" w:lineRule="auto"/>
              <w:jc w:val="center"/>
              <w:rPr>
                <w:b/>
                <w:bCs/>
              </w:rPr>
            </w:pPr>
            <w:r w:rsidRPr="00B414A0">
              <w:rPr>
                <w:b/>
                <w:bCs/>
              </w:rPr>
              <w:t xml:space="preserve">         Giải pháp</w:t>
            </w:r>
          </w:p>
          <w:p w14:paraId="5C6F2CBD" w14:textId="77777777" w:rsidR="005E6F33" w:rsidRPr="00B414A0" w:rsidRDefault="005E6F33" w:rsidP="006D59C2">
            <w:pPr>
              <w:spacing w:before="360" w:line="276" w:lineRule="auto"/>
              <w:rPr>
                <w:b/>
                <w:bCs/>
              </w:rPr>
            </w:pPr>
            <w:r w:rsidRPr="00B414A0">
              <w:rPr>
                <w:b/>
                <w:bCs/>
              </w:rPr>
              <w:t>Tiêu chí</w:t>
            </w:r>
          </w:p>
          <w:p w14:paraId="301426DA" w14:textId="77777777" w:rsidR="005E6F33" w:rsidRPr="00B414A0" w:rsidRDefault="005E6F33" w:rsidP="006D59C2">
            <w:pPr>
              <w:spacing w:line="276" w:lineRule="auto"/>
              <w:rPr>
                <w:b/>
                <w:bCs/>
              </w:rPr>
            </w:pPr>
            <w:r w:rsidRPr="00B414A0">
              <w:rPr>
                <w:b/>
                <w:bCs/>
              </w:rPr>
              <w:t>đánh giá</w:t>
            </w:r>
          </w:p>
        </w:tc>
        <w:tc>
          <w:tcPr>
            <w:tcW w:w="1214" w:type="pct"/>
            <w:shd w:val="clear" w:color="auto" w:fill="AEAAAA" w:themeFill="background2" w:themeFillShade="BF"/>
            <w:vAlign w:val="center"/>
          </w:tcPr>
          <w:p w14:paraId="10234B05" w14:textId="77777777" w:rsidR="005E6F33" w:rsidRPr="00B414A0" w:rsidRDefault="005E6F33" w:rsidP="006D59C2">
            <w:pPr>
              <w:spacing w:line="276" w:lineRule="auto"/>
              <w:jc w:val="center"/>
              <w:rPr>
                <w:b/>
                <w:bCs/>
              </w:rPr>
            </w:pPr>
          </w:p>
          <w:p w14:paraId="3501BFC8" w14:textId="77777777" w:rsidR="005E6F33" w:rsidRPr="00B414A0" w:rsidRDefault="005E6F33" w:rsidP="006D59C2">
            <w:pPr>
              <w:spacing w:line="276" w:lineRule="auto"/>
              <w:jc w:val="center"/>
              <w:rPr>
                <w:b/>
                <w:bCs/>
              </w:rPr>
            </w:pPr>
            <w:r w:rsidRPr="00B414A0">
              <w:rPr>
                <w:b/>
                <w:bCs/>
              </w:rPr>
              <w:t>EFRMG12 Series</w:t>
            </w:r>
          </w:p>
        </w:tc>
        <w:tc>
          <w:tcPr>
            <w:tcW w:w="1214" w:type="pct"/>
            <w:shd w:val="clear" w:color="auto" w:fill="AEAAAA" w:themeFill="background2" w:themeFillShade="BF"/>
            <w:vAlign w:val="center"/>
          </w:tcPr>
          <w:p w14:paraId="1F2721A4" w14:textId="77777777" w:rsidR="005E6F33" w:rsidRPr="00B414A0" w:rsidRDefault="005E6F33" w:rsidP="006D59C2">
            <w:pPr>
              <w:spacing w:line="276" w:lineRule="auto"/>
              <w:jc w:val="center"/>
              <w:rPr>
                <w:b/>
                <w:bCs/>
              </w:rPr>
            </w:pPr>
          </w:p>
          <w:p w14:paraId="3B425D15" w14:textId="77777777" w:rsidR="005E6F33" w:rsidRPr="00B414A0" w:rsidRDefault="005E6F33" w:rsidP="006D59C2">
            <w:pPr>
              <w:spacing w:line="276" w:lineRule="auto"/>
              <w:jc w:val="center"/>
              <w:rPr>
                <w:b/>
                <w:bCs/>
              </w:rPr>
            </w:pPr>
            <w:r w:rsidRPr="00B414A0">
              <w:rPr>
                <w:b/>
                <w:bCs/>
              </w:rPr>
              <w:t>EFRMG13 Series</w:t>
            </w:r>
          </w:p>
        </w:tc>
        <w:tc>
          <w:tcPr>
            <w:tcW w:w="1406" w:type="pct"/>
            <w:shd w:val="clear" w:color="auto" w:fill="AEAAAA" w:themeFill="background2" w:themeFillShade="BF"/>
            <w:vAlign w:val="center"/>
          </w:tcPr>
          <w:p w14:paraId="7BF9B38F" w14:textId="77777777" w:rsidR="005E6F33" w:rsidRPr="00B414A0" w:rsidRDefault="005E6F33" w:rsidP="006D59C2">
            <w:pPr>
              <w:spacing w:line="276" w:lineRule="auto"/>
              <w:jc w:val="center"/>
              <w:rPr>
                <w:b/>
                <w:bCs/>
              </w:rPr>
            </w:pPr>
          </w:p>
          <w:p w14:paraId="356A7959" w14:textId="77777777" w:rsidR="005E6F33" w:rsidRPr="00B414A0" w:rsidRDefault="005E6F33" w:rsidP="006D59C2">
            <w:pPr>
              <w:spacing w:line="276" w:lineRule="auto"/>
              <w:jc w:val="center"/>
              <w:rPr>
                <w:b/>
                <w:bCs/>
              </w:rPr>
            </w:pPr>
            <w:r w:rsidRPr="00B414A0">
              <w:rPr>
                <w:b/>
                <w:bCs/>
              </w:rPr>
              <w:t>EFRMG21 Series</w:t>
            </w:r>
          </w:p>
        </w:tc>
      </w:tr>
      <w:tr w:rsidR="005E6F33" w:rsidRPr="00B414A0" w14:paraId="089B749D" w14:textId="77777777" w:rsidTr="005E6F33">
        <w:tc>
          <w:tcPr>
            <w:tcW w:w="1166" w:type="pct"/>
          </w:tcPr>
          <w:p w14:paraId="296B5D3F" w14:textId="77777777" w:rsidR="005E6F33" w:rsidRPr="00B414A0" w:rsidRDefault="005E6F33" w:rsidP="006D59C2">
            <w:pPr>
              <w:spacing w:line="276" w:lineRule="auto"/>
            </w:pPr>
            <w:r w:rsidRPr="00B414A0">
              <w:lastRenderedPageBreak/>
              <w:t>Core</w:t>
            </w:r>
          </w:p>
        </w:tc>
        <w:tc>
          <w:tcPr>
            <w:tcW w:w="1214" w:type="pct"/>
          </w:tcPr>
          <w:p w14:paraId="16E4F29C" w14:textId="77777777" w:rsidR="005E6F33" w:rsidRPr="00B414A0" w:rsidRDefault="005E6F33" w:rsidP="006D59C2">
            <w:pPr>
              <w:spacing w:line="276" w:lineRule="auto"/>
              <w:jc w:val="center"/>
            </w:pPr>
            <w:r w:rsidRPr="00B414A0">
              <w:t>ARM Cortex-M4</w:t>
            </w:r>
          </w:p>
        </w:tc>
        <w:tc>
          <w:tcPr>
            <w:tcW w:w="1214" w:type="pct"/>
          </w:tcPr>
          <w:p w14:paraId="683C1167" w14:textId="77777777" w:rsidR="005E6F33" w:rsidRPr="00B414A0" w:rsidRDefault="005E6F33" w:rsidP="006D59C2">
            <w:pPr>
              <w:spacing w:line="276" w:lineRule="auto"/>
              <w:jc w:val="center"/>
            </w:pPr>
            <w:r w:rsidRPr="00B414A0">
              <w:t>ARM Cortex-M4</w:t>
            </w:r>
          </w:p>
        </w:tc>
        <w:tc>
          <w:tcPr>
            <w:tcW w:w="1406" w:type="pct"/>
          </w:tcPr>
          <w:p w14:paraId="6374883D" w14:textId="77777777" w:rsidR="005E6F33" w:rsidRPr="00B414A0" w:rsidRDefault="005E6F33" w:rsidP="006D59C2">
            <w:pPr>
              <w:spacing w:line="276" w:lineRule="auto"/>
              <w:jc w:val="center"/>
            </w:pPr>
            <w:r w:rsidRPr="00B414A0">
              <w:t>ARM Cortex-M4</w:t>
            </w:r>
          </w:p>
        </w:tc>
      </w:tr>
      <w:tr w:rsidR="005E6F33" w:rsidRPr="00B414A0" w14:paraId="6E0939B4" w14:textId="77777777" w:rsidTr="005E6F33">
        <w:tc>
          <w:tcPr>
            <w:tcW w:w="1166" w:type="pct"/>
          </w:tcPr>
          <w:p w14:paraId="4ED56674" w14:textId="77777777" w:rsidR="005E6F33" w:rsidRPr="00B414A0" w:rsidRDefault="005E6F33" w:rsidP="006D59C2">
            <w:pPr>
              <w:spacing w:line="276" w:lineRule="auto"/>
            </w:pPr>
            <w:r w:rsidRPr="00B414A0">
              <w:t>RAM</w:t>
            </w:r>
          </w:p>
        </w:tc>
        <w:tc>
          <w:tcPr>
            <w:tcW w:w="1214" w:type="pct"/>
          </w:tcPr>
          <w:p w14:paraId="6BC84B8D" w14:textId="77777777" w:rsidR="005E6F33" w:rsidRPr="00B414A0" w:rsidRDefault="005E6F33" w:rsidP="006D59C2">
            <w:pPr>
              <w:spacing w:line="276" w:lineRule="auto"/>
              <w:jc w:val="center"/>
            </w:pPr>
            <w:r w:rsidRPr="00B414A0">
              <w:t>Up to 256 kB</w:t>
            </w:r>
          </w:p>
        </w:tc>
        <w:tc>
          <w:tcPr>
            <w:tcW w:w="1214" w:type="pct"/>
          </w:tcPr>
          <w:p w14:paraId="7E075123" w14:textId="77777777" w:rsidR="005E6F33" w:rsidRPr="00B414A0" w:rsidRDefault="005E6F33" w:rsidP="006D59C2">
            <w:pPr>
              <w:spacing w:line="276" w:lineRule="auto"/>
              <w:jc w:val="center"/>
            </w:pPr>
            <w:r w:rsidRPr="00B414A0">
              <w:t>Up to 64 kB</w:t>
            </w:r>
          </w:p>
        </w:tc>
        <w:tc>
          <w:tcPr>
            <w:tcW w:w="1406" w:type="pct"/>
          </w:tcPr>
          <w:p w14:paraId="79C0A1B9" w14:textId="77777777" w:rsidR="005E6F33" w:rsidRPr="00B414A0" w:rsidRDefault="005E6F33" w:rsidP="006D59C2">
            <w:pPr>
              <w:spacing w:line="276" w:lineRule="auto"/>
              <w:jc w:val="center"/>
            </w:pPr>
            <w:r w:rsidRPr="00B414A0">
              <w:t>Up to 96 kB</w:t>
            </w:r>
          </w:p>
        </w:tc>
      </w:tr>
      <w:tr w:rsidR="005E6F33" w:rsidRPr="00B414A0" w14:paraId="0DFD81B6" w14:textId="77777777" w:rsidTr="005E6F33">
        <w:tc>
          <w:tcPr>
            <w:tcW w:w="1166" w:type="pct"/>
          </w:tcPr>
          <w:p w14:paraId="72F7A633" w14:textId="77777777" w:rsidR="005E6F33" w:rsidRPr="00B414A0" w:rsidRDefault="005E6F33" w:rsidP="006D59C2">
            <w:pPr>
              <w:spacing w:line="276" w:lineRule="auto"/>
            </w:pPr>
            <w:r w:rsidRPr="00B414A0">
              <w:t>FLASH</w:t>
            </w:r>
          </w:p>
        </w:tc>
        <w:tc>
          <w:tcPr>
            <w:tcW w:w="1214" w:type="pct"/>
          </w:tcPr>
          <w:p w14:paraId="21AFDD74" w14:textId="77777777" w:rsidR="005E6F33" w:rsidRPr="00B414A0" w:rsidRDefault="005E6F33" w:rsidP="006D59C2">
            <w:pPr>
              <w:spacing w:line="276" w:lineRule="auto"/>
              <w:jc w:val="center"/>
            </w:pPr>
            <w:r w:rsidRPr="00B414A0">
              <w:t>Up to 1024 kB</w:t>
            </w:r>
          </w:p>
        </w:tc>
        <w:tc>
          <w:tcPr>
            <w:tcW w:w="1214" w:type="pct"/>
          </w:tcPr>
          <w:p w14:paraId="72CF6668" w14:textId="77777777" w:rsidR="005E6F33" w:rsidRPr="00B414A0" w:rsidRDefault="005E6F33" w:rsidP="006D59C2">
            <w:pPr>
              <w:spacing w:line="276" w:lineRule="auto"/>
              <w:jc w:val="center"/>
            </w:pPr>
            <w:r w:rsidRPr="00B414A0">
              <w:t>Up to 512 kB</w:t>
            </w:r>
          </w:p>
        </w:tc>
        <w:tc>
          <w:tcPr>
            <w:tcW w:w="1406" w:type="pct"/>
          </w:tcPr>
          <w:p w14:paraId="199897A0" w14:textId="77777777" w:rsidR="005E6F33" w:rsidRPr="00B414A0" w:rsidRDefault="005E6F33" w:rsidP="006D59C2">
            <w:pPr>
              <w:spacing w:line="276" w:lineRule="auto"/>
              <w:jc w:val="center"/>
            </w:pPr>
            <w:r w:rsidRPr="00B414A0">
              <w:t>Up to 1024 kB</w:t>
            </w:r>
          </w:p>
        </w:tc>
      </w:tr>
      <w:tr w:rsidR="005E6F33" w:rsidRPr="00B414A0" w14:paraId="6F50782E" w14:textId="77777777" w:rsidTr="005E6F33">
        <w:tc>
          <w:tcPr>
            <w:tcW w:w="1166" w:type="pct"/>
          </w:tcPr>
          <w:p w14:paraId="5165D984" w14:textId="77777777" w:rsidR="005E6F33" w:rsidRPr="00B414A0" w:rsidRDefault="005E6F33" w:rsidP="006D59C2">
            <w:pPr>
              <w:spacing w:line="276" w:lineRule="auto"/>
            </w:pPr>
            <w:r w:rsidRPr="00B414A0">
              <w:t>Core Frequency</w:t>
            </w:r>
          </w:p>
        </w:tc>
        <w:tc>
          <w:tcPr>
            <w:tcW w:w="1214" w:type="pct"/>
          </w:tcPr>
          <w:p w14:paraId="4B5671D9" w14:textId="77777777" w:rsidR="005E6F33" w:rsidRPr="00B414A0" w:rsidRDefault="005E6F33" w:rsidP="006D59C2">
            <w:pPr>
              <w:spacing w:line="276" w:lineRule="auto"/>
              <w:jc w:val="center"/>
            </w:pPr>
            <w:r w:rsidRPr="00B414A0">
              <w:t>40MHz</w:t>
            </w:r>
          </w:p>
        </w:tc>
        <w:tc>
          <w:tcPr>
            <w:tcW w:w="1214" w:type="pct"/>
          </w:tcPr>
          <w:p w14:paraId="4E5A63F4" w14:textId="77777777" w:rsidR="005E6F33" w:rsidRPr="00B414A0" w:rsidRDefault="005E6F33" w:rsidP="006D59C2">
            <w:pPr>
              <w:spacing w:line="276" w:lineRule="auto"/>
              <w:jc w:val="center"/>
            </w:pPr>
            <w:r w:rsidRPr="00B414A0">
              <w:t>40MHz</w:t>
            </w:r>
          </w:p>
        </w:tc>
        <w:tc>
          <w:tcPr>
            <w:tcW w:w="1406" w:type="pct"/>
          </w:tcPr>
          <w:p w14:paraId="7CB96479" w14:textId="77777777" w:rsidR="005E6F33" w:rsidRPr="00B414A0" w:rsidRDefault="005E6F33" w:rsidP="006D59C2">
            <w:pPr>
              <w:spacing w:line="276" w:lineRule="auto"/>
              <w:jc w:val="center"/>
            </w:pPr>
            <w:r w:rsidRPr="00B414A0">
              <w:t>40MHz</w:t>
            </w:r>
          </w:p>
        </w:tc>
      </w:tr>
      <w:tr w:rsidR="005E6F33" w:rsidRPr="00B414A0" w14:paraId="5C1AEC44" w14:textId="77777777" w:rsidTr="005E6F33">
        <w:tc>
          <w:tcPr>
            <w:tcW w:w="1166" w:type="pct"/>
          </w:tcPr>
          <w:p w14:paraId="7D1F7139" w14:textId="77777777" w:rsidR="005E6F33" w:rsidRPr="00B414A0" w:rsidRDefault="005E6F33" w:rsidP="006D59C2">
            <w:pPr>
              <w:spacing w:line="276" w:lineRule="auto"/>
            </w:pPr>
            <w:r w:rsidRPr="00B414A0">
              <w:t>Max Output Power</w:t>
            </w:r>
          </w:p>
        </w:tc>
        <w:tc>
          <w:tcPr>
            <w:tcW w:w="1214" w:type="pct"/>
          </w:tcPr>
          <w:p w14:paraId="3A4782EE" w14:textId="77777777" w:rsidR="005E6F33" w:rsidRPr="00B414A0" w:rsidRDefault="005E6F33" w:rsidP="006D59C2">
            <w:pPr>
              <w:spacing w:line="276" w:lineRule="auto"/>
              <w:jc w:val="center"/>
            </w:pPr>
            <w:r w:rsidRPr="00B414A0">
              <w:t>19dBm</w:t>
            </w:r>
          </w:p>
        </w:tc>
        <w:tc>
          <w:tcPr>
            <w:tcW w:w="1214" w:type="pct"/>
          </w:tcPr>
          <w:p w14:paraId="6476BB9A" w14:textId="77777777" w:rsidR="005E6F33" w:rsidRPr="00B414A0" w:rsidRDefault="005E6F33" w:rsidP="006D59C2">
            <w:pPr>
              <w:spacing w:line="276" w:lineRule="auto"/>
              <w:jc w:val="center"/>
            </w:pPr>
            <w:r w:rsidRPr="00B414A0">
              <w:t>19dBm</w:t>
            </w:r>
          </w:p>
        </w:tc>
        <w:tc>
          <w:tcPr>
            <w:tcW w:w="1406" w:type="pct"/>
          </w:tcPr>
          <w:p w14:paraId="3A07E64D" w14:textId="77777777" w:rsidR="005E6F33" w:rsidRPr="00B414A0" w:rsidRDefault="005E6F33" w:rsidP="006D59C2">
            <w:pPr>
              <w:spacing w:line="276" w:lineRule="auto"/>
              <w:jc w:val="center"/>
            </w:pPr>
            <w:r w:rsidRPr="00B414A0">
              <w:t>10dBm</w:t>
            </w:r>
          </w:p>
        </w:tc>
      </w:tr>
      <w:tr w:rsidR="005E6F33" w:rsidRPr="00B414A0" w14:paraId="29B33B7E" w14:textId="77777777" w:rsidTr="005E6F33">
        <w:tc>
          <w:tcPr>
            <w:tcW w:w="1166" w:type="pct"/>
          </w:tcPr>
          <w:p w14:paraId="0FE6D3CF" w14:textId="77777777" w:rsidR="005E6F33" w:rsidRPr="00B414A0" w:rsidRDefault="005E6F33" w:rsidP="006D59C2">
            <w:pPr>
              <w:spacing w:line="276" w:lineRule="auto"/>
            </w:pPr>
            <w:r w:rsidRPr="00B414A0">
              <w:t>Number of GPIO</w:t>
            </w:r>
          </w:p>
        </w:tc>
        <w:tc>
          <w:tcPr>
            <w:tcW w:w="1214" w:type="pct"/>
          </w:tcPr>
          <w:p w14:paraId="25585D47" w14:textId="77777777" w:rsidR="005E6F33" w:rsidRPr="00B414A0" w:rsidRDefault="005E6F33" w:rsidP="006D59C2">
            <w:pPr>
              <w:spacing w:line="276" w:lineRule="auto"/>
              <w:jc w:val="center"/>
            </w:pPr>
            <w:r w:rsidRPr="00B414A0">
              <w:t>31</w:t>
            </w:r>
          </w:p>
        </w:tc>
        <w:tc>
          <w:tcPr>
            <w:tcW w:w="1214" w:type="pct"/>
          </w:tcPr>
          <w:p w14:paraId="49FF45A8" w14:textId="77777777" w:rsidR="005E6F33" w:rsidRPr="00B414A0" w:rsidRDefault="005E6F33" w:rsidP="006D59C2">
            <w:pPr>
              <w:spacing w:line="276" w:lineRule="auto"/>
              <w:jc w:val="center"/>
            </w:pPr>
            <w:r w:rsidRPr="00B414A0">
              <w:t>31</w:t>
            </w:r>
          </w:p>
        </w:tc>
        <w:tc>
          <w:tcPr>
            <w:tcW w:w="1406" w:type="pct"/>
          </w:tcPr>
          <w:p w14:paraId="61202834" w14:textId="77777777" w:rsidR="005E6F33" w:rsidRPr="00B414A0" w:rsidRDefault="005E6F33" w:rsidP="006D59C2">
            <w:pPr>
              <w:keepNext/>
              <w:spacing w:line="276" w:lineRule="auto"/>
              <w:jc w:val="center"/>
            </w:pPr>
            <w:r w:rsidRPr="00B414A0">
              <w:t>20</w:t>
            </w:r>
          </w:p>
        </w:tc>
      </w:tr>
    </w:tbl>
    <w:p w14:paraId="5BFE1A20" w14:textId="77777777" w:rsidR="005E6F33" w:rsidRPr="00B414A0" w:rsidRDefault="005E6F33" w:rsidP="006D59C2">
      <w:pPr>
        <w:pStyle w:val="Caption"/>
        <w:rPr>
          <w:rFonts w:cs="Times New Roman"/>
        </w:rPr>
      </w:pPr>
      <w:bookmarkStart w:id="213" w:name="_Toc43135227"/>
      <w:bookmarkStart w:id="214" w:name="_Toc44593952"/>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22</w:t>
      </w:r>
      <w:r w:rsidRPr="00B414A0">
        <w:rPr>
          <w:rFonts w:cs="Times New Roman"/>
          <w:noProof/>
        </w:rPr>
        <w:fldChar w:fldCharType="end"/>
      </w:r>
      <w:r w:rsidRPr="00B414A0">
        <w:rPr>
          <w:rFonts w:cs="Times New Roman"/>
        </w:rPr>
        <w:t>: Các dòng SoC Zigbee của Silab</w:t>
      </w:r>
      <w:bookmarkEnd w:id="213"/>
      <w:bookmarkEnd w:id="214"/>
    </w:p>
    <w:p w14:paraId="3E3D3729" w14:textId="77777777" w:rsidR="005E6F33" w:rsidRPr="00B414A0" w:rsidRDefault="005E6F33" w:rsidP="006D59C2">
      <w:pPr>
        <w:pStyle w:val="ANSVNormal"/>
        <w:rPr>
          <w:rFonts w:cs="Times New Roman"/>
        </w:rPr>
      </w:pPr>
      <w:r w:rsidRPr="00B414A0">
        <w:rPr>
          <w:rFonts w:cs="Times New Roman"/>
        </w:rPr>
        <w:t>Từ bảng so sánh trên, ta thấy dòng chip EFRMG21 phù hợp nhất cho thiết bị, bởi EFRMG21 hỗ trợ truyền thông Zigbee và đủ GPIO cho các chức năng cơ bản: điều khiển khối LED (1xGPIO), khối Relay (1xGPIO), khối Button (1xGPIO).</w:t>
      </w:r>
    </w:p>
    <w:p w14:paraId="4D79EB32" w14:textId="6A3F1F72" w:rsidR="005E6F33" w:rsidRPr="00B414A0" w:rsidRDefault="005E6F33" w:rsidP="006D59C2">
      <w:pPr>
        <w:pStyle w:val="ANSVHeadingLevel3"/>
        <w:numPr>
          <w:ilvl w:val="2"/>
          <w:numId w:val="12"/>
        </w:numPr>
        <w:spacing w:line="276" w:lineRule="auto"/>
      </w:pPr>
      <w:bookmarkStart w:id="215" w:name="_Toc43135246"/>
      <w:bookmarkStart w:id="216" w:name="_Toc44922376"/>
      <w:r w:rsidRPr="00B414A0">
        <w:t>Khối Peripheral</w:t>
      </w:r>
      <w:bookmarkEnd w:id="215"/>
      <w:bookmarkEnd w:id="216"/>
    </w:p>
    <w:p w14:paraId="5940CC0F" w14:textId="77777777" w:rsidR="005E6F33" w:rsidRPr="00B414A0" w:rsidRDefault="005E6F33" w:rsidP="006D59C2">
      <w:pPr>
        <w:pStyle w:val="ANSVHeadingLevel4"/>
        <w:numPr>
          <w:ilvl w:val="3"/>
          <w:numId w:val="12"/>
        </w:numPr>
        <w:spacing w:line="276" w:lineRule="auto"/>
      </w:pPr>
      <w:r w:rsidRPr="00B414A0">
        <w:t>Button</w:t>
      </w:r>
    </w:p>
    <w:p w14:paraId="25E12EB2" w14:textId="77777777" w:rsidR="005E6F33" w:rsidRPr="00B414A0" w:rsidRDefault="005E6F33" w:rsidP="006D59C2">
      <w:pPr>
        <w:spacing w:line="276" w:lineRule="auto"/>
      </w:pPr>
      <w:r w:rsidRPr="00B414A0">
        <w:t>Yêu cầu của thiết bị với khối Button bao gồm:</w:t>
      </w:r>
    </w:p>
    <w:p w14:paraId="4AC934EF" w14:textId="77777777" w:rsidR="005E6F33" w:rsidRPr="00B414A0" w:rsidRDefault="005E6F33" w:rsidP="006D59C2">
      <w:pPr>
        <w:pStyle w:val="ListParagraph"/>
        <w:numPr>
          <w:ilvl w:val="0"/>
          <w:numId w:val="47"/>
        </w:numPr>
        <w:spacing w:line="276" w:lineRule="auto"/>
      </w:pPr>
      <w:r w:rsidRPr="00B414A0">
        <w:t>Hỗ trợ 1 nút bấm cơ khí hoặc cảm ứng để thực hiện các chức năng nêu trên;</w:t>
      </w:r>
    </w:p>
    <w:p w14:paraId="24009F99" w14:textId="77777777" w:rsidR="005E6F33" w:rsidRPr="00B414A0" w:rsidRDefault="005E6F33" w:rsidP="006D59C2">
      <w:pPr>
        <w:pStyle w:val="ListParagraph"/>
        <w:numPr>
          <w:ilvl w:val="0"/>
          <w:numId w:val="46"/>
        </w:numPr>
        <w:spacing w:line="276" w:lineRule="auto"/>
      </w:pPr>
      <w:r w:rsidRPr="00B414A0">
        <w:t>Yêu cầu cụ thể đối với nút bấm cảm ứng:</w:t>
      </w:r>
    </w:p>
    <w:p w14:paraId="46F78434" w14:textId="77777777" w:rsidR="005E6F33" w:rsidRPr="00B414A0" w:rsidRDefault="005E6F33" w:rsidP="006D59C2">
      <w:pPr>
        <w:pStyle w:val="ListParagraph"/>
        <w:numPr>
          <w:ilvl w:val="1"/>
          <w:numId w:val="46"/>
        </w:numPr>
        <w:spacing w:line="276" w:lineRule="auto"/>
      </w:pPr>
      <w:r w:rsidRPr="00B414A0">
        <w:t>Vị trí của nút bấm nằm bên cạnh hoặc trên bề mặt của vỏ thiết bị để người dùng dễ thao tác;</w:t>
      </w:r>
    </w:p>
    <w:p w14:paraId="20978DA4" w14:textId="77777777" w:rsidR="005E6F33" w:rsidRPr="00B414A0" w:rsidRDefault="005E6F33" w:rsidP="006D59C2">
      <w:pPr>
        <w:pStyle w:val="ListParagraph"/>
        <w:numPr>
          <w:ilvl w:val="1"/>
          <w:numId w:val="46"/>
        </w:numPr>
        <w:spacing w:line="276" w:lineRule="auto"/>
      </w:pPr>
      <w:r w:rsidRPr="00B414A0">
        <w:t>Có biểu tượng trên bề mặt nút bấm để người dùng nhận biết phiên bản sản phẩm và nhân biết chức năng của nút bấm;</w:t>
      </w:r>
    </w:p>
    <w:p w14:paraId="7121A2BE" w14:textId="77777777" w:rsidR="005E6F33" w:rsidRPr="00B414A0" w:rsidRDefault="005E6F33" w:rsidP="006D59C2">
      <w:pPr>
        <w:pStyle w:val="ListParagraph"/>
        <w:numPr>
          <w:ilvl w:val="1"/>
          <w:numId w:val="46"/>
        </w:numPr>
        <w:spacing w:line="276" w:lineRule="auto"/>
      </w:pPr>
      <w:r w:rsidRPr="00B414A0">
        <w:t>Có dẫn sáng để thực hiện các chức năng chỉ thị;</w:t>
      </w:r>
    </w:p>
    <w:p w14:paraId="326D4EE2" w14:textId="77777777" w:rsidR="005E6F33" w:rsidRPr="00B414A0" w:rsidRDefault="005E6F33" w:rsidP="006D59C2">
      <w:pPr>
        <w:pStyle w:val="ListParagraph"/>
        <w:numPr>
          <w:ilvl w:val="1"/>
          <w:numId w:val="46"/>
        </w:numPr>
        <w:spacing w:line="276" w:lineRule="auto"/>
      </w:pPr>
      <w:r w:rsidRPr="00B414A0">
        <w:t>Nhạy (thiết bị thay đổi trạng thái điều khiển ngay khi người dùng chạm vào bề mặt nút bấm) với da ngón tay người;</w:t>
      </w:r>
    </w:p>
    <w:p w14:paraId="2677F152" w14:textId="77777777" w:rsidR="005E6F33" w:rsidRPr="00B414A0" w:rsidRDefault="005E6F33" w:rsidP="006D59C2">
      <w:pPr>
        <w:pStyle w:val="ListParagraph"/>
        <w:numPr>
          <w:ilvl w:val="1"/>
          <w:numId w:val="46"/>
        </w:numPr>
        <w:spacing w:line="276" w:lineRule="auto"/>
      </w:pPr>
      <w:r w:rsidRPr="00B414A0">
        <w:t xml:space="preserve">Diện tích vùng cảm ứng phải bằng hoặc rộng hơn ngón </w:t>
      </w:r>
      <w:proofErr w:type="gramStart"/>
      <w:r w:rsidRPr="00B414A0">
        <w:t>tay</w:t>
      </w:r>
      <w:proofErr w:type="gramEnd"/>
      <w:r w:rsidRPr="00B414A0">
        <w:t xml:space="preserve"> trỏ của người trưởng thành (khoảng 14x21mm).</w:t>
      </w:r>
    </w:p>
    <w:p w14:paraId="627199A0" w14:textId="77777777" w:rsidR="005E6F33" w:rsidRPr="00B414A0" w:rsidRDefault="005E6F33" w:rsidP="006D59C2">
      <w:pPr>
        <w:pStyle w:val="ListParagraph"/>
        <w:numPr>
          <w:ilvl w:val="0"/>
          <w:numId w:val="45"/>
        </w:numPr>
        <w:spacing w:line="276" w:lineRule="auto"/>
      </w:pPr>
      <w:r w:rsidRPr="00B414A0">
        <w:t>Yêu cầu cụ thể đối đối với nút bấm cơ khí:</w:t>
      </w:r>
    </w:p>
    <w:p w14:paraId="3B1F69DD" w14:textId="77777777" w:rsidR="005E6F33" w:rsidRPr="00B414A0" w:rsidRDefault="005E6F33" w:rsidP="006D59C2">
      <w:pPr>
        <w:pStyle w:val="ListParagraph"/>
        <w:numPr>
          <w:ilvl w:val="1"/>
          <w:numId w:val="46"/>
        </w:numPr>
        <w:spacing w:line="276" w:lineRule="auto"/>
      </w:pPr>
      <w:r w:rsidRPr="00B414A0">
        <w:t>Vị trí của nút bấm nằm bên cạnh hoặc trên bề mặt của vỏ thiết bị để người dùng dễ thao tác;</w:t>
      </w:r>
    </w:p>
    <w:p w14:paraId="3F2D1BDA" w14:textId="77777777" w:rsidR="005E6F33" w:rsidRPr="00B414A0" w:rsidRDefault="005E6F33" w:rsidP="006D59C2">
      <w:pPr>
        <w:pStyle w:val="ListParagraph"/>
        <w:numPr>
          <w:ilvl w:val="1"/>
          <w:numId w:val="46"/>
        </w:numPr>
        <w:spacing w:line="276" w:lineRule="auto"/>
      </w:pPr>
      <w:r w:rsidRPr="00B414A0">
        <w:t>Có dạng vuông hoặc tròn vừa với ngón tay trỏ người trưởng thành;</w:t>
      </w:r>
    </w:p>
    <w:p w14:paraId="4092487F" w14:textId="77777777" w:rsidR="005E6F33" w:rsidRPr="00B414A0" w:rsidRDefault="005E6F33" w:rsidP="006D59C2">
      <w:pPr>
        <w:pStyle w:val="ListParagraph"/>
        <w:numPr>
          <w:ilvl w:val="1"/>
          <w:numId w:val="46"/>
        </w:numPr>
        <w:spacing w:line="276" w:lineRule="auto"/>
      </w:pPr>
      <w:r w:rsidRPr="00B414A0">
        <w:t>Có dẫn sáng để thực hiện các chức năng chỉ thị;</w:t>
      </w:r>
    </w:p>
    <w:p w14:paraId="46F402DC" w14:textId="77777777" w:rsidR="005E6F33" w:rsidRPr="00B414A0" w:rsidRDefault="005E6F33" w:rsidP="006D59C2">
      <w:pPr>
        <w:pStyle w:val="ListParagraph"/>
        <w:numPr>
          <w:ilvl w:val="1"/>
          <w:numId w:val="46"/>
        </w:numPr>
        <w:spacing w:line="276" w:lineRule="auto"/>
      </w:pPr>
      <w:r w:rsidRPr="00B414A0">
        <w:t>Có độ bền cơ khí cao, chịu được lớn hơn 1000 lần bấm.</w:t>
      </w:r>
    </w:p>
    <w:p w14:paraId="1A1E79C8" w14:textId="77777777" w:rsidR="005E6F33" w:rsidRPr="00B414A0" w:rsidRDefault="005E6F33" w:rsidP="006D59C2">
      <w:pPr>
        <w:spacing w:line="276" w:lineRule="auto"/>
      </w:pPr>
      <w:r w:rsidRPr="00B414A0">
        <w:t>Bảng so sánh 2 giải pháp giữa nút bấm cơ khí và nút bấm cảm ứng được đưa ra trong bảng dưới đây:</w:t>
      </w:r>
    </w:p>
    <w:tbl>
      <w:tblPr>
        <w:tblStyle w:val="TableGrid"/>
        <w:tblW w:w="0" w:type="auto"/>
        <w:tblLook w:val="04A0" w:firstRow="1" w:lastRow="0" w:firstColumn="1" w:lastColumn="0" w:noHBand="0" w:noVBand="1"/>
      </w:tblPr>
      <w:tblGrid>
        <w:gridCol w:w="3595"/>
        <w:gridCol w:w="3150"/>
        <w:gridCol w:w="2991"/>
      </w:tblGrid>
      <w:tr w:rsidR="005E6F33" w:rsidRPr="00B414A0" w14:paraId="74241DBE" w14:textId="77777777" w:rsidTr="005E6F33">
        <w:tc>
          <w:tcPr>
            <w:tcW w:w="3595" w:type="dxa"/>
            <w:vMerge w:val="restart"/>
            <w:shd w:val="clear" w:color="auto" w:fill="AEAAAA" w:themeFill="background2" w:themeFillShade="BF"/>
          </w:tcPr>
          <w:p w14:paraId="1E32A88D" w14:textId="77777777" w:rsidR="005E6F33" w:rsidRPr="00B414A0" w:rsidRDefault="005E6F33" w:rsidP="006D59C2">
            <w:pPr>
              <w:spacing w:line="276" w:lineRule="auto"/>
              <w:jc w:val="center"/>
              <w:rPr>
                <w:b/>
                <w:bCs/>
              </w:rPr>
            </w:pPr>
            <w:r w:rsidRPr="00B414A0">
              <w:rPr>
                <w:b/>
                <w:bCs/>
              </w:rPr>
              <w:lastRenderedPageBreak/>
              <w:t>Tiêu chí so sánh</w:t>
            </w:r>
          </w:p>
        </w:tc>
        <w:tc>
          <w:tcPr>
            <w:tcW w:w="6141" w:type="dxa"/>
            <w:gridSpan w:val="2"/>
            <w:shd w:val="clear" w:color="auto" w:fill="AEAAAA" w:themeFill="background2" w:themeFillShade="BF"/>
          </w:tcPr>
          <w:p w14:paraId="1878FA39" w14:textId="77777777" w:rsidR="005E6F33" w:rsidRPr="00B414A0" w:rsidRDefault="005E6F33" w:rsidP="006D59C2">
            <w:pPr>
              <w:spacing w:line="276" w:lineRule="auto"/>
              <w:jc w:val="center"/>
              <w:rPr>
                <w:b/>
                <w:bCs/>
              </w:rPr>
            </w:pPr>
            <w:r w:rsidRPr="00B414A0">
              <w:rPr>
                <w:b/>
                <w:bCs/>
              </w:rPr>
              <w:t>Giải pháp kỹ thuật cho khối nút bấm</w:t>
            </w:r>
          </w:p>
        </w:tc>
      </w:tr>
      <w:tr w:rsidR="005E6F33" w:rsidRPr="00B414A0" w14:paraId="17A71DC0" w14:textId="77777777" w:rsidTr="005E6F33">
        <w:tc>
          <w:tcPr>
            <w:tcW w:w="3595" w:type="dxa"/>
            <w:vMerge/>
            <w:shd w:val="clear" w:color="auto" w:fill="FFFFFF" w:themeFill="background1"/>
            <w:vAlign w:val="center"/>
          </w:tcPr>
          <w:p w14:paraId="2895F557" w14:textId="77777777" w:rsidR="005E6F33" w:rsidRPr="00B414A0" w:rsidRDefault="005E6F33" w:rsidP="006D59C2">
            <w:pPr>
              <w:spacing w:line="276" w:lineRule="auto"/>
              <w:jc w:val="left"/>
            </w:pPr>
          </w:p>
        </w:tc>
        <w:tc>
          <w:tcPr>
            <w:tcW w:w="3150" w:type="dxa"/>
            <w:shd w:val="clear" w:color="auto" w:fill="AEAAAA" w:themeFill="background2" w:themeFillShade="BF"/>
          </w:tcPr>
          <w:p w14:paraId="1BF1D310" w14:textId="77777777" w:rsidR="005E6F33" w:rsidRPr="00B414A0" w:rsidRDefault="005E6F33" w:rsidP="006D59C2">
            <w:pPr>
              <w:pStyle w:val="ANSVNormal"/>
              <w:jc w:val="center"/>
              <w:rPr>
                <w:rFonts w:cs="Times New Roman"/>
                <w:b/>
                <w:bCs/>
              </w:rPr>
            </w:pPr>
            <w:r w:rsidRPr="00B414A0">
              <w:rPr>
                <w:rFonts w:cs="Times New Roman"/>
                <w:b/>
                <w:bCs/>
              </w:rPr>
              <w:t>Nút bấm cơ khí</w:t>
            </w:r>
          </w:p>
        </w:tc>
        <w:tc>
          <w:tcPr>
            <w:tcW w:w="2991" w:type="dxa"/>
            <w:shd w:val="clear" w:color="auto" w:fill="AEAAAA" w:themeFill="background2" w:themeFillShade="BF"/>
          </w:tcPr>
          <w:p w14:paraId="273AD917" w14:textId="77777777" w:rsidR="005E6F33" w:rsidRPr="00B414A0" w:rsidRDefault="005E6F33" w:rsidP="006D59C2">
            <w:pPr>
              <w:pStyle w:val="ANSVNormal"/>
              <w:jc w:val="center"/>
              <w:rPr>
                <w:rFonts w:cs="Times New Roman"/>
                <w:b/>
              </w:rPr>
            </w:pPr>
            <w:r w:rsidRPr="00B414A0">
              <w:rPr>
                <w:rFonts w:cs="Times New Roman"/>
                <w:b/>
              </w:rPr>
              <w:t>Nút bấm cảm ứng</w:t>
            </w:r>
          </w:p>
        </w:tc>
      </w:tr>
      <w:tr w:rsidR="005E6F33" w:rsidRPr="00B414A0" w14:paraId="6C7ADF02" w14:textId="77777777" w:rsidTr="005E6F33">
        <w:trPr>
          <w:trHeight w:val="485"/>
        </w:trPr>
        <w:tc>
          <w:tcPr>
            <w:tcW w:w="3595" w:type="dxa"/>
            <w:vAlign w:val="center"/>
          </w:tcPr>
          <w:p w14:paraId="012D12CA" w14:textId="77777777" w:rsidR="005E6F33" w:rsidRPr="00B414A0" w:rsidRDefault="005E6F33" w:rsidP="006D59C2">
            <w:pPr>
              <w:spacing w:line="276" w:lineRule="auto"/>
              <w:jc w:val="left"/>
            </w:pPr>
            <w:r w:rsidRPr="00B414A0">
              <w:t>Cấu trúc</w:t>
            </w:r>
          </w:p>
        </w:tc>
        <w:tc>
          <w:tcPr>
            <w:tcW w:w="3150" w:type="dxa"/>
          </w:tcPr>
          <w:p w14:paraId="39368029" w14:textId="77777777" w:rsidR="005E6F33" w:rsidRPr="00B414A0" w:rsidRDefault="005E6F33" w:rsidP="006D59C2">
            <w:pPr>
              <w:spacing w:line="276" w:lineRule="auto"/>
            </w:pPr>
            <w:r w:rsidRPr="00B414A0">
              <w:t>Tiếp điểm cơ khí thông dụng đơn giản</w:t>
            </w:r>
          </w:p>
        </w:tc>
        <w:tc>
          <w:tcPr>
            <w:tcW w:w="2991" w:type="dxa"/>
          </w:tcPr>
          <w:p w14:paraId="7ADF883F" w14:textId="77777777" w:rsidR="005E6F33" w:rsidRPr="00B414A0" w:rsidRDefault="005E6F33" w:rsidP="006D59C2">
            <w:pPr>
              <w:keepNext/>
              <w:spacing w:line="276" w:lineRule="auto"/>
            </w:pPr>
            <w:r w:rsidRPr="00B414A0">
              <w:t>Phức tạp do sử dụng cảm biến chạm</w:t>
            </w:r>
          </w:p>
        </w:tc>
      </w:tr>
      <w:tr w:rsidR="005E6F33" w:rsidRPr="00B414A0" w14:paraId="74D94BEB" w14:textId="77777777" w:rsidTr="005E6F33">
        <w:trPr>
          <w:trHeight w:val="485"/>
        </w:trPr>
        <w:tc>
          <w:tcPr>
            <w:tcW w:w="3595" w:type="dxa"/>
            <w:vAlign w:val="center"/>
          </w:tcPr>
          <w:p w14:paraId="40CA2EF6" w14:textId="77777777" w:rsidR="005E6F33" w:rsidRPr="00B414A0" w:rsidRDefault="005E6F33" w:rsidP="006D59C2">
            <w:pPr>
              <w:spacing w:line="276" w:lineRule="auto"/>
              <w:jc w:val="left"/>
            </w:pPr>
            <w:r w:rsidRPr="00B414A0">
              <w:t>Giao tiếp phần cứng</w:t>
            </w:r>
          </w:p>
        </w:tc>
        <w:tc>
          <w:tcPr>
            <w:tcW w:w="3150" w:type="dxa"/>
          </w:tcPr>
          <w:p w14:paraId="2778681D" w14:textId="77777777" w:rsidR="005E6F33" w:rsidRPr="00B414A0" w:rsidRDefault="005E6F33" w:rsidP="006D59C2">
            <w:pPr>
              <w:spacing w:line="276" w:lineRule="auto"/>
            </w:pPr>
            <w:r w:rsidRPr="00B414A0">
              <w:t>Đơn giản</w:t>
            </w:r>
          </w:p>
        </w:tc>
        <w:tc>
          <w:tcPr>
            <w:tcW w:w="2991" w:type="dxa"/>
          </w:tcPr>
          <w:p w14:paraId="513EE4B8" w14:textId="77777777" w:rsidR="005E6F33" w:rsidRPr="00B414A0" w:rsidRDefault="005E6F33" w:rsidP="006D59C2">
            <w:pPr>
              <w:keepNext/>
              <w:spacing w:line="276" w:lineRule="auto"/>
            </w:pPr>
            <w:r w:rsidRPr="00B414A0">
              <w:t>Phức tạp (do phải sử dụng thêm Touch controller)</w:t>
            </w:r>
          </w:p>
        </w:tc>
      </w:tr>
      <w:tr w:rsidR="005E6F33" w:rsidRPr="00B414A0" w14:paraId="2656B7EC" w14:textId="77777777" w:rsidTr="005E6F33">
        <w:trPr>
          <w:trHeight w:val="485"/>
        </w:trPr>
        <w:tc>
          <w:tcPr>
            <w:tcW w:w="3595" w:type="dxa"/>
            <w:vAlign w:val="center"/>
          </w:tcPr>
          <w:p w14:paraId="4F4277D9" w14:textId="77777777" w:rsidR="005E6F33" w:rsidRPr="00B414A0" w:rsidRDefault="005E6F33" w:rsidP="006D59C2">
            <w:pPr>
              <w:spacing w:line="276" w:lineRule="auto"/>
              <w:jc w:val="left"/>
            </w:pPr>
            <w:r w:rsidRPr="00B414A0">
              <w:t>Độ bền</w:t>
            </w:r>
          </w:p>
        </w:tc>
        <w:tc>
          <w:tcPr>
            <w:tcW w:w="3150" w:type="dxa"/>
          </w:tcPr>
          <w:p w14:paraId="43FC94E0" w14:textId="77777777" w:rsidR="005E6F33" w:rsidRPr="00B414A0" w:rsidRDefault="005E6F33" w:rsidP="006D59C2">
            <w:pPr>
              <w:spacing w:line="276" w:lineRule="auto"/>
            </w:pPr>
            <w:r w:rsidRPr="00B414A0">
              <w:t>&gt;10000 lần</w:t>
            </w:r>
          </w:p>
        </w:tc>
        <w:tc>
          <w:tcPr>
            <w:tcW w:w="2991" w:type="dxa"/>
          </w:tcPr>
          <w:p w14:paraId="4BE8356F" w14:textId="77777777" w:rsidR="005E6F33" w:rsidRPr="00B414A0" w:rsidRDefault="005E6F33" w:rsidP="006D59C2">
            <w:pPr>
              <w:keepNext/>
              <w:spacing w:line="276" w:lineRule="auto"/>
            </w:pPr>
            <w:r w:rsidRPr="00B414A0">
              <w:t>&gt;10000 lần</w:t>
            </w:r>
          </w:p>
        </w:tc>
      </w:tr>
      <w:tr w:rsidR="005E6F33" w:rsidRPr="00B414A0" w14:paraId="2D85C029" w14:textId="77777777" w:rsidTr="005E6F33">
        <w:trPr>
          <w:trHeight w:val="485"/>
        </w:trPr>
        <w:tc>
          <w:tcPr>
            <w:tcW w:w="3595" w:type="dxa"/>
            <w:vAlign w:val="center"/>
          </w:tcPr>
          <w:p w14:paraId="67DA8EFB" w14:textId="77777777" w:rsidR="005E6F33" w:rsidRPr="00B414A0" w:rsidRDefault="005E6F33" w:rsidP="006D59C2">
            <w:pPr>
              <w:spacing w:line="276" w:lineRule="auto"/>
              <w:jc w:val="left"/>
            </w:pPr>
            <w:r w:rsidRPr="00B414A0">
              <w:t>Giá thành</w:t>
            </w:r>
          </w:p>
        </w:tc>
        <w:tc>
          <w:tcPr>
            <w:tcW w:w="3150" w:type="dxa"/>
          </w:tcPr>
          <w:p w14:paraId="46AC2081" w14:textId="77777777" w:rsidR="005E6F33" w:rsidRPr="00B414A0" w:rsidRDefault="005E6F33" w:rsidP="006D59C2">
            <w:pPr>
              <w:spacing w:line="276" w:lineRule="auto"/>
            </w:pPr>
            <w:r w:rsidRPr="00B414A0">
              <w:t>Dưới 0,1$</w:t>
            </w:r>
          </w:p>
        </w:tc>
        <w:tc>
          <w:tcPr>
            <w:tcW w:w="2991" w:type="dxa"/>
          </w:tcPr>
          <w:p w14:paraId="5467CF3A" w14:textId="77777777" w:rsidR="005E6F33" w:rsidRPr="00B414A0" w:rsidRDefault="005E6F33" w:rsidP="006D59C2">
            <w:pPr>
              <w:keepNext/>
              <w:spacing w:line="276" w:lineRule="auto"/>
            </w:pPr>
            <w:r w:rsidRPr="00B414A0">
              <w:t>Khoảng 1$</w:t>
            </w:r>
          </w:p>
        </w:tc>
      </w:tr>
      <w:tr w:rsidR="005E6F33" w:rsidRPr="00B414A0" w14:paraId="6A6935EF" w14:textId="77777777" w:rsidTr="005E6F33">
        <w:trPr>
          <w:trHeight w:val="485"/>
        </w:trPr>
        <w:tc>
          <w:tcPr>
            <w:tcW w:w="3595" w:type="dxa"/>
            <w:vAlign w:val="center"/>
          </w:tcPr>
          <w:p w14:paraId="7F29A16F" w14:textId="77777777" w:rsidR="005E6F33" w:rsidRPr="00B414A0" w:rsidRDefault="005E6F33" w:rsidP="006D59C2">
            <w:pPr>
              <w:spacing w:line="276" w:lineRule="auto"/>
              <w:jc w:val="left"/>
            </w:pPr>
            <w:r w:rsidRPr="00B414A0">
              <w:t>Mức độ phổ biến trên các sản phẩm cùng loại</w:t>
            </w:r>
          </w:p>
        </w:tc>
        <w:tc>
          <w:tcPr>
            <w:tcW w:w="3150" w:type="dxa"/>
          </w:tcPr>
          <w:p w14:paraId="7B231688" w14:textId="77777777" w:rsidR="005E6F33" w:rsidRPr="00B414A0" w:rsidRDefault="005E6F33" w:rsidP="006D59C2">
            <w:pPr>
              <w:spacing w:line="276" w:lineRule="auto"/>
            </w:pPr>
            <w:r w:rsidRPr="00B414A0">
              <w:t>xx</w:t>
            </w:r>
          </w:p>
        </w:tc>
        <w:tc>
          <w:tcPr>
            <w:tcW w:w="2991" w:type="dxa"/>
          </w:tcPr>
          <w:p w14:paraId="0C245F50" w14:textId="77777777" w:rsidR="005E6F33" w:rsidRPr="00B414A0" w:rsidRDefault="005E6F33" w:rsidP="006D59C2">
            <w:pPr>
              <w:keepNext/>
              <w:spacing w:line="276" w:lineRule="auto"/>
            </w:pPr>
            <w:r w:rsidRPr="00B414A0">
              <w:t>x</w:t>
            </w:r>
          </w:p>
        </w:tc>
      </w:tr>
    </w:tbl>
    <w:p w14:paraId="614702AA" w14:textId="77777777" w:rsidR="005E6F33" w:rsidRPr="00B414A0" w:rsidRDefault="005E6F33" w:rsidP="006D59C2">
      <w:pPr>
        <w:pStyle w:val="Caption"/>
        <w:rPr>
          <w:rFonts w:cs="Times New Roman"/>
        </w:rPr>
      </w:pPr>
      <w:bookmarkStart w:id="217" w:name="_Toc43135228"/>
      <w:bookmarkStart w:id="218" w:name="_Toc44593953"/>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23</w:t>
      </w:r>
      <w:r w:rsidRPr="00B414A0">
        <w:rPr>
          <w:rFonts w:cs="Times New Roman"/>
          <w:noProof/>
        </w:rPr>
        <w:fldChar w:fldCharType="end"/>
      </w:r>
      <w:r w:rsidRPr="00B414A0">
        <w:rPr>
          <w:rFonts w:cs="Times New Roman"/>
        </w:rPr>
        <w:t>: So sánh giải pháp nút bấm cơ khí và nút bấm cảm ứng</w:t>
      </w:r>
      <w:bookmarkEnd w:id="217"/>
      <w:bookmarkEnd w:id="218"/>
    </w:p>
    <w:p w14:paraId="7C3E22B9" w14:textId="77777777" w:rsidR="005E6F33" w:rsidRPr="00B414A0" w:rsidRDefault="005E6F33" w:rsidP="006D59C2">
      <w:pPr>
        <w:spacing w:line="276" w:lineRule="auto"/>
      </w:pPr>
      <w:r w:rsidRPr="00B414A0">
        <w:t>Dựa trên những đặc điểm trên, ta thấy giải pháp sử dụng nút bấm cơ khí vừa đáp ứng đầy đủ các yêu cầu về mặt kỹ thuật đã đề ra và có giá thành rẻ nên ta sẽ lựa chọn giải pháp nút bấm cơ khí làm giải pháp kỹ thuật cho khối nút bấm.</w:t>
      </w:r>
    </w:p>
    <w:p w14:paraId="76C713C8" w14:textId="77777777" w:rsidR="005E6F33" w:rsidRPr="00B414A0" w:rsidRDefault="005E6F33" w:rsidP="006D59C2">
      <w:pPr>
        <w:pStyle w:val="ANSVHeadingLevel4"/>
        <w:numPr>
          <w:ilvl w:val="3"/>
          <w:numId w:val="12"/>
        </w:numPr>
        <w:spacing w:line="276" w:lineRule="auto"/>
      </w:pPr>
      <w:r w:rsidRPr="00B414A0">
        <w:t>Led</w:t>
      </w:r>
    </w:p>
    <w:p w14:paraId="4E4ED42B" w14:textId="77777777" w:rsidR="005E6F33" w:rsidRPr="00B414A0" w:rsidRDefault="005E6F33" w:rsidP="006D59C2">
      <w:pPr>
        <w:pStyle w:val="FirstLevelBullet"/>
        <w:numPr>
          <w:ilvl w:val="0"/>
          <w:numId w:val="0"/>
        </w:numPr>
      </w:pPr>
      <w:r w:rsidRPr="00B414A0">
        <w:t>Yêu cầu của thiết bị đối với khối Led như sau:</w:t>
      </w:r>
    </w:p>
    <w:tbl>
      <w:tblPr>
        <w:tblStyle w:val="TableGrid"/>
        <w:tblW w:w="0" w:type="auto"/>
        <w:tblLook w:val="04A0" w:firstRow="1" w:lastRow="0" w:firstColumn="1" w:lastColumn="0" w:noHBand="0" w:noVBand="1"/>
      </w:tblPr>
      <w:tblGrid>
        <w:gridCol w:w="4868"/>
        <w:gridCol w:w="4868"/>
      </w:tblGrid>
      <w:tr w:rsidR="005E6F33" w:rsidRPr="00B414A0" w14:paraId="3AB50528" w14:textId="77777777" w:rsidTr="005E6F33">
        <w:tc>
          <w:tcPr>
            <w:tcW w:w="4868" w:type="dxa"/>
            <w:shd w:val="clear" w:color="auto" w:fill="AEAAAA" w:themeFill="background2" w:themeFillShade="BF"/>
          </w:tcPr>
          <w:p w14:paraId="412E60D8" w14:textId="77777777" w:rsidR="005E6F33" w:rsidRPr="00B414A0" w:rsidRDefault="005E6F33" w:rsidP="006D59C2">
            <w:pPr>
              <w:pStyle w:val="ANSVNormal"/>
              <w:jc w:val="center"/>
              <w:rPr>
                <w:rFonts w:cs="Times New Roman"/>
                <w:b/>
                <w:bCs/>
              </w:rPr>
            </w:pPr>
            <w:r w:rsidRPr="00B414A0">
              <w:rPr>
                <w:rFonts w:cs="Times New Roman"/>
                <w:b/>
                <w:bCs/>
              </w:rPr>
              <w:t>Thông số</w:t>
            </w:r>
          </w:p>
        </w:tc>
        <w:tc>
          <w:tcPr>
            <w:tcW w:w="4868" w:type="dxa"/>
            <w:shd w:val="clear" w:color="auto" w:fill="AEAAAA" w:themeFill="background2" w:themeFillShade="BF"/>
          </w:tcPr>
          <w:p w14:paraId="2B461589" w14:textId="77777777" w:rsidR="005E6F33" w:rsidRPr="00B414A0" w:rsidRDefault="005E6F33" w:rsidP="006D59C2">
            <w:pPr>
              <w:pStyle w:val="ANSVNormal"/>
              <w:jc w:val="center"/>
              <w:rPr>
                <w:rFonts w:cs="Times New Roman"/>
                <w:b/>
                <w:bCs/>
              </w:rPr>
            </w:pPr>
            <w:r w:rsidRPr="00B414A0">
              <w:rPr>
                <w:rFonts w:cs="Times New Roman"/>
                <w:b/>
                <w:bCs/>
              </w:rPr>
              <w:t>Yêu cầu</w:t>
            </w:r>
          </w:p>
        </w:tc>
      </w:tr>
      <w:tr w:rsidR="005E6F33" w:rsidRPr="00B414A0" w14:paraId="4C76CF8A" w14:textId="77777777" w:rsidTr="005E6F33">
        <w:tc>
          <w:tcPr>
            <w:tcW w:w="4868" w:type="dxa"/>
          </w:tcPr>
          <w:p w14:paraId="4D93A7F2" w14:textId="77777777" w:rsidR="005E6F33" w:rsidRPr="00B414A0" w:rsidRDefault="005E6F33" w:rsidP="006D59C2">
            <w:pPr>
              <w:pStyle w:val="ANSVNormal"/>
              <w:rPr>
                <w:rFonts w:cs="Times New Roman"/>
              </w:rPr>
            </w:pPr>
            <w:r w:rsidRPr="00B414A0">
              <w:rPr>
                <w:rFonts w:cs="Times New Roman"/>
              </w:rPr>
              <w:t>Số lượng Led</w:t>
            </w:r>
          </w:p>
        </w:tc>
        <w:tc>
          <w:tcPr>
            <w:tcW w:w="4868" w:type="dxa"/>
          </w:tcPr>
          <w:p w14:paraId="349ED5A4" w14:textId="77777777" w:rsidR="005E6F33" w:rsidRPr="00B414A0" w:rsidRDefault="005E6F33" w:rsidP="006D59C2">
            <w:pPr>
              <w:pStyle w:val="ANSVNormal"/>
              <w:rPr>
                <w:rFonts w:cs="Times New Roman"/>
              </w:rPr>
            </w:pPr>
            <w:r w:rsidRPr="00B414A0">
              <w:rPr>
                <w:rFonts w:cs="Times New Roman"/>
              </w:rPr>
              <w:t>1</w:t>
            </w:r>
          </w:p>
        </w:tc>
      </w:tr>
      <w:tr w:rsidR="005E6F33" w:rsidRPr="00B414A0" w14:paraId="7D6C8EBA" w14:textId="77777777" w:rsidTr="005E6F33">
        <w:tc>
          <w:tcPr>
            <w:tcW w:w="4868" w:type="dxa"/>
          </w:tcPr>
          <w:p w14:paraId="0504CE9B" w14:textId="77777777" w:rsidR="005E6F33" w:rsidRPr="00B414A0" w:rsidRDefault="005E6F33" w:rsidP="006D59C2">
            <w:pPr>
              <w:pStyle w:val="ANSVNormal"/>
              <w:rPr>
                <w:rFonts w:cs="Times New Roman"/>
              </w:rPr>
            </w:pPr>
            <w:r w:rsidRPr="00B414A0">
              <w:rPr>
                <w:rFonts w:cs="Times New Roman"/>
              </w:rPr>
              <w:t>Màu sắc</w:t>
            </w:r>
          </w:p>
        </w:tc>
        <w:tc>
          <w:tcPr>
            <w:tcW w:w="4868" w:type="dxa"/>
          </w:tcPr>
          <w:p w14:paraId="2476D23F" w14:textId="77777777" w:rsidR="005E6F33" w:rsidRPr="00B414A0" w:rsidRDefault="005E6F33" w:rsidP="006D59C2">
            <w:pPr>
              <w:pStyle w:val="ANSVNormal"/>
              <w:rPr>
                <w:rFonts w:cs="Times New Roman"/>
              </w:rPr>
            </w:pPr>
            <w:r w:rsidRPr="00B414A0">
              <w:rPr>
                <w:rFonts w:cs="Times New Roman"/>
              </w:rPr>
              <w:t>Xanh dương (Blue)</w:t>
            </w:r>
          </w:p>
        </w:tc>
      </w:tr>
    </w:tbl>
    <w:p w14:paraId="48AC7F97" w14:textId="77777777" w:rsidR="005E6F33" w:rsidRPr="00B414A0" w:rsidRDefault="005E6F33" w:rsidP="006D59C2">
      <w:pPr>
        <w:pStyle w:val="Caption"/>
        <w:rPr>
          <w:rFonts w:cs="Times New Roman"/>
        </w:rPr>
      </w:pPr>
      <w:bookmarkStart w:id="219" w:name="_Toc43135229"/>
      <w:bookmarkStart w:id="220" w:name="_Toc44593954"/>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24</w:t>
      </w:r>
      <w:r w:rsidRPr="00B414A0">
        <w:rPr>
          <w:rFonts w:cs="Times New Roman"/>
          <w:noProof/>
        </w:rPr>
        <w:fldChar w:fldCharType="end"/>
      </w:r>
      <w:r w:rsidRPr="00B414A0">
        <w:rPr>
          <w:rFonts w:cs="Times New Roman"/>
        </w:rPr>
        <w:t>: Yêu cầu đối với khối Led</w:t>
      </w:r>
      <w:bookmarkEnd w:id="219"/>
      <w:bookmarkEnd w:id="220"/>
    </w:p>
    <w:p w14:paraId="1CA78DD0" w14:textId="77777777" w:rsidR="005E6F33" w:rsidRPr="00B414A0" w:rsidRDefault="005E6F33" w:rsidP="006D59C2">
      <w:pPr>
        <w:pStyle w:val="ANSVNormal"/>
        <w:rPr>
          <w:rFonts w:cs="Times New Roman"/>
        </w:rPr>
      </w:pPr>
      <w:r w:rsidRPr="00B414A0">
        <w:rPr>
          <w:rFonts w:cs="Times New Roman"/>
        </w:rPr>
        <w:t xml:space="preserve">Như vậy, với khối </w:t>
      </w:r>
      <w:proofErr w:type="gramStart"/>
      <w:r w:rsidRPr="00B414A0">
        <w:rPr>
          <w:rFonts w:cs="Times New Roman"/>
        </w:rPr>
        <w:t>Led</w:t>
      </w:r>
      <w:proofErr w:type="gramEnd"/>
      <w:r w:rsidRPr="00B414A0">
        <w:rPr>
          <w:rFonts w:cs="Times New Roman"/>
        </w:rPr>
        <w:t xml:space="preserve"> ta có thể sử dụng 1 Led chân cắm hoặc chân dán có màu xanh dương để đảm bảo đầy đủ các yêu cầu về mặt kỹ thuật đã nêu.</w:t>
      </w:r>
    </w:p>
    <w:p w14:paraId="62F822C0" w14:textId="77777777" w:rsidR="005E6F33" w:rsidRPr="00B414A0" w:rsidRDefault="005E6F33" w:rsidP="006D59C2">
      <w:pPr>
        <w:pStyle w:val="ANSVHeadingLevel4"/>
        <w:numPr>
          <w:ilvl w:val="3"/>
          <w:numId w:val="12"/>
        </w:numPr>
        <w:spacing w:line="276" w:lineRule="auto"/>
      </w:pPr>
      <w:r w:rsidRPr="00B414A0">
        <w:t>Connector</w:t>
      </w:r>
    </w:p>
    <w:p w14:paraId="645A16CF" w14:textId="77777777" w:rsidR="005E6F33" w:rsidRPr="00B414A0" w:rsidRDefault="005E6F33" w:rsidP="006D59C2">
      <w:pPr>
        <w:pStyle w:val="ANSVNormal"/>
        <w:jc w:val="both"/>
        <w:rPr>
          <w:rFonts w:cs="Times New Roman"/>
        </w:rPr>
      </w:pPr>
      <w:r w:rsidRPr="00B414A0">
        <w:rPr>
          <w:rFonts w:cs="Times New Roman"/>
        </w:rPr>
        <w:t>Khối Connector thông thường gồm có 3 phần: phần chân cắm, phần dây chịu tải, phần kẹp đồng có chức năng:</w:t>
      </w:r>
    </w:p>
    <w:p w14:paraId="6F29F516" w14:textId="77777777" w:rsidR="005E6F33" w:rsidRPr="00B414A0" w:rsidRDefault="005E6F33" w:rsidP="006D59C2">
      <w:pPr>
        <w:pStyle w:val="ANSVNormal"/>
        <w:numPr>
          <w:ilvl w:val="0"/>
          <w:numId w:val="27"/>
        </w:numPr>
        <w:jc w:val="both"/>
        <w:rPr>
          <w:rFonts w:cs="Times New Roman"/>
        </w:rPr>
      </w:pPr>
      <w:r w:rsidRPr="00B414A0">
        <w:rPr>
          <w:rFonts w:cs="Times New Roman"/>
        </w:rPr>
        <w:t>Phần chân cắm: Đi kèm với vỏ thiết bị để gắn vào các ổ cắm cần lấy điện trong gia đình;</w:t>
      </w:r>
    </w:p>
    <w:p w14:paraId="37AC50CB" w14:textId="77777777" w:rsidR="005E6F33" w:rsidRPr="00B414A0" w:rsidRDefault="005E6F33" w:rsidP="006D59C2">
      <w:pPr>
        <w:pStyle w:val="ANSVNormal"/>
        <w:numPr>
          <w:ilvl w:val="0"/>
          <w:numId w:val="27"/>
        </w:numPr>
        <w:jc w:val="both"/>
        <w:rPr>
          <w:rFonts w:cs="Times New Roman"/>
        </w:rPr>
      </w:pPr>
      <w:r w:rsidRPr="00B414A0">
        <w:rPr>
          <w:rFonts w:cs="Times New Roman"/>
        </w:rPr>
        <w:lastRenderedPageBreak/>
        <w:t>Phần dây chịu tải: Đi kèm với vỏ thiết bị, kết nối với phần mạch điện bên trong vỏ với phần chân cắm và kẹp đồng cho phép đóng/cắt dòng từ phần chân cắm ra phần kẹp đồng dùng cho các thiết bị tiêu thụ</w:t>
      </w:r>
    </w:p>
    <w:p w14:paraId="68A442B3" w14:textId="77777777" w:rsidR="005E6F33" w:rsidRPr="00B414A0" w:rsidRDefault="005E6F33" w:rsidP="006D59C2">
      <w:pPr>
        <w:pStyle w:val="ANSVNormal"/>
        <w:numPr>
          <w:ilvl w:val="0"/>
          <w:numId w:val="27"/>
        </w:numPr>
        <w:jc w:val="both"/>
        <w:rPr>
          <w:rFonts w:cs="Times New Roman"/>
        </w:rPr>
      </w:pPr>
      <w:r w:rsidRPr="00B414A0">
        <w:rPr>
          <w:rFonts w:cs="Times New Roman"/>
        </w:rPr>
        <w:t>Phần kẹp đồng: Đi kèm với vỏ thiết bị, có nhiệm vụ kẹp chặt phần chân cắm của thiết bị tiêu thụ điện</w:t>
      </w:r>
    </w:p>
    <w:p w14:paraId="009FCDC2" w14:textId="77777777" w:rsidR="005E6F33" w:rsidRPr="00B414A0" w:rsidRDefault="005E6F33" w:rsidP="006D59C2">
      <w:pPr>
        <w:pStyle w:val="ANSVNormal"/>
        <w:ind w:left="360"/>
        <w:jc w:val="both"/>
        <w:rPr>
          <w:rFonts w:cs="Times New Roman"/>
        </w:rPr>
      </w:pPr>
      <w:r w:rsidRPr="00B414A0">
        <w:rPr>
          <w:rFonts w:cs="Times New Roman"/>
        </w:rPr>
        <w:t>Yêu cầu của thiết bị đối với khối Connector như sau:</w:t>
      </w:r>
    </w:p>
    <w:tbl>
      <w:tblPr>
        <w:tblStyle w:val="TableGrid"/>
        <w:tblW w:w="0" w:type="auto"/>
        <w:tblLook w:val="04A0" w:firstRow="1" w:lastRow="0" w:firstColumn="1" w:lastColumn="0" w:noHBand="0" w:noVBand="1"/>
      </w:tblPr>
      <w:tblGrid>
        <w:gridCol w:w="1525"/>
        <w:gridCol w:w="2250"/>
        <w:gridCol w:w="5961"/>
      </w:tblGrid>
      <w:tr w:rsidR="005E6F33" w:rsidRPr="00B414A0" w14:paraId="6B5CB898" w14:textId="77777777" w:rsidTr="005E6F33">
        <w:tc>
          <w:tcPr>
            <w:tcW w:w="1525" w:type="dxa"/>
            <w:shd w:val="clear" w:color="auto" w:fill="AEAAAA" w:themeFill="background2" w:themeFillShade="BF"/>
          </w:tcPr>
          <w:p w14:paraId="0DA54134" w14:textId="77777777" w:rsidR="005E6F33" w:rsidRPr="00B414A0" w:rsidRDefault="005E6F33" w:rsidP="006D59C2">
            <w:pPr>
              <w:pStyle w:val="ANSVNormal"/>
              <w:jc w:val="center"/>
              <w:rPr>
                <w:rFonts w:cs="Times New Roman"/>
                <w:b/>
                <w:bCs/>
              </w:rPr>
            </w:pPr>
          </w:p>
        </w:tc>
        <w:tc>
          <w:tcPr>
            <w:tcW w:w="2250" w:type="dxa"/>
            <w:shd w:val="clear" w:color="auto" w:fill="AEAAAA" w:themeFill="background2" w:themeFillShade="BF"/>
          </w:tcPr>
          <w:p w14:paraId="17C32470" w14:textId="77777777" w:rsidR="005E6F33" w:rsidRPr="00B414A0" w:rsidRDefault="005E6F33" w:rsidP="006D59C2">
            <w:pPr>
              <w:pStyle w:val="ANSVNormal"/>
              <w:jc w:val="center"/>
              <w:rPr>
                <w:rFonts w:cs="Times New Roman"/>
                <w:b/>
                <w:bCs/>
              </w:rPr>
            </w:pPr>
            <w:r w:rsidRPr="00B414A0">
              <w:rPr>
                <w:rFonts w:cs="Times New Roman"/>
                <w:b/>
                <w:bCs/>
              </w:rPr>
              <w:t>Thông số</w:t>
            </w:r>
          </w:p>
        </w:tc>
        <w:tc>
          <w:tcPr>
            <w:tcW w:w="5961" w:type="dxa"/>
            <w:shd w:val="clear" w:color="auto" w:fill="AEAAAA" w:themeFill="background2" w:themeFillShade="BF"/>
          </w:tcPr>
          <w:p w14:paraId="345992AD" w14:textId="77777777" w:rsidR="005E6F33" w:rsidRPr="00B414A0" w:rsidRDefault="005E6F33" w:rsidP="006D59C2">
            <w:pPr>
              <w:pStyle w:val="ANSVNormal"/>
              <w:jc w:val="center"/>
              <w:rPr>
                <w:rFonts w:cs="Times New Roman"/>
                <w:b/>
                <w:bCs/>
              </w:rPr>
            </w:pPr>
            <w:r w:rsidRPr="00B414A0">
              <w:rPr>
                <w:rFonts w:cs="Times New Roman"/>
                <w:b/>
                <w:bCs/>
              </w:rPr>
              <w:t>Yêu cầu</w:t>
            </w:r>
          </w:p>
        </w:tc>
      </w:tr>
      <w:tr w:rsidR="005E6F33" w:rsidRPr="00B414A0" w14:paraId="5F7CA416" w14:textId="77777777" w:rsidTr="005E6F33">
        <w:tc>
          <w:tcPr>
            <w:tcW w:w="1525" w:type="dxa"/>
            <w:vMerge w:val="restart"/>
          </w:tcPr>
          <w:p w14:paraId="5F229B30" w14:textId="77777777" w:rsidR="005E6F33" w:rsidRPr="00B414A0" w:rsidRDefault="005E6F33" w:rsidP="006D59C2">
            <w:pPr>
              <w:pStyle w:val="ANSVNormal"/>
              <w:rPr>
                <w:rStyle w:val="fontstyle01"/>
                <w:rFonts w:ascii="Times New Roman" w:hAnsi="Times New Roman" w:cs="Times New Roman"/>
                <w:sz w:val="26"/>
                <w:szCs w:val="26"/>
              </w:rPr>
            </w:pPr>
            <w:r w:rsidRPr="00B414A0">
              <w:rPr>
                <w:rStyle w:val="fontstyle01"/>
                <w:rFonts w:ascii="Times New Roman" w:hAnsi="Times New Roman" w:cs="Times New Roman"/>
                <w:sz w:val="26"/>
                <w:szCs w:val="26"/>
              </w:rPr>
              <w:t>Chân cắm</w:t>
            </w:r>
          </w:p>
        </w:tc>
        <w:tc>
          <w:tcPr>
            <w:tcW w:w="2250" w:type="dxa"/>
            <w:vAlign w:val="center"/>
          </w:tcPr>
          <w:p w14:paraId="4DA85B53" w14:textId="77777777" w:rsidR="005E6F33" w:rsidRPr="00B414A0" w:rsidRDefault="005E6F33" w:rsidP="006D59C2">
            <w:pPr>
              <w:pStyle w:val="ANSVNormal"/>
              <w:rPr>
                <w:rFonts w:cs="Times New Roman"/>
              </w:rPr>
            </w:pPr>
            <w:r w:rsidRPr="00B414A0">
              <w:rPr>
                <w:rStyle w:val="fontstyle01"/>
                <w:rFonts w:ascii="Times New Roman" w:hAnsi="Times New Roman" w:cs="Times New Roman"/>
                <w:sz w:val="26"/>
                <w:szCs w:val="26"/>
              </w:rPr>
              <w:t>Vật liệu</w:t>
            </w:r>
          </w:p>
        </w:tc>
        <w:tc>
          <w:tcPr>
            <w:tcW w:w="5961" w:type="dxa"/>
            <w:vAlign w:val="center"/>
          </w:tcPr>
          <w:p w14:paraId="4EC465A7" w14:textId="77777777" w:rsidR="005E6F33" w:rsidRPr="00B414A0" w:rsidRDefault="005E6F33" w:rsidP="006D59C2">
            <w:pPr>
              <w:pStyle w:val="ANSVNormal"/>
              <w:rPr>
                <w:rFonts w:cs="Times New Roman"/>
              </w:rPr>
            </w:pPr>
            <w:r w:rsidRPr="00B414A0">
              <w:rPr>
                <w:rStyle w:val="fontstyle01"/>
                <w:rFonts w:ascii="Times New Roman" w:hAnsi="Times New Roman" w:cs="Times New Roman"/>
                <w:sz w:val="26"/>
                <w:szCs w:val="26"/>
              </w:rPr>
              <w:t>Đồng hoặc kim loại dẫn điện tốt</w:t>
            </w:r>
          </w:p>
        </w:tc>
      </w:tr>
      <w:tr w:rsidR="005E6F33" w:rsidRPr="00B414A0" w14:paraId="40A30B58" w14:textId="77777777" w:rsidTr="005E6F33">
        <w:tc>
          <w:tcPr>
            <w:tcW w:w="1525" w:type="dxa"/>
            <w:vMerge/>
          </w:tcPr>
          <w:p w14:paraId="4BAFD9D3" w14:textId="77777777" w:rsidR="005E6F33" w:rsidRPr="00B414A0" w:rsidRDefault="005E6F33" w:rsidP="006D59C2">
            <w:pPr>
              <w:pStyle w:val="ANSVNormal"/>
              <w:rPr>
                <w:rStyle w:val="fontstyle01"/>
                <w:rFonts w:ascii="Times New Roman" w:hAnsi="Times New Roman" w:cs="Times New Roman"/>
                <w:sz w:val="26"/>
                <w:szCs w:val="26"/>
              </w:rPr>
            </w:pPr>
          </w:p>
        </w:tc>
        <w:tc>
          <w:tcPr>
            <w:tcW w:w="2250" w:type="dxa"/>
            <w:vAlign w:val="center"/>
          </w:tcPr>
          <w:p w14:paraId="34445AD4" w14:textId="77777777" w:rsidR="005E6F33" w:rsidRPr="00B414A0" w:rsidRDefault="005E6F33" w:rsidP="006D59C2">
            <w:pPr>
              <w:pStyle w:val="ANSVNormal"/>
              <w:rPr>
                <w:rStyle w:val="fontstyle01"/>
                <w:rFonts w:ascii="Times New Roman" w:hAnsi="Times New Roman" w:cs="Times New Roman"/>
                <w:sz w:val="26"/>
                <w:szCs w:val="26"/>
              </w:rPr>
            </w:pPr>
            <w:r w:rsidRPr="00B414A0">
              <w:rPr>
                <w:rStyle w:val="fontstyle01"/>
                <w:rFonts w:ascii="Times New Roman" w:hAnsi="Times New Roman" w:cs="Times New Roman"/>
                <w:sz w:val="26"/>
                <w:szCs w:val="26"/>
              </w:rPr>
              <w:t>Tiết diện chân cắm</w:t>
            </w:r>
          </w:p>
        </w:tc>
        <w:tc>
          <w:tcPr>
            <w:tcW w:w="5961" w:type="dxa"/>
            <w:vAlign w:val="center"/>
          </w:tcPr>
          <w:p w14:paraId="3D5D556D" w14:textId="77777777" w:rsidR="005E6F33" w:rsidRPr="00B414A0" w:rsidRDefault="005E6F33" w:rsidP="006D59C2">
            <w:pPr>
              <w:pStyle w:val="ANSVNormal"/>
              <w:rPr>
                <w:rStyle w:val="fontstyle01"/>
                <w:rFonts w:ascii="Times New Roman" w:hAnsi="Times New Roman" w:cs="Times New Roman"/>
                <w:sz w:val="26"/>
                <w:szCs w:val="26"/>
              </w:rPr>
            </w:pPr>
            <w:r w:rsidRPr="00B414A0">
              <w:rPr>
                <w:rStyle w:val="fontstyle01"/>
                <w:rFonts w:ascii="Times New Roman" w:hAnsi="Times New Roman" w:cs="Times New Roman"/>
                <w:sz w:val="26"/>
                <w:szCs w:val="26"/>
              </w:rPr>
              <w:t>Lớn hơn 8mm2</w:t>
            </w:r>
          </w:p>
        </w:tc>
      </w:tr>
      <w:tr w:rsidR="005E6F33" w:rsidRPr="00B414A0" w14:paraId="0458950C" w14:textId="77777777" w:rsidTr="005E6F33">
        <w:trPr>
          <w:trHeight w:val="260"/>
        </w:trPr>
        <w:tc>
          <w:tcPr>
            <w:tcW w:w="1525" w:type="dxa"/>
            <w:vMerge w:val="restart"/>
          </w:tcPr>
          <w:p w14:paraId="49F6F327" w14:textId="77777777" w:rsidR="005E6F33" w:rsidRPr="00B414A0" w:rsidRDefault="005E6F33" w:rsidP="006D59C2">
            <w:pPr>
              <w:pStyle w:val="ANSVNormal"/>
              <w:rPr>
                <w:rFonts w:cs="Times New Roman"/>
              </w:rPr>
            </w:pPr>
            <w:r w:rsidRPr="00B414A0">
              <w:rPr>
                <w:rFonts w:cs="Times New Roman"/>
              </w:rPr>
              <w:t>Dây chịu tải</w:t>
            </w:r>
          </w:p>
        </w:tc>
        <w:tc>
          <w:tcPr>
            <w:tcW w:w="2250" w:type="dxa"/>
            <w:vAlign w:val="center"/>
          </w:tcPr>
          <w:p w14:paraId="21DB0440" w14:textId="77777777" w:rsidR="005E6F33" w:rsidRPr="00B414A0" w:rsidRDefault="005E6F33" w:rsidP="006D59C2">
            <w:pPr>
              <w:pStyle w:val="ANSVNormal"/>
              <w:rPr>
                <w:rFonts w:cs="Times New Roman"/>
              </w:rPr>
            </w:pPr>
            <w:r w:rsidRPr="00B414A0">
              <w:rPr>
                <w:rFonts w:cs="Times New Roman"/>
              </w:rPr>
              <w:t>Tiết diện dây</w:t>
            </w:r>
          </w:p>
        </w:tc>
        <w:tc>
          <w:tcPr>
            <w:tcW w:w="5961" w:type="dxa"/>
            <w:vAlign w:val="center"/>
          </w:tcPr>
          <w:p w14:paraId="6A3EBFFF" w14:textId="77777777" w:rsidR="005E6F33" w:rsidRPr="00B414A0" w:rsidRDefault="005E6F33" w:rsidP="006D59C2">
            <w:pPr>
              <w:overflowPunct/>
              <w:autoSpaceDE/>
              <w:autoSpaceDN/>
              <w:adjustRightInd/>
              <w:spacing w:after="0" w:line="276" w:lineRule="auto"/>
              <w:jc w:val="left"/>
              <w:textAlignment w:val="auto"/>
              <w:rPr>
                <w:szCs w:val="26"/>
              </w:rPr>
            </w:pPr>
            <w:r w:rsidRPr="00B414A0">
              <w:rPr>
                <w:rStyle w:val="fontstyle01"/>
                <w:rFonts w:ascii="Times New Roman" w:hAnsi="Times New Roman"/>
                <w:sz w:val="26"/>
                <w:szCs w:val="26"/>
              </w:rPr>
              <w:t>Tối thiểu 1,5 mm2 (P &lt;2,6kW)</w:t>
            </w:r>
          </w:p>
        </w:tc>
      </w:tr>
      <w:tr w:rsidR="005E6F33" w:rsidRPr="00B414A0" w14:paraId="78B9909B" w14:textId="77777777" w:rsidTr="005E6F33">
        <w:trPr>
          <w:trHeight w:val="260"/>
        </w:trPr>
        <w:tc>
          <w:tcPr>
            <w:tcW w:w="1525" w:type="dxa"/>
            <w:vMerge/>
          </w:tcPr>
          <w:p w14:paraId="555AA70E" w14:textId="77777777" w:rsidR="005E6F33" w:rsidRPr="00B414A0" w:rsidRDefault="005E6F33" w:rsidP="006D59C2">
            <w:pPr>
              <w:pStyle w:val="ANSVNormal"/>
              <w:rPr>
                <w:rFonts w:cs="Times New Roman"/>
              </w:rPr>
            </w:pPr>
          </w:p>
        </w:tc>
        <w:tc>
          <w:tcPr>
            <w:tcW w:w="2250" w:type="dxa"/>
            <w:vAlign w:val="center"/>
          </w:tcPr>
          <w:p w14:paraId="11C798AF" w14:textId="77777777" w:rsidR="005E6F33" w:rsidRPr="00B414A0" w:rsidRDefault="005E6F33" w:rsidP="006D59C2">
            <w:pPr>
              <w:pStyle w:val="ANSVNormal"/>
              <w:rPr>
                <w:rFonts w:cs="Times New Roman"/>
              </w:rPr>
            </w:pPr>
            <w:r w:rsidRPr="00B414A0">
              <w:rPr>
                <w:rFonts w:cs="Times New Roman"/>
              </w:rPr>
              <w:t>Vỏ bảo vệ</w:t>
            </w:r>
          </w:p>
        </w:tc>
        <w:tc>
          <w:tcPr>
            <w:tcW w:w="5961" w:type="dxa"/>
            <w:vAlign w:val="center"/>
          </w:tcPr>
          <w:p w14:paraId="313927D3" w14:textId="77777777" w:rsidR="005E6F33" w:rsidRPr="00B414A0" w:rsidRDefault="005E6F33" w:rsidP="006D59C2">
            <w:pPr>
              <w:overflowPunct/>
              <w:autoSpaceDE/>
              <w:autoSpaceDN/>
              <w:adjustRightInd/>
              <w:spacing w:after="0" w:line="276" w:lineRule="auto"/>
              <w:jc w:val="left"/>
              <w:textAlignment w:val="auto"/>
              <w:rPr>
                <w:rStyle w:val="fontstyle01"/>
                <w:rFonts w:ascii="Times New Roman" w:hAnsi="Times New Roman"/>
                <w:sz w:val="26"/>
                <w:szCs w:val="26"/>
              </w:rPr>
            </w:pPr>
            <w:r w:rsidRPr="00B414A0">
              <w:rPr>
                <w:rStyle w:val="fontstyle01"/>
                <w:rFonts w:ascii="Times New Roman" w:hAnsi="Times New Roman"/>
                <w:sz w:val="26"/>
                <w:szCs w:val="26"/>
              </w:rPr>
              <w:t>Có</w:t>
            </w:r>
          </w:p>
        </w:tc>
      </w:tr>
      <w:tr w:rsidR="005E6F33" w:rsidRPr="00B414A0" w14:paraId="35A3645D" w14:textId="77777777" w:rsidTr="005E6F33">
        <w:tc>
          <w:tcPr>
            <w:tcW w:w="1525" w:type="dxa"/>
            <w:vMerge w:val="restart"/>
          </w:tcPr>
          <w:p w14:paraId="01ED8B0A" w14:textId="77777777" w:rsidR="005E6F33" w:rsidRPr="00B414A0" w:rsidRDefault="005E6F33" w:rsidP="006D59C2">
            <w:pPr>
              <w:pStyle w:val="ANSVNormal"/>
              <w:rPr>
                <w:rFonts w:cs="Times New Roman"/>
              </w:rPr>
            </w:pPr>
            <w:r w:rsidRPr="00B414A0">
              <w:rPr>
                <w:rFonts w:cs="Times New Roman"/>
              </w:rPr>
              <w:t>Kẹp đồng</w:t>
            </w:r>
          </w:p>
        </w:tc>
        <w:tc>
          <w:tcPr>
            <w:tcW w:w="2250" w:type="dxa"/>
            <w:vAlign w:val="center"/>
          </w:tcPr>
          <w:p w14:paraId="10FBB482" w14:textId="77777777" w:rsidR="005E6F33" w:rsidRPr="00B414A0" w:rsidRDefault="005E6F33" w:rsidP="006D59C2">
            <w:pPr>
              <w:pStyle w:val="ANSVNormal"/>
              <w:rPr>
                <w:rFonts w:cs="Times New Roman"/>
              </w:rPr>
            </w:pPr>
            <w:r w:rsidRPr="00B414A0">
              <w:rPr>
                <w:rFonts w:cs="Times New Roman"/>
              </w:rPr>
              <w:t>Vật liệu</w:t>
            </w:r>
          </w:p>
        </w:tc>
        <w:tc>
          <w:tcPr>
            <w:tcW w:w="5961" w:type="dxa"/>
            <w:vAlign w:val="center"/>
          </w:tcPr>
          <w:p w14:paraId="2348A9B6" w14:textId="77777777" w:rsidR="005E6F33" w:rsidRPr="00B414A0" w:rsidRDefault="005E6F33" w:rsidP="006D59C2">
            <w:pPr>
              <w:overflowPunct/>
              <w:autoSpaceDE/>
              <w:autoSpaceDN/>
              <w:adjustRightInd/>
              <w:spacing w:after="0" w:line="276" w:lineRule="auto"/>
              <w:jc w:val="left"/>
              <w:textAlignment w:val="auto"/>
              <w:rPr>
                <w:szCs w:val="26"/>
              </w:rPr>
            </w:pPr>
            <w:r w:rsidRPr="00B414A0">
              <w:rPr>
                <w:rStyle w:val="fontstyle01"/>
                <w:rFonts w:ascii="Times New Roman" w:hAnsi="Times New Roman"/>
                <w:sz w:val="26"/>
                <w:szCs w:val="26"/>
              </w:rPr>
              <w:t>Đồng: đảm bảo tính đàn hồi, oxi hoá theo thời gian thấp, có khả năng kẹp chặt theo thời gian cũng như khi có sự thay đổi về nhiệt độ trong quá trình hoạt động</w:t>
            </w:r>
          </w:p>
        </w:tc>
      </w:tr>
      <w:tr w:rsidR="005E6F33" w:rsidRPr="00B414A0" w14:paraId="03247835" w14:textId="77777777" w:rsidTr="005E6F33">
        <w:tc>
          <w:tcPr>
            <w:tcW w:w="1525" w:type="dxa"/>
            <w:vMerge/>
          </w:tcPr>
          <w:p w14:paraId="584E14EE" w14:textId="77777777" w:rsidR="005E6F33" w:rsidRPr="00B414A0" w:rsidRDefault="005E6F33" w:rsidP="006D59C2">
            <w:pPr>
              <w:pStyle w:val="ANSVNormal"/>
              <w:rPr>
                <w:rFonts w:cs="Times New Roman"/>
              </w:rPr>
            </w:pPr>
          </w:p>
        </w:tc>
        <w:tc>
          <w:tcPr>
            <w:tcW w:w="2250" w:type="dxa"/>
            <w:vAlign w:val="center"/>
          </w:tcPr>
          <w:p w14:paraId="4685E3CC" w14:textId="77777777" w:rsidR="005E6F33" w:rsidRPr="00B414A0" w:rsidRDefault="005E6F33" w:rsidP="006D59C2">
            <w:pPr>
              <w:pStyle w:val="ANSVNormal"/>
              <w:rPr>
                <w:rFonts w:cs="Times New Roman"/>
              </w:rPr>
            </w:pPr>
            <w:r w:rsidRPr="00B414A0">
              <w:rPr>
                <w:rFonts w:cs="Times New Roman"/>
              </w:rPr>
              <w:t>Tiết diện tiếp xúc</w:t>
            </w:r>
          </w:p>
        </w:tc>
        <w:tc>
          <w:tcPr>
            <w:tcW w:w="5961" w:type="dxa"/>
            <w:vAlign w:val="center"/>
          </w:tcPr>
          <w:p w14:paraId="1980F42F" w14:textId="77777777" w:rsidR="005E6F33" w:rsidRPr="00B414A0" w:rsidRDefault="005E6F33" w:rsidP="006D59C2">
            <w:pPr>
              <w:overflowPunct/>
              <w:autoSpaceDE/>
              <w:autoSpaceDN/>
              <w:adjustRightInd/>
              <w:spacing w:after="0" w:line="276" w:lineRule="auto"/>
              <w:jc w:val="left"/>
              <w:textAlignment w:val="auto"/>
              <w:rPr>
                <w:rStyle w:val="fontstyle01"/>
                <w:rFonts w:ascii="Times New Roman" w:hAnsi="Times New Roman"/>
                <w:sz w:val="26"/>
                <w:szCs w:val="26"/>
              </w:rPr>
            </w:pPr>
            <w:r w:rsidRPr="00B414A0">
              <w:rPr>
                <w:rStyle w:val="fontstyle01"/>
                <w:rFonts w:ascii="Times New Roman" w:hAnsi="Times New Roman"/>
                <w:sz w:val="26"/>
                <w:szCs w:val="26"/>
              </w:rPr>
              <w:t>Tối thiểu 1,5 mm2 (P &lt;2,6kW)</w:t>
            </w:r>
          </w:p>
        </w:tc>
      </w:tr>
    </w:tbl>
    <w:p w14:paraId="29244785" w14:textId="77777777" w:rsidR="005E6F33" w:rsidRPr="00B414A0" w:rsidRDefault="005E6F33" w:rsidP="006D59C2">
      <w:pPr>
        <w:pStyle w:val="Caption"/>
        <w:rPr>
          <w:rFonts w:cs="Times New Roman"/>
        </w:rPr>
      </w:pPr>
      <w:bookmarkStart w:id="221" w:name="_Toc43135230"/>
      <w:bookmarkStart w:id="222" w:name="_Toc44593955"/>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25</w:t>
      </w:r>
      <w:r w:rsidRPr="00B414A0">
        <w:rPr>
          <w:rFonts w:cs="Times New Roman"/>
          <w:noProof/>
        </w:rPr>
        <w:fldChar w:fldCharType="end"/>
      </w:r>
      <w:r w:rsidRPr="00B414A0">
        <w:rPr>
          <w:rFonts w:cs="Times New Roman"/>
        </w:rPr>
        <w:t>: Yêu cầu đối với khối connector</w:t>
      </w:r>
      <w:bookmarkEnd w:id="221"/>
      <w:bookmarkEnd w:id="222"/>
    </w:p>
    <w:p w14:paraId="6FD890FB" w14:textId="77777777" w:rsidR="005E6F33" w:rsidRPr="00B414A0" w:rsidRDefault="005E6F33" w:rsidP="006D59C2">
      <w:pPr>
        <w:pStyle w:val="ANSVHeadingLevel4"/>
        <w:numPr>
          <w:ilvl w:val="3"/>
          <w:numId w:val="12"/>
        </w:numPr>
        <w:spacing w:line="276" w:lineRule="auto"/>
      </w:pPr>
      <w:r w:rsidRPr="00B414A0">
        <w:t>Khối Debug/Program</w:t>
      </w:r>
    </w:p>
    <w:p w14:paraId="623EF1F4" w14:textId="77777777" w:rsidR="005E6F33" w:rsidRPr="00B414A0" w:rsidRDefault="005E6F33" w:rsidP="006D59C2">
      <w:pPr>
        <w:pStyle w:val="FirstLevelBullet"/>
        <w:numPr>
          <w:ilvl w:val="0"/>
          <w:numId w:val="0"/>
        </w:numPr>
      </w:pPr>
      <w:r w:rsidRPr="00B414A0">
        <w:t>Yêu cầu đối với khối này phải đảm bảo tương thích với công cụ gỡ lỗi mà kỹ sư phát triển firmware và tester hiện đang sử dụng hoặc công cụ gỡ lỗi do nhà sản xuất các chip cung cấp. Hạn chế tối đa các lỗi không cố ý gây ra của kỹ sư phát triển firmware và tester, như đấu nối ngược chiều gây chập cháy, bằng cách thiết kế có tính phân cực hoặc có ký hiệu nhận biết chiều.</w:t>
      </w:r>
    </w:p>
    <w:p w14:paraId="23D518C0" w14:textId="77777777" w:rsidR="005E6F33" w:rsidRPr="00B414A0" w:rsidRDefault="005E6F33" w:rsidP="006D59C2">
      <w:pPr>
        <w:pStyle w:val="FirstLevelBullet"/>
        <w:numPr>
          <w:ilvl w:val="0"/>
          <w:numId w:val="0"/>
        </w:numPr>
      </w:pPr>
      <w:r w:rsidRPr="00B414A0">
        <w:t xml:space="preserve">Khối Program thực hiện tính năng bảo trì, nâng cấp. Khối này dùng để nạp firmware cho thiết bị. </w:t>
      </w:r>
    </w:p>
    <w:p w14:paraId="412341EF" w14:textId="77777777" w:rsidR="005E6F33" w:rsidRPr="00B414A0" w:rsidRDefault="005E6F33" w:rsidP="006D59C2">
      <w:pPr>
        <w:pStyle w:val="FirstLevelBullet"/>
        <w:numPr>
          <w:ilvl w:val="0"/>
          <w:numId w:val="0"/>
        </w:numPr>
      </w:pPr>
      <w:r w:rsidRPr="00B414A0">
        <w:t>Tương tự như khối Debug, khối này cũng phải đảm bảo tương thích với công cụ nạp firmware mà kỹ sư phát triển firmware và tester hiện đang sử dụng hoặc công cụ nạp firmware do nhà sản xuất các chip cung cấp. Hạn chế tối đa các lỗi không cố ý gây ra của kỹ sư phát triển firmware và tester như đấu nối ngược chiều gây chập cháy, bằng cách thiết kế có tính phân cực hoặc có ký hiệu nhận biết chiều.</w:t>
      </w:r>
    </w:p>
    <w:p w14:paraId="00A552E8" w14:textId="192D9F26" w:rsidR="005E6F33" w:rsidRPr="00B414A0" w:rsidRDefault="005E6F33" w:rsidP="006D59C2">
      <w:pPr>
        <w:pStyle w:val="ANSVHeadingLevel3"/>
        <w:numPr>
          <w:ilvl w:val="2"/>
          <w:numId w:val="12"/>
        </w:numPr>
        <w:spacing w:line="276" w:lineRule="auto"/>
        <w:ind w:left="619" w:hanging="619"/>
      </w:pPr>
      <w:bookmarkStart w:id="223" w:name="_Toc43135247"/>
      <w:bookmarkStart w:id="224" w:name="_Toc44922377"/>
      <w:r w:rsidRPr="00B414A0">
        <w:lastRenderedPageBreak/>
        <w:t>Khối Antenna</w:t>
      </w:r>
      <w:bookmarkEnd w:id="223"/>
      <w:bookmarkEnd w:id="224"/>
    </w:p>
    <w:p w14:paraId="616A4307" w14:textId="77777777" w:rsidR="005E6F33" w:rsidRPr="00B414A0" w:rsidRDefault="005E6F33" w:rsidP="006D59C2">
      <w:pPr>
        <w:pStyle w:val="ANSVNormal"/>
        <w:rPr>
          <w:rFonts w:cs="Times New Roman"/>
        </w:rPr>
      </w:pPr>
      <w:r w:rsidRPr="00B414A0">
        <w:rPr>
          <w:rFonts w:cs="Times New Roman"/>
        </w:rPr>
        <w:t>Yêu cầu của thiết bị đối với khối Antenna như sau:</w:t>
      </w:r>
    </w:p>
    <w:tbl>
      <w:tblPr>
        <w:tblStyle w:val="TableGrid"/>
        <w:tblW w:w="0" w:type="auto"/>
        <w:tblLook w:val="04A0" w:firstRow="1" w:lastRow="0" w:firstColumn="1" w:lastColumn="0" w:noHBand="0" w:noVBand="1"/>
      </w:tblPr>
      <w:tblGrid>
        <w:gridCol w:w="4868"/>
        <w:gridCol w:w="4868"/>
      </w:tblGrid>
      <w:tr w:rsidR="005E6F33" w:rsidRPr="00B414A0" w14:paraId="454F340D" w14:textId="77777777" w:rsidTr="005E6F33">
        <w:tc>
          <w:tcPr>
            <w:tcW w:w="4868" w:type="dxa"/>
            <w:shd w:val="clear" w:color="auto" w:fill="AEAAAA" w:themeFill="background2" w:themeFillShade="BF"/>
          </w:tcPr>
          <w:p w14:paraId="449A5EF3" w14:textId="77777777" w:rsidR="005E6F33" w:rsidRPr="00B414A0" w:rsidRDefault="005E6F33" w:rsidP="006D59C2">
            <w:pPr>
              <w:pStyle w:val="ANSVNormal"/>
              <w:jc w:val="center"/>
              <w:rPr>
                <w:rFonts w:cs="Times New Roman"/>
                <w:b/>
                <w:bCs/>
              </w:rPr>
            </w:pPr>
            <w:r w:rsidRPr="00B414A0">
              <w:rPr>
                <w:rFonts w:cs="Times New Roman"/>
                <w:b/>
                <w:bCs/>
              </w:rPr>
              <w:t>Thông số</w:t>
            </w:r>
          </w:p>
        </w:tc>
        <w:tc>
          <w:tcPr>
            <w:tcW w:w="4868" w:type="dxa"/>
            <w:shd w:val="clear" w:color="auto" w:fill="AEAAAA" w:themeFill="background2" w:themeFillShade="BF"/>
          </w:tcPr>
          <w:p w14:paraId="71397BCC" w14:textId="77777777" w:rsidR="005E6F33" w:rsidRPr="00B414A0" w:rsidRDefault="005E6F33" w:rsidP="006D59C2">
            <w:pPr>
              <w:pStyle w:val="ANSVNormal"/>
              <w:jc w:val="center"/>
              <w:rPr>
                <w:rFonts w:cs="Times New Roman"/>
                <w:b/>
                <w:bCs/>
              </w:rPr>
            </w:pPr>
            <w:r w:rsidRPr="00B414A0">
              <w:rPr>
                <w:rFonts w:cs="Times New Roman"/>
                <w:b/>
                <w:bCs/>
              </w:rPr>
              <w:t>Yêu cầu</w:t>
            </w:r>
          </w:p>
        </w:tc>
      </w:tr>
      <w:tr w:rsidR="005E6F33" w:rsidRPr="00B414A0" w14:paraId="4579620E" w14:textId="77777777" w:rsidTr="005E6F33">
        <w:tc>
          <w:tcPr>
            <w:tcW w:w="4868" w:type="dxa"/>
            <w:vAlign w:val="center"/>
          </w:tcPr>
          <w:p w14:paraId="0A8CA2C7" w14:textId="77777777" w:rsidR="005E6F33" w:rsidRPr="00B414A0" w:rsidRDefault="005E6F33" w:rsidP="006D59C2">
            <w:pPr>
              <w:pStyle w:val="ANSVNormal"/>
              <w:rPr>
                <w:rFonts w:cs="Times New Roman"/>
              </w:rPr>
            </w:pPr>
            <w:r w:rsidRPr="00B414A0">
              <w:rPr>
                <w:rStyle w:val="fontstyle01"/>
                <w:rFonts w:ascii="Times New Roman" w:hAnsi="Times New Roman" w:cs="Times New Roman"/>
                <w:sz w:val="26"/>
              </w:rPr>
              <w:t>Dải tần hoạt động</w:t>
            </w:r>
          </w:p>
        </w:tc>
        <w:tc>
          <w:tcPr>
            <w:tcW w:w="4868" w:type="dxa"/>
            <w:vAlign w:val="center"/>
          </w:tcPr>
          <w:p w14:paraId="504D6DC8" w14:textId="77777777" w:rsidR="005E6F33" w:rsidRPr="00B414A0" w:rsidRDefault="005E6F33" w:rsidP="006D59C2">
            <w:pPr>
              <w:pStyle w:val="ANSVNormal"/>
              <w:rPr>
                <w:rFonts w:cs="Times New Roman"/>
              </w:rPr>
            </w:pPr>
            <w:r w:rsidRPr="00B414A0">
              <w:rPr>
                <w:rStyle w:val="fontstyle01"/>
                <w:rFonts w:ascii="Times New Roman" w:hAnsi="Times New Roman" w:cs="Times New Roman"/>
                <w:sz w:val="26"/>
              </w:rPr>
              <w:t>2.4 GHz- 2.485 GHz, phù hợp với tần số hoạt động của giao thức Zigbee</w:t>
            </w:r>
          </w:p>
        </w:tc>
      </w:tr>
      <w:tr w:rsidR="005E6F33" w:rsidRPr="00B414A0" w14:paraId="7BA51387" w14:textId="77777777" w:rsidTr="005E6F33">
        <w:trPr>
          <w:trHeight w:val="260"/>
        </w:trPr>
        <w:tc>
          <w:tcPr>
            <w:tcW w:w="4868" w:type="dxa"/>
            <w:vAlign w:val="center"/>
          </w:tcPr>
          <w:p w14:paraId="5CB3891A" w14:textId="77777777" w:rsidR="005E6F33" w:rsidRPr="00B414A0" w:rsidRDefault="005E6F33" w:rsidP="006D59C2">
            <w:pPr>
              <w:pStyle w:val="ANSVNormal"/>
              <w:rPr>
                <w:rFonts w:cs="Times New Roman"/>
              </w:rPr>
            </w:pPr>
            <w:r w:rsidRPr="00B414A0">
              <w:rPr>
                <w:rFonts w:cs="Times New Roman"/>
              </w:rPr>
              <w:t>Băng thông</w:t>
            </w:r>
          </w:p>
        </w:tc>
        <w:tc>
          <w:tcPr>
            <w:tcW w:w="4868" w:type="dxa"/>
            <w:vAlign w:val="center"/>
          </w:tcPr>
          <w:p w14:paraId="6E9F985D" w14:textId="77777777" w:rsidR="005E6F33" w:rsidRPr="00B414A0" w:rsidRDefault="005E6F33" w:rsidP="006D59C2">
            <w:pPr>
              <w:overflowPunct/>
              <w:autoSpaceDE/>
              <w:autoSpaceDN/>
              <w:adjustRightInd/>
              <w:spacing w:after="0" w:line="276" w:lineRule="auto"/>
              <w:jc w:val="left"/>
              <w:textAlignment w:val="auto"/>
              <w:rPr>
                <w:sz w:val="24"/>
              </w:rPr>
            </w:pPr>
            <w:r w:rsidRPr="00B414A0">
              <w:rPr>
                <w:rStyle w:val="fontstyle01"/>
                <w:rFonts w:ascii="Times New Roman" w:hAnsi="Times New Roman"/>
              </w:rPr>
              <w:t>100 MHz</w:t>
            </w:r>
          </w:p>
        </w:tc>
      </w:tr>
      <w:tr w:rsidR="005E6F33" w:rsidRPr="00B414A0" w14:paraId="7159D7D6" w14:textId="77777777" w:rsidTr="005E6F33">
        <w:tc>
          <w:tcPr>
            <w:tcW w:w="4868" w:type="dxa"/>
            <w:vAlign w:val="center"/>
          </w:tcPr>
          <w:p w14:paraId="06EB2A0B" w14:textId="77777777" w:rsidR="005E6F33" w:rsidRPr="00B414A0" w:rsidRDefault="005E6F33" w:rsidP="006D59C2">
            <w:pPr>
              <w:pStyle w:val="ANSVNormal"/>
              <w:rPr>
                <w:rFonts w:cs="Times New Roman"/>
              </w:rPr>
            </w:pPr>
            <w:r w:rsidRPr="00B414A0">
              <w:rPr>
                <w:rFonts w:cs="Times New Roman"/>
              </w:rPr>
              <w:t>VSWR</w:t>
            </w:r>
          </w:p>
        </w:tc>
        <w:tc>
          <w:tcPr>
            <w:tcW w:w="4868" w:type="dxa"/>
            <w:vAlign w:val="center"/>
          </w:tcPr>
          <w:p w14:paraId="06B88F30" w14:textId="77777777" w:rsidR="005E6F33" w:rsidRPr="00B414A0" w:rsidRDefault="005E6F33" w:rsidP="006D59C2">
            <w:pPr>
              <w:overflowPunct/>
              <w:autoSpaceDE/>
              <w:autoSpaceDN/>
              <w:adjustRightInd/>
              <w:spacing w:after="0" w:line="276" w:lineRule="auto"/>
              <w:jc w:val="left"/>
              <w:textAlignment w:val="auto"/>
              <w:rPr>
                <w:sz w:val="24"/>
              </w:rPr>
            </w:pPr>
            <w:r w:rsidRPr="00B414A0">
              <w:rPr>
                <w:rStyle w:val="fontstyle01"/>
                <w:rFonts w:ascii="Times New Roman" w:hAnsi="Times New Roman"/>
              </w:rPr>
              <w:t>≤ 2</w:t>
            </w:r>
          </w:p>
        </w:tc>
      </w:tr>
      <w:tr w:rsidR="005E6F33" w:rsidRPr="00B414A0" w14:paraId="2831D2D7" w14:textId="77777777" w:rsidTr="005E6F33">
        <w:tc>
          <w:tcPr>
            <w:tcW w:w="4868" w:type="dxa"/>
            <w:vAlign w:val="center"/>
          </w:tcPr>
          <w:p w14:paraId="1EBA1DD0" w14:textId="77777777" w:rsidR="005E6F33" w:rsidRPr="00B414A0" w:rsidRDefault="005E6F33" w:rsidP="006D59C2">
            <w:pPr>
              <w:pStyle w:val="ANSVNormal"/>
              <w:rPr>
                <w:rFonts w:cs="Times New Roman"/>
              </w:rPr>
            </w:pPr>
            <w:r w:rsidRPr="00B414A0">
              <w:rPr>
                <w:rFonts w:cs="Times New Roman"/>
              </w:rPr>
              <w:t>Return Loss</w:t>
            </w:r>
          </w:p>
        </w:tc>
        <w:tc>
          <w:tcPr>
            <w:tcW w:w="4868" w:type="dxa"/>
            <w:vAlign w:val="center"/>
          </w:tcPr>
          <w:p w14:paraId="65166BC8" w14:textId="77777777" w:rsidR="005E6F33" w:rsidRPr="00B414A0" w:rsidRDefault="005E6F33" w:rsidP="006D59C2">
            <w:pPr>
              <w:overflowPunct/>
              <w:autoSpaceDE/>
              <w:autoSpaceDN/>
              <w:adjustRightInd/>
              <w:spacing w:after="0" w:line="276" w:lineRule="auto"/>
              <w:jc w:val="left"/>
              <w:textAlignment w:val="auto"/>
              <w:rPr>
                <w:rStyle w:val="fontstyle01"/>
                <w:rFonts w:ascii="Times New Roman" w:hAnsi="Times New Roman"/>
              </w:rPr>
            </w:pPr>
            <w:r w:rsidRPr="00B414A0">
              <w:rPr>
                <w:rStyle w:val="fontstyle01"/>
                <w:rFonts w:ascii="Times New Roman" w:hAnsi="Times New Roman"/>
              </w:rPr>
              <w:t>≤ -10dB</w:t>
            </w:r>
          </w:p>
        </w:tc>
      </w:tr>
      <w:tr w:rsidR="005E6F33" w:rsidRPr="00B414A0" w14:paraId="6D25554F" w14:textId="77777777" w:rsidTr="005E6F33">
        <w:tc>
          <w:tcPr>
            <w:tcW w:w="4868" w:type="dxa"/>
            <w:vAlign w:val="center"/>
          </w:tcPr>
          <w:p w14:paraId="1A724D43" w14:textId="77777777" w:rsidR="005E6F33" w:rsidRPr="00B414A0" w:rsidRDefault="005E6F33" w:rsidP="006D59C2">
            <w:pPr>
              <w:pStyle w:val="ANSVNormal"/>
              <w:rPr>
                <w:rFonts w:cs="Times New Roman"/>
              </w:rPr>
            </w:pPr>
            <w:r w:rsidRPr="00B414A0">
              <w:rPr>
                <w:rFonts w:cs="Times New Roman"/>
              </w:rPr>
              <w:t>Trở kháng</w:t>
            </w:r>
          </w:p>
        </w:tc>
        <w:tc>
          <w:tcPr>
            <w:tcW w:w="4868" w:type="dxa"/>
            <w:vAlign w:val="center"/>
          </w:tcPr>
          <w:p w14:paraId="2E0ABDEF" w14:textId="77777777" w:rsidR="005E6F33" w:rsidRPr="00B414A0" w:rsidRDefault="005E6F33" w:rsidP="006D59C2">
            <w:pPr>
              <w:overflowPunct/>
              <w:autoSpaceDE/>
              <w:autoSpaceDN/>
              <w:adjustRightInd/>
              <w:spacing w:after="0" w:line="276" w:lineRule="auto"/>
              <w:jc w:val="left"/>
              <w:textAlignment w:val="auto"/>
              <w:rPr>
                <w:sz w:val="24"/>
              </w:rPr>
            </w:pPr>
            <w:r w:rsidRPr="00B414A0">
              <w:rPr>
                <w:rStyle w:val="fontstyle01"/>
                <w:rFonts w:ascii="Times New Roman" w:hAnsi="Times New Roman"/>
              </w:rPr>
              <w:t>50Ω</w:t>
            </w:r>
          </w:p>
        </w:tc>
      </w:tr>
      <w:tr w:rsidR="005E6F33" w:rsidRPr="00B414A0" w14:paraId="56F19261" w14:textId="77777777" w:rsidTr="005E6F33">
        <w:tc>
          <w:tcPr>
            <w:tcW w:w="4868" w:type="dxa"/>
            <w:vAlign w:val="center"/>
          </w:tcPr>
          <w:p w14:paraId="4C46AF96" w14:textId="77777777" w:rsidR="005E6F33" w:rsidRPr="00B414A0" w:rsidRDefault="005E6F33" w:rsidP="006D59C2">
            <w:pPr>
              <w:pStyle w:val="ANSVNormal"/>
              <w:rPr>
                <w:rFonts w:cs="Times New Roman"/>
              </w:rPr>
            </w:pPr>
            <w:r w:rsidRPr="00B414A0">
              <w:rPr>
                <w:rFonts w:cs="Times New Roman"/>
              </w:rPr>
              <w:t>Phân cực</w:t>
            </w:r>
          </w:p>
        </w:tc>
        <w:tc>
          <w:tcPr>
            <w:tcW w:w="4868" w:type="dxa"/>
            <w:vAlign w:val="center"/>
          </w:tcPr>
          <w:p w14:paraId="4ECAD8F2" w14:textId="77777777" w:rsidR="005E6F33" w:rsidRPr="00B414A0" w:rsidRDefault="005E6F33" w:rsidP="006D59C2">
            <w:pPr>
              <w:pStyle w:val="ANSVNormal"/>
              <w:keepNext/>
              <w:rPr>
                <w:rFonts w:cs="Times New Roman"/>
              </w:rPr>
            </w:pPr>
            <w:r w:rsidRPr="00B414A0">
              <w:rPr>
                <w:rFonts w:cs="Times New Roman"/>
              </w:rPr>
              <w:t>Linear</w:t>
            </w:r>
          </w:p>
        </w:tc>
      </w:tr>
      <w:tr w:rsidR="005E6F33" w:rsidRPr="00B414A0" w14:paraId="2B8CD73F" w14:textId="77777777" w:rsidTr="005E6F33">
        <w:tc>
          <w:tcPr>
            <w:tcW w:w="4868" w:type="dxa"/>
            <w:vAlign w:val="center"/>
          </w:tcPr>
          <w:p w14:paraId="0C89849C" w14:textId="77777777" w:rsidR="005E6F33" w:rsidRPr="00B414A0" w:rsidRDefault="005E6F33" w:rsidP="006D59C2">
            <w:pPr>
              <w:pStyle w:val="ANSVNormal"/>
              <w:rPr>
                <w:rFonts w:cs="Times New Roman"/>
              </w:rPr>
            </w:pPr>
            <w:r w:rsidRPr="00B414A0">
              <w:rPr>
                <w:rFonts w:cs="Times New Roman"/>
              </w:rPr>
              <w:t>Vị trí lắp đặt</w:t>
            </w:r>
          </w:p>
        </w:tc>
        <w:tc>
          <w:tcPr>
            <w:tcW w:w="4868" w:type="dxa"/>
            <w:vAlign w:val="center"/>
          </w:tcPr>
          <w:p w14:paraId="12B10155" w14:textId="77777777" w:rsidR="005E6F33" w:rsidRPr="00B414A0" w:rsidRDefault="005E6F33" w:rsidP="006D59C2">
            <w:pPr>
              <w:pStyle w:val="ANSVNormal"/>
              <w:keepNext/>
              <w:rPr>
                <w:rFonts w:cs="Times New Roman"/>
              </w:rPr>
            </w:pPr>
            <w:r w:rsidRPr="00B414A0">
              <w:rPr>
                <w:rFonts w:cs="Times New Roman"/>
              </w:rPr>
              <w:t>Trong vỏ thiết bị</w:t>
            </w:r>
          </w:p>
        </w:tc>
      </w:tr>
    </w:tbl>
    <w:p w14:paraId="552A5CA9" w14:textId="77777777" w:rsidR="005E6F33" w:rsidRPr="00B414A0" w:rsidRDefault="005E6F33" w:rsidP="006D59C2">
      <w:pPr>
        <w:pStyle w:val="Caption"/>
        <w:rPr>
          <w:rFonts w:cs="Times New Roman"/>
        </w:rPr>
      </w:pPr>
      <w:bookmarkStart w:id="225" w:name="_Toc43135231"/>
      <w:bookmarkStart w:id="226" w:name="_Toc44593956"/>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26</w:t>
      </w:r>
      <w:r w:rsidRPr="00B414A0">
        <w:rPr>
          <w:rFonts w:cs="Times New Roman"/>
          <w:noProof/>
        </w:rPr>
        <w:fldChar w:fldCharType="end"/>
      </w:r>
      <w:r w:rsidRPr="00B414A0">
        <w:rPr>
          <w:rFonts w:cs="Times New Roman"/>
        </w:rPr>
        <w:t>: Yêu cầu đối với antenna</w:t>
      </w:r>
      <w:bookmarkEnd w:id="225"/>
      <w:bookmarkEnd w:id="226"/>
    </w:p>
    <w:p w14:paraId="553191E4" w14:textId="77777777" w:rsidR="005E6F33" w:rsidRPr="00B414A0" w:rsidRDefault="005E6F33" w:rsidP="006D59C2">
      <w:pPr>
        <w:pStyle w:val="ANSVNormal"/>
        <w:rPr>
          <w:rFonts w:cs="Times New Roman"/>
        </w:rPr>
      </w:pPr>
      <w:r w:rsidRPr="00B414A0">
        <w:rPr>
          <w:rFonts w:cs="Times New Roman"/>
        </w:rPr>
        <w:t>Dựa trên những yêu cầu của thiết bị đã nêu đối với khối Antenna, một số giải pháp Antenna có thể sử dụng cho thiết bị được so sánh cụ thể trong bảng dưới đây:</w:t>
      </w:r>
    </w:p>
    <w:tbl>
      <w:tblPr>
        <w:tblStyle w:val="TableGrid"/>
        <w:tblW w:w="0" w:type="auto"/>
        <w:tblLook w:val="04A0" w:firstRow="1" w:lastRow="0" w:firstColumn="1" w:lastColumn="0" w:noHBand="0" w:noVBand="1"/>
      </w:tblPr>
      <w:tblGrid>
        <w:gridCol w:w="985"/>
        <w:gridCol w:w="2951"/>
        <w:gridCol w:w="2018"/>
        <w:gridCol w:w="1976"/>
        <w:gridCol w:w="1806"/>
      </w:tblGrid>
      <w:tr w:rsidR="005E6F33" w:rsidRPr="00B414A0" w14:paraId="18662FF9" w14:textId="77777777" w:rsidTr="005E6F33">
        <w:tc>
          <w:tcPr>
            <w:tcW w:w="985" w:type="dxa"/>
            <w:shd w:val="clear" w:color="auto" w:fill="AEAAAA" w:themeFill="background2" w:themeFillShade="BF"/>
            <w:vAlign w:val="center"/>
          </w:tcPr>
          <w:p w14:paraId="69B6B124" w14:textId="77777777" w:rsidR="005E6F33" w:rsidRPr="00B414A0" w:rsidRDefault="005E6F33" w:rsidP="006D59C2">
            <w:pPr>
              <w:pStyle w:val="ANSVNormal"/>
              <w:rPr>
                <w:rFonts w:cs="Times New Roman"/>
              </w:rPr>
            </w:pPr>
            <w:r w:rsidRPr="00B414A0">
              <w:rPr>
                <w:rFonts w:cs="Times New Roman"/>
              </w:rPr>
              <w:t>Anten</w:t>
            </w:r>
          </w:p>
        </w:tc>
        <w:tc>
          <w:tcPr>
            <w:tcW w:w="2951" w:type="dxa"/>
            <w:shd w:val="clear" w:color="auto" w:fill="AEAAAA" w:themeFill="background2" w:themeFillShade="BF"/>
            <w:vAlign w:val="center"/>
          </w:tcPr>
          <w:p w14:paraId="20B69FB3" w14:textId="77777777" w:rsidR="005E6F33" w:rsidRPr="00B414A0" w:rsidRDefault="005E6F33" w:rsidP="006D59C2">
            <w:pPr>
              <w:pStyle w:val="ANSVNormal"/>
              <w:rPr>
                <w:rFonts w:cs="Times New Roman"/>
              </w:rPr>
            </w:pPr>
            <w:r w:rsidRPr="00B414A0">
              <w:rPr>
                <w:rFonts w:cs="Times New Roman"/>
              </w:rPr>
              <w:t>PCB</w:t>
            </w:r>
          </w:p>
        </w:tc>
        <w:tc>
          <w:tcPr>
            <w:tcW w:w="2018" w:type="dxa"/>
            <w:shd w:val="clear" w:color="auto" w:fill="AEAAAA" w:themeFill="background2" w:themeFillShade="BF"/>
            <w:vAlign w:val="center"/>
          </w:tcPr>
          <w:p w14:paraId="191965E7" w14:textId="77777777" w:rsidR="005E6F33" w:rsidRPr="00B414A0" w:rsidRDefault="005E6F33" w:rsidP="006D59C2">
            <w:pPr>
              <w:pStyle w:val="ANSVNormal"/>
              <w:rPr>
                <w:rFonts w:cs="Times New Roman"/>
              </w:rPr>
            </w:pPr>
            <w:r w:rsidRPr="00B414A0">
              <w:rPr>
                <w:rFonts w:cs="Times New Roman"/>
              </w:rPr>
              <w:t>Chip</w:t>
            </w:r>
          </w:p>
        </w:tc>
        <w:tc>
          <w:tcPr>
            <w:tcW w:w="1976" w:type="dxa"/>
            <w:shd w:val="clear" w:color="auto" w:fill="AEAAAA" w:themeFill="background2" w:themeFillShade="BF"/>
            <w:vAlign w:val="center"/>
          </w:tcPr>
          <w:p w14:paraId="7E671A84" w14:textId="77777777" w:rsidR="005E6F33" w:rsidRPr="00B414A0" w:rsidRDefault="005E6F33" w:rsidP="006D59C2">
            <w:pPr>
              <w:pStyle w:val="ANSVNormal"/>
              <w:rPr>
                <w:rFonts w:cs="Times New Roman"/>
              </w:rPr>
            </w:pPr>
            <w:r w:rsidRPr="00B414A0">
              <w:rPr>
                <w:rFonts w:cs="Times New Roman"/>
              </w:rPr>
              <w:t>Flexible</w:t>
            </w:r>
          </w:p>
        </w:tc>
        <w:tc>
          <w:tcPr>
            <w:tcW w:w="1806" w:type="dxa"/>
            <w:shd w:val="clear" w:color="auto" w:fill="AEAAAA" w:themeFill="background2" w:themeFillShade="BF"/>
            <w:vAlign w:val="center"/>
          </w:tcPr>
          <w:p w14:paraId="547144B8" w14:textId="77777777" w:rsidR="005E6F33" w:rsidRPr="00B414A0" w:rsidRDefault="005E6F33" w:rsidP="006D59C2">
            <w:pPr>
              <w:pStyle w:val="ANSVNormal"/>
              <w:rPr>
                <w:rFonts w:cs="Times New Roman"/>
              </w:rPr>
            </w:pPr>
            <w:r w:rsidRPr="00B414A0">
              <w:rPr>
                <w:rFonts w:cs="Times New Roman"/>
              </w:rPr>
              <w:t>Wire</w:t>
            </w:r>
          </w:p>
        </w:tc>
      </w:tr>
      <w:tr w:rsidR="005E6F33" w:rsidRPr="00B414A0" w14:paraId="0BCE88D9" w14:textId="77777777" w:rsidTr="005E6F33">
        <w:tc>
          <w:tcPr>
            <w:tcW w:w="985" w:type="dxa"/>
            <w:vAlign w:val="center"/>
          </w:tcPr>
          <w:p w14:paraId="234B10DE" w14:textId="77777777" w:rsidR="005E6F33" w:rsidRPr="00B414A0" w:rsidRDefault="005E6F33" w:rsidP="006D59C2">
            <w:pPr>
              <w:pStyle w:val="ANSVNormal"/>
              <w:rPr>
                <w:rFonts w:cs="Times New Roman"/>
              </w:rPr>
            </w:pPr>
            <w:r w:rsidRPr="00B414A0">
              <w:rPr>
                <w:rStyle w:val="fontstyle01"/>
                <w:rFonts w:ascii="Times New Roman" w:hAnsi="Times New Roman" w:cs="Times New Roman"/>
              </w:rPr>
              <w:t>Mô tả</w:t>
            </w:r>
          </w:p>
        </w:tc>
        <w:tc>
          <w:tcPr>
            <w:tcW w:w="2951" w:type="dxa"/>
          </w:tcPr>
          <w:p w14:paraId="11D2CAF9" w14:textId="77777777" w:rsidR="005E6F33" w:rsidRPr="00B414A0" w:rsidRDefault="005E6F33" w:rsidP="006D59C2">
            <w:pPr>
              <w:pStyle w:val="ANSVNormal"/>
              <w:rPr>
                <w:rStyle w:val="fontstyle01"/>
                <w:rFonts w:ascii="Times New Roman" w:hAnsi="Times New Roman" w:cs="Times New Roman"/>
              </w:rPr>
            </w:pPr>
            <w:r w:rsidRPr="00B414A0">
              <w:rPr>
                <w:rFonts w:cs="Times New Roman"/>
                <w:noProof/>
              </w:rPr>
              <w:drawing>
                <wp:inline distT="0" distB="0" distL="0" distR="0" wp14:anchorId="122DFDF7" wp14:editId="0974A5D4">
                  <wp:extent cx="893929" cy="752782"/>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03908" cy="761186"/>
                          </a:xfrm>
                          <a:prstGeom prst="rect">
                            <a:avLst/>
                          </a:prstGeom>
                        </pic:spPr>
                      </pic:pic>
                    </a:graphicData>
                  </a:graphic>
                </wp:inline>
              </w:drawing>
            </w:r>
          </w:p>
        </w:tc>
        <w:tc>
          <w:tcPr>
            <w:tcW w:w="2018" w:type="dxa"/>
            <w:vAlign w:val="center"/>
          </w:tcPr>
          <w:p w14:paraId="5EC18062" w14:textId="77777777" w:rsidR="005E6F33" w:rsidRPr="00B414A0" w:rsidRDefault="005E6F33" w:rsidP="006D59C2">
            <w:pPr>
              <w:pStyle w:val="ANSVNormal"/>
              <w:rPr>
                <w:rFonts w:cs="Times New Roman"/>
              </w:rPr>
            </w:pPr>
            <w:r w:rsidRPr="00B414A0">
              <w:rPr>
                <w:rFonts w:cs="Times New Roman"/>
                <w:noProof/>
              </w:rPr>
              <w:drawing>
                <wp:inline distT="0" distB="0" distL="0" distR="0" wp14:anchorId="5B0A793A" wp14:editId="3BD97D4A">
                  <wp:extent cx="1057702" cy="550557"/>
                  <wp:effectExtent l="0" t="0" r="952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19996-40_7928c922-3631-4bc4-a12c-75b64526725a_2048x2048.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73251" cy="558651"/>
                          </a:xfrm>
                          <a:prstGeom prst="rect">
                            <a:avLst/>
                          </a:prstGeom>
                        </pic:spPr>
                      </pic:pic>
                    </a:graphicData>
                  </a:graphic>
                </wp:inline>
              </w:drawing>
            </w:r>
          </w:p>
        </w:tc>
        <w:tc>
          <w:tcPr>
            <w:tcW w:w="1976" w:type="dxa"/>
          </w:tcPr>
          <w:p w14:paraId="406705D8" w14:textId="77777777" w:rsidR="005E6F33" w:rsidRPr="00B414A0" w:rsidRDefault="005E6F33" w:rsidP="006D59C2">
            <w:pPr>
              <w:pStyle w:val="ANSVNormal"/>
              <w:rPr>
                <w:rFonts w:cs="Times New Roman"/>
              </w:rPr>
            </w:pPr>
            <w:r w:rsidRPr="00B414A0">
              <w:rPr>
                <w:rFonts w:cs="Times New Roman"/>
                <w:noProof/>
              </w:rPr>
              <w:drawing>
                <wp:inline distT="0" distB="0" distL="0" distR="0" wp14:anchorId="21A843D8" wp14:editId="4F3F85A4">
                  <wp:extent cx="804810" cy="8048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246-Molex_GPS_Antenna_-_U.FL__Adhesive_-01a.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09232" cy="809232"/>
                          </a:xfrm>
                          <a:prstGeom prst="rect">
                            <a:avLst/>
                          </a:prstGeom>
                        </pic:spPr>
                      </pic:pic>
                    </a:graphicData>
                  </a:graphic>
                </wp:inline>
              </w:drawing>
            </w:r>
          </w:p>
        </w:tc>
        <w:tc>
          <w:tcPr>
            <w:tcW w:w="1806" w:type="dxa"/>
          </w:tcPr>
          <w:p w14:paraId="4B580BEE" w14:textId="77777777" w:rsidR="005E6F33" w:rsidRPr="00B414A0" w:rsidRDefault="005E6F33" w:rsidP="006D59C2">
            <w:pPr>
              <w:pStyle w:val="ANSVNormal"/>
              <w:rPr>
                <w:rFonts w:cs="Times New Roman"/>
              </w:rPr>
            </w:pPr>
            <w:r w:rsidRPr="00B414A0">
              <w:rPr>
                <w:rFonts w:cs="Times New Roman"/>
                <w:noProof/>
              </w:rPr>
              <w:drawing>
                <wp:inline distT="0" distB="0" distL="0" distR="0" wp14:anchorId="52F6CC0E" wp14:editId="60FF0901">
                  <wp:extent cx="1009934" cy="6323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7790722-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13452" cy="634549"/>
                          </a:xfrm>
                          <a:prstGeom prst="rect">
                            <a:avLst/>
                          </a:prstGeom>
                        </pic:spPr>
                      </pic:pic>
                    </a:graphicData>
                  </a:graphic>
                </wp:inline>
              </w:drawing>
            </w:r>
          </w:p>
        </w:tc>
      </w:tr>
      <w:tr w:rsidR="005E6F33" w:rsidRPr="00B414A0" w14:paraId="425228F5" w14:textId="77777777" w:rsidTr="005E6F33">
        <w:tc>
          <w:tcPr>
            <w:tcW w:w="985" w:type="dxa"/>
            <w:vAlign w:val="center"/>
          </w:tcPr>
          <w:p w14:paraId="0D64A914" w14:textId="77777777" w:rsidR="005E6F33" w:rsidRPr="00B414A0" w:rsidRDefault="005E6F33" w:rsidP="006D59C2">
            <w:pPr>
              <w:pStyle w:val="ANSVNormal"/>
              <w:rPr>
                <w:rStyle w:val="fontstyle01"/>
                <w:rFonts w:ascii="Times New Roman" w:hAnsi="Times New Roman" w:cs="Times New Roman"/>
              </w:rPr>
            </w:pPr>
            <w:r w:rsidRPr="00B414A0">
              <w:rPr>
                <w:rStyle w:val="fontstyle01"/>
                <w:rFonts w:ascii="Times New Roman" w:hAnsi="Times New Roman" w:cs="Times New Roman"/>
              </w:rPr>
              <w:t>Đặc điểm</w:t>
            </w:r>
          </w:p>
        </w:tc>
        <w:tc>
          <w:tcPr>
            <w:tcW w:w="2951" w:type="dxa"/>
            <w:vAlign w:val="center"/>
          </w:tcPr>
          <w:p w14:paraId="69B7193D" w14:textId="77777777" w:rsidR="005E6F33" w:rsidRPr="00B414A0" w:rsidRDefault="005E6F33" w:rsidP="006D59C2">
            <w:pPr>
              <w:pStyle w:val="FirstLevelBullet"/>
              <w:ind w:left="250" w:hanging="270"/>
              <w:jc w:val="left"/>
              <w:rPr>
                <w:noProof/>
              </w:rPr>
            </w:pPr>
            <w:r w:rsidRPr="00B414A0">
              <w:rPr>
                <w:noProof/>
              </w:rPr>
              <w:t>Có tính thẩm mỹ cao do được gia công trực tiếp lên PCB</w:t>
            </w:r>
          </w:p>
          <w:p w14:paraId="3050231C" w14:textId="77777777" w:rsidR="005E6F33" w:rsidRPr="00B414A0" w:rsidRDefault="005E6F33" w:rsidP="006D59C2">
            <w:pPr>
              <w:pStyle w:val="FirstLevelBullet"/>
              <w:ind w:left="250" w:hanging="270"/>
              <w:jc w:val="left"/>
              <w:rPr>
                <w:noProof/>
              </w:rPr>
            </w:pPr>
            <w:r w:rsidRPr="00B414A0">
              <w:rPr>
                <w:noProof/>
              </w:rPr>
              <w:t>Giá thành rẻ</w:t>
            </w:r>
          </w:p>
          <w:p w14:paraId="0D5FBCDF" w14:textId="77777777" w:rsidR="005E6F33" w:rsidRPr="00B414A0" w:rsidRDefault="005E6F33" w:rsidP="006D59C2">
            <w:pPr>
              <w:pStyle w:val="FirstLevelBullet"/>
              <w:ind w:left="250" w:hanging="270"/>
              <w:jc w:val="left"/>
              <w:rPr>
                <w:noProof/>
              </w:rPr>
            </w:pPr>
            <w:r w:rsidRPr="00B414A0">
              <w:rPr>
                <w:noProof/>
              </w:rPr>
              <w:t>Mất thời gian và chi phí nghiên cứu</w:t>
            </w:r>
          </w:p>
          <w:p w14:paraId="2CDD665E" w14:textId="77777777" w:rsidR="005E6F33" w:rsidRPr="00B414A0" w:rsidRDefault="005E6F33" w:rsidP="006D59C2">
            <w:pPr>
              <w:pStyle w:val="FirstLevelBullet"/>
              <w:ind w:left="250" w:hanging="270"/>
              <w:jc w:val="left"/>
              <w:rPr>
                <w:noProof/>
              </w:rPr>
            </w:pPr>
            <w:r w:rsidRPr="00B414A0">
              <w:rPr>
                <w:noProof/>
              </w:rPr>
              <w:t>Hiệu năng trung bình – tốt</w:t>
            </w:r>
          </w:p>
        </w:tc>
        <w:tc>
          <w:tcPr>
            <w:tcW w:w="2018" w:type="dxa"/>
            <w:vAlign w:val="center"/>
          </w:tcPr>
          <w:p w14:paraId="44ACF632" w14:textId="77777777" w:rsidR="005E6F33" w:rsidRPr="00B414A0" w:rsidRDefault="005E6F33" w:rsidP="006D59C2">
            <w:pPr>
              <w:pStyle w:val="FirstLevelBullet"/>
              <w:ind w:left="250" w:hanging="270"/>
              <w:jc w:val="left"/>
              <w:rPr>
                <w:noProof/>
              </w:rPr>
            </w:pPr>
            <w:r w:rsidRPr="00B414A0">
              <w:rPr>
                <w:noProof/>
              </w:rPr>
              <w:t>Có tính thẩm mỹ cao do được hàn trực tiếp lên PCB</w:t>
            </w:r>
          </w:p>
          <w:p w14:paraId="3A6DB208" w14:textId="77777777" w:rsidR="005E6F33" w:rsidRPr="00B414A0" w:rsidRDefault="005E6F33" w:rsidP="006D59C2">
            <w:pPr>
              <w:pStyle w:val="FirstLevelBullet"/>
              <w:ind w:left="250" w:hanging="270"/>
              <w:jc w:val="left"/>
              <w:rPr>
                <w:noProof/>
              </w:rPr>
            </w:pPr>
            <w:r w:rsidRPr="00B414A0">
              <w:rPr>
                <w:noProof/>
              </w:rPr>
              <w:t>Giá thành cao</w:t>
            </w:r>
          </w:p>
          <w:p w14:paraId="1D53BCE4" w14:textId="77777777" w:rsidR="005E6F33" w:rsidRPr="00B414A0" w:rsidRDefault="005E6F33" w:rsidP="006D59C2">
            <w:pPr>
              <w:pStyle w:val="FirstLevelBullet"/>
              <w:ind w:left="250" w:hanging="270"/>
              <w:jc w:val="left"/>
              <w:rPr>
                <w:noProof/>
              </w:rPr>
            </w:pPr>
            <w:r w:rsidRPr="00B414A0">
              <w:rPr>
                <w:noProof/>
              </w:rPr>
              <w:t>Không mất thời gian nghiên cứu</w:t>
            </w:r>
          </w:p>
          <w:p w14:paraId="30824475" w14:textId="77777777" w:rsidR="005E6F33" w:rsidRPr="00B414A0" w:rsidRDefault="005E6F33" w:rsidP="006D59C2">
            <w:pPr>
              <w:pStyle w:val="FirstLevelBullet"/>
              <w:ind w:left="250" w:hanging="270"/>
              <w:jc w:val="left"/>
              <w:rPr>
                <w:noProof/>
              </w:rPr>
            </w:pPr>
            <w:r w:rsidRPr="00B414A0">
              <w:rPr>
                <w:noProof/>
              </w:rPr>
              <w:lastRenderedPageBreak/>
              <w:t>Hiệu năng trung bình, kém</w:t>
            </w:r>
          </w:p>
        </w:tc>
        <w:tc>
          <w:tcPr>
            <w:tcW w:w="1976" w:type="dxa"/>
            <w:vAlign w:val="center"/>
          </w:tcPr>
          <w:p w14:paraId="1088F6E0" w14:textId="77777777" w:rsidR="005E6F33" w:rsidRPr="00B414A0" w:rsidRDefault="005E6F33" w:rsidP="006D59C2">
            <w:pPr>
              <w:pStyle w:val="FirstLevelBullet"/>
              <w:ind w:left="250" w:hanging="270"/>
              <w:jc w:val="left"/>
              <w:rPr>
                <w:noProof/>
              </w:rPr>
            </w:pPr>
            <w:r w:rsidRPr="00B414A0">
              <w:rPr>
                <w:noProof/>
              </w:rPr>
              <w:lastRenderedPageBreak/>
              <w:t>Khá gọn nếu dán bên trong vỏ</w:t>
            </w:r>
          </w:p>
          <w:p w14:paraId="7173B5F4" w14:textId="77777777" w:rsidR="005E6F33" w:rsidRPr="00B414A0" w:rsidRDefault="005E6F33" w:rsidP="006D59C2">
            <w:pPr>
              <w:pStyle w:val="FirstLevelBullet"/>
              <w:ind w:left="250" w:hanging="270"/>
              <w:jc w:val="left"/>
              <w:rPr>
                <w:noProof/>
              </w:rPr>
            </w:pPr>
            <w:r w:rsidRPr="00B414A0">
              <w:rPr>
                <w:noProof/>
              </w:rPr>
              <w:t>Giá thành cao</w:t>
            </w:r>
          </w:p>
          <w:p w14:paraId="7F1855E3" w14:textId="77777777" w:rsidR="005E6F33" w:rsidRPr="00B414A0" w:rsidRDefault="005E6F33" w:rsidP="006D59C2">
            <w:pPr>
              <w:pStyle w:val="FirstLevelBullet"/>
              <w:ind w:left="250" w:hanging="270"/>
              <w:jc w:val="left"/>
              <w:rPr>
                <w:noProof/>
              </w:rPr>
            </w:pPr>
            <w:r w:rsidRPr="00B414A0">
              <w:rPr>
                <w:noProof/>
              </w:rPr>
              <w:t>Không mất thời gian nghiên cứu</w:t>
            </w:r>
          </w:p>
          <w:p w14:paraId="63A3D63B" w14:textId="77777777" w:rsidR="005E6F33" w:rsidRPr="00B414A0" w:rsidRDefault="005E6F33" w:rsidP="006D59C2">
            <w:pPr>
              <w:pStyle w:val="FirstLevelBullet"/>
              <w:ind w:left="250" w:hanging="270"/>
              <w:jc w:val="left"/>
              <w:rPr>
                <w:noProof/>
              </w:rPr>
            </w:pPr>
            <w:r w:rsidRPr="00B414A0">
              <w:rPr>
                <w:noProof/>
              </w:rPr>
              <w:t>Hiệu năng tốt</w:t>
            </w:r>
          </w:p>
        </w:tc>
        <w:tc>
          <w:tcPr>
            <w:tcW w:w="1806" w:type="dxa"/>
            <w:vAlign w:val="center"/>
          </w:tcPr>
          <w:p w14:paraId="1F5E7D83" w14:textId="77777777" w:rsidR="005E6F33" w:rsidRPr="00B414A0" w:rsidRDefault="005E6F33" w:rsidP="006D59C2">
            <w:pPr>
              <w:pStyle w:val="FirstLevelBullet"/>
              <w:ind w:left="250" w:hanging="270"/>
              <w:jc w:val="left"/>
              <w:rPr>
                <w:noProof/>
              </w:rPr>
            </w:pPr>
            <w:r w:rsidRPr="00B414A0">
              <w:rPr>
                <w:noProof/>
              </w:rPr>
              <w:t>Khá gọn nếu gắn bên trong vỏ</w:t>
            </w:r>
          </w:p>
          <w:p w14:paraId="0701C989" w14:textId="77777777" w:rsidR="005E6F33" w:rsidRPr="00B414A0" w:rsidRDefault="005E6F33" w:rsidP="006D59C2">
            <w:pPr>
              <w:pStyle w:val="FirstLevelBullet"/>
              <w:ind w:left="250" w:hanging="270"/>
              <w:jc w:val="left"/>
              <w:rPr>
                <w:noProof/>
              </w:rPr>
            </w:pPr>
            <w:r w:rsidRPr="00B414A0">
              <w:rPr>
                <w:noProof/>
              </w:rPr>
              <w:t>Giá thành rẻ</w:t>
            </w:r>
          </w:p>
          <w:p w14:paraId="6A9D300F" w14:textId="77777777" w:rsidR="005E6F33" w:rsidRPr="00B414A0" w:rsidRDefault="005E6F33" w:rsidP="006D59C2">
            <w:pPr>
              <w:pStyle w:val="FirstLevelBullet"/>
              <w:ind w:left="250" w:hanging="270"/>
              <w:jc w:val="left"/>
              <w:rPr>
                <w:noProof/>
              </w:rPr>
            </w:pPr>
            <w:r w:rsidRPr="00B414A0">
              <w:rPr>
                <w:noProof/>
              </w:rPr>
              <w:t>Mất thời gian và chi phí nghiên cứu</w:t>
            </w:r>
          </w:p>
          <w:p w14:paraId="2B499E7F" w14:textId="77777777" w:rsidR="005E6F33" w:rsidRPr="00B414A0" w:rsidRDefault="005E6F33" w:rsidP="006D59C2">
            <w:pPr>
              <w:pStyle w:val="FirstLevelBullet"/>
              <w:keepNext/>
              <w:numPr>
                <w:ilvl w:val="0"/>
                <w:numId w:val="0"/>
              </w:numPr>
              <w:jc w:val="left"/>
              <w:rPr>
                <w:noProof/>
              </w:rPr>
            </w:pPr>
            <w:r w:rsidRPr="00B414A0">
              <w:rPr>
                <w:noProof/>
              </w:rPr>
              <w:lastRenderedPageBreak/>
              <w:t>- Hiệu năng trung bình</w:t>
            </w:r>
          </w:p>
        </w:tc>
      </w:tr>
    </w:tbl>
    <w:p w14:paraId="64FA0908" w14:textId="77777777" w:rsidR="005E6F33" w:rsidRPr="00B414A0" w:rsidRDefault="005E6F33" w:rsidP="006D59C2">
      <w:pPr>
        <w:pStyle w:val="Caption"/>
        <w:rPr>
          <w:rFonts w:cs="Times New Roman"/>
        </w:rPr>
      </w:pPr>
      <w:bookmarkStart w:id="227" w:name="_Toc43135232"/>
      <w:bookmarkStart w:id="228" w:name="_Toc44593957"/>
      <w:r w:rsidRPr="00B414A0">
        <w:rPr>
          <w:rFonts w:cs="Times New Roman"/>
        </w:rPr>
        <w:lastRenderedPageBreak/>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27</w:t>
      </w:r>
      <w:r w:rsidRPr="00B414A0">
        <w:rPr>
          <w:rFonts w:cs="Times New Roman"/>
          <w:noProof/>
        </w:rPr>
        <w:fldChar w:fldCharType="end"/>
      </w:r>
      <w:r w:rsidRPr="00B414A0">
        <w:rPr>
          <w:rFonts w:cs="Times New Roman"/>
        </w:rPr>
        <w:t>: So sánh các giải pháp antenna</w:t>
      </w:r>
      <w:bookmarkEnd w:id="227"/>
      <w:bookmarkEnd w:id="228"/>
    </w:p>
    <w:p w14:paraId="6739636D" w14:textId="77777777" w:rsidR="005E6F33" w:rsidRPr="00B414A0" w:rsidRDefault="005E6F33" w:rsidP="006D59C2">
      <w:pPr>
        <w:pStyle w:val="ANSVNormal"/>
        <w:rPr>
          <w:rFonts w:cs="Times New Roman"/>
        </w:rPr>
      </w:pPr>
      <w:r w:rsidRPr="00B414A0">
        <w:rPr>
          <w:rFonts w:cs="Times New Roman"/>
        </w:rPr>
        <w:t>Từ bảng so sánh các giải pháp Antenna nêu trên, thì ta có thể thấy 2 loại Antenna: PCB và Flexible có thể được cân nhắc và sử dụng trong quá trình thiết kế bởi đây là 2 loại antenna có khả năng đáp ứng tốt mọi yêu cầu đã đề ra song mỗi loại lại có những ưu nhược điểm riêng khi so sánh với nhau về mặt thiết kế, giá thành.</w:t>
      </w:r>
    </w:p>
    <w:p w14:paraId="1FA83F8A" w14:textId="3E0E41A9" w:rsidR="005E6F33" w:rsidRPr="00B414A0" w:rsidRDefault="005E6F33" w:rsidP="006D59C2">
      <w:pPr>
        <w:pStyle w:val="ANSVHeadingLevel3"/>
        <w:numPr>
          <w:ilvl w:val="2"/>
          <w:numId w:val="12"/>
        </w:numPr>
        <w:spacing w:line="276" w:lineRule="auto"/>
        <w:ind w:left="619" w:hanging="619"/>
      </w:pPr>
      <w:bookmarkStart w:id="229" w:name="_Toc43135248"/>
      <w:bookmarkStart w:id="230" w:name="_Toc44922378"/>
      <w:r w:rsidRPr="00B414A0">
        <w:t>Khối Switch</w:t>
      </w:r>
      <w:bookmarkEnd w:id="229"/>
      <w:bookmarkEnd w:id="230"/>
    </w:p>
    <w:p w14:paraId="149A5D0A" w14:textId="77777777" w:rsidR="005E6F33" w:rsidRPr="00B414A0" w:rsidRDefault="005E6F33" w:rsidP="006D59C2">
      <w:pPr>
        <w:pStyle w:val="ANSVNormal"/>
        <w:rPr>
          <w:rFonts w:cs="Times New Roman"/>
        </w:rPr>
      </w:pPr>
      <w:r w:rsidRPr="00B414A0">
        <w:rPr>
          <w:rFonts w:cs="Times New Roman"/>
        </w:rPr>
        <w:t>Yêu cầu của thiết bị đối với khối Switch như sau:</w:t>
      </w:r>
    </w:p>
    <w:tbl>
      <w:tblPr>
        <w:tblStyle w:val="TableGrid"/>
        <w:tblW w:w="0" w:type="auto"/>
        <w:tblLook w:val="04A0" w:firstRow="1" w:lastRow="0" w:firstColumn="1" w:lastColumn="0" w:noHBand="0" w:noVBand="1"/>
      </w:tblPr>
      <w:tblGrid>
        <w:gridCol w:w="4868"/>
        <w:gridCol w:w="4868"/>
      </w:tblGrid>
      <w:tr w:rsidR="005E6F33" w:rsidRPr="00B414A0" w14:paraId="528C94C0" w14:textId="77777777" w:rsidTr="005E6F33">
        <w:tc>
          <w:tcPr>
            <w:tcW w:w="4868" w:type="dxa"/>
            <w:shd w:val="clear" w:color="auto" w:fill="AEAAAA" w:themeFill="background2" w:themeFillShade="BF"/>
          </w:tcPr>
          <w:p w14:paraId="00EFFC30" w14:textId="77777777" w:rsidR="005E6F33" w:rsidRPr="00B414A0" w:rsidRDefault="005E6F33" w:rsidP="006D59C2">
            <w:pPr>
              <w:pStyle w:val="ANSVNormal"/>
              <w:jc w:val="center"/>
              <w:rPr>
                <w:rFonts w:cs="Times New Roman"/>
                <w:b/>
                <w:bCs/>
              </w:rPr>
            </w:pPr>
            <w:r w:rsidRPr="00B414A0">
              <w:rPr>
                <w:rFonts w:cs="Times New Roman"/>
                <w:b/>
                <w:bCs/>
              </w:rPr>
              <w:t>Thông số</w:t>
            </w:r>
          </w:p>
        </w:tc>
        <w:tc>
          <w:tcPr>
            <w:tcW w:w="4868" w:type="dxa"/>
            <w:shd w:val="clear" w:color="auto" w:fill="AEAAAA" w:themeFill="background2" w:themeFillShade="BF"/>
          </w:tcPr>
          <w:p w14:paraId="11AA6FB8" w14:textId="77777777" w:rsidR="005E6F33" w:rsidRPr="00B414A0" w:rsidRDefault="005E6F33" w:rsidP="006D59C2">
            <w:pPr>
              <w:pStyle w:val="ANSVNormal"/>
              <w:jc w:val="center"/>
              <w:rPr>
                <w:rFonts w:cs="Times New Roman"/>
                <w:b/>
                <w:bCs/>
              </w:rPr>
            </w:pPr>
            <w:r w:rsidRPr="00B414A0">
              <w:rPr>
                <w:rFonts w:cs="Times New Roman"/>
                <w:b/>
                <w:bCs/>
              </w:rPr>
              <w:t>Yêu cầu</w:t>
            </w:r>
          </w:p>
        </w:tc>
      </w:tr>
      <w:tr w:rsidR="005E6F33" w:rsidRPr="00B414A0" w14:paraId="57551BFC" w14:textId="77777777" w:rsidTr="005E6F33">
        <w:tc>
          <w:tcPr>
            <w:tcW w:w="4868" w:type="dxa"/>
            <w:vAlign w:val="center"/>
          </w:tcPr>
          <w:p w14:paraId="763363D9" w14:textId="77777777" w:rsidR="005E6F33" w:rsidRPr="00B414A0" w:rsidRDefault="005E6F33" w:rsidP="006D59C2">
            <w:pPr>
              <w:pStyle w:val="ANSVNormal"/>
              <w:rPr>
                <w:rStyle w:val="fontstyle01"/>
                <w:rFonts w:ascii="Times New Roman" w:hAnsi="Times New Roman" w:cs="Times New Roman"/>
                <w:sz w:val="26"/>
              </w:rPr>
            </w:pPr>
            <w:r w:rsidRPr="00B414A0">
              <w:rPr>
                <w:rStyle w:val="fontstyle01"/>
                <w:rFonts w:ascii="Times New Roman" w:hAnsi="Times New Roman" w:cs="Times New Roman"/>
                <w:sz w:val="26"/>
              </w:rPr>
              <w:t>Số lượng</w:t>
            </w:r>
          </w:p>
        </w:tc>
        <w:tc>
          <w:tcPr>
            <w:tcW w:w="4868" w:type="dxa"/>
            <w:vAlign w:val="center"/>
          </w:tcPr>
          <w:p w14:paraId="2C8A791D" w14:textId="77777777" w:rsidR="005E6F33" w:rsidRPr="00B414A0" w:rsidRDefault="005E6F33" w:rsidP="006D59C2">
            <w:pPr>
              <w:pStyle w:val="ANSVNormal"/>
              <w:rPr>
                <w:rStyle w:val="fontstyle01"/>
                <w:rFonts w:ascii="Times New Roman" w:hAnsi="Times New Roman" w:cs="Times New Roman"/>
              </w:rPr>
            </w:pPr>
            <w:r w:rsidRPr="00B414A0">
              <w:rPr>
                <w:rStyle w:val="fontstyle01"/>
                <w:rFonts w:ascii="Times New Roman" w:hAnsi="Times New Roman" w:cs="Times New Roman"/>
              </w:rPr>
              <w:t>1</w:t>
            </w:r>
          </w:p>
        </w:tc>
      </w:tr>
      <w:tr w:rsidR="005E6F33" w:rsidRPr="00B414A0" w14:paraId="106A61BC" w14:textId="77777777" w:rsidTr="005E6F33">
        <w:tc>
          <w:tcPr>
            <w:tcW w:w="4868" w:type="dxa"/>
            <w:vAlign w:val="center"/>
          </w:tcPr>
          <w:p w14:paraId="771F7334" w14:textId="77777777" w:rsidR="005E6F33" w:rsidRPr="00B414A0" w:rsidRDefault="005E6F33" w:rsidP="006D59C2">
            <w:pPr>
              <w:pStyle w:val="ANSVNormal"/>
              <w:rPr>
                <w:rFonts w:cs="Times New Roman"/>
              </w:rPr>
            </w:pPr>
            <w:r w:rsidRPr="00B414A0">
              <w:rPr>
                <w:rStyle w:val="fontstyle01"/>
                <w:rFonts w:ascii="Times New Roman" w:hAnsi="Times New Roman" w:cs="Times New Roman"/>
                <w:sz w:val="26"/>
              </w:rPr>
              <w:t>Công suất đóng cắt tối đa</w:t>
            </w:r>
          </w:p>
        </w:tc>
        <w:tc>
          <w:tcPr>
            <w:tcW w:w="4868" w:type="dxa"/>
            <w:vAlign w:val="center"/>
          </w:tcPr>
          <w:p w14:paraId="0C9377DF" w14:textId="77777777" w:rsidR="005E6F33" w:rsidRPr="00B414A0" w:rsidRDefault="005E6F33" w:rsidP="006D59C2">
            <w:pPr>
              <w:pStyle w:val="ANSVNormal"/>
              <w:rPr>
                <w:rFonts w:cs="Times New Roman"/>
              </w:rPr>
            </w:pPr>
            <w:r w:rsidRPr="00B414A0">
              <w:rPr>
                <w:rStyle w:val="fontstyle01"/>
                <w:rFonts w:ascii="Times New Roman" w:hAnsi="Times New Roman" w:cs="Times New Roman"/>
              </w:rPr>
              <w:t>2200W</w:t>
            </w:r>
          </w:p>
        </w:tc>
      </w:tr>
      <w:tr w:rsidR="005E6F33" w:rsidRPr="00B414A0" w14:paraId="46FC1959" w14:textId="77777777" w:rsidTr="005E6F33">
        <w:trPr>
          <w:trHeight w:val="260"/>
        </w:trPr>
        <w:tc>
          <w:tcPr>
            <w:tcW w:w="4868" w:type="dxa"/>
            <w:vAlign w:val="center"/>
          </w:tcPr>
          <w:p w14:paraId="5C3413DB" w14:textId="77777777" w:rsidR="005E6F33" w:rsidRPr="00B414A0" w:rsidRDefault="005E6F33" w:rsidP="006D59C2">
            <w:pPr>
              <w:pStyle w:val="ANSVNormal"/>
              <w:rPr>
                <w:rFonts w:cs="Times New Roman"/>
              </w:rPr>
            </w:pPr>
            <w:r w:rsidRPr="00B414A0">
              <w:rPr>
                <w:rFonts w:cs="Times New Roman"/>
              </w:rPr>
              <w:t>Điện áp đóng cắt tối đa</w:t>
            </w:r>
          </w:p>
        </w:tc>
        <w:tc>
          <w:tcPr>
            <w:tcW w:w="4868" w:type="dxa"/>
            <w:vAlign w:val="center"/>
          </w:tcPr>
          <w:p w14:paraId="54EA98FE" w14:textId="77777777" w:rsidR="005E6F33" w:rsidRPr="00B414A0" w:rsidRDefault="005E6F33" w:rsidP="006D59C2">
            <w:pPr>
              <w:overflowPunct/>
              <w:autoSpaceDE/>
              <w:autoSpaceDN/>
              <w:adjustRightInd/>
              <w:spacing w:after="0" w:line="276" w:lineRule="auto"/>
              <w:jc w:val="left"/>
              <w:textAlignment w:val="auto"/>
              <w:rPr>
                <w:sz w:val="24"/>
              </w:rPr>
            </w:pPr>
            <w:r w:rsidRPr="00B414A0">
              <w:rPr>
                <w:rStyle w:val="fontstyle01"/>
                <w:rFonts w:ascii="Times New Roman" w:hAnsi="Times New Roman"/>
              </w:rPr>
              <w:t>220VAC</w:t>
            </w:r>
          </w:p>
        </w:tc>
      </w:tr>
      <w:tr w:rsidR="005E6F33" w:rsidRPr="00B414A0" w14:paraId="2BC6E672" w14:textId="77777777" w:rsidTr="005E6F33">
        <w:tc>
          <w:tcPr>
            <w:tcW w:w="4868" w:type="dxa"/>
            <w:vAlign w:val="center"/>
          </w:tcPr>
          <w:p w14:paraId="50653356" w14:textId="77777777" w:rsidR="005E6F33" w:rsidRPr="00B414A0" w:rsidRDefault="005E6F33" w:rsidP="006D59C2">
            <w:pPr>
              <w:pStyle w:val="ANSVNormal"/>
              <w:rPr>
                <w:rFonts w:cs="Times New Roman"/>
              </w:rPr>
            </w:pPr>
            <w:r w:rsidRPr="00B414A0">
              <w:rPr>
                <w:rFonts w:cs="Times New Roman"/>
              </w:rPr>
              <w:t>Dòng điện đóng cắt tối đa</w:t>
            </w:r>
          </w:p>
        </w:tc>
        <w:tc>
          <w:tcPr>
            <w:tcW w:w="4868" w:type="dxa"/>
            <w:vAlign w:val="center"/>
          </w:tcPr>
          <w:p w14:paraId="556F596F" w14:textId="77777777" w:rsidR="005E6F33" w:rsidRPr="00B414A0" w:rsidRDefault="005E6F33" w:rsidP="006D59C2">
            <w:pPr>
              <w:overflowPunct/>
              <w:autoSpaceDE/>
              <w:autoSpaceDN/>
              <w:adjustRightInd/>
              <w:spacing w:after="0" w:line="276" w:lineRule="auto"/>
              <w:jc w:val="left"/>
              <w:textAlignment w:val="auto"/>
              <w:rPr>
                <w:sz w:val="24"/>
              </w:rPr>
            </w:pPr>
            <w:r w:rsidRPr="00B414A0">
              <w:rPr>
                <w:rStyle w:val="fontstyle01"/>
                <w:rFonts w:ascii="Times New Roman" w:hAnsi="Times New Roman"/>
              </w:rPr>
              <w:t>10A</w:t>
            </w:r>
          </w:p>
        </w:tc>
      </w:tr>
    </w:tbl>
    <w:p w14:paraId="08836534" w14:textId="77777777" w:rsidR="005E6F33" w:rsidRPr="00B414A0" w:rsidRDefault="005E6F33" w:rsidP="006D59C2">
      <w:pPr>
        <w:pStyle w:val="Caption"/>
        <w:rPr>
          <w:rFonts w:cs="Times New Roman"/>
        </w:rPr>
      </w:pPr>
      <w:bookmarkStart w:id="231" w:name="_Toc43135233"/>
      <w:bookmarkStart w:id="232" w:name="_Toc44593958"/>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28</w:t>
      </w:r>
      <w:r w:rsidRPr="00B414A0">
        <w:rPr>
          <w:rFonts w:cs="Times New Roman"/>
          <w:noProof/>
        </w:rPr>
        <w:fldChar w:fldCharType="end"/>
      </w:r>
      <w:r w:rsidRPr="00B414A0">
        <w:rPr>
          <w:rFonts w:cs="Times New Roman"/>
        </w:rPr>
        <w:t>: Yêu cầu khối Switch</w:t>
      </w:r>
      <w:bookmarkEnd w:id="231"/>
      <w:bookmarkEnd w:id="232"/>
    </w:p>
    <w:p w14:paraId="33CE41CD" w14:textId="77777777" w:rsidR="005E6F33" w:rsidRPr="00B414A0" w:rsidRDefault="005E6F33" w:rsidP="006D59C2">
      <w:pPr>
        <w:pStyle w:val="ANSVNormal"/>
        <w:rPr>
          <w:rFonts w:cs="Times New Roman"/>
        </w:rPr>
      </w:pPr>
      <w:r w:rsidRPr="00B414A0">
        <w:rPr>
          <w:rFonts w:cs="Times New Roman"/>
        </w:rPr>
        <w:t>Hiện nay, hai giải pháp điều khiển tải đèn xoay chiều được sử dụng chủ yếu là Relay và Triac. Mỗi giải pháp lại có những đặc tính khác nhau, dưới đây là bảng so sánh hai giải pháp này.</w:t>
      </w:r>
    </w:p>
    <w:tbl>
      <w:tblPr>
        <w:tblStyle w:val="TableGrid"/>
        <w:tblW w:w="0" w:type="auto"/>
        <w:tblLook w:val="04A0" w:firstRow="1" w:lastRow="0" w:firstColumn="1" w:lastColumn="0" w:noHBand="0" w:noVBand="1"/>
      </w:tblPr>
      <w:tblGrid>
        <w:gridCol w:w="1615"/>
        <w:gridCol w:w="3565"/>
        <w:gridCol w:w="4535"/>
      </w:tblGrid>
      <w:tr w:rsidR="005E6F33" w:rsidRPr="00B414A0" w14:paraId="2A06C137" w14:textId="77777777" w:rsidTr="005E6F33">
        <w:tc>
          <w:tcPr>
            <w:tcW w:w="1615" w:type="dxa"/>
            <w:shd w:val="clear" w:color="auto" w:fill="AEAAAA" w:themeFill="background2" w:themeFillShade="BF"/>
          </w:tcPr>
          <w:p w14:paraId="0ABF1B02" w14:textId="77777777" w:rsidR="005E6F33" w:rsidRPr="00B414A0" w:rsidRDefault="005E6F33" w:rsidP="006D59C2">
            <w:pPr>
              <w:spacing w:line="276" w:lineRule="auto"/>
              <w:rPr>
                <w:b/>
                <w:bCs/>
              </w:rPr>
            </w:pPr>
            <w:r w:rsidRPr="00B414A0">
              <w:rPr>
                <w:b/>
                <w:bCs/>
              </w:rPr>
              <w:t>Giải pháp</w:t>
            </w:r>
          </w:p>
        </w:tc>
        <w:tc>
          <w:tcPr>
            <w:tcW w:w="3565" w:type="dxa"/>
            <w:shd w:val="clear" w:color="auto" w:fill="AEAAAA" w:themeFill="background2" w:themeFillShade="BF"/>
          </w:tcPr>
          <w:p w14:paraId="607BE4C8" w14:textId="77777777" w:rsidR="005E6F33" w:rsidRPr="00B414A0" w:rsidRDefault="005E6F33" w:rsidP="006D59C2">
            <w:pPr>
              <w:spacing w:line="276" w:lineRule="auto"/>
              <w:jc w:val="center"/>
              <w:rPr>
                <w:b/>
                <w:bCs/>
              </w:rPr>
            </w:pPr>
            <w:r w:rsidRPr="00B414A0">
              <w:rPr>
                <w:b/>
                <w:bCs/>
              </w:rPr>
              <w:t>Relay</w:t>
            </w:r>
          </w:p>
        </w:tc>
        <w:tc>
          <w:tcPr>
            <w:tcW w:w="4535" w:type="dxa"/>
            <w:shd w:val="clear" w:color="auto" w:fill="AEAAAA" w:themeFill="background2" w:themeFillShade="BF"/>
          </w:tcPr>
          <w:p w14:paraId="0C04AA52" w14:textId="77777777" w:rsidR="005E6F33" w:rsidRPr="00B414A0" w:rsidRDefault="005E6F33" w:rsidP="006D59C2">
            <w:pPr>
              <w:spacing w:line="276" w:lineRule="auto"/>
              <w:jc w:val="center"/>
              <w:rPr>
                <w:b/>
                <w:bCs/>
              </w:rPr>
            </w:pPr>
            <w:r w:rsidRPr="00B414A0">
              <w:rPr>
                <w:b/>
                <w:bCs/>
              </w:rPr>
              <w:t>TRIAC</w:t>
            </w:r>
          </w:p>
        </w:tc>
      </w:tr>
      <w:tr w:rsidR="005E6F33" w:rsidRPr="00B414A0" w14:paraId="3DA0B0CF" w14:textId="77777777" w:rsidTr="005E6F33">
        <w:tc>
          <w:tcPr>
            <w:tcW w:w="1615" w:type="dxa"/>
            <w:vAlign w:val="center"/>
          </w:tcPr>
          <w:p w14:paraId="602F2203" w14:textId="77777777" w:rsidR="005E6F33" w:rsidRPr="00B414A0" w:rsidRDefault="005E6F33" w:rsidP="006D59C2">
            <w:pPr>
              <w:spacing w:line="276" w:lineRule="auto"/>
              <w:rPr>
                <w:b/>
                <w:bCs/>
              </w:rPr>
            </w:pPr>
            <w:r w:rsidRPr="00B414A0">
              <w:rPr>
                <w:b/>
                <w:bCs/>
              </w:rPr>
              <w:t>Cấu trúc</w:t>
            </w:r>
          </w:p>
        </w:tc>
        <w:tc>
          <w:tcPr>
            <w:tcW w:w="3565" w:type="dxa"/>
            <w:vAlign w:val="center"/>
          </w:tcPr>
          <w:p w14:paraId="0B38AE6D" w14:textId="77777777" w:rsidR="005E6F33" w:rsidRPr="00B414A0" w:rsidRDefault="005E6F33" w:rsidP="006D59C2">
            <w:pPr>
              <w:spacing w:line="276" w:lineRule="auto"/>
            </w:pPr>
            <w:r w:rsidRPr="00B414A0">
              <w:t>Đóng/cắt bằng cơ điện</w:t>
            </w:r>
          </w:p>
        </w:tc>
        <w:tc>
          <w:tcPr>
            <w:tcW w:w="4535" w:type="dxa"/>
            <w:vAlign w:val="center"/>
          </w:tcPr>
          <w:p w14:paraId="18883D34" w14:textId="77777777" w:rsidR="005E6F33" w:rsidRPr="00B414A0" w:rsidRDefault="005E6F33" w:rsidP="006D59C2">
            <w:pPr>
              <w:spacing w:line="276" w:lineRule="auto"/>
            </w:pPr>
            <w:r w:rsidRPr="00B414A0">
              <w:t xml:space="preserve"> Đóng/cắt bằng linh kiện bán dẫn</w:t>
            </w:r>
          </w:p>
        </w:tc>
      </w:tr>
      <w:tr w:rsidR="005E6F33" w:rsidRPr="00B414A0" w14:paraId="41BDC4EF" w14:textId="77777777" w:rsidTr="005E6F33">
        <w:tc>
          <w:tcPr>
            <w:tcW w:w="1615" w:type="dxa"/>
            <w:vMerge w:val="restart"/>
            <w:vAlign w:val="center"/>
          </w:tcPr>
          <w:p w14:paraId="58ABC286" w14:textId="77777777" w:rsidR="005E6F33" w:rsidRPr="00B414A0" w:rsidRDefault="005E6F33" w:rsidP="006D59C2">
            <w:pPr>
              <w:spacing w:line="276" w:lineRule="auto"/>
              <w:jc w:val="left"/>
              <w:rPr>
                <w:b/>
                <w:bCs/>
              </w:rPr>
            </w:pPr>
            <w:r w:rsidRPr="00B414A0">
              <w:rPr>
                <w:b/>
                <w:bCs/>
              </w:rPr>
              <w:t>Nguyên lý hoạt động</w:t>
            </w:r>
          </w:p>
        </w:tc>
        <w:tc>
          <w:tcPr>
            <w:tcW w:w="3565" w:type="dxa"/>
            <w:vAlign w:val="center"/>
          </w:tcPr>
          <w:p w14:paraId="505279E7" w14:textId="77777777" w:rsidR="005E6F33" w:rsidRPr="00B414A0" w:rsidRDefault="005E6F33" w:rsidP="006D59C2">
            <w:pPr>
              <w:spacing w:line="276" w:lineRule="auto"/>
              <w:jc w:val="center"/>
            </w:pPr>
            <w:r w:rsidRPr="00B414A0">
              <w:rPr>
                <w:noProof/>
              </w:rPr>
              <w:drawing>
                <wp:inline distT="0" distB="0" distL="0" distR="0" wp14:anchorId="330955FD" wp14:editId="08349099">
                  <wp:extent cx="972922" cy="7685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e_1c.jpg"/>
                          <pic:cNvPicPr/>
                        </pic:nvPicPr>
                        <pic:blipFill>
                          <a:blip r:embed="rId52">
                            <a:extLst>
                              <a:ext uri="{28A0092B-C50C-407E-A947-70E740481C1C}">
                                <a14:useLocalDpi xmlns:a14="http://schemas.microsoft.com/office/drawing/2010/main" val="0"/>
                              </a:ext>
                            </a:extLst>
                          </a:blip>
                          <a:stretch>
                            <a:fillRect/>
                          </a:stretch>
                        </pic:blipFill>
                        <pic:spPr>
                          <a:xfrm>
                            <a:off x="0" y="0"/>
                            <a:ext cx="1056540" cy="834577"/>
                          </a:xfrm>
                          <a:prstGeom prst="rect">
                            <a:avLst/>
                          </a:prstGeom>
                        </pic:spPr>
                      </pic:pic>
                    </a:graphicData>
                  </a:graphic>
                </wp:inline>
              </w:drawing>
            </w:r>
          </w:p>
        </w:tc>
        <w:tc>
          <w:tcPr>
            <w:tcW w:w="4535" w:type="dxa"/>
            <w:vAlign w:val="center"/>
          </w:tcPr>
          <w:p w14:paraId="071B69FD" w14:textId="77777777" w:rsidR="005E6F33" w:rsidRPr="00B414A0" w:rsidRDefault="005E6F33" w:rsidP="006D59C2">
            <w:pPr>
              <w:spacing w:line="276" w:lineRule="auto"/>
              <w:jc w:val="center"/>
            </w:pPr>
            <w:r w:rsidRPr="00B414A0">
              <w:rPr>
                <w:noProof/>
              </w:rPr>
              <w:drawing>
                <wp:inline distT="0" distB="0" distL="0" distR="0" wp14:anchorId="639BEE35" wp14:editId="700E6308">
                  <wp:extent cx="1682877" cy="8636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23991" cy="884765"/>
                          </a:xfrm>
                          <a:prstGeom prst="rect">
                            <a:avLst/>
                          </a:prstGeom>
                        </pic:spPr>
                      </pic:pic>
                    </a:graphicData>
                  </a:graphic>
                </wp:inline>
              </w:drawing>
            </w:r>
          </w:p>
        </w:tc>
      </w:tr>
      <w:tr w:rsidR="005E6F33" w:rsidRPr="00B414A0" w14:paraId="4CB27111" w14:textId="77777777" w:rsidTr="005E6F33">
        <w:tc>
          <w:tcPr>
            <w:tcW w:w="1615" w:type="dxa"/>
            <w:vMerge/>
            <w:vAlign w:val="center"/>
          </w:tcPr>
          <w:p w14:paraId="2838DD3E" w14:textId="77777777" w:rsidR="005E6F33" w:rsidRPr="00B414A0" w:rsidRDefault="005E6F33" w:rsidP="006D59C2">
            <w:pPr>
              <w:spacing w:line="276" w:lineRule="auto"/>
              <w:jc w:val="left"/>
              <w:rPr>
                <w:b/>
                <w:bCs/>
              </w:rPr>
            </w:pPr>
          </w:p>
        </w:tc>
        <w:tc>
          <w:tcPr>
            <w:tcW w:w="3565" w:type="dxa"/>
            <w:vAlign w:val="center"/>
          </w:tcPr>
          <w:p w14:paraId="288C53E3" w14:textId="77777777" w:rsidR="005E6F33" w:rsidRPr="00B414A0" w:rsidRDefault="005E6F33" w:rsidP="006D59C2">
            <w:pPr>
              <w:spacing w:line="276" w:lineRule="auto"/>
            </w:pPr>
            <w:r w:rsidRPr="00B414A0">
              <w:t xml:space="preserve">Sử dụng một nam châm điện để đóng hoặc mở tiếp điểm, để điều khiển tiếp điểm đóng hoặc mở cần cấp hoặc ngắt dòng điện </w:t>
            </w:r>
            <w:r w:rsidRPr="00B414A0">
              <w:lastRenderedPageBreak/>
              <w:t>(một chiều hoặc xoay chiều) cho nam châm điện.</w:t>
            </w:r>
          </w:p>
        </w:tc>
        <w:tc>
          <w:tcPr>
            <w:tcW w:w="4535" w:type="dxa"/>
            <w:vAlign w:val="center"/>
          </w:tcPr>
          <w:p w14:paraId="2A7B066E" w14:textId="77777777" w:rsidR="005E6F33" w:rsidRPr="00B414A0" w:rsidRDefault="005E6F33" w:rsidP="006D59C2">
            <w:pPr>
              <w:spacing w:line="276" w:lineRule="auto"/>
            </w:pPr>
            <w:proofErr w:type="gramStart"/>
            <w:r w:rsidRPr="00B414A0">
              <w:lastRenderedPageBreak/>
              <w:t>là</w:t>
            </w:r>
            <w:proofErr w:type="gramEnd"/>
            <w:r w:rsidRPr="00B414A0">
              <w:t xml:space="preserve"> phần tử bán dẫn gồm năm lớp bán dẫn, tạo nên cấu trúc p-n-p-n như ở thyristor theo cả hai chiều giữa các cực T1 và T2, do đó có thể dẫn dòng theo cả hai chiều giữa T1 và T2. TRIAC có thể </w:t>
            </w:r>
            <w:r w:rsidRPr="00B414A0">
              <w:lastRenderedPageBreak/>
              <w:t>coi tương đương với hai thyristor đấu song song song ngược, để điều khiển Triac ta chỉ cần cấp xung cho chân G của Triac.</w:t>
            </w:r>
          </w:p>
        </w:tc>
      </w:tr>
      <w:tr w:rsidR="005E6F33" w:rsidRPr="00B414A0" w14:paraId="3029F1C2" w14:textId="77777777" w:rsidTr="005E6F33">
        <w:tc>
          <w:tcPr>
            <w:tcW w:w="1615" w:type="dxa"/>
            <w:vAlign w:val="center"/>
          </w:tcPr>
          <w:p w14:paraId="74A88179" w14:textId="77777777" w:rsidR="005E6F33" w:rsidRPr="00B414A0" w:rsidRDefault="005E6F33" w:rsidP="006D59C2">
            <w:pPr>
              <w:spacing w:line="276" w:lineRule="auto"/>
              <w:jc w:val="left"/>
              <w:rPr>
                <w:b/>
                <w:bCs/>
              </w:rPr>
            </w:pPr>
            <w:r w:rsidRPr="00B414A0">
              <w:rPr>
                <w:b/>
                <w:bCs/>
              </w:rPr>
              <w:lastRenderedPageBreak/>
              <w:t>Cách ly điều khiển</w:t>
            </w:r>
          </w:p>
        </w:tc>
        <w:tc>
          <w:tcPr>
            <w:tcW w:w="3565" w:type="dxa"/>
            <w:shd w:val="clear" w:color="auto" w:fill="auto"/>
            <w:vAlign w:val="center"/>
          </w:tcPr>
          <w:p w14:paraId="7F7BF929" w14:textId="77777777" w:rsidR="005E6F33" w:rsidRPr="00B414A0" w:rsidRDefault="005E6F33" w:rsidP="006D59C2">
            <w:pPr>
              <w:spacing w:line="276" w:lineRule="auto"/>
            </w:pPr>
            <w:r w:rsidRPr="00B414A0">
              <w:t>Dòng điều khiển được cách ly với dòng tải</w:t>
            </w:r>
          </w:p>
        </w:tc>
        <w:tc>
          <w:tcPr>
            <w:tcW w:w="4535" w:type="dxa"/>
            <w:shd w:val="clear" w:color="auto" w:fill="auto"/>
            <w:vAlign w:val="center"/>
          </w:tcPr>
          <w:p w14:paraId="5212A3FD" w14:textId="77777777" w:rsidR="005E6F33" w:rsidRPr="00B414A0" w:rsidRDefault="005E6F33" w:rsidP="006D59C2">
            <w:pPr>
              <w:spacing w:line="276" w:lineRule="auto"/>
            </w:pPr>
            <w:r w:rsidRPr="00B414A0">
              <w:t>Dòng điều khiển không được cách ly với dòng tải, có nghĩa là cần thêm khối cách ly.</w:t>
            </w:r>
          </w:p>
        </w:tc>
      </w:tr>
      <w:tr w:rsidR="005E6F33" w:rsidRPr="00B414A0" w14:paraId="7318512A" w14:textId="77777777" w:rsidTr="005E6F33">
        <w:tc>
          <w:tcPr>
            <w:tcW w:w="1615" w:type="dxa"/>
            <w:vAlign w:val="center"/>
          </w:tcPr>
          <w:p w14:paraId="542C78F1" w14:textId="77777777" w:rsidR="005E6F33" w:rsidRPr="00B414A0" w:rsidRDefault="005E6F33" w:rsidP="006D59C2">
            <w:pPr>
              <w:spacing w:line="276" w:lineRule="auto"/>
              <w:jc w:val="left"/>
              <w:rPr>
                <w:b/>
                <w:bCs/>
              </w:rPr>
            </w:pPr>
            <w:r w:rsidRPr="00B414A0">
              <w:rPr>
                <w:b/>
                <w:bCs/>
              </w:rPr>
              <w:t>Cách ly nguồn với tải</w:t>
            </w:r>
          </w:p>
        </w:tc>
        <w:tc>
          <w:tcPr>
            <w:tcW w:w="3565" w:type="dxa"/>
            <w:shd w:val="clear" w:color="auto" w:fill="auto"/>
            <w:vAlign w:val="center"/>
          </w:tcPr>
          <w:p w14:paraId="49288ABE" w14:textId="77777777" w:rsidR="005E6F33" w:rsidRPr="00B414A0" w:rsidRDefault="005E6F33" w:rsidP="006D59C2">
            <w:pPr>
              <w:spacing w:line="276" w:lineRule="auto"/>
            </w:pPr>
            <w:r w:rsidRPr="00B414A0">
              <w:t>Cách ly hoàn toàn</w:t>
            </w:r>
          </w:p>
        </w:tc>
        <w:tc>
          <w:tcPr>
            <w:tcW w:w="4535" w:type="dxa"/>
            <w:shd w:val="clear" w:color="auto" w:fill="auto"/>
            <w:vAlign w:val="center"/>
          </w:tcPr>
          <w:p w14:paraId="335F8905" w14:textId="77777777" w:rsidR="005E6F33" w:rsidRPr="00B414A0" w:rsidRDefault="005E6F33" w:rsidP="006D59C2">
            <w:pPr>
              <w:spacing w:line="276" w:lineRule="auto"/>
            </w:pPr>
            <w:r w:rsidRPr="00B414A0">
              <w:t xml:space="preserve"> Không cách ly hoàn toàn, vì linh kiện bán dẫn ngắt mạch bằng trở kháng cao mà không ngắt hoàn toàn hai cực, dẫn đến dòng rò</w:t>
            </w:r>
          </w:p>
        </w:tc>
      </w:tr>
      <w:tr w:rsidR="005E6F33" w:rsidRPr="00B414A0" w14:paraId="01C49338" w14:textId="77777777" w:rsidTr="005E6F33">
        <w:tc>
          <w:tcPr>
            <w:tcW w:w="1615" w:type="dxa"/>
            <w:vAlign w:val="center"/>
          </w:tcPr>
          <w:p w14:paraId="06EEBBFC" w14:textId="77777777" w:rsidR="005E6F33" w:rsidRPr="00B414A0" w:rsidRDefault="005E6F33" w:rsidP="006D59C2">
            <w:pPr>
              <w:spacing w:line="276" w:lineRule="auto"/>
              <w:jc w:val="left"/>
              <w:rPr>
                <w:b/>
                <w:bCs/>
              </w:rPr>
            </w:pPr>
            <w:r w:rsidRPr="00B414A0">
              <w:rPr>
                <w:b/>
                <w:bCs/>
              </w:rPr>
              <w:t>Sinh nhiệt</w:t>
            </w:r>
          </w:p>
        </w:tc>
        <w:tc>
          <w:tcPr>
            <w:tcW w:w="3565" w:type="dxa"/>
            <w:shd w:val="clear" w:color="auto" w:fill="auto"/>
            <w:vAlign w:val="center"/>
          </w:tcPr>
          <w:p w14:paraId="0FAE729D" w14:textId="77777777" w:rsidR="005E6F33" w:rsidRPr="00B414A0" w:rsidRDefault="005E6F33" w:rsidP="006D59C2">
            <w:pPr>
              <w:spacing w:line="276" w:lineRule="auto"/>
            </w:pPr>
            <w:r w:rsidRPr="00B414A0">
              <w:t>Không sinh nhiệt</w:t>
            </w:r>
          </w:p>
        </w:tc>
        <w:tc>
          <w:tcPr>
            <w:tcW w:w="4535" w:type="dxa"/>
            <w:shd w:val="clear" w:color="auto" w:fill="auto"/>
            <w:vAlign w:val="center"/>
          </w:tcPr>
          <w:p w14:paraId="326FB020" w14:textId="77777777" w:rsidR="005E6F33" w:rsidRPr="00B414A0" w:rsidRDefault="005E6F33" w:rsidP="006D59C2">
            <w:pPr>
              <w:spacing w:line="276" w:lineRule="auto"/>
            </w:pPr>
            <w:r w:rsidRPr="00B414A0">
              <w:t>Sinh nhiệt rất lớn, cần tản nhiệt</w:t>
            </w:r>
          </w:p>
        </w:tc>
      </w:tr>
      <w:tr w:rsidR="005E6F33" w:rsidRPr="00B414A0" w14:paraId="78EE7113" w14:textId="77777777" w:rsidTr="005E6F33">
        <w:tc>
          <w:tcPr>
            <w:tcW w:w="1615" w:type="dxa"/>
            <w:vAlign w:val="center"/>
          </w:tcPr>
          <w:p w14:paraId="6D508BC8" w14:textId="77777777" w:rsidR="005E6F33" w:rsidRPr="00B414A0" w:rsidRDefault="005E6F33" w:rsidP="006D59C2">
            <w:pPr>
              <w:spacing w:line="276" w:lineRule="auto"/>
              <w:jc w:val="left"/>
              <w:rPr>
                <w:b/>
                <w:bCs/>
              </w:rPr>
            </w:pPr>
            <w:r w:rsidRPr="00B414A0">
              <w:rPr>
                <w:b/>
                <w:bCs/>
              </w:rPr>
              <w:t>Tiếng ồn</w:t>
            </w:r>
          </w:p>
        </w:tc>
        <w:tc>
          <w:tcPr>
            <w:tcW w:w="3565" w:type="dxa"/>
            <w:shd w:val="clear" w:color="auto" w:fill="auto"/>
            <w:vAlign w:val="center"/>
          </w:tcPr>
          <w:p w14:paraId="460F5997" w14:textId="77777777" w:rsidR="005E6F33" w:rsidRPr="00B414A0" w:rsidRDefault="005E6F33" w:rsidP="006D59C2">
            <w:pPr>
              <w:spacing w:line="276" w:lineRule="auto"/>
            </w:pPr>
            <w:r w:rsidRPr="00B414A0">
              <w:t>Gây tiếng ồn</w:t>
            </w:r>
          </w:p>
        </w:tc>
        <w:tc>
          <w:tcPr>
            <w:tcW w:w="4535" w:type="dxa"/>
            <w:shd w:val="clear" w:color="auto" w:fill="auto"/>
            <w:vAlign w:val="center"/>
          </w:tcPr>
          <w:p w14:paraId="55ECCFD8" w14:textId="77777777" w:rsidR="005E6F33" w:rsidRPr="00B414A0" w:rsidRDefault="005E6F33" w:rsidP="006D59C2">
            <w:pPr>
              <w:spacing w:line="276" w:lineRule="auto"/>
            </w:pPr>
            <w:r w:rsidRPr="00B414A0">
              <w:t>Không gây tiếng ồn</w:t>
            </w:r>
          </w:p>
        </w:tc>
      </w:tr>
      <w:tr w:rsidR="005E6F33" w:rsidRPr="00B414A0" w14:paraId="7581A66C" w14:textId="77777777" w:rsidTr="005E6F33">
        <w:tc>
          <w:tcPr>
            <w:tcW w:w="1615" w:type="dxa"/>
            <w:vAlign w:val="center"/>
          </w:tcPr>
          <w:p w14:paraId="6E74DD69" w14:textId="77777777" w:rsidR="005E6F33" w:rsidRPr="00B414A0" w:rsidRDefault="005E6F33" w:rsidP="006D59C2">
            <w:pPr>
              <w:spacing w:line="276" w:lineRule="auto"/>
              <w:jc w:val="left"/>
              <w:rPr>
                <w:b/>
                <w:bCs/>
              </w:rPr>
            </w:pPr>
            <w:r w:rsidRPr="00B414A0">
              <w:rPr>
                <w:b/>
                <w:bCs/>
              </w:rPr>
              <w:t>Đa dạng điều khiển</w:t>
            </w:r>
          </w:p>
        </w:tc>
        <w:tc>
          <w:tcPr>
            <w:tcW w:w="3565" w:type="dxa"/>
            <w:shd w:val="clear" w:color="auto" w:fill="auto"/>
            <w:vAlign w:val="center"/>
          </w:tcPr>
          <w:p w14:paraId="145EFA8F" w14:textId="77777777" w:rsidR="005E6F33" w:rsidRPr="00B414A0" w:rsidRDefault="005E6F33" w:rsidP="006D59C2">
            <w:pPr>
              <w:spacing w:line="276" w:lineRule="auto"/>
            </w:pPr>
            <w:r w:rsidRPr="00B414A0">
              <w:t>Chỉ điều khiển bật – tắt</w:t>
            </w:r>
          </w:p>
        </w:tc>
        <w:tc>
          <w:tcPr>
            <w:tcW w:w="4535" w:type="dxa"/>
            <w:shd w:val="clear" w:color="auto" w:fill="auto"/>
            <w:vAlign w:val="center"/>
          </w:tcPr>
          <w:p w14:paraId="1ABF0BB4" w14:textId="77777777" w:rsidR="005E6F33" w:rsidRPr="00B414A0" w:rsidRDefault="005E6F33" w:rsidP="006D59C2">
            <w:pPr>
              <w:spacing w:line="276" w:lineRule="auto"/>
            </w:pPr>
            <w:r w:rsidRPr="00B414A0">
              <w:t>- Điều khiển bật – tắt,</w:t>
            </w:r>
          </w:p>
          <w:p w14:paraId="2E30C45F" w14:textId="77777777" w:rsidR="005E6F33" w:rsidRPr="00B414A0" w:rsidRDefault="005E6F33" w:rsidP="006D59C2">
            <w:pPr>
              <w:spacing w:line="276" w:lineRule="auto"/>
            </w:pPr>
            <w:r w:rsidRPr="00B414A0">
              <w:t>- Điều khiển tốc độ động cơ AC</w:t>
            </w:r>
          </w:p>
          <w:p w14:paraId="1FEA2B08" w14:textId="77777777" w:rsidR="005E6F33" w:rsidRPr="00B414A0" w:rsidRDefault="005E6F33" w:rsidP="006D59C2">
            <w:pPr>
              <w:spacing w:line="276" w:lineRule="auto"/>
            </w:pPr>
            <w:r w:rsidRPr="00B414A0">
              <w:t>- Điều chỉnh độ sáng của đèn</w:t>
            </w:r>
          </w:p>
        </w:tc>
      </w:tr>
      <w:tr w:rsidR="005E6F33" w:rsidRPr="00B414A0" w14:paraId="12560D54" w14:textId="77777777" w:rsidTr="005E6F33">
        <w:tc>
          <w:tcPr>
            <w:tcW w:w="1615" w:type="dxa"/>
            <w:vAlign w:val="center"/>
          </w:tcPr>
          <w:p w14:paraId="09DA793F" w14:textId="77777777" w:rsidR="005E6F33" w:rsidRPr="00B414A0" w:rsidRDefault="005E6F33" w:rsidP="006D59C2">
            <w:pPr>
              <w:spacing w:line="276" w:lineRule="auto"/>
              <w:jc w:val="left"/>
              <w:rPr>
                <w:b/>
                <w:bCs/>
              </w:rPr>
            </w:pPr>
            <w:r w:rsidRPr="00B414A0">
              <w:rPr>
                <w:b/>
                <w:bCs/>
              </w:rPr>
              <w:t>Tia lửa điện</w:t>
            </w:r>
          </w:p>
        </w:tc>
        <w:tc>
          <w:tcPr>
            <w:tcW w:w="3565" w:type="dxa"/>
            <w:shd w:val="clear" w:color="auto" w:fill="auto"/>
            <w:vAlign w:val="center"/>
          </w:tcPr>
          <w:p w14:paraId="1D6A0AAE" w14:textId="77777777" w:rsidR="005E6F33" w:rsidRPr="00B414A0" w:rsidRDefault="005E6F33" w:rsidP="006D59C2">
            <w:pPr>
              <w:spacing w:line="276" w:lineRule="auto"/>
            </w:pPr>
            <w:r w:rsidRPr="00B414A0">
              <w:t>Phát sinh tia lửa điện khi ngắt tải</w:t>
            </w:r>
          </w:p>
        </w:tc>
        <w:tc>
          <w:tcPr>
            <w:tcW w:w="4535" w:type="dxa"/>
            <w:shd w:val="clear" w:color="auto" w:fill="auto"/>
            <w:vAlign w:val="center"/>
          </w:tcPr>
          <w:p w14:paraId="08286FCF" w14:textId="77777777" w:rsidR="005E6F33" w:rsidRPr="00B414A0" w:rsidRDefault="005E6F33" w:rsidP="006D59C2">
            <w:pPr>
              <w:spacing w:line="276" w:lineRule="auto"/>
            </w:pPr>
            <w:r w:rsidRPr="00B414A0">
              <w:t>Không sinh tia lửa điện</w:t>
            </w:r>
          </w:p>
        </w:tc>
      </w:tr>
      <w:tr w:rsidR="005E6F33" w:rsidRPr="00B414A0" w14:paraId="4D38F40E" w14:textId="77777777" w:rsidTr="005E6F33">
        <w:tc>
          <w:tcPr>
            <w:tcW w:w="1615" w:type="dxa"/>
            <w:vAlign w:val="center"/>
          </w:tcPr>
          <w:p w14:paraId="0A49FAAE" w14:textId="77777777" w:rsidR="005E6F33" w:rsidRPr="00B414A0" w:rsidRDefault="005E6F33" w:rsidP="006D59C2">
            <w:pPr>
              <w:spacing w:line="276" w:lineRule="auto"/>
              <w:jc w:val="left"/>
              <w:rPr>
                <w:b/>
                <w:bCs/>
              </w:rPr>
            </w:pPr>
            <w:r w:rsidRPr="00B414A0">
              <w:rPr>
                <w:b/>
                <w:bCs/>
              </w:rPr>
              <w:t>Gây nhiễu EMI</w:t>
            </w:r>
          </w:p>
        </w:tc>
        <w:tc>
          <w:tcPr>
            <w:tcW w:w="3565" w:type="dxa"/>
            <w:shd w:val="clear" w:color="auto" w:fill="auto"/>
            <w:vAlign w:val="center"/>
          </w:tcPr>
          <w:p w14:paraId="53228A4D" w14:textId="77777777" w:rsidR="005E6F33" w:rsidRPr="00B414A0" w:rsidRDefault="005E6F33" w:rsidP="006D59C2">
            <w:pPr>
              <w:spacing w:line="276" w:lineRule="auto"/>
            </w:pPr>
            <w:r w:rsidRPr="00B414A0">
              <w:t>Gây nhiễu EMI do phát sinh tia lửa điện</w:t>
            </w:r>
          </w:p>
        </w:tc>
        <w:tc>
          <w:tcPr>
            <w:tcW w:w="4535" w:type="dxa"/>
            <w:shd w:val="clear" w:color="auto" w:fill="auto"/>
            <w:vAlign w:val="center"/>
          </w:tcPr>
          <w:p w14:paraId="6F208270" w14:textId="77777777" w:rsidR="005E6F33" w:rsidRPr="00B414A0" w:rsidRDefault="005E6F33" w:rsidP="006D59C2">
            <w:pPr>
              <w:spacing w:line="276" w:lineRule="auto"/>
            </w:pPr>
            <w:r w:rsidRPr="00B414A0">
              <w:t>Không gây nhiễu EMI do không phát sinh tia lửa điện</w:t>
            </w:r>
          </w:p>
        </w:tc>
      </w:tr>
      <w:tr w:rsidR="005E6F33" w:rsidRPr="00B414A0" w14:paraId="2D6F23FB" w14:textId="77777777" w:rsidTr="005E6F33">
        <w:tc>
          <w:tcPr>
            <w:tcW w:w="1615" w:type="dxa"/>
            <w:vAlign w:val="center"/>
          </w:tcPr>
          <w:p w14:paraId="1CF7902F" w14:textId="77777777" w:rsidR="005E6F33" w:rsidRPr="00B414A0" w:rsidRDefault="005E6F33" w:rsidP="006D59C2">
            <w:pPr>
              <w:spacing w:line="276" w:lineRule="auto"/>
              <w:jc w:val="left"/>
              <w:rPr>
                <w:b/>
                <w:bCs/>
              </w:rPr>
            </w:pPr>
            <w:r w:rsidRPr="00B414A0">
              <w:rPr>
                <w:b/>
                <w:bCs/>
              </w:rPr>
              <w:t>Đa dạng loại tải</w:t>
            </w:r>
          </w:p>
        </w:tc>
        <w:tc>
          <w:tcPr>
            <w:tcW w:w="3565" w:type="dxa"/>
            <w:shd w:val="clear" w:color="auto" w:fill="auto"/>
            <w:vAlign w:val="center"/>
          </w:tcPr>
          <w:p w14:paraId="60631F68" w14:textId="77777777" w:rsidR="005E6F33" w:rsidRPr="00B414A0" w:rsidRDefault="005E6F33" w:rsidP="006D59C2">
            <w:pPr>
              <w:spacing w:line="276" w:lineRule="auto"/>
            </w:pPr>
            <w:r w:rsidRPr="00B414A0">
              <w:t>Đáp ứng nhiều loại tải khác nhau mà không cần mạch bảo vệ, như: tải cảm, tải điện dung, tải thuần trở, tải phức hợp.</w:t>
            </w:r>
          </w:p>
        </w:tc>
        <w:tc>
          <w:tcPr>
            <w:tcW w:w="4535" w:type="dxa"/>
            <w:shd w:val="clear" w:color="auto" w:fill="auto"/>
            <w:vAlign w:val="center"/>
          </w:tcPr>
          <w:p w14:paraId="55B8CBCC" w14:textId="77777777" w:rsidR="005E6F33" w:rsidRPr="00B414A0" w:rsidRDefault="005E6F33" w:rsidP="006D59C2">
            <w:pPr>
              <w:spacing w:line="276" w:lineRule="auto"/>
            </w:pPr>
            <w:r w:rsidRPr="00B414A0">
              <w:t>Đối với những loại tải khác nhau cần có mạch bảo vệ dV/dt, dI/dt khác nhau.</w:t>
            </w:r>
          </w:p>
        </w:tc>
      </w:tr>
      <w:tr w:rsidR="005E6F33" w:rsidRPr="00B414A0" w14:paraId="29CFE6C5" w14:textId="77777777" w:rsidTr="005E6F33">
        <w:tc>
          <w:tcPr>
            <w:tcW w:w="1615" w:type="dxa"/>
            <w:vAlign w:val="center"/>
          </w:tcPr>
          <w:p w14:paraId="1BC429FB" w14:textId="77777777" w:rsidR="005E6F33" w:rsidRPr="00B414A0" w:rsidRDefault="005E6F33" w:rsidP="006D59C2">
            <w:pPr>
              <w:spacing w:line="276" w:lineRule="auto"/>
              <w:jc w:val="left"/>
              <w:rPr>
                <w:b/>
                <w:bCs/>
              </w:rPr>
            </w:pPr>
            <w:r w:rsidRPr="00B414A0">
              <w:rPr>
                <w:b/>
                <w:bCs/>
              </w:rPr>
              <w:t>Dòng tải</w:t>
            </w:r>
          </w:p>
        </w:tc>
        <w:tc>
          <w:tcPr>
            <w:tcW w:w="3565" w:type="dxa"/>
            <w:shd w:val="clear" w:color="auto" w:fill="auto"/>
            <w:vAlign w:val="center"/>
          </w:tcPr>
          <w:p w14:paraId="4F8B34D6" w14:textId="77777777" w:rsidR="005E6F33" w:rsidRPr="00B414A0" w:rsidRDefault="005E6F33" w:rsidP="006D59C2">
            <w:pPr>
              <w:spacing w:line="276" w:lineRule="auto"/>
            </w:pPr>
            <w:r w:rsidRPr="00B414A0">
              <w:t>Nhiều mức dòng tải khác nhau</w:t>
            </w:r>
          </w:p>
        </w:tc>
        <w:tc>
          <w:tcPr>
            <w:tcW w:w="4535" w:type="dxa"/>
            <w:shd w:val="clear" w:color="auto" w:fill="auto"/>
            <w:vAlign w:val="center"/>
          </w:tcPr>
          <w:p w14:paraId="2A76C77E" w14:textId="77777777" w:rsidR="005E6F33" w:rsidRPr="00B414A0" w:rsidRDefault="005E6F33" w:rsidP="006D59C2">
            <w:pPr>
              <w:keepNext/>
              <w:spacing w:line="276" w:lineRule="auto"/>
            </w:pPr>
            <w:r w:rsidRPr="00B414A0">
              <w:t>Dòng tải thấp đối với những TRIAC thông thường, Dòng tải cao yêu cầu có thêm tản nhiệt</w:t>
            </w:r>
          </w:p>
        </w:tc>
      </w:tr>
      <w:tr w:rsidR="005E6F33" w:rsidRPr="00B414A0" w14:paraId="4EED540D" w14:textId="77777777" w:rsidTr="005E6F33">
        <w:tc>
          <w:tcPr>
            <w:tcW w:w="1615" w:type="dxa"/>
            <w:vAlign w:val="center"/>
          </w:tcPr>
          <w:p w14:paraId="27D4DDAC" w14:textId="77777777" w:rsidR="005E6F33" w:rsidRPr="00B414A0" w:rsidRDefault="005E6F33" w:rsidP="006D59C2">
            <w:pPr>
              <w:spacing w:line="276" w:lineRule="auto"/>
              <w:jc w:val="left"/>
              <w:rPr>
                <w:b/>
                <w:bCs/>
              </w:rPr>
            </w:pPr>
            <w:r w:rsidRPr="00B414A0">
              <w:rPr>
                <w:b/>
                <w:bCs/>
              </w:rPr>
              <w:t>Mức độ phổ biến đối với các sản phẩm đã thương mại</w:t>
            </w:r>
          </w:p>
        </w:tc>
        <w:tc>
          <w:tcPr>
            <w:tcW w:w="3565" w:type="dxa"/>
            <w:shd w:val="clear" w:color="auto" w:fill="auto"/>
            <w:vAlign w:val="center"/>
          </w:tcPr>
          <w:p w14:paraId="2C48DB9D" w14:textId="77777777" w:rsidR="005E6F33" w:rsidRPr="00B414A0" w:rsidRDefault="005E6F33" w:rsidP="006D59C2">
            <w:pPr>
              <w:spacing w:line="276" w:lineRule="auto"/>
            </w:pPr>
            <w:r w:rsidRPr="00B414A0">
              <w:t>xx</w:t>
            </w:r>
          </w:p>
        </w:tc>
        <w:tc>
          <w:tcPr>
            <w:tcW w:w="4535" w:type="dxa"/>
            <w:shd w:val="clear" w:color="auto" w:fill="auto"/>
            <w:vAlign w:val="center"/>
          </w:tcPr>
          <w:p w14:paraId="021DDE7F" w14:textId="77777777" w:rsidR="005E6F33" w:rsidRPr="00B414A0" w:rsidRDefault="005E6F33" w:rsidP="006D59C2">
            <w:pPr>
              <w:keepNext/>
              <w:spacing w:line="276" w:lineRule="auto"/>
            </w:pPr>
            <w:r w:rsidRPr="00B414A0">
              <w:t>x</w:t>
            </w:r>
          </w:p>
        </w:tc>
      </w:tr>
    </w:tbl>
    <w:p w14:paraId="01BE4D1F" w14:textId="77777777" w:rsidR="005E6F33" w:rsidRPr="00B414A0" w:rsidRDefault="005E6F33" w:rsidP="006D59C2">
      <w:pPr>
        <w:pStyle w:val="Caption"/>
        <w:rPr>
          <w:rFonts w:cs="Times New Roman"/>
        </w:rPr>
      </w:pPr>
      <w:bookmarkStart w:id="233" w:name="_Toc43135234"/>
      <w:bookmarkStart w:id="234" w:name="_Toc44593959"/>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29</w:t>
      </w:r>
      <w:r w:rsidRPr="00B414A0">
        <w:rPr>
          <w:rFonts w:cs="Times New Roman"/>
          <w:noProof/>
        </w:rPr>
        <w:fldChar w:fldCharType="end"/>
      </w:r>
      <w:r w:rsidRPr="00B414A0">
        <w:rPr>
          <w:rFonts w:cs="Times New Roman"/>
        </w:rPr>
        <w:t>: So sánh giải pháp Relay và Triac</w:t>
      </w:r>
      <w:bookmarkEnd w:id="233"/>
      <w:bookmarkEnd w:id="234"/>
    </w:p>
    <w:p w14:paraId="7CA152EF" w14:textId="77777777" w:rsidR="005E6F33" w:rsidRPr="00B414A0" w:rsidRDefault="005E6F33" w:rsidP="006D59C2">
      <w:pPr>
        <w:pStyle w:val="ANSVNormal"/>
        <w:rPr>
          <w:rFonts w:cs="Times New Roman"/>
        </w:rPr>
      </w:pPr>
      <w:r w:rsidRPr="00B414A0">
        <w:rPr>
          <w:rFonts w:cs="Times New Roman"/>
        </w:rPr>
        <w:lastRenderedPageBreak/>
        <w:t xml:space="preserve">Từ bảng so sánh trên, ta thấy rằng Relay là giải pháp phù hợp hơn cho yêu cầu bật/tắt tải. </w:t>
      </w:r>
      <w:proofErr w:type="gramStart"/>
      <w:r w:rsidRPr="00B414A0">
        <w:rPr>
          <w:rFonts w:cs="Times New Roman"/>
        </w:rPr>
        <w:t>khi</w:t>
      </w:r>
      <w:proofErr w:type="gramEnd"/>
      <w:r w:rsidRPr="00B414A0">
        <w:rPr>
          <w:rFonts w:cs="Times New Roman"/>
        </w:rPr>
        <w:t xml:space="preserve"> tiến hành lựa chọn Relay phù hợp với yêu cầu của thiết bị cần cân nhắc thêm một số các yêu cầu được nêu ra trong bảng dưới đây.</w:t>
      </w:r>
    </w:p>
    <w:tbl>
      <w:tblPr>
        <w:tblStyle w:val="TableGrid"/>
        <w:tblW w:w="0" w:type="auto"/>
        <w:tblLook w:val="04A0" w:firstRow="1" w:lastRow="0" w:firstColumn="1" w:lastColumn="0" w:noHBand="0" w:noVBand="1"/>
      </w:tblPr>
      <w:tblGrid>
        <w:gridCol w:w="1075"/>
        <w:gridCol w:w="2430"/>
        <w:gridCol w:w="2466"/>
        <w:gridCol w:w="3379"/>
      </w:tblGrid>
      <w:tr w:rsidR="005E6F33" w:rsidRPr="00B414A0" w14:paraId="2CCFF13A" w14:textId="77777777" w:rsidTr="005E6F33">
        <w:tc>
          <w:tcPr>
            <w:tcW w:w="3505" w:type="dxa"/>
            <w:gridSpan w:val="2"/>
            <w:shd w:val="clear" w:color="auto" w:fill="AEAAAA" w:themeFill="background2" w:themeFillShade="BF"/>
          </w:tcPr>
          <w:p w14:paraId="53F78F44" w14:textId="77777777" w:rsidR="005E6F33" w:rsidRPr="00B414A0" w:rsidRDefault="005E6F33" w:rsidP="006D59C2">
            <w:pPr>
              <w:spacing w:line="276" w:lineRule="auto"/>
              <w:jc w:val="center"/>
              <w:rPr>
                <w:b/>
                <w:bCs/>
                <w:szCs w:val="26"/>
              </w:rPr>
            </w:pPr>
            <w:r w:rsidRPr="00B414A0">
              <w:rPr>
                <w:b/>
                <w:bCs/>
                <w:szCs w:val="26"/>
              </w:rPr>
              <w:t>Đặc tính</w:t>
            </w:r>
          </w:p>
        </w:tc>
        <w:tc>
          <w:tcPr>
            <w:tcW w:w="2466" w:type="dxa"/>
            <w:shd w:val="clear" w:color="auto" w:fill="AEAAAA" w:themeFill="background2" w:themeFillShade="BF"/>
          </w:tcPr>
          <w:p w14:paraId="5B3FF898" w14:textId="77777777" w:rsidR="005E6F33" w:rsidRPr="00B414A0" w:rsidRDefault="005E6F33" w:rsidP="006D59C2">
            <w:pPr>
              <w:spacing w:line="276" w:lineRule="auto"/>
              <w:jc w:val="center"/>
              <w:rPr>
                <w:b/>
                <w:bCs/>
                <w:szCs w:val="26"/>
              </w:rPr>
            </w:pPr>
            <w:r w:rsidRPr="00B414A0">
              <w:rPr>
                <w:b/>
                <w:bCs/>
                <w:szCs w:val="26"/>
              </w:rPr>
              <w:t>Tham số đề xuất</w:t>
            </w:r>
          </w:p>
        </w:tc>
        <w:tc>
          <w:tcPr>
            <w:tcW w:w="3379" w:type="dxa"/>
            <w:shd w:val="clear" w:color="auto" w:fill="AEAAAA" w:themeFill="background2" w:themeFillShade="BF"/>
          </w:tcPr>
          <w:p w14:paraId="4030D7B4" w14:textId="77777777" w:rsidR="005E6F33" w:rsidRPr="00B414A0" w:rsidRDefault="005E6F33" w:rsidP="006D59C2">
            <w:pPr>
              <w:spacing w:line="276" w:lineRule="auto"/>
              <w:jc w:val="center"/>
              <w:rPr>
                <w:b/>
                <w:bCs/>
                <w:szCs w:val="26"/>
              </w:rPr>
            </w:pPr>
            <w:r w:rsidRPr="00B414A0">
              <w:rPr>
                <w:b/>
                <w:bCs/>
                <w:szCs w:val="26"/>
              </w:rPr>
              <w:t>Lý do</w:t>
            </w:r>
          </w:p>
        </w:tc>
      </w:tr>
      <w:tr w:rsidR="005E6F33" w:rsidRPr="00B414A0" w14:paraId="01964231" w14:textId="77777777" w:rsidTr="005E6F33">
        <w:tc>
          <w:tcPr>
            <w:tcW w:w="1075" w:type="dxa"/>
            <w:vMerge w:val="restart"/>
            <w:vAlign w:val="center"/>
          </w:tcPr>
          <w:p w14:paraId="406619EF" w14:textId="77777777" w:rsidR="005E6F33" w:rsidRPr="00B414A0" w:rsidRDefault="005E6F33" w:rsidP="006D59C2">
            <w:pPr>
              <w:spacing w:line="276" w:lineRule="auto"/>
              <w:jc w:val="left"/>
              <w:rPr>
                <w:szCs w:val="26"/>
              </w:rPr>
            </w:pPr>
            <w:r w:rsidRPr="00B414A0">
              <w:rPr>
                <w:szCs w:val="26"/>
              </w:rPr>
              <w:t>Contact</w:t>
            </w:r>
          </w:p>
        </w:tc>
        <w:tc>
          <w:tcPr>
            <w:tcW w:w="2430" w:type="dxa"/>
            <w:vAlign w:val="center"/>
          </w:tcPr>
          <w:p w14:paraId="27FDB3D4" w14:textId="77777777" w:rsidR="005E6F33" w:rsidRPr="00B414A0" w:rsidRDefault="005E6F33" w:rsidP="006D59C2">
            <w:pPr>
              <w:spacing w:line="276" w:lineRule="auto"/>
              <w:jc w:val="left"/>
              <w:rPr>
                <w:szCs w:val="26"/>
              </w:rPr>
            </w:pPr>
            <w:r w:rsidRPr="00B414A0">
              <w:rPr>
                <w:szCs w:val="26"/>
              </w:rPr>
              <w:t>Contact arrangement</w:t>
            </w:r>
          </w:p>
        </w:tc>
        <w:tc>
          <w:tcPr>
            <w:tcW w:w="2466" w:type="dxa"/>
            <w:vAlign w:val="center"/>
          </w:tcPr>
          <w:p w14:paraId="4AE882DD" w14:textId="77777777" w:rsidR="005E6F33" w:rsidRPr="00B414A0" w:rsidRDefault="005E6F33" w:rsidP="006D59C2">
            <w:pPr>
              <w:spacing w:line="276" w:lineRule="auto"/>
              <w:rPr>
                <w:szCs w:val="26"/>
              </w:rPr>
            </w:pPr>
            <w:r w:rsidRPr="00B414A0">
              <w:rPr>
                <w:szCs w:val="26"/>
              </w:rPr>
              <w:t>1A (N.O)</w:t>
            </w:r>
          </w:p>
        </w:tc>
        <w:tc>
          <w:tcPr>
            <w:tcW w:w="3379" w:type="dxa"/>
            <w:vAlign w:val="center"/>
          </w:tcPr>
          <w:p w14:paraId="54F130A0" w14:textId="77777777" w:rsidR="005E6F33" w:rsidRPr="00B414A0" w:rsidRDefault="005E6F33" w:rsidP="006D59C2">
            <w:pPr>
              <w:pStyle w:val="ListParagraph"/>
              <w:numPr>
                <w:ilvl w:val="0"/>
                <w:numId w:val="21"/>
              </w:numPr>
              <w:overflowPunct/>
              <w:autoSpaceDE/>
              <w:autoSpaceDN/>
              <w:adjustRightInd/>
              <w:spacing w:after="0" w:line="276" w:lineRule="auto"/>
              <w:ind w:left="307" w:hanging="307"/>
              <w:jc w:val="left"/>
              <w:textAlignment w:val="auto"/>
              <w:rPr>
                <w:szCs w:val="26"/>
              </w:rPr>
            </w:pPr>
            <w:r w:rsidRPr="00B414A0">
              <w:rPr>
                <w:szCs w:val="26"/>
              </w:rPr>
              <w:t>Tuổi thọ của loại này cũng cao hơn những loại khác do cơ cấu đàn hồi luôn được thả lỏng khi tiếp điểm mở</w:t>
            </w:r>
          </w:p>
          <w:p w14:paraId="43E349E2" w14:textId="77777777" w:rsidR="005E6F33" w:rsidRPr="00B414A0" w:rsidRDefault="005E6F33" w:rsidP="006D59C2">
            <w:pPr>
              <w:pStyle w:val="ListParagraph"/>
              <w:numPr>
                <w:ilvl w:val="0"/>
                <w:numId w:val="21"/>
              </w:numPr>
              <w:overflowPunct/>
              <w:autoSpaceDE/>
              <w:autoSpaceDN/>
              <w:adjustRightInd/>
              <w:spacing w:after="0" w:line="276" w:lineRule="auto"/>
              <w:ind w:left="307" w:hanging="307"/>
              <w:jc w:val="left"/>
              <w:textAlignment w:val="auto"/>
              <w:rPr>
                <w:szCs w:val="26"/>
              </w:rPr>
            </w:pPr>
            <w:r w:rsidRPr="00B414A0">
              <w:rPr>
                <w:szCs w:val="26"/>
              </w:rPr>
              <w:t>Mỗi nút ấn chỉ điều khiển một tải (bóng đèn) nên chỉ cần switch loại SPST (single-pole single-throw) để ngắt tải</w:t>
            </w:r>
          </w:p>
        </w:tc>
      </w:tr>
      <w:tr w:rsidR="005E6F33" w:rsidRPr="00B414A0" w14:paraId="4118E606" w14:textId="77777777" w:rsidTr="005E6F33">
        <w:tc>
          <w:tcPr>
            <w:tcW w:w="1075" w:type="dxa"/>
            <w:vMerge/>
            <w:vAlign w:val="center"/>
          </w:tcPr>
          <w:p w14:paraId="7C75F22B" w14:textId="77777777" w:rsidR="005E6F33" w:rsidRPr="00B414A0" w:rsidRDefault="005E6F33" w:rsidP="006D59C2">
            <w:pPr>
              <w:spacing w:line="276" w:lineRule="auto"/>
              <w:jc w:val="left"/>
              <w:rPr>
                <w:szCs w:val="26"/>
              </w:rPr>
            </w:pPr>
          </w:p>
        </w:tc>
        <w:tc>
          <w:tcPr>
            <w:tcW w:w="2430" w:type="dxa"/>
            <w:vAlign w:val="center"/>
          </w:tcPr>
          <w:p w14:paraId="53D84771" w14:textId="77777777" w:rsidR="005E6F33" w:rsidRPr="00B414A0" w:rsidRDefault="005E6F33" w:rsidP="006D59C2">
            <w:pPr>
              <w:spacing w:line="276" w:lineRule="auto"/>
              <w:jc w:val="left"/>
              <w:rPr>
                <w:szCs w:val="26"/>
              </w:rPr>
            </w:pPr>
            <w:r w:rsidRPr="00B414A0">
              <w:rPr>
                <w:szCs w:val="26"/>
              </w:rPr>
              <w:t>Contact material</w:t>
            </w:r>
          </w:p>
        </w:tc>
        <w:tc>
          <w:tcPr>
            <w:tcW w:w="2466" w:type="dxa"/>
            <w:vAlign w:val="center"/>
          </w:tcPr>
          <w:p w14:paraId="2B39AE1E" w14:textId="77777777" w:rsidR="005E6F33" w:rsidRPr="00B414A0" w:rsidRDefault="005E6F33" w:rsidP="006D59C2">
            <w:pPr>
              <w:spacing w:line="276" w:lineRule="auto"/>
            </w:pPr>
            <w:r w:rsidRPr="00B414A0">
              <w:t>AgSnO2</w:t>
            </w:r>
          </w:p>
        </w:tc>
        <w:tc>
          <w:tcPr>
            <w:tcW w:w="3379" w:type="dxa"/>
            <w:vAlign w:val="center"/>
          </w:tcPr>
          <w:p w14:paraId="5ED9763C" w14:textId="77777777" w:rsidR="005E6F33" w:rsidRPr="00B414A0" w:rsidRDefault="005E6F33" w:rsidP="006D59C2">
            <w:pPr>
              <w:pStyle w:val="ListParagraph"/>
              <w:numPr>
                <w:ilvl w:val="0"/>
                <w:numId w:val="22"/>
              </w:numPr>
              <w:overflowPunct/>
              <w:autoSpaceDE/>
              <w:autoSpaceDN/>
              <w:adjustRightInd/>
              <w:spacing w:after="0" w:line="276" w:lineRule="auto"/>
              <w:ind w:left="217" w:hanging="217"/>
              <w:jc w:val="left"/>
              <w:textAlignment w:val="auto"/>
              <w:rPr>
                <w:szCs w:val="26"/>
              </w:rPr>
            </w:pPr>
            <w:r w:rsidRPr="00B414A0">
              <w:rPr>
                <w:szCs w:val="26"/>
              </w:rPr>
              <w:t>Nhiệt độ nóng chảy cao chịu được hồ quang</w:t>
            </w:r>
          </w:p>
          <w:p w14:paraId="5799C49F" w14:textId="77777777" w:rsidR="005E6F33" w:rsidRPr="00B414A0" w:rsidRDefault="005E6F33" w:rsidP="006D59C2">
            <w:pPr>
              <w:pStyle w:val="ListParagraph"/>
              <w:numPr>
                <w:ilvl w:val="0"/>
                <w:numId w:val="22"/>
              </w:numPr>
              <w:overflowPunct/>
              <w:autoSpaceDE/>
              <w:autoSpaceDN/>
              <w:adjustRightInd/>
              <w:spacing w:after="0" w:line="276" w:lineRule="auto"/>
              <w:ind w:left="217" w:hanging="217"/>
              <w:jc w:val="left"/>
              <w:textAlignment w:val="auto"/>
              <w:rPr>
                <w:szCs w:val="26"/>
              </w:rPr>
            </w:pPr>
            <w:r w:rsidRPr="00B414A0">
              <w:rPr>
                <w:szCs w:val="26"/>
              </w:rPr>
              <w:t>Đáp ứng tốt cho các tải huỳnh quang</w:t>
            </w:r>
          </w:p>
        </w:tc>
      </w:tr>
      <w:tr w:rsidR="005E6F33" w:rsidRPr="00B414A0" w14:paraId="074F5435" w14:textId="77777777" w:rsidTr="005E6F33">
        <w:tc>
          <w:tcPr>
            <w:tcW w:w="1075" w:type="dxa"/>
            <w:vMerge/>
            <w:vAlign w:val="center"/>
          </w:tcPr>
          <w:p w14:paraId="733D3AFC" w14:textId="77777777" w:rsidR="005E6F33" w:rsidRPr="00B414A0" w:rsidRDefault="005E6F33" w:rsidP="006D59C2">
            <w:pPr>
              <w:spacing w:line="276" w:lineRule="auto"/>
              <w:jc w:val="left"/>
              <w:rPr>
                <w:szCs w:val="26"/>
              </w:rPr>
            </w:pPr>
          </w:p>
        </w:tc>
        <w:tc>
          <w:tcPr>
            <w:tcW w:w="2430" w:type="dxa"/>
            <w:vAlign w:val="center"/>
          </w:tcPr>
          <w:p w14:paraId="0F0CC857" w14:textId="77777777" w:rsidR="005E6F33" w:rsidRPr="00B414A0" w:rsidRDefault="005E6F33" w:rsidP="006D59C2">
            <w:pPr>
              <w:spacing w:line="276" w:lineRule="auto"/>
              <w:jc w:val="left"/>
              <w:rPr>
                <w:szCs w:val="26"/>
              </w:rPr>
            </w:pPr>
            <w:r w:rsidRPr="00B414A0">
              <w:rPr>
                <w:szCs w:val="26"/>
              </w:rPr>
              <w:t>Max. Switching Power</w:t>
            </w:r>
          </w:p>
        </w:tc>
        <w:tc>
          <w:tcPr>
            <w:tcW w:w="2466" w:type="dxa"/>
            <w:vAlign w:val="center"/>
          </w:tcPr>
          <w:p w14:paraId="786E6F91" w14:textId="77777777" w:rsidR="005E6F33" w:rsidRPr="00B414A0" w:rsidRDefault="005E6F33" w:rsidP="006D59C2">
            <w:pPr>
              <w:spacing w:line="276" w:lineRule="auto"/>
              <w:rPr>
                <w:szCs w:val="26"/>
              </w:rPr>
            </w:pPr>
            <w:r w:rsidRPr="00B414A0">
              <w:rPr>
                <w:szCs w:val="26"/>
              </w:rPr>
              <w:t>3750VA</w:t>
            </w:r>
          </w:p>
        </w:tc>
        <w:tc>
          <w:tcPr>
            <w:tcW w:w="3379" w:type="dxa"/>
            <w:vAlign w:val="center"/>
          </w:tcPr>
          <w:p w14:paraId="3FBB1632" w14:textId="77777777" w:rsidR="005E6F33" w:rsidRPr="00B414A0" w:rsidRDefault="005E6F33" w:rsidP="006D59C2">
            <w:pPr>
              <w:pStyle w:val="ListParagraph"/>
              <w:numPr>
                <w:ilvl w:val="0"/>
                <w:numId w:val="23"/>
              </w:numPr>
              <w:spacing w:line="276" w:lineRule="auto"/>
              <w:ind w:left="217" w:hanging="217"/>
              <w:rPr>
                <w:szCs w:val="26"/>
              </w:rPr>
            </w:pPr>
            <w:r w:rsidRPr="00B414A0">
              <w:rPr>
                <w:szCs w:val="26"/>
              </w:rPr>
              <w:t xml:space="preserve">Tính </w:t>
            </w:r>
            <w:proofErr w:type="gramStart"/>
            <w:r w:rsidRPr="00B414A0">
              <w:rPr>
                <w:szCs w:val="26"/>
              </w:rPr>
              <w:t>theo</w:t>
            </w:r>
            <w:proofErr w:type="gramEnd"/>
            <w:r w:rsidRPr="00B414A0">
              <w:rPr>
                <w:szCs w:val="26"/>
              </w:rPr>
              <w:t xml:space="preserve"> Max. Switching Voltage và Max. Switching Current</w:t>
            </w:r>
          </w:p>
        </w:tc>
      </w:tr>
      <w:tr w:rsidR="005E6F33" w:rsidRPr="00B414A0" w14:paraId="510F0A2D" w14:textId="77777777" w:rsidTr="005E6F33">
        <w:tc>
          <w:tcPr>
            <w:tcW w:w="1075" w:type="dxa"/>
            <w:vMerge/>
            <w:vAlign w:val="center"/>
          </w:tcPr>
          <w:p w14:paraId="095E3925" w14:textId="77777777" w:rsidR="005E6F33" w:rsidRPr="00B414A0" w:rsidRDefault="005E6F33" w:rsidP="006D59C2">
            <w:pPr>
              <w:spacing w:line="276" w:lineRule="auto"/>
              <w:jc w:val="left"/>
              <w:rPr>
                <w:szCs w:val="26"/>
              </w:rPr>
            </w:pPr>
          </w:p>
        </w:tc>
        <w:tc>
          <w:tcPr>
            <w:tcW w:w="2430" w:type="dxa"/>
            <w:vAlign w:val="center"/>
          </w:tcPr>
          <w:p w14:paraId="7EC2E348" w14:textId="77777777" w:rsidR="005E6F33" w:rsidRPr="00B414A0" w:rsidRDefault="005E6F33" w:rsidP="006D59C2">
            <w:pPr>
              <w:spacing w:line="276" w:lineRule="auto"/>
              <w:jc w:val="left"/>
              <w:rPr>
                <w:szCs w:val="26"/>
              </w:rPr>
            </w:pPr>
            <w:r w:rsidRPr="00B414A0">
              <w:rPr>
                <w:szCs w:val="26"/>
              </w:rPr>
              <w:t>Max. Switching Voltage</w:t>
            </w:r>
          </w:p>
        </w:tc>
        <w:tc>
          <w:tcPr>
            <w:tcW w:w="2466" w:type="dxa"/>
            <w:vAlign w:val="center"/>
          </w:tcPr>
          <w:p w14:paraId="15962CC2" w14:textId="77777777" w:rsidR="005E6F33" w:rsidRPr="00B414A0" w:rsidRDefault="005E6F33" w:rsidP="006D59C2">
            <w:pPr>
              <w:spacing w:line="276" w:lineRule="auto"/>
              <w:rPr>
                <w:szCs w:val="26"/>
              </w:rPr>
            </w:pPr>
            <w:r w:rsidRPr="00B414A0">
              <w:rPr>
                <w:szCs w:val="26"/>
              </w:rPr>
              <w:t>250VAC</w:t>
            </w:r>
          </w:p>
        </w:tc>
        <w:tc>
          <w:tcPr>
            <w:tcW w:w="3379" w:type="dxa"/>
            <w:vAlign w:val="center"/>
          </w:tcPr>
          <w:p w14:paraId="3D3FBBA9" w14:textId="77777777" w:rsidR="005E6F33" w:rsidRPr="00B414A0" w:rsidRDefault="005E6F33" w:rsidP="006D59C2">
            <w:pPr>
              <w:pStyle w:val="ListParagraph"/>
              <w:numPr>
                <w:ilvl w:val="0"/>
                <w:numId w:val="24"/>
              </w:numPr>
              <w:overflowPunct/>
              <w:autoSpaceDE/>
              <w:autoSpaceDN/>
              <w:adjustRightInd/>
              <w:spacing w:after="0" w:line="276" w:lineRule="auto"/>
              <w:ind w:left="217" w:hanging="217"/>
              <w:jc w:val="left"/>
              <w:textAlignment w:val="auto"/>
              <w:rPr>
                <w:szCs w:val="26"/>
              </w:rPr>
            </w:pPr>
            <w:r w:rsidRPr="00B414A0">
              <w:rPr>
                <w:szCs w:val="26"/>
              </w:rPr>
              <w:t>Sử dụng cho hệ thống điện lưới của Việt Nam là 220VAC</w:t>
            </w:r>
          </w:p>
        </w:tc>
      </w:tr>
      <w:tr w:rsidR="005E6F33" w:rsidRPr="00B414A0" w14:paraId="45982C19" w14:textId="77777777" w:rsidTr="005E6F33">
        <w:tc>
          <w:tcPr>
            <w:tcW w:w="1075" w:type="dxa"/>
            <w:vMerge/>
            <w:vAlign w:val="center"/>
          </w:tcPr>
          <w:p w14:paraId="49063AA3" w14:textId="77777777" w:rsidR="005E6F33" w:rsidRPr="00B414A0" w:rsidRDefault="005E6F33" w:rsidP="006D59C2">
            <w:pPr>
              <w:spacing w:line="276" w:lineRule="auto"/>
              <w:jc w:val="left"/>
              <w:rPr>
                <w:szCs w:val="26"/>
              </w:rPr>
            </w:pPr>
          </w:p>
        </w:tc>
        <w:tc>
          <w:tcPr>
            <w:tcW w:w="2430" w:type="dxa"/>
            <w:vAlign w:val="center"/>
          </w:tcPr>
          <w:p w14:paraId="0F045456" w14:textId="77777777" w:rsidR="005E6F33" w:rsidRPr="00B414A0" w:rsidRDefault="005E6F33" w:rsidP="006D59C2">
            <w:pPr>
              <w:spacing w:line="276" w:lineRule="auto"/>
              <w:jc w:val="left"/>
              <w:rPr>
                <w:szCs w:val="26"/>
              </w:rPr>
            </w:pPr>
            <w:r w:rsidRPr="00B414A0">
              <w:rPr>
                <w:szCs w:val="26"/>
              </w:rPr>
              <w:t>Max. Switching Current</w:t>
            </w:r>
          </w:p>
        </w:tc>
        <w:tc>
          <w:tcPr>
            <w:tcW w:w="2466" w:type="dxa"/>
            <w:vAlign w:val="center"/>
          </w:tcPr>
          <w:p w14:paraId="342427E8" w14:textId="77777777" w:rsidR="005E6F33" w:rsidRPr="00B414A0" w:rsidRDefault="005E6F33" w:rsidP="006D59C2">
            <w:pPr>
              <w:spacing w:line="276" w:lineRule="auto"/>
              <w:rPr>
                <w:szCs w:val="26"/>
              </w:rPr>
            </w:pPr>
            <w:r w:rsidRPr="00B414A0">
              <w:rPr>
                <w:szCs w:val="26"/>
              </w:rPr>
              <w:t>15A</w:t>
            </w:r>
          </w:p>
        </w:tc>
        <w:tc>
          <w:tcPr>
            <w:tcW w:w="3379" w:type="dxa"/>
            <w:vAlign w:val="center"/>
          </w:tcPr>
          <w:p w14:paraId="6A1BBFC1" w14:textId="77777777" w:rsidR="005E6F33" w:rsidRPr="00B414A0" w:rsidRDefault="005E6F33" w:rsidP="006D59C2">
            <w:pPr>
              <w:pStyle w:val="ListParagraph"/>
              <w:numPr>
                <w:ilvl w:val="0"/>
                <w:numId w:val="25"/>
              </w:numPr>
              <w:overflowPunct/>
              <w:autoSpaceDE/>
              <w:autoSpaceDN/>
              <w:adjustRightInd/>
              <w:spacing w:after="0" w:line="276" w:lineRule="auto"/>
              <w:ind w:left="217" w:hanging="217"/>
              <w:jc w:val="left"/>
              <w:textAlignment w:val="auto"/>
              <w:rPr>
                <w:szCs w:val="26"/>
              </w:rPr>
            </w:pPr>
            <w:r w:rsidRPr="00B414A0">
              <w:rPr>
                <w:szCs w:val="26"/>
              </w:rPr>
              <w:t>Yêu cầu dòng tải cực đại của thiết bị là 10A, có thể chọn dòng tải tối đa của relay khoảng 15A để đảm bảo an toàn</w:t>
            </w:r>
          </w:p>
        </w:tc>
      </w:tr>
      <w:tr w:rsidR="005E6F33" w:rsidRPr="00B414A0" w14:paraId="25C25C4B" w14:textId="77777777" w:rsidTr="005E6F33">
        <w:tc>
          <w:tcPr>
            <w:tcW w:w="3505" w:type="dxa"/>
            <w:gridSpan w:val="2"/>
            <w:vAlign w:val="center"/>
          </w:tcPr>
          <w:p w14:paraId="79E0A4E1" w14:textId="77777777" w:rsidR="005E6F33" w:rsidRPr="00B414A0" w:rsidRDefault="005E6F33" w:rsidP="006D59C2">
            <w:pPr>
              <w:spacing w:line="276" w:lineRule="auto"/>
              <w:jc w:val="left"/>
              <w:rPr>
                <w:szCs w:val="26"/>
              </w:rPr>
            </w:pPr>
            <w:r w:rsidRPr="00B414A0">
              <w:rPr>
                <w:szCs w:val="26"/>
              </w:rPr>
              <w:t>Construction</w:t>
            </w:r>
          </w:p>
        </w:tc>
        <w:tc>
          <w:tcPr>
            <w:tcW w:w="2466" w:type="dxa"/>
            <w:vAlign w:val="center"/>
          </w:tcPr>
          <w:p w14:paraId="3A2237DC" w14:textId="77777777" w:rsidR="005E6F33" w:rsidRPr="00B414A0" w:rsidRDefault="005E6F33" w:rsidP="006D59C2">
            <w:pPr>
              <w:spacing w:line="276" w:lineRule="auto"/>
              <w:rPr>
                <w:szCs w:val="26"/>
              </w:rPr>
            </w:pPr>
            <w:r w:rsidRPr="00B414A0">
              <w:rPr>
                <w:szCs w:val="26"/>
              </w:rPr>
              <w:t>Sealed Type</w:t>
            </w:r>
          </w:p>
        </w:tc>
        <w:tc>
          <w:tcPr>
            <w:tcW w:w="3379" w:type="dxa"/>
            <w:vAlign w:val="center"/>
          </w:tcPr>
          <w:p w14:paraId="4DC5D0F5" w14:textId="77777777" w:rsidR="005E6F33" w:rsidRPr="00B414A0" w:rsidRDefault="005E6F33" w:rsidP="006D59C2">
            <w:pPr>
              <w:pStyle w:val="ListParagraph"/>
              <w:numPr>
                <w:ilvl w:val="0"/>
                <w:numId w:val="26"/>
              </w:numPr>
              <w:overflowPunct/>
              <w:autoSpaceDE/>
              <w:autoSpaceDN/>
              <w:adjustRightInd/>
              <w:spacing w:after="0" w:line="276" w:lineRule="auto"/>
              <w:ind w:left="217" w:hanging="217"/>
              <w:jc w:val="left"/>
              <w:textAlignment w:val="auto"/>
              <w:rPr>
                <w:szCs w:val="26"/>
              </w:rPr>
            </w:pPr>
            <w:r w:rsidRPr="00B414A0">
              <w:rPr>
                <w:szCs w:val="26"/>
              </w:rPr>
              <w:t>Automatic Soldering</w:t>
            </w:r>
          </w:p>
          <w:p w14:paraId="38EE1F45" w14:textId="77777777" w:rsidR="005E6F33" w:rsidRPr="00B414A0" w:rsidRDefault="005E6F33" w:rsidP="006D59C2">
            <w:pPr>
              <w:pStyle w:val="ListParagraph"/>
              <w:numPr>
                <w:ilvl w:val="0"/>
                <w:numId w:val="26"/>
              </w:numPr>
              <w:overflowPunct/>
              <w:autoSpaceDE/>
              <w:autoSpaceDN/>
              <w:adjustRightInd/>
              <w:spacing w:after="0" w:line="276" w:lineRule="auto"/>
              <w:ind w:left="217" w:hanging="217"/>
              <w:jc w:val="left"/>
              <w:textAlignment w:val="auto"/>
              <w:rPr>
                <w:szCs w:val="26"/>
              </w:rPr>
            </w:pPr>
            <w:r w:rsidRPr="00B414A0">
              <w:rPr>
                <w:szCs w:val="26"/>
              </w:rPr>
              <w:t>Automatic Cleaning</w:t>
            </w:r>
          </w:p>
          <w:p w14:paraId="223272DC" w14:textId="77777777" w:rsidR="005E6F33" w:rsidRPr="00B414A0" w:rsidRDefault="005E6F33" w:rsidP="006D59C2">
            <w:pPr>
              <w:pStyle w:val="ListParagraph"/>
              <w:numPr>
                <w:ilvl w:val="0"/>
                <w:numId w:val="26"/>
              </w:numPr>
              <w:overflowPunct/>
              <w:autoSpaceDE/>
              <w:autoSpaceDN/>
              <w:adjustRightInd/>
              <w:spacing w:after="0" w:line="276" w:lineRule="auto"/>
              <w:ind w:left="217" w:hanging="217"/>
              <w:jc w:val="left"/>
              <w:textAlignment w:val="auto"/>
              <w:rPr>
                <w:szCs w:val="26"/>
              </w:rPr>
            </w:pPr>
            <w:r w:rsidRPr="00B414A0">
              <w:rPr>
                <w:szCs w:val="26"/>
              </w:rPr>
              <w:t>Dust Resistance</w:t>
            </w:r>
          </w:p>
          <w:p w14:paraId="046D1EC5" w14:textId="77777777" w:rsidR="005E6F33" w:rsidRPr="00B414A0" w:rsidRDefault="005E6F33" w:rsidP="006D59C2">
            <w:pPr>
              <w:pStyle w:val="ListParagraph"/>
              <w:numPr>
                <w:ilvl w:val="0"/>
                <w:numId w:val="26"/>
              </w:numPr>
              <w:overflowPunct/>
              <w:autoSpaceDE/>
              <w:autoSpaceDN/>
              <w:adjustRightInd/>
              <w:spacing w:after="0" w:line="276" w:lineRule="auto"/>
              <w:ind w:left="217" w:hanging="217"/>
              <w:jc w:val="left"/>
              <w:textAlignment w:val="auto"/>
              <w:rPr>
                <w:szCs w:val="26"/>
              </w:rPr>
            </w:pPr>
            <w:r w:rsidRPr="00B414A0">
              <w:rPr>
                <w:szCs w:val="26"/>
              </w:rPr>
              <w:t xml:space="preserve">Harmful Gas Resistance (lưu ý với các điều kiện môi trường có độ ẩm và độ mặn cao như các vùng ven biển </w:t>
            </w:r>
            <w:r w:rsidRPr="00B414A0">
              <w:rPr>
                <w:szCs w:val="26"/>
              </w:rPr>
              <w:lastRenderedPageBreak/>
              <w:t>cần chọn loại Relay không có lỗ thoát khí)</w:t>
            </w:r>
          </w:p>
          <w:p w14:paraId="69420B8F" w14:textId="77777777" w:rsidR="005E6F33" w:rsidRPr="00B414A0" w:rsidRDefault="005E6F33" w:rsidP="006D59C2">
            <w:pPr>
              <w:spacing w:line="276" w:lineRule="auto"/>
              <w:ind w:left="217" w:hanging="217"/>
              <w:rPr>
                <w:szCs w:val="26"/>
              </w:rPr>
            </w:pPr>
          </w:p>
        </w:tc>
      </w:tr>
      <w:tr w:rsidR="005E6F33" w:rsidRPr="00B414A0" w14:paraId="1024D82A" w14:textId="77777777" w:rsidTr="005E6F33">
        <w:tc>
          <w:tcPr>
            <w:tcW w:w="1075" w:type="dxa"/>
            <w:vMerge w:val="restart"/>
            <w:vAlign w:val="center"/>
          </w:tcPr>
          <w:p w14:paraId="2C5B7FF1" w14:textId="77777777" w:rsidR="005E6F33" w:rsidRPr="00B414A0" w:rsidRDefault="005E6F33" w:rsidP="006D59C2">
            <w:pPr>
              <w:spacing w:line="276" w:lineRule="auto"/>
              <w:jc w:val="left"/>
              <w:rPr>
                <w:szCs w:val="26"/>
              </w:rPr>
            </w:pPr>
            <w:r w:rsidRPr="00B414A0">
              <w:rPr>
                <w:szCs w:val="26"/>
              </w:rPr>
              <w:lastRenderedPageBreak/>
              <w:t>Coil</w:t>
            </w:r>
          </w:p>
        </w:tc>
        <w:tc>
          <w:tcPr>
            <w:tcW w:w="2430" w:type="dxa"/>
            <w:vAlign w:val="center"/>
          </w:tcPr>
          <w:p w14:paraId="4D47FA18" w14:textId="77777777" w:rsidR="005E6F33" w:rsidRPr="00B414A0" w:rsidRDefault="005E6F33" w:rsidP="006D59C2">
            <w:pPr>
              <w:spacing w:line="276" w:lineRule="auto"/>
              <w:jc w:val="left"/>
              <w:rPr>
                <w:szCs w:val="26"/>
              </w:rPr>
            </w:pPr>
            <w:r w:rsidRPr="00B414A0">
              <w:rPr>
                <w:szCs w:val="26"/>
              </w:rPr>
              <w:t>Nomial Voltage</w:t>
            </w:r>
          </w:p>
        </w:tc>
        <w:tc>
          <w:tcPr>
            <w:tcW w:w="2466" w:type="dxa"/>
            <w:vAlign w:val="center"/>
          </w:tcPr>
          <w:p w14:paraId="5D5257BD" w14:textId="77777777" w:rsidR="005E6F33" w:rsidRPr="00B414A0" w:rsidRDefault="005E6F33" w:rsidP="006D59C2">
            <w:pPr>
              <w:spacing w:line="276" w:lineRule="auto"/>
              <w:rPr>
                <w:szCs w:val="26"/>
              </w:rPr>
            </w:pPr>
            <w:r w:rsidRPr="00B414A0">
              <w:rPr>
                <w:szCs w:val="26"/>
              </w:rPr>
              <w:t>5V/12V/3.3V</w:t>
            </w:r>
          </w:p>
        </w:tc>
        <w:tc>
          <w:tcPr>
            <w:tcW w:w="3379" w:type="dxa"/>
            <w:vAlign w:val="center"/>
          </w:tcPr>
          <w:p w14:paraId="3AFCD284" w14:textId="77777777" w:rsidR="005E6F33" w:rsidRPr="00B414A0" w:rsidRDefault="005E6F33" w:rsidP="006D59C2">
            <w:pPr>
              <w:pStyle w:val="ListParagraph"/>
              <w:numPr>
                <w:ilvl w:val="0"/>
                <w:numId w:val="27"/>
              </w:numPr>
              <w:overflowPunct/>
              <w:autoSpaceDE/>
              <w:autoSpaceDN/>
              <w:adjustRightInd/>
              <w:spacing w:after="0" w:line="276" w:lineRule="auto"/>
              <w:ind w:left="217" w:hanging="217"/>
              <w:jc w:val="left"/>
              <w:textAlignment w:val="auto"/>
              <w:rPr>
                <w:szCs w:val="26"/>
              </w:rPr>
            </w:pPr>
            <w:r w:rsidRPr="00B414A0">
              <w:rPr>
                <w:szCs w:val="26"/>
              </w:rPr>
              <w:t>Nếu khối Zigbee chạy 3V3 hoặc 1V8 thì nên chọn 5V để hiệu suất hạ áp mạch LDO từ 5V xuống 3V3/1V8 cao.</w:t>
            </w:r>
          </w:p>
        </w:tc>
      </w:tr>
      <w:tr w:rsidR="005E6F33" w:rsidRPr="00B414A0" w14:paraId="114B447F" w14:textId="77777777" w:rsidTr="005E6F33">
        <w:tc>
          <w:tcPr>
            <w:tcW w:w="1075" w:type="dxa"/>
            <w:vMerge/>
            <w:vAlign w:val="center"/>
          </w:tcPr>
          <w:p w14:paraId="70857E4C" w14:textId="77777777" w:rsidR="005E6F33" w:rsidRPr="00B414A0" w:rsidRDefault="005E6F33" w:rsidP="006D59C2">
            <w:pPr>
              <w:spacing w:line="276" w:lineRule="auto"/>
              <w:jc w:val="left"/>
              <w:rPr>
                <w:szCs w:val="26"/>
              </w:rPr>
            </w:pPr>
          </w:p>
        </w:tc>
        <w:tc>
          <w:tcPr>
            <w:tcW w:w="2430" w:type="dxa"/>
            <w:vAlign w:val="center"/>
          </w:tcPr>
          <w:p w14:paraId="4C4B2EE8" w14:textId="77777777" w:rsidR="005E6F33" w:rsidRPr="00B414A0" w:rsidRDefault="005E6F33" w:rsidP="006D59C2">
            <w:pPr>
              <w:spacing w:line="276" w:lineRule="auto"/>
              <w:jc w:val="left"/>
              <w:rPr>
                <w:szCs w:val="26"/>
              </w:rPr>
            </w:pPr>
            <w:r w:rsidRPr="00B414A0">
              <w:rPr>
                <w:szCs w:val="26"/>
              </w:rPr>
              <w:t>Rated Current</w:t>
            </w:r>
          </w:p>
        </w:tc>
        <w:tc>
          <w:tcPr>
            <w:tcW w:w="2466" w:type="dxa"/>
            <w:vAlign w:val="center"/>
          </w:tcPr>
          <w:p w14:paraId="7B535983" w14:textId="77777777" w:rsidR="005E6F33" w:rsidRPr="00B414A0" w:rsidRDefault="005E6F33" w:rsidP="006D59C2">
            <w:pPr>
              <w:spacing w:line="276" w:lineRule="auto"/>
              <w:rPr>
                <w:szCs w:val="26"/>
              </w:rPr>
            </w:pPr>
            <w:r w:rsidRPr="00B414A0">
              <w:rPr>
                <w:szCs w:val="26"/>
              </w:rPr>
              <w:t>~100mA</w:t>
            </w:r>
          </w:p>
        </w:tc>
        <w:tc>
          <w:tcPr>
            <w:tcW w:w="3379" w:type="dxa"/>
            <w:vAlign w:val="center"/>
          </w:tcPr>
          <w:p w14:paraId="479DF19F" w14:textId="77777777" w:rsidR="005E6F33" w:rsidRPr="00B414A0" w:rsidRDefault="005E6F33" w:rsidP="006D59C2">
            <w:pPr>
              <w:spacing w:line="276" w:lineRule="auto"/>
              <w:rPr>
                <w:szCs w:val="26"/>
              </w:rPr>
            </w:pPr>
          </w:p>
        </w:tc>
      </w:tr>
      <w:tr w:rsidR="005E6F33" w:rsidRPr="00B414A0" w14:paraId="7E822921" w14:textId="77777777" w:rsidTr="005E6F33">
        <w:tc>
          <w:tcPr>
            <w:tcW w:w="3505" w:type="dxa"/>
            <w:gridSpan w:val="2"/>
            <w:vAlign w:val="center"/>
          </w:tcPr>
          <w:p w14:paraId="0F8F668D" w14:textId="77777777" w:rsidR="005E6F33" w:rsidRPr="00B414A0" w:rsidRDefault="005E6F33" w:rsidP="006D59C2">
            <w:pPr>
              <w:spacing w:line="276" w:lineRule="auto"/>
              <w:jc w:val="left"/>
              <w:rPr>
                <w:szCs w:val="26"/>
              </w:rPr>
            </w:pPr>
            <w:r w:rsidRPr="00B414A0">
              <w:rPr>
                <w:szCs w:val="26"/>
              </w:rPr>
              <w:t>Safety Certifications</w:t>
            </w:r>
          </w:p>
        </w:tc>
        <w:tc>
          <w:tcPr>
            <w:tcW w:w="2466" w:type="dxa"/>
            <w:vAlign w:val="center"/>
          </w:tcPr>
          <w:p w14:paraId="0B5DDB5C" w14:textId="77777777" w:rsidR="005E6F33" w:rsidRPr="00B414A0" w:rsidRDefault="005E6F33" w:rsidP="006D59C2">
            <w:pPr>
              <w:spacing w:line="276" w:lineRule="auto"/>
              <w:rPr>
                <w:szCs w:val="26"/>
              </w:rPr>
            </w:pPr>
            <w:r w:rsidRPr="00B414A0">
              <w:rPr>
                <w:szCs w:val="26"/>
              </w:rPr>
              <w:t>UL, VDE, TUV</w:t>
            </w:r>
          </w:p>
        </w:tc>
        <w:tc>
          <w:tcPr>
            <w:tcW w:w="3379" w:type="dxa"/>
            <w:vAlign w:val="center"/>
          </w:tcPr>
          <w:p w14:paraId="2AB50B60" w14:textId="77777777" w:rsidR="005E6F33" w:rsidRPr="00B414A0" w:rsidRDefault="005E6F33" w:rsidP="006D59C2">
            <w:pPr>
              <w:keepNext/>
              <w:spacing w:line="276" w:lineRule="auto"/>
              <w:rPr>
                <w:szCs w:val="26"/>
              </w:rPr>
            </w:pPr>
          </w:p>
        </w:tc>
      </w:tr>
    </w:tbl>
    <w:p w14:paraId="6270CD39" w14:textId="77777777" w:rsidR="005E6F33" w:rsidRPr="00B414A0" w:rsidRDefault="005E6F33" w:rsidP="006D59C2">
      <w:pPr>
        <w:pStyle w:val="Caption"/>
        <w:rPr>
          <w:rFonts w:cs="Times New Roman"/>
        </w:rPr>
      </w:pPr>
      <w:bookmarkStart w:id="235" w:name="_Toc43135235"/>
      <w:bookmarkStart w:id="236" w:name="_Toc44593960"/>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30</w:t>
      </w:r>
      <w:r w:rsidRPr="00B414A0">
        <w:rPr>
          <w:rFonts w:cs="Times New Roman"/>
          <w:noProof/>
        </w:rPr>
        <w:fldChar w:fldCharType="end"/>
      </w:r>
      <w:r w:rsidRPr="00B414A0">
        <w:rPr>
          <w:rFonts w:cs="Times New Roman"/>
        </w:rPr>
        <w:t>: Yêu cầu khi lựa chọn Relay</w:t>
      </w:r>
      <w:bookmarkEnd w:id="235"/>
      <w:bookmarkEnd w:id="236"/>
    </w:p>
    <w:p w14:paraId="1C7DF5D3" w14:textId="0F2E0397" w:rsidR="005E6F33" w:rsidRPr="00B414A0" w:rsidRDefault="005E6F33" w:rsidP="006D59C2">
      <w:pPr>
        <w:pStyle w:val="ANSVHeadingLevel3"/>
        <w:numPr>
          <w:ilvl w:val="2"/>
          <w:numId w:val="12"/>
        </w:numPr>
        <w:spacing w:line="276" w:lineRule="auto"/>
        <w:ind w:left="619" w:hanging="619"/>
      </w:pPr>
      <w:bookmarkStart w:id="237" w:name="_Toc43135249"/>
      <w:bookmarkStart w:id="238" w:name="_Toc44922379"/>
      <w:r w:rsidRPr="00B414A0">
        <w:t>Khối Energy metter</w:t>
      </w:r>
      <w:bookmarkEnd w:id="237"/>
      <w:bookmarkEnd w:id="238"/>
    </w:p>
    <w:p w14:paraId="274C6BA2" w14:textId="77777777" w:rsidR="005E6F33" w:rsidRPr="00B414A0" w:rsidRDefault="005E6F33" w:rsidP="006D59C2">
      <w:pPr>
        <w:pStyle w:val="ANSVNormal"/>
        <w:rPr>
          <w:rFonts w:cs="Times New Roman"/>
        </w:rPr>
      </w:pPr>
      <w:r w:rsidRPr="00B414A0">
        <w:rPr>
          <w:rFonts w:cs="Times New Roman"/>
        </w:rPr>
        <w:t>Yêu cầu của thiết bị đối với khối energy metter như sau:</w:t>
      </w:r>
    </w:p>
    <w:tbl>
      <w:tblPr>
        <w:tblStyle w:val="TableGrid"/>
        <w:tblW w:w="0" w:type="auto"/>
        <w:tblLook w:val="04A0" w:firstRow="1" w:lastRow="0" w:firstColumn="1" w:lastColumn="0" w:noHBand="0" w:noVBand="1"/>
      </w:tblPr>
      <w:tblGrid>
        <w:gridCol w:w="4868"/>
        <w:gridCol w:w="4868"/>
      </w:tblGrid>
      <w:tr w:rsidR="005E6F33" w:rsidRPr="00B414A0" w14:paraId="024A158E" w14:textId="77777777" w:rsidTr="005E6F33">
        <w:tc>
          <w:tcPr>
            <w:tcW w:w="4868" w:type="dxa"/>
            <w:shd w:val="clear" w:color="auto" w:fill="AEAAAA" w:themeFill="background2" w:themeFillShade="BF"/>
          </w:tcPr>
          <w:p w14:paraId="39C9E05F" w14:textId="77777777" w:rsidR="005E6F33" w:rsidRPr="00B414A0" w:rsidRDefault="005E6F33" w:rsidP="006D59C2">
            <w:pPr>
              <w:pStyle w:val="ANSVNormal"/>
              <w:jc w:val="center"/>
              <w:rPr>
                <w:rFonts w:cs="Times New Roman"/>
                <w:b/>
                <w:bCs/>
              </w:rPr>
            </w:pPr>
            <w:r w:rsidRPr="00B414A0">
              <w:rPr>
                <w:rFonts w:cs="Times New Roman"/>
                <w:b/>
                <w:bCs/>
              </w:rPr>
              <w:t>Thông số</w:t>
            </w:r>
          </w:p>
        </w:tc>
        <w:tc>
          <w:tcPr>
            <w:tcW w:w="4868" w:type="dxa"/>
            <w:shd w:val="clear" w:color="auto" w:fill="AEAAAA" w:themeFill="background2" w:themeFillShade="BF"/>
          </w:tcPr>
          <w:p w14:paraId="10B17109" w14:textId="77777777" w:rsidR="005E6F33" w:rsidRPr="00B414A0" w:rsidRDefault="005E6F33" w:rsidP="006D59C2">
            <w:pPr>
              <w:pStyle w:val="ANSVNormal"/>
              <w:jc w:val="center"/>
              <w:rPr>
                <w:rFonts w:cs="Times New Roman"/>
                <w:b/>
                <w:bCs/>
              </w:rPr>
            </w:pPr>
            <w:r w:rsidRPr="00B414A0">
              <w:rPr>
                <w:rFonts w:cs="Times New Roman"/>
                <w:b/>
                <w:bCs/>
              </w:rPr>
              <w:t>Yêu cầu</w:t>
            </w:r>
          </w:p>
        </w:tc>
      </w:tr>
      <w:tr w:rsidR="005E6F33" w:rsidRPr="00B414A0" w14:paraId="39787FFB" w14:textId="77777777" w:rsidTr="005E6F33">
        <w:tc>
          <w:tcPr>
            <w:tcW w:w="4868" w:type="dxa"/>
            <w:vAlign w:val="center"/>
          </w:tcPr>
          <w:p w14:paraId="6F298D4C" w14:textId="77777777" w:rsidR="005E6F33" w:rsidRPr="00B414A0" w:rsidRDefault="005E6F33" w:rsidP="006D59C2">
            <w:pPr>
              <w:pStyle w:val="ANSVNormal"/>
              <w:rPr>
                <w:rFonts w:cs="Times New Roman"/>
              </w:rPr>
            </w:pPr>
            <w:r w:rsidRPr="00B414A0">
              <w:rPr>
                <w:rFonts w:cs="Times New Roman"/>
              </w:rPr>
              <w:t>Số kênh đo điện áp</w:t>
            </w:r>
          </w:p>
        </w:tc>
        <w:tc>
          <w:tcPr>
            <w:tcW w:w="4868" w:type="dxa"/>
            <w:vAlign w:val="center"/>
          </w:tcPr>
          <w:p w14:paraId="281E9CF7" w14:textId="77777777" w:rsidR="005E6F33" w:rsidRPr="00B414A0" w:rsidRDefault="005E6F33" w:rsidP="006D59C2">
            <w:pPr>
              <w:pStyle w:val="ANSVNormal"/>
              <w:rPr>
                <w:rFonts w:cs="Times New Roman"/>
              </w:rPr>
            </w:pPr>
            <w:r w:rsidRPr="00B414A0">
              <w:rPr>
                <w:rStyle w:val="fontstyle01"/>
                <w:rFonts w:ascii="Times New Roman" w:hAnsi="Times New Roman" w:cs="Times New Roman"/>
              </w:rPr>
              <w:t>1</w:t>
            </w:r>
          </w:p>
        </w:tc>
      </w:tr>
      <w:tr w:rsidR="005E6F33" w:rsidRPr="00B414A0" w14:paraId="362FE180" w14:textId="77777777" w:rsidTr="005E6F33">
        <w:trPr>
          <w:trHeight w:val="260"/>
        </w:trPr>
        <w:tc>
          <w:tcPr>
            <w:tcW w:w="4868" w:type="dxa"/>
            <w:vAlign w:val="center"/>
          </w:tcPr>
          <w:p w14:paraId="5ED28843" w14:textId="77777777" w:rsidR="005E6F33" w:rsidRPr="00B414A0" w:rsidRDefault="005E6F33" w:rsidP="006D59C2">
            <w:pPr>
              <w:pStyle w:val="ANSVNormal"/>
              <w:rPr>
                <w:rFonts w:cs="Times New Roman"/>
              </w:rPr>
            </w:pPr>
            <w:r w:rsidRPr="00B414A0">
              <w:rPr>
                <w:rFonts w:cs="Times New Roman"/>
              </w:rPr>
              <w:t xml:space="preserve">Số kênh đo dòng điện </w:t>
            </w:r>
          </w:p>
        </w:tc>
        <w:tc>
          <w:tcPr>
            <w:tcW w:w="4868" w:type="dxa"/>
            <w:vAlign w:val="center"/>
          </w:tcPr>
          <w:p w14:paraId="4DC26880" w14:textId="77777777" w:rsidR="005E6F33" w:rsidRPr="00B414A0" w:rsidRDefault="005E6F33" w:rsidP="006D59C2">
            <w:pPr>
              <w:overflowPunct/>
              <w:autoSpaceDE/>
              <w:autoSpaceDN/>
              <w:adjustRightInd/>
              <w:spacing w:after="0" w:line="276" w:lineRule="auto"/>
              <w:jc w:val="left"/>
              <w:textAlignment w:val="auto"/>
              <w:rPr>
                <w:sz w:val="24"/>
              </w:rPr>
            </w:pPr>
            <w:r w:rsidRPr="00B414A0">
              <w:rPr>
                <w:rStyle w:val="fontstyle01"/>
                <w:rFonts w:ascii="Times New Roman" w:hAnsi="Times New Roman"/>
              </w:rPr>
              <w:t>1</w:t>
            </w:r>
          </w:p>
        </w:tc>
      </w:tr>
      <w:tr w:rsidR="005E6F33" w:rsidRPr="00B414A0" w14:paraId="7ED903BB" w14:textId="77777777" w:rsidTr="005E6F33">
        <w:trPr>
          <w:trHeight w:val="260"/>
        </w:trPr>
        <w:tc>
          <w:tcPr>
            <w:tcW w:w="4868" w:type="dxa"/>
            <w:vAlign w:val="center"/>
          </w:tcPr>
          <w:p w14:paraId="65EAADA9" w14:textId="77777777" w:rsidR="005E6F33" w:rsidRPr="00B414A0" w:rsidRDefault="005E6F33" w:rsidP="006D59C2">
            <w:pPr>
              <w:pStyle w:val="ANSVNormal"/>
              <w:rPr>
                <w:rFonts w:cs="Times New Roman"/>
              </w:rPr>
            </w:pPr>
            <w:r w:rsidRPr="00B414A0">
              <w:rPr>
                <w:rFonts w:cs="Times New Roman"/>
              </w:rPr>
              <w:t>Các đại lượng đo</w:t>
            </w:r>
          </w:p>
        </w:tc>
        <w:tc>
          <w:tcPr>
            <w:tcW w:w="4868" w:type="dxa"/>
            <w:vAlign w:val="center"/>
          </w:tcPr>
          <w:p w14:paraId="77151524" w14:textId="77777777" w:rsidR="005E6F33" w:rsidRPr="00B414A0" w:rsidRDefault="005E6F33" w:rsidP="006D59C2">
            <w:pPr>
              <w:overflowPunct/>
              <w:autoSpaceDE/>
              <w:autoSpaceDN/>
              <w:adjustRightInd/>
              <w:spacing w:after="0" w:line="276" w:lineRule="auto"/>
              <w:jc w:val="left"/>
              <w:textAlignment w:val="auto"/>
              <w:rPr>
                <w:rStyle w:val="fontstyle01"/>
                <w:rFonts w:ascii="Times New Roman" w:hAnsi="Times New Roman"/>
              </w:rPr>
            </w:pPr>
            <w:r w:rsidRPr="00B414A0">
              <w:rPr>
                <w:rStyle w:val="fontstyle01"/>
                <w:rFonts w:ascii="Times New Roman" w:hAnsi="Times New Roman"/>
              </w:rPr>
              <w:t>Điện áp, dòng điện, công suất, điện năng tiêu thụ</w:t>
            </w:r>
          </w:p>
        </w:tc>
      </w:tr>
      <w:tr w:rsidR="005E6F33" w:rsidRPr="00B414A0" w14:paraId="68D13DDF" w14:textId="77777777" w:rsidTr="005E6F33">
        <w:trPr>
          <w:trHeight w:val="260"/>
        </w:trPr>
        <w:tc>
          <w:tcPr>
            <w:tcW w:w="4868" w:type="dxa"/>
            <w:vAlign w:val="center"/>
          </w:tcPr>
          <w:p w14:paraId="66710E4C" w14:textId="77777777" w:rsidR="005E6F33" w:rsidRPr="00B414A0" w:rsidRDefault="005E6F33" w:rsidP="006D59C2">
            <w:pPr>
              <w:pStyle w:val="ANSVNormal"/>
              <w:rPr>
                <w:rFonts w:cs="Times New Roman"/>
              </w:rPr>
            </w:pPr>
            <w:r w:rsidRPr="00B414A0">
              <w:rPr>
                <w:rFonts w:cs="Times New Roman"/>
              </w:rPr>
              <w:t>Cấp chính xác phép đo năng lượng tiêu thụ</w:t>
            </w:r>
          </w:p>
        </w:tc>
        <w:tc>
          <w:tcPr>
            <w:tcW w:w="4868" w:type="dxa"/>
            <w:vAlign w:val="center"/>
          </w:tcPr>
          <w:p w14:paraId="1A3E7312" w14:textId="77777777" w:rsidR="005E6F33" w:rsidRPr="00B414A0" w:rsidRDefault="005E6F33" w:rsidP="006D59C2">
            <w:pPr>
              <w:overflowPunct/>
              <w:autoSpaceDE/>
              <w:autoSpaceDN/>
              <w:adjustRightInd/>
              <w:spacing w:after="0" w:line="276" w:lineRule="auto"/>
              <w:jc w:val="left"/>
              <w:textAlignment w:val="auto"/>
              <w:rPr>
                <w:rStyle w:val="fontstyle01"/>
                <w:rFonts w:ascii="Times New Roman" w:hAnsi="Times New Roman"/>
              </w:rPr>
            </w:pPr>
            <w:r w:rsidRPr="00B414A0">
              <w:rPr>
                <w:rStyle w:val="fontstyle01"/>
                <w:rFonts w:ascii="Times New Roman" w:hAnsi="Times New Roman"/>
              </w:rPr>
              <w:t>Tối đa Class 1</w:t>
            </w:r>
          </w:p>
        </w:tc>
      </w:tr>
      <w:tr w:rsidR="005E6F33" w:rsidRPr="00B414A0" w14:paraId="7DCCBA4C" w14:textId="77777777" w:rsidTr="005E6F33">
        <w:tc>
          <w:tcPr>
            <w:tcW w:w="4868" w:type="dxa"/>
            <w:vAlign w:val="center"/>
          </w:tcPr>
          <w:p w14:paraId="3E3F8707" w14:textId="77777777" w:rsidR="005E6F33" w:rsidRPr="00B414A0" w:rsidRDefault="005E6F33" w:rsidP="006D59C2">
            <w:pPr>
              <w:pStyle w:val="ANSVNormal"/>
              <w:rPr>
                <w:rFonts w:cs="Times New Roman"/>
              </w:rPr>
            </w:pPr>
            <w:r w:rsidRPr="00B414A0">
              <w:rPr>
                <w:rFonts w:cs="Times New Roman"/>
              </w:rPr>
              <w:t>Hỗ trợ chuẩn giao tiếp thông dụng</w:t>
            </w:r>
          </w:p>
        </w:tc>
        <w:tc>
          <w:tcPr>
            <w:tcW w:w="4868" w:type="dxa"/>
            <w:vAlign w:val="center"/>
          </w:tcPr>
          <w:p w14:paraId="262BEA6A" w14:textId="77777777" w:rsidR="005E6F33" w:rsidRPr="00B414A0" w:rsidRDefault="005E6F33" w:rsidP="006D59C2">
            <w:pPr>
              <w:overflowPunct/>
              <w:autoSpaceDE/>
              <w:autoSpaceDN/>
              <w:adjustRightInd/>
              <w:spacing w:after="0" w:line="276" w:lineRule="auto"/>
              <w:jc w:val="left"/>
              <w:textAlignment w:val="auto"/>
              <w:rPr>
                <w:sz w:val="24"/>
              </w:rPr>
            </w:pPr>
            <w:r w:rsidRPr="00B414A0">
              <w:rPr>
                <w:rStyle w:val="fontstyle01"/>
                <w:rFonts w:ascii="Times New Roman" w:hAnsi="Times New Roman"/>
              </w:rPr>
              <w:t>UART, SPI, I2C</w:t>
            </w:r>
          </w:p>
        </w:tc>
      </w:tr>
    </w:tbl>
    <w:p w14:paraId="3213F4FD" w14:textId="77777777" w:rsidR="005E6F33" w:rsidRPr="00B414A0" w:rsidRDefault="005E6F33" w:rsidP="006D59C2">
      <w:pPr>
        <w:pStyle w:val="Caption"/>
        <w:rPr>
          <w:rFonts w:cs="Times New Roman"/>
        </w:rPr>
      </w:pPr>
      <w:bookmarkStart w:id="239" w:name="_Toc43135236"/>
      <w:bookmarkStart w:id="240" w:name="_Toc44593961"/>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31</w:t>
      </w:r>
      <w:r w:rsidRPr="00B414A0">
        <w:rPr>
          <w:rFonts w:cs="Times New Roman"/>
          <w:noProof/>
        </w:rPr>
        <w:fldChar w:fldCharType="end"/>
      </w:r>
      <w:r w:rsidRPr="00B414A0">
        <w:rPr>
          <w:rFonts w:cs="Times New Roman"/>
        </w:rPr>
        <w:t>: Yêu cầu khối Energy metter</w:t>
      </w:r>
      <w:bookmarkEnd w:id="239"/>
      <w:bookmarkEnd w:id="240"/>
    </w:p>
    <w:p w14:paraId="42AA5FA8" w14:textId="77777777" w:rsidR="005E6F33" w:rsidRPr="00B414A0" w:rsidRDefault="005E6F33" w:rsidP="006D59C2">
      <w:pPr>
        <w:pStyle w:val="ANSVNormal"/>
        <w:rPr>
          <w:rFonts w:cs="Times New Roman"/>
        </w:rPr>
      </w:pPr>
      <w:r w:rsidRPr="00B414A0">
        <w:rPr>
          <w:rFonts w:cs="Times New Roman"/>
        </w:rPr>
        <w:t>Dựa trên yêu cầu của thiết bị đối với khối energy meter đã nêu, một số giải pháp IC energy metter có thể sử dụng được liệt kê trong bảng so sánh bên dưới:</w:t>
      </w:r>
    </w:p>
    <w:tbl>
      <w:tblPr>
        <w:tblW w:w="9736" w:type="dxa"/>
        <w:tblLook w:val="04A0" w:firstRow="1" w:lastRow="0" w:firstColumn="1" w:lastColumn="0" w:noHBand="0" w:noVBand="1"/>
      </w:tblPr>
      <w:tblGrid>
        <w:gridCol w:w="1434"/>
        <w:gridCol w:w="1839"/>
        <w:gridCol w:w="1251"/>
        <w:gridCol w:w="1257"/>
        <w:gridCol w:w="1257"/>
        <w:gridCol w:w="1251"/>
        <w:gridCol w:w="1447"/>
      </w:tblGrid>
      <w:tr w:rsidR="005E6F33" w:rsidRPr="00B414A0" w14:paraId="1EC4166F" w14:textId="77777777" w:rsidTr="005E6F33">
        <w:trPr>
          <w:trHeight w:val="300"/>
        </w:trPr>
        <w:tc>
          <w:tcPr>
            <w:tcW w:w="9736" w:type="dxa"/>
            <w:gridSpan w:val="7"/>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1D249064" w14:textId="77777777" w:rsidR="005E6F33" w:rsidRPr="00B414A0" w:rsidRDefault="005E6F33" w:rsidP="006D59C2">
            <w:pPr>
              <w:overflowPunct/>
              <w:autoSpaceDE/>
              <w:autoSpaceDN/>
              <w:adjustRightInd/>
              <w:spacing w:after="0" w:line="276" w:lineRule="auto"/>
              <w:jc w:val="center"/>
              <w:textAlignment w:val="auto"/>
              <w:rPr>
                <w:b/>
                <w:color w:val="000000"/>
                <w:sz w:val="18"/>
                <w:szCs w:val="18"/>
              </w:rPr>
            </w:pPr>
            <w:r w:rsidRPr="00B414A0">
              <w:rPr>
                <w:b/>
                <w:color w:val="000000"/>
                <w:sz w:val="18"/>
                <w:szCs w:val="18"/>
              </w:rPr>
              <w:t>Energy mettering solution</w:t>
            </w:r>
          </w:p>
        </w:tc>
      </w:tr>
      <w:tr w:rsidR="005E6F33" w:rsidRPr="00B414A0" w14:paraId="72AAC7DB" w14:textId="77777777" w:rsidTr="005E6F33">
        <w:trPr>
          <w:trHeight w:val="300"/>
        </w:trPr>
        <w:tc>
          <w:tcPr>
            <w:tcW w:w="3273" w:type="dxa"/>
            <w:gridSpan w:val="2"/>
            <w:vMerge w:val="restart"/>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center"/>
            <w:hideMark/>
          </w:tcPr>
          <w:p w14:paraId="639D6C73" w14:textId="77777777" w:rsidR="005E6F33" w:rsidRPr="00B414A0" w:rsidRDefault="005E6F33" w:rsidP="006D59C2">
            <w:pPr>
              <w:overflowPunct/>
              <w:autoSpaceDE/>
              <w:autoSpaceDN/>
              <w:adjustRightInd/>
              <w:spacing w:after="0" w:line="276" w:lineRule="auto"/>
              <w:jc w:val="center"/>
              <w:textAlignment w:val="auto"/>
              <w:rPr>
                <w:b/>
                <w:color w:val="000000"/>
                <w:sz w:val="18"/>
                <w:szCs w:val="18"/>
              </w:rPr>
            </w:pPr>
            <w:r w:rsidRPr="00B414A0">
              <w:rPr>
                <w:b/>
                <w:color w:val="000000"/>
                <w:sz w:val="18"/>
                <w:szCs w:val="18"/>
              </w:rPr>
              <w:t>Parameter</w:t>
            </w:r>
          </w:p>
        </w:tc>
        <w:tc>
          <w:tcPr>
            <w:tcW w:w="6463" w:type="dxa"/>
            <w:gridSpan w:val="5"/>
            <w:tcBorders>
              <w:top w:val="single" w:sz="4" w:space="0" w:color="auto"/>
              <w:left w:val="nil"/>
              <w:bottom w:val="single" w:sz="4" w:space="0" w:color="auto"/>
              <w:right w:val="single" w:sz="4" w:space="0" w:color="auto"/>
            </w:tcBorders>
            <w:shd w:val="clear" w:color="auto" w:fill="AEAAAA" w:themeFill="background2" w:themeFillShade="BF"/>
            <w:noWrap/>
            <w:vAlign w:val="bottom"/>
            <w:hideMark/>
          </w:tcPr>
          <w:p w14:paraId="29566699" w14:textId="77777777" w:rsidR="005E6F33" w:rsidRPr="00B414A0" w:rsidRDefault="005E6F33" w:rsidP="006D59C2">
            <w:pPr>
              <w:overflowPunct/>
              <w:autoSpaceDE/>
              <w:autoSpaceDN/>
              <w:adjustRightInd/>
              <w:spacing w:after="0" w:line="276" w:lineRule="auto"/>
              <w:jc w:val="center"/>
              <w:textAlignment w:val="auto"/>
              <w:rPr>
                <w:b/>
                <w:color w:val="000000"/>
                <w:sz w:val="18"/>
                <w:szCs w:val="18"/>
              </w:rPr>
            </w:pPr>
            <w:r w:rsidRPr="00B414A0">
              <w:rPr>
                <w:b/>
                <w:color w:val="000000"/>
                <w:sz w:val="18"/>
                <w:szCs w:val="18"/>
              </w:rPr>
              <w:t>Manufacturer</w:t>
            </w:r>
          </w:p>
        </w:tc>
      </w:tr>
      <w:tr w:rsidR="005E6F33" w:rsidRPr="00B414A0" w14:paraId="1DFA9B35" w14:textId="77777777" w:rsidTr="005E6F33">
        <w:trPr>
          <w:trHeight w:val="300"/>
        </w:trPr>
        <w:tc>
          <w:tcPr>
            <w:tcW w:w="3273" w:type="dxa"/>
            <w:gridSpan w:val="2"/>
            <w:vMerge/>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CC21951" w14:textId="77777777" w:rsidR="005E6F33" w:rsidRPr="00B414A0" w:rsidRDefault="005E6F33" w:rsidP="006D59C2">
            <w:pPr>
              <w:overflowPunct/>
              <w:autoSpaceDE/>
              <w:autoSpaceDN/>
              <w:adjustRightInd/>
              <w:spacing w:after="0" w:line="276" w:lineRule="auto"/>
              <w:jc w:val="left"/>
              <w:textAlignment w:val="auto"/>
              <w:rPr>
                <w:b/>
                <w:color w:val="000000"/>
                <w:sz w:val="18"/>
                <w:szCs w:val="18"/>
              </w:rPr>
            </w:pPr>
          </w:p>
        </w:tc>
        <w:tc>
          <w:tcPr>
            <w:tcW w:w="1251" w:type="dxa"/>
            <w:tcBorders>
              <w:top w:val="nil"/>
              <w:left w:val="nil"/>
              <w:bottom w:val="single" w:sz="4" w:space="0" w:color="auto"/>
              <w:right w:val="single" w:sz="4" w:space="0" w:color="auto"/>
            </w:tcBorders>
            <w:shd w:val="clear" w:color="auto" w:fill="AEAAAA" w:themeFill="background2" w:themeFillShade="BF"/>
            <w:noWrap/>
            <w:vAlign w:val="bottom"/>
            <w:hideMark/>
          </w:tcPr>
          <w:p w14:paraId="5D51FC89" w14:textId="77777777" w:rsidR="005E6F33" w:rsidRPr="00B414A0" w:rsidRDefault="005E6F33" w:rsidP="006D59C2">
            <w:pPr>
              <w:overflowPunct/>
              <w:autoSpaceDE/>
              <w:autoSpaceDN/>
              <w:adjustRightInd/>
              <w:spacing w:after="0" w:line="276" w:lineRule="auto"/>
              <w:jc w:val="center"/>
              <w:textAlignment w:val="auto"/>
              <w:rPr>
                <w:b/>
                <w:color w:val="000000"/>
                <w:sz w:val="18"/>
                <w:szCs w:val="18"/>
              </w:rPr>
            </w:pPr>
            <w:r w:rsidRPr="00B414A0">
              <w:rPr>
                <w:b/>
                <w:color w:val="000000"/>
                <w:sz w:val="18"/>
                <w:szCs w:val="18"/>
              </w:rPr>
              <w:t>ST</w:t>
            </w:r>
          </w:p>
        </w:tc>
        <w:tc>
          <w:tcPr>
            <w:tcW w:w="2514" w:type="dxa"/>
            <w:gridSpan w:val="2"/>
            <w:tcBorders>
              <w:top w:val="single" w:sz="4" w:space="0" w:color="auto"/>
              <w:left w:val="nil"/>
              <w:bottom w:val="single" w:sz="4" w:space="0" w:color="auto"/>
              <w:right w:val="single" w:sz="4" w:space="0" w:color="auto"/>
            </w:tcBorders>
            <w:shd w:val="clear" w:color="auto" w:fill="AEAAAA" w:themeFill="background2" w:themeFillShade="BF"/>
            <w:noWrap/>
            <w:vAlign w:val="bottom"/>
            <w:hideMark/>
          </w:tcPr>
          <w:p w14:paraId="2D51F1E2" w14:textId="77777777" w:rsidR="005E6F33" w:rsidRPr="00B414A0" w:rsidRDefault="005E6F33" w:rsidP="006D59C2">
            <w:pPr>
              <w:overflowPunct/>
              <w:autoSpaceDE/>
              <w:autoSpaceDN/>
              <w:adjustRightInd/>
              <w:spacing w:after="0" w:line="276" w:lineRule="auto"/>
              <w:jc w:val="center"/>
              <w:textAlignment w:val="auto"/>
              <w:rPr>
                <w:b/>
                <w:color w:val="000000"/>
                <w:sz w:val="18"/>
                <w:szCs w:val="18"/>
              </w:rPr>
            </w:pPr>
            <w:r w:rsidRPr="00B414A0">
              <w:rPr>
                <w:b/>
                <w:color w:val="000000"/>
                <w:sz w:val="18"/>
                <w:szCs w:val="18"/>
              </w:rPr>
              <w:t>Microchip</w:t>
            </w:r>
          </w:p>
        </w:tc>
        <w:tc>
          <w:tcPr>
            <w:tcW w:w="1251" w:type="dxa"/>
            <w:tcBorders>
              <w:top w:val="nil"/>
              <w:left w:val="nil"/>
              <w:bottom w:val="single" w:sz="4" w:space="0" w:color="auto"/>
              <w:right w:val="single" w:sz="4" w:space="0" w:color="auto"/>
            </w:tcBorders>
            <w:shd w:val="clear" w:color="auto" w:fill="AEAAAA" w:themeFill="background2" w:themeFillShade="BF"/>
            <w:noWrap/>
            <w:vAlign w:val="bottom"/>
            <w:hideMark/>
          </w:tcPr>
          <w:p w14:paraId="3BB923F9" w14:textId="77777777" w:rsidR="005E6F33" w:rsidRPr="00B414A0" w:rsidRDefault="005E6F33" w:rsidP="006D59C2">
            <w:pPr>
              <w:overflowPunct/>
              <w:autoSpaceDE/>
              <w:autoSpaceDN/>
              <w:adjustRightInd/>
              <w:spacing w:after="0" w:line="276" w:lineRule="auto"/>
              <w:jc w:val="center"/>
              <w:textAlignment w:val="auto"/>
              <w:rPr>
                <w:b/>
                <w:color w:val="000000"/>
                <w:sz w:val="18"/>
                <w:szCs w:val="18"/>
              </w:rPr>
            </w:pPr>
            <w:r w:rsidRPr="00B414A0">
              <w:rPr>
                <w:b/>
                <w:color w:val="000000"/>
                <w:sz w:val="18"/>
                <w:szCs w:val="18"/>
              </w:rPr>
              <w:t>Cirrus logic</w:t>
            </w:r>
          </w:p>
        </w:tc>
        <w:tc>
          <w:tcPr>
            <w:tcW w:w="1447" w:type="dxa"/>
            <w:tcBorders>
              <w:top w:val="nil"/>
              <w:left w:val="nil"/>
              <w:bottom w:val="single" w:sz="4" w:space="0" w:color="auto"/>
              <w:right w:val="single" w:sz="4" w:space="0" w:color="auto"/>
            </w:tcBorders>
            <w:shd w:val="clear" w:color="auto" w:fill="AEAAAA" w:themeFill="background2" w:themeFillShade="BF"/>
            <w:noWrap/>
            <w:vAlign w:val="bottom"/>
            <w:hideMark/>
          </w:tcPr>
          <w:p w14:paraId="48A5DC20" w14:textId="77777777" w:rsidR="005E6F33" w:rsidRPr="00B414A0" w:rsidRDefault="005E6F33" w:rsidP="006D59C2">
            <w:pPr>
              <w:overflowPunct/>
              <w:autoSpaceDE/>
              <w:autoSpaceDN/>
              <w:adjustRightInd/>
              <w:spacing w:after="0" w:line="276" w:lineRule="auto"/>
              <w:jc w:val="center"/>
              <w:textAlignment w:val="auto"/>
              <w:rPr>
                <w:b/>
                <w:color w:val="000000"/>
                <w:sz w:val="18"/>
                <w:szCs w:val="18"/>
              </w:rPr>
            </w:pPr>
            <w:r w:rsidRPr="00B414A0">
              <w:rPr>
                <w:b/>
                <w:color w:val="000000"/>
                <w:sz w:val="18"/>
                <w:szCs w:val="18"/>
              </w:rPr>
              <w:t>Analog divice</w:t>
            </w:r>
          </w:p>
        </w:tc>
      </w:tr>
      <w:tr w:rsidR="005E6F33" w:rsidRPr="00B414A0" w14:paraId="0AD7A540" w14:textId="77777777" w:rsidTr="005E6F33">
        <w:trPr>
          <w:trHeight w:val="300"/>
        </w:trPr>
        <w:tc>
          <w:tcPr>
            <w:tcW w:w="3273" w:type="dxa"/>
            <w:gridSpan w:val="2"/>
            <w:vMerge/>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2210317" w14:textId="77777777" w:rsidR="005E6F33" w:rsidRPr="00B414A0" w:rsidRDefault="005E6F33" w:rsidP="006D59C2">
            <w:pPr>
              <w:overflowPunct/>
              <w:autoSpaceDE/>
              <w:autoSpaceDN/>
              <w:adjustRightInd/>
              <w:spacing w:after="0" w:line="276" w:lineRule="auto"/>
              <w:jc w:val="left"/>
              <w:textAlignment w:val="auto"/>
              <w:rPr>
                <w:b/>
                <w:color w:val="000000"/>
                <w:sz w:val="18"/>
                <w:szCs w:val="18"/>
              </w:rPr>
            </w:pPr>
          </w:p>
        </w:tc>
        <w:tc>
          <w:tcPr>
            <w:tcW w:w="1251" w:type="dxa"/>
            <w:tcBorders>
              <w:top w:val="nil"/>
              <w:left w:val="nil"/>
              <w:bottom w:val="single" w:sz="4" w:space="0" w:color="auto"/>
              <w:right w:val="single" w:sz="4" w:space="0" w:color="auto"/>
            </w:tcBorders>
            <w:shd w:val="clear" w:color="auto" w:fill="AEAAAA" w:themeFill="background2" w:themeFillShade="BF"/>
            <w:noWrap/>
            <w:vAlign w:val="bottom"/>
            <w:hideMark/>
          </w:tcPr>
          <w:p w14:paraId="37806418" w14:textId="77777777" w:rsidR="005E6F33" w:rsidRPr="00B414A0" w:rsidRDefault="005E6F33" w:rsidP="006D59C2">
            <w:pPr>
              <w:overflowPunct/>
              <w:autoSpaceDE/>
              <w:autoSpaceDN/>
              <w:adjustRightInd/>
              <w:spacing w:after="0" w:line="276" w:lineRule="auto"/>
              <w:jc w:val="center"/>
              <w:textAlignment w:val="auto"/>
              <w:rPr>
                <w:b/>
                <w:color w:val="000000"/>
                <w:sz w:val="18"/>
                <w:szCs w:val="18"/>
              </w:rPr>
            </w:pPr>
            <w:r w:rsidRPr="00B414A0">
              <w:rPr>
                <w:b/>
                <w:color w:val="000000"/>
                <w:sz w:val="18"/>
                <w:szCs w:val="18"/>
              </w:rPr>
              <w:t>STPM32</w:t>
            </w:r>
          </w:p>
        </w:tc>
        <w:tc>
          <w:tcPr>
            <w:tcW w:w="1257" w:type="dxa"/>
            <w:tcBorders>
              <w:top w:val="nil"/>
              <w:left w:val="nil"/>
              <w:bottom w:val="single" w:sz="4" w:space="0" w:color="auto"/>
              <w:right w:val="single" w:sz="4" w:space="0" w:color="auto"/>
            </w:tcBorders>
            <w:shd w:val="clear" w:color="auto" w:fill="AEAAAA" w:themeFill="background2" w:themeFillShade="BF"/>
            <w:noWrap/>
            <w:vAlign w:val="bottom"/>
            <w:hideMark/>
          </w:tcPr>
          <w:p w14:paraId="538CC548" w14:textId="77777777" w:rsidR="005E6F33" w:rsidRPr="00B414A0" w:rsidRDefault="005E6F33" w:rsidP="006D59C2">
            <w:pPr>
              <w:overflowPunct/>
              <w:autoSpaceDE/>
              <w:autoSpaceDN/>
              <w:adjustRightInd/>
              <w:spacing w:after="0" w:line="276" w:lineRule="auto"/>
              <w:jc w:val="left"/>
              <w:textAlignment w:val="auto"/>
              <w:rPr>
                <w:b/>
                <w:color w:val="000000"/>
                <w:sz w:val="18"/>
                <w:szCs w:val="18"/>
              </w:rPr>
            </w:pPr>
            <w:r w:rsidRPr="00B414A0">
              <w:rPr>
                <w:b/>
                <w:color w:val="000000"/>
                <w:sz w:val="18"/>
                <w:szCs w:val="18"/>
              </w:rPr>
              <w:t>MCP39F511</w:t>
            </w:r>
          </w:p>
        </w:tc>
        <w:tc>
          <w:tcPr>
            <w:tcW w:w="1257" w:type="dxa"/>
            <w:tcBorders>
              <w:top w:val="nil"/>
              <w:left w:val="nil"/>
              <w:bottom w:val="single" w:sz="4" w:space="0" w:color="auto"/>
              <w:right w:val="single" w:sz="4" w:space="0" w:color="auto"/>
            </w:tcBorders>
            <w:shd w:val="clear" w:color="auto" w:fill="AEAAAA" w:themeFill="background2" w:themeFillShade="BF"/>
            <w:noWrap/>
            <w:vAlign w:val="bottom"/>
            <w:hideMark/>
          </w:tcPr>
          <w:p w14:paraId="5A794FD1" w14:textId="77777777" w:rsidR="005E6F33" w:rsidRPr="00B414A0" w:rsidRDefault="005E6F33" w:rsidP="006D59C2">
            <w:pPr>
              <w:overflowPunct/>
              <w:autoSpaceDE/>
              <w:autoSpaceDN/>
              <w:adjustRightInd/>
              <w:spacing w:after="0" w:line="276" w:lineRule="auto"/>
              <w:jc w:val="left"/>
              <w:textAlignment w:val="auto"/>
              <w:rPr>
                <w:b/>
                <w:color w:val="000000"/>
                <w:sz w:val="18"/>
                <w:szCs w:val="18"/>
              </w:rPr>
            </w:pPr>
            <w:r w:rsidRPr="00B414A0">
              <w:rPr>
                <w:b/>
                <w:color w:val="000000"/>
                <w:sz w:val="18"/>
                <w:szCs w:val="18"/>
              </w:rPr>
              <w:t>MCP39F521</w:t>
            </w:r>
          </w:p>
        </w:tc>
        <w:tc>
          <w:tcPr>
            <w:tcW w:w="1251" w:type="dxa"/>
            <w:tcBorders>
              <w:top w:val="nil"/>
              <w:left w:val="nil"/>
              <w:bottom w:val="single" w:sz="4" w:space="0" w:color="auto"/>
              <w:right w:val="single" w:sz="4" w:space="0" w:color="auto"/>
            </w:tcBorders>
            <w:shd w:val="clear" w:color="auto" w:fill="AEAAAA" w:themeFill="background2" w:themeFillShade="BF"/>
            <w:noWrap/>
            <w:vAlign w:val="bottom"/>
            <w:hideMark/>
          </w:tcPr>
          <w:p w14:paraId="7AF7FE02" w14:textId="77777777" w:rsidR="005E6F33" w:rsidRPr="00B414A0" w:rsidRDefault="005E6F33" w:rsidP="006D59C2">
            <w:pPr>
              <w:overflowPunct/>
              <w:autoSpaceDE/>
              <w:autoSpaceDN/>
              <w:adjustRightInd/>
              <w:spacing w:after="0" w:line="276" w:lineRule="auto"/>
              <w:jc w:val="center"/>
              <w:textAlignment w:val="auto"/>
              <w:rPr>
                <w:b/>
                <w:color w:val="000000"/>
                <w:sz w:val="18"/>
                <w:szCs w:val="18"/>
              </w:rPr>
            </w:pPr>
            <w:r w:rsidRPr="00B414A0">
              <w:rPr>
                <w:b/>
                <w:color w:val="000000"/>
                <w:sz w:val="18"/>
                <w:szCs w:val="18"/>
              </w:rPr>
              <w:t>CS5490</w:t>
            </w:r>
          </w:p>
        </w:tc>
        <w:tc>
          <w:tcPr>
            <w:tcW w:w="1447" w:type="dxa"/>
            <w:tcBorders>
              <w:top w:val="nil"/>
              <w:left w:val="nil"/>
              <w:bottom w:val="single" w:sz="4" w:space="0" w:color="auto"/>
              <w:right w:val="single" w:sz="4" w:space="0" w:color="auto"/>
            </w:tcBorders>
            <w:shd w:val="clear" w:color="auto" w:fill="AEAAAA" w:themeFill="background2" w:themeFillShade="BF"/>
            <w:noWrap/>
            <w:vAlign w:val="bottom"/>
            <w:hideMark/>
          </w:tcPr>
          <w:p w14:paraId="16D880F3" w14:textId="77777777" w:rsidR="005E6F33" w:rsidRPr="00B414A0" w:rsidRDefault="005E6F33" w:rsidP="006D59C2">
            <w:pPr>
              <w:overflowPunct/>
              <w:autoSpaceDE/>
              <w:autoSpaceDN/>
              <w:adjustRightInd/>
              <w:spacing w:after="0" w:line="276" w:lineRule="auto"/>
              <w:jc w:val="left"/>
              <w:textAlignment w:val="auto"/>
              <w:rPr>
                <w:b/>
                <w:color w:val="000000"/>
                <w:sz w:val="18"/>
                <w:szCs w:val="18"/>
              </w:rPr>
            </w:pPr>
            <w:r w:rsidRPr="00B414A0">
              <w:rPr>
                <w:b/>
                <w:color w:val="000000"/>
                <w:sz w:val="18"/>
                <w:szCs w:val="18"/>
              </w:rPr>
              <w:t>ADE7953ACPZ</w:t>
            </w:r>
          </w:p>
        </w:tc>
      </w:tr>
      <w:tr w:rsidR="005E6F33" w:rsidRPr="00B414A0" w14:paraId="62EE508D" w14:textId="77777777" w:rsidTr="005E6F33">
        <w:trPr>
          <w:trHeight w:val="300"/>
        </w:trPr>
        <w:tc>
          <w:tcPr>
            <w:tcW w:w="327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B39DB"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Number chanel</w:t>
            </w:r>
          </w:p>
        </w:tc>
        <w:tc>
          <w:tcPr>
            <w:tcW w:w="1251" w:type="dxa"/>
            <w:tcBorders>
              <w:top w:val="nil"/>
              <w:left w:val="nil"/>
              <w:bottom w:val="single" w:sz="4" w:space="0" w:color="auto"/>
              <w:right w:val="single" w:sz="4" w:space="0" w:color="auto"/>
            </w:tcBorders>
            <w:shd w:val="clear" w:color="auto" w:fill="auto"/>
            <w:noWrap/>
            <w:vAlign w:val="bottom"/>
            <w:hideMark/>
          </w:tcPr>
          <w:p w14:paraId="1417437A"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1 Voltage, 1 Curent</w:t>
            </w:r>
          </w:p>
        </w:tc>
        <w:tc>
          <w:tcPr>
            <w:tcW w:w="1257" w:type="dxa"/>
            <w:tcBorders>
              <w:top w:val="nil"/>
              <w:left w:val="nil"/>
              <w:bottom w:val="single" w:sz="4" w:space="0" w:color="auto"/>
              <w:right w:val="single" w:sz="4" w:space="0" w:color="auto"/>
            </w:tcBorders>
            <w:shd w:val="clear" w:color="auto" w:fill="auto"/>
            <w:noWrap/>
            <w:vAlign w:val="bottom"/>
            <w:hideMark/>
          </w:tcPr>
          <w:p w14:paraId="5B846CA5"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1 Voltage, 1 Curent</w:t>
            </w:r>
          </w:p>
        </w:tc>
        <w:tc>
          <w:tcPr>
            <w:tcW w:w="1257" w:type="dxa"/>
            <w:tcBorders>
              <w:top w:val="nil"/>
              <w:left w:val="nil"/>
              <w:bottom w:val="single" w:sz="4" w:space="0" w:color="auto"/>
              <w:right w:val="single" w:sz="4" w:space="0" w:color="auto"/>
            </w:tcBorders>
            <w:shd w:val="clear" w:color="auto" w:fill="auto"/>
            <w:noWrap/>
            <w:vAlign w:val="bottom"/>
            <w:hideMark/>
          </w:tcPr>
          <w:p w14:paraId="0248E12B"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1 Voltage, 1 Curent</w:t>
            </w:r>
          </w:p>
        </w:tc>
        <w:tc>
          <w:tcPr>
            <w:tcW w:w="1251" w:type="dxa"/>
            <w:tcBorders>
              <w:top w:val="nil"/>
              <w:left w:val="nil"/>
              <w:bottom w:val="single" w:sz="4" w:space="0" w:color="auto"/>
              <w:right w:val="single" w:sz="4" w:space="0" w:color="auto"/>
            </w:tcBorders>
            <w:shd w:val="clear" w:color="auto" w:fill="auto"/>
            <w:noWrap/>
            <w:vAlign w:val="bottom"/>
            <w:hideMark/>
          </w:tcPr>
          <w:p w14:paraId="40F2DF53"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1 Voltage, 1 Curent</w:t>
            </w:r>
          </w:p>
        </w:tc>
        <w:tc>
          <w:tcPr>
            <w:tcW w:w="1447" w:type="dxa"/>
            <w:tcBorders>
              <w:top w:val="nil"/>
              <w:left w:val="nil"/>
              <w:bottom w:val="single" w:sz="4" w:space="0" w:color="auto"/>
              <w:right w:val="single" w:sz="4" w:space="0" w:color="auto"/>
            </w:tcBorders>
            <w:shd w:val="clear" w:color="auto" w:fill="auto"/>
            <w:noWrap/>
            <w:vAlign w:val="bottom"/>
            <w:hideMark/>
          </w:tcPr>
          <w:p w14:paraId="406E4F8B"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1 Voltage, 2 Curent</w:t>
            </w:r>
          </w:p>
        </w:tc>
      </w:tr>
      <w:tr w:rsidR="005E6F33" w:rsidRPr="00B414A0" w14:paraId="0019BBC8" w14:textId="77777777" w:rsidTr="005E6F33">
        <w:trPr>
          <w:trHeight w:val="300"/>
        </w:trPr>
        <w:tc>
          <w:tcPr>
            <w:tcW w:w="14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950EE1"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Measuament</w:t>
            </w:r>
          </w:p>
        </w:tc>
        <w:tc>
          <w:tcPr>
            <w:tcW w:w="1839" w:type="dxa"/>
            <w:tcBorders>
              <w:top w:val="nil"/>
              <w:left w:val="nil"/>
              <w:bottom w:val="single" w:sz="4" w:space="0" w:color="auto"/>
              <w:right w:val="single" w:sz="4" w:space="0" w:color="auto"/>
            </w:tcBorders>
            <w:shd w:val="clear" w:color="auto" w:fill="auto"/>
            <w:noWrap/>
            <w:vAlign w:val="bottom"/>
            <w:hideMark/>
          </w:tcPr>
          <w:p w14:paraId="5068CFE3"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Active power</w:t>
            </w:r>
          </w:p>
        </w:tc>
        <w:tc>
          <w:tcPr>
            <w:tcW w:w="1251" w:type="dxa"/>
            <w:tcBorders>
              <w:top w:val="nil"/>
              <w:left w:val="nil"/>
              <w:bottom w:val="single" w:sz="4" w:space="0" w:color="auto"/>
              <w:right w:val="single" w:sz="4" w:space="0" w:color="auto"/>
            </w:tcBorders>
            <w:shd w:val="clear" w:color="auto" w:fill="auto"/>
            <w:noWrap/>
            <w:vAlign w:val="bottom"/>
            <w:hideMark/>
          </w:tcPr>
          <w:p w14:paraId="5FFC24EF"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7" w:type="dxa"/>
            <w:tcBorders>
              <w:top w:val="nil"/>
              <w:left w:val="nil"/>
              <w:bottom w:val="single" w:sz="4" w:space="0" w:color="auto"/>
              <w:right w:val="single" w:sz="4" w:space="0" w:color="auto"/>
            </w:tcBorders>
            <w:shd w:val="clear" w:color="auto" w:fill="auto"/>
            <w:noWrap/>
            <w:vAlign w:val="bottom"/>
            <w:hideMark/>
          </w:tcPr>
          <w:p w14:paraId="6721CD1F"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7" w:type="dxa"/>
            <w:tcBorders>
              <w:top w:val="nil"/>
              <w:left w:val="nil"/>
              <w:bottom w:val="single" w:sz="4" w:space="0" w:color="auto"/>
              <w:right w:val="single" w:sz="4" w:space="0" w:color="auto"/>
            </w:tcBorders>
            <w:shd w:val="clear" w:color="auto" w:fill="auto"/>
            <w:noWrap/>
            <w:vAlign w:val="bottom"/>
            <w:hideMark/>
          </w:tcPr>
          <w:p w14:paraId="16C71879"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1" w:type="dxa"/>
            <w:tcBorders>
              <w:top w:val="nil"/>
              <w:left w:val="nil"/>
              <w:bottom w:val="single" w:sz="4" w:space="0" w:color="auto"/>
              <w:right w:val="single" w:sz="4" w:space="0" w:color="auto"/>
            </w:tcBorders>
            <w:shd w:val="clear" w:color="auto" w:fill="auto"/>
            <w:noWrap/>
            <w:vAlign w:val="bottom"/>
            <w:hideMark/>
          </w:tcPr>
          <w:p w14:paraId="6F02973F"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447" w:type="dxa"/>
            <w:tcBorders>
              <w:top w:val="nil"/>
              <w:left w:val="nil"/>
              <w:bottom w:val="single" w:sz="4" w:space="0" w:color="auto"/>
              <w:right w:val="single" w:sz="4" w:space="0" w:color="auto"/>
            </w:tcBorders>
            <w:shd w:val="clear" w:color="auto" w:fill="auto"/>
            <w:noWrap/>
            <w:vAlign w:val="bottom"/>
            <w:hideMark/>
          </w:tcPr>
          <w:p w14:paraId="51713C0E"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r>
      <w:tr w:rsidR="005E6F33" w:rsidRPr="00B414A0" w14:paraId="0C94EFD9" w14:textId="77777777" w:rsidTr="005E6F33">
        <w:trPr>
          <w:trHeight w:val="300"/>
        </w:trPr>
        <w:tc>
          <w:tcPr>
            <w:tcW w:w="1434" w:type="dxa"/>
            <w:vMerge/>
            <w:tcBorders>
              <w:top w:val="nil"/>
              <w:left w:val="single" w:sz="4" w:space="0" w:color="auto"/>
              <w:bottom w:val="single" w:sz="4" w:space="0" w:color="auto"/>
              <w:right w:val="single" w:sz="4" w:space="0" w:color="auto"/>
            </w:tcBorders>
            <w:shd w:val="clear" w:color="auto" w:fill="auto"/>
            <w:vAlign w:val="center"/>
            <w:hideMark/>
          </w:tcPr>
          <w:p w14:paraId="7645A133"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p>
        </w:tc>
        <w:tc>
          <w:tcPr>
            <w:tcW w:w="1839" w:type="dxa"/>
            <w:tcBorders>
              <w:top w:val="nil"/>
              <w:left w:val="nil"/>
              <w:bottom w:val="single" w:sz="4" w:space="0" w:color="auto"/>
              <w:right w:val="single" w:sz="4" w:space="0" w:color="auto"/>
            </w:tcBorders>
            <w:shd w:val="clear" w:color="auto" w:fill="auto"/>
            <w:noWrap/>
            <w:vAlign w:val="bottom"/>
            <w:hideMark/>
          </w:tcPr>
          <w:p w14:paraId="68460E8C"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Active energy</w:t>
            </w:r>
          </w:p>
        </w:tc>
        <w:tc>
          <w:tcPr>
            <w:tcW w:w="1251" w:type="dxa"/>
            <w:tcBorders>
              <w:top w:val="nil"/>
              <w:left w:val="nil"/>
              <w:bottom w:val="single" w:sz="4" w:space="0" w:color="auto"/>
              <w:right w:val="single" w:sz="4" w:space="0" w:color="auto"/>
            </w:tcBorders>
            <w:shd w:val="clear" w:color="auto" w:fill="auto"/>
            <w:noWrap/>
            <w:vAlign w:val="bottom"/>
            <w:hideMark/>
          </w:tcPr>
          <w:p w14:paraId="62A9036C"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7" w:type="dxa"/>
            <w:tcBorders>
              <w:top w:val="nil"/>
              <w:left w:val="nil"/>
              <w:bottom w:val="single" w:sz="4" w:space="0" w:color="auto"/>
              <w:right w:val="single" w:sz="4" w:space="0" w:color="auto"/>
            </w:tcBorders>
            <w:shd w:val="clear" w:color="auto" w:fill="auto"/>
            <w:noWrap/>
            <w:vAlign w:val="bottom"/>
            <w:hideMark/>
          </w:tcPr>
          <w:p w14:paraId="08F53C06"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7" w:type="dxa"/>
            <w:tcBorders>
              <w:top w:val="nil"/>
              <w:left w:val="nil"/>
              <w:bottom w:val="single" w:sz="4" w:space="0" w:color="auto"/>
              <w:right w:val="single" w:sz="4" w:space="0" w:color="auto"/>
            </w:tcBorders>
            <w:shd w:val="clear" w:color="auto" w:fill="auto"/>
            <w:noWrap/>
            <w:vAlign w:val="bottom"/>
            <w:hideMark/>
          </w:tcPr>
          <w:p w14:paraId="430C7A56"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1" w:type="dxa"/>
            <w:tcBorders>
              <w:top w:val="nil"/>
              <w:left w:val="nil"/>
              <w:bottom w:val="single" w:sz="4" w:space="0" w:color="auto"/>
              <w:right w:val="single" w:sz="4" w:space="0" w:color="auto"/>
            </w:tcBorders>
            <w:shd w:val="clear" w:color="auto" w:fill="auto"/>
            <w:noWrap/>
            <w:vAlign w:val="bottom"/>
            <w:hideMark/>
          </w:tcPr>
          <w:p w14:paraId="50BE0C02"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 (pulse)</w:t>
            </w:r>
          </w:p>
        </w:tc>
        <w:tc>
          <w:tcPr>
            <w:tcW w:w="1447" w:type="dxa"/>
            <w:tcBorders>
              <w:top w:val="nil"/>
              <w:left w:val="nil"/>
              <w:bottom w:val="single" w:sz="4" w:space="0" w:color="auto"/>
              <w:right w:val="single" w:sz="4" w:space="0" w:color="auto"/>
            </w:tcBorders>
            <w:shd w:val="clear" w:color="auto" w:fill="auto"/>
            <w:noWrap/>
            <w:vAlign w:val="bottom"/>
            <w:hideMark/>
          </w:tcPr>
          <w:p w14:paraId="25DF8F9B"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r>
      <w:tr w:rsidR="005E6F33" w:rsidRPr="00B414A0" w14:paraId="13273F34" w14:textId="77777777" w:rsidTr="005E6F33">
        <w:trPr>
          <w:trHeight w:val="300"/>
        </w:trPr>
        <w:tc>
          <w:tcPr>
            <w:tcW w:w="1434" w:type="dxa"/>
            <w:vMerge/>
            <w:tcBorders>
              <w:top w:val="nil"/>
              <w:left w:val="single" w:sz="4" w:space="0" w:color="auto"/>
              <w:bottom w:val="single" w:sz="4" w:space="0" w:color="auto"/>
              <w:right w:val="single" w:sz="4" w:space="0" w:color="auto"/>
            </w:tcBorders>
            <w:shd w:val="clear" w:color="auto" w:fill="auto"/>
            <w:vAlign w:val="center"/>
            <w:hideMark/>
          </w:tcPr>
          <w:p w14:paraId="48C216B2"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p>
        </w:tc>
        <w:tc>
          <w:tcPr>
            <w:tcW w:w="1839" w:type="dxa"/>
            <w:tcBorders>
              <w:top w:val="nil"/>
              <w:left w:val="nil"/>
              <w:bottom w:val="single" w:sz="4" w:space="0" w:color="auto"/>
              <w:right w:val="single" w:sz="4" w:space="0" w:color="auto"/>
            </w:tcBorders>
            <w:shd w:val="clear" w:color="auto" w:fill="auto"/>
            <w:noWrap/>
            <w:vAlign w:val="bottom"/>
            <w:hideMark/>
          </w:tcPr>
          <w:p w14:paraId="58ED93B6"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RMS voltage</w:t>
            </w:r>
          </w:p>
        </w:tc>
        <w:tc>
          <w:tcPr>
            <w:tcW w:w="1251" w:type="dxa"/>
            <w:tcBorders>
              <w:top w:val="nil"/>
              <w:left w:val="nil"/>
              <w:bottom w:val="single" w:sz="4" w:space="0" w:color="auto"/>
              <w:right w:val="single" w:sz="4" w:space="0" w:color="auto"/>
            </w:tcBorders>
            <w:shd w:val="clear" w:color="auto" w:fill="auto"/>
            <w:noWrap/>
            <w:vAlign w:val="bottom"/>
            <w:hideMark/>
          </w:tcPr>
          <w:p w14:paraId="2D48A049"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7" w:type="dxa"/>
            <w:tcBorders>
              <w:top w:val="nil"/>
              <w:left w:val="nil"/>
              <w:bottom w:val="single" w:sz="4" w:space="0" w:color="auto"/>
              <w:right w:val="single" w:sz="4" w:space="0" w:color="auto"/>
            </w:tcBorders>
            <w:shd w:val="clear" w:color="auto" w:fill="auto"/>
            <w:noWrap/>
            <w:vAlign w:val="bottom"/>
            <w:hideMark/>
          </w:tcPr>
          <w:p w14:paraId="5639CAF6"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7" w:type="dxa"/>
            <w:tcBorders>
              <w:top w:val="nil"/>
              <w:left w:val="nil"/>
              <w:bottom w:val="single" w:sz="4" w:space="0" w:color="auto"/>
              <w:right w:val="single" w:sz="4" w:space="0" w:color="auto"/>
            </w:tcBorders>
            <w:shd w:val="clear" w:color="auto" w:fill="auto"/>
            <w:noWrap/>
            <w:vAlign w:val="bottom"/>
            <w:hideMark/>
          </w:tcPr>
          <w:p w14:paraId="022C3349"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1" w:type="dxa"/>
            <w:tcBorders>
              <w:top w:val="nil"/>
              <w:left w:val="nil"/>
              <w:bottom w:val="single" w:sz="4" w:space="0" w:color="auto"/>
              <w:right w:val="single" w:sz="4" w:space="0" w:color="auto"/>
            </w:tcBorders>
            <w:shd w:val="clear" w:color="auto" w:fill="auto"/>
            <w:noWrap/>
            <w:vAlign w:val="bottom"/>
            <w:hideMark/>
          </w:tcPr>
          <w:p w14:paraId="74B82AEB"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447" w:type="dxa"/>
            <w:tcBorders>
              <w:top w:val="nil"/>
              <w:left w:val="nil"/>
              <w:bottom w:val="single" w:sz="4" w:space="0" w:color="auto"/>
              <w:right w:val="single" w:sz="4" w:space="0" w:color="auto"/>
            </w:tcBorders>
            <w:shd w:val="clear" w:color="auto" w:fill="auto"/>
            <w:noWrap/>
            <w:vAlign w:val="bottom"/>
            <w:hideMark/>
          </w:tcPr>
          <w:p w14:paraId="58536A70"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r>
      <w:tr w:rsidR="005E6F33" w:rsidRPr="00B414A0" w14:paraId="621D639A" w14:textId="77777777" w:rsidTr="005E6F33">
        <w:trPr>
          <w:trHeight w:val="300"/>
        </w:trPr>
        <w:tc>
          <w:tcPr>
            <w:tcW w:w="1434" w:type="dxa"/>
            <w:vMerge/>
            <w:tcBorders>
              <w:top w:val="nil"/>
              <w:left w:val="single" w:sz="4" w:space="0" w:color="auto"/>
              <w:bottom w:val="single" w:sz="4" w:space="0" w:color="auto"/>
              <w:right w:val="single" w:sz="4" w:space="0" w:color="auto"/>
            </w:tcBorders>
            <w:shd w:val="clear" w:color="auto" w:fill="auto"/>
            <w:vAlign w:val="center"/>
            <w:hideMark/>
          </w:tcPr>
          <w:p w14:paraId="63B072AC"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p>
        </w:tc>
        <w:tc>
          <w:tcPr>
            <w:tcW w:w="1839" w:type="dxa"/>
            <w:tcBorders>
              <w:top w:val="nil"/>
              <w:left w:val="nil"/>
              <w:bottom w:val="single" w:sz="4" w:space="0" w:color="auto"/>
              <w:right w:val="single" w:sz="4" w:space="0" w:color="auto"/>
            </w:tcBorders>
            <w:shd w:val="clear" w:color="auto" w:fill="auto"/>
            <w:noWrap/>
            <w:vAlign w:val="bottom"/>
            <w:hideMark/>
          </w:tcPr>
          <w:p w14:paraId="032C26F3"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RMS current</w:t>
            </w:r>
          </w:p>
        </w:tc>
        <w:tc>
          <w:tcPr>
            <w:tcW w:w="1251" w:type="dxa"/>
            <w:tcBorders>
              <w:top w:val="nil"/>
              <w:left w:val="nil"/>
              <w:bottom w:val="single" w:sz="4" w:space="0" w:color="auto"/>
              <w:right w:val="single" w:sz="4" w:space="0" w:color="auto"/>
            </w:tcBorders>
            <w:shd w:val="clear" w:color="auto" w:fill="auto"/>
            <w:noWrap/>
            <w:vAlign w:val="bottom"/>
            <w:hideMark/>
          </w:tcPr>
          <w:p w14:paraId="4FDEF26C"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7" w:type="dxa"/>
            <w:tcBorders>
              <w:top w:val="nil"/>
              <w:left w:val="nil"/>
              <w:bottom w:val="single" w:sz="4" w:space="0" w:color="auto"/>
              <w:right w:val="single" w:sz="4" w:space="0" w:color="auto"/>
            </w:tcBorders>
            <w:shd w:val="clear" w:color="auto" w:fill="auto"/>
            <w:noWrap/>
            <w:vAlign w:val="bottom"/>
            <w:hideMark/>
          </w:tcPr>
          <w:p w14:paraId="3706F147"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7" w:type="dxa"/>
            <w:tcBorders>
              <w:top w:val="nil"/>
              <w:left w:val="nil"/>
              <w:bottom w:val="single" w:sz="4" w:space="0" w:color="auto"/>
              <w:right w:val="single" w:sz="4" w:space="0" w:color="auto"/>
            </w:tcBorders>
            <w:shd w:val="clear" w:color="auto" w:fill="auto"/>
            <w:noWrap/>
            <w:vAlign w:val="bottom"/>
            <w:hideMark/>
          </w:tcPr>
          <w:p w14:paraId="20630BAF"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1" w:type="dxa"/>
            <w:tcBorders>
              <w:top w:val="nil"/>
              <w:left w:val="nil"/>
              <w:bottom w:val="single" w:sz="4" w:space="0" w:color="auto"/>
              <w:right w:val="single" w:sz="4" w:space="0" w:color="auto"/>
            </w:tcBorders>
            <w:shd w:val="clear" w:color="auto" w:fill="auto"/>
            <w:noWrap/>
            <w:vAlign w:val="bottom"/>
            <w:hideMark/>
          </w:tcPr>
          <w:p w14:paraId="12C3F8B7"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447" w:type="dxa"/>
            <w:tcBorders>
              <w:top w:val="nil"/>
              <w:left w:val="nil"/>
              <w:bottom w:val="single" w:sz="4" w:space="0" w:color="auto"/>
              <w:right w:val="single" w:sz="4" w:space="0" w:color="auto"/>
            </w:tcBorders>
            <w:shd w:val="clear" w:color="auto" w:fill="auto"/>
            <w:noWrap/>
            <w:vAlign w:val="bottom"/>
            <w:hideMark/>
          </w:tcPr>
          <w:p w14:paraId="03294A8B"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r>
      <w:tr w:rsidR="005E6F33" w:rsidRPr="00B414A0" w14:paraId="7592847E" w14:textId="77777777" w:rsidTr="005E6F33">
        <w:trPr>
          <w:trHeight w:val="1800"/>
        </w:trPr>
        <w:tc>
          <w:tcPr>
            <w:tcW w:w="1434" w:type="dxa"/>
            <w:tcBorders>
              <w:top w:val="nil"/>
              <w:left w:val="single" w:sz="4" w:space="0" w:color="auto"/>
              <w:bottom w:val="single" w:sz="4" w:space="0" w:color="auto"/>
              <w:right w:val="single" w:sz="4" w:space="0" w:color="auto"/>
            </w:tcBorders>
            <w:shd w:val="clear" w:color="auto" w:fill="auto"/>
            <w:noWrap/>
            <w:vAlign w:val="bottom"/>
            <w:hideMark/>
          </w:tcPr>
          <w:p w14:paraId="1C82F220"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Accuracy</w:t>
            </w:r>
          </w:p>
        </w:tc>
        <w:tc>
          <w:tcPr>
            <w:tcW w:w="1839" w:type="dxa"/>
            <w:tcBorders>
              <w:top w:val="nil"/>
              <w:left w:val="nil"/>
              <w:bottom w:val="single" w:sz="4" w:space="0" w:color="auto"/>
              <w:right w:val="single" w:sz="4" w:space="0" w:color="auto"/>
            </w:tcBorders>
            <w:shd w:val="clear" w:color="auto" w:fill="auto"/>
            <w:noWrap/>
            <w:vAlign w:val="bottom"/>
            <w:hideMark/>
          </w:tcPr>
          <w:p w14:paraId="668F84AC"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Active power</w:t>
            </w:r>
          </w:p>
        </w:tc>
        <w:tc>
          <w:tcPr>
            <w:tcW w:w="1251" w:type="dxa"/>
            <w:tcBorders>
              <w:top w:val="nil"/>
              <w:left w:val="nil"/>
              <w:bottom w:val="single" w:sz="4" w:space="0" w:color="auto"/>
              <w:right w:val="single" w:sz="4" w:space="0" w:color="auto"/>
            </w:tcBorders>
            <w:shd w:val="clear" w:color="auto" w:fill="auto"/>
            <w:vAlign w:val="bottom"/>
            <w:hideMark/>
          </w:tcPr>
          <w:p w14:paraId="2AE1AC87"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&lt; 0.1% error over 5000: 1 dynamic range</w:t>
            </w:r>
            <w:r w:rsidRPr="00B414A0">
              <w:rPr>
                <w:color w:val="000000"/>
                <w:sz w:val="18"/>
                <w:szCs w:val="18"/>
              </w:rPr>
              <w:br/>
              <w:t xml:space="preserve"> &lt; 0.5% error over 10000: 1 dynamic range</w:t>
            </w:r>
          </w:p>
        </w:tc>
        <w:tc>
          <w:tcPr>
            <w:tcW w:w="1257" w:type="dxa"/>
            <w:tcBorders>
              <w:top w:val="nil"/>
              <w:left w:val="nil"/>
              <w:bottom w:val="single" w:sz="4" w:space="0" w:color="auto"/>
              <w:right w:val="single" w:sz="4" w:space="0" w:color="auto"/>
            </w:tcBorders>
            <w:shd w:val="clear" w:color="auto" w:fill="auto"/>
            <w:vAlign w:val="bottom"/>
            <w:hideMark/>
          </w:tcPr>
          <w:p w14:paraId="2EA47C0E" w14:textId="77777777" w:rsidR="005E6F33" w:rsidRPr="00B414A0" w:rsidRDefault="005E6F33" w:rsidP="006D59C2">
            <w:pPr>
              <w:overflowPunct/>
              <w:autoSpaceDE/>
              <w:autoSpaceDN/>
              <w:adjustRightInd/>
              <w:spacing w:after="0" w:line="276" w:lineRule="auto"/>
              <w:textAlignment w:val="auto"/>
              <w:rPr>
                <w:color w:val="000000"/>
                <w:sz w:val="18"/>
                <w:szCs w:val="18"/>
              </w:rPr>
            </w:pPr>
            <w:r w:rsidRPr="00B414A0">
              <w:rPr>
                <w:color w:val="000000"/>
                <w:sz w:val="18"/>
                <w:szCs w:val="18"/>
              </w:rPr>
              <w:t xml:space="preserve">0.1% error over 4000: 1 </w:t>
            </w:r>
            <w:r w:rsidRPr="00B414A0">
              <w:rPr>
                <w:color w:val="000000"/>
                <w:sz w:val="18"/>
                <w:szCs w:val="18"/>
              </w:rPr>
              <w:br/>
              <w:t>dynamic current range</w:t>
            </w:r>
          </w:p>
        </w:tc>
        <w:tc>
          <w:tcPr>
            <w:tcW w:w="1257" w:type="dxa"/>
            <w:tcBorders>
              <w:top w:val="nil"/>
              <w:left w:val="nil"/>
              <w:bottom w:val="single" w:sz="4" w:space="0" w:color="auto"/>
              <w:right w:val="single" w:sz="4" w:space="0" w:color="auto"/>
            </w:tcBorders>
            <w:shd w:val="clear" w:color="auto" w:fill="auto"/>
            <w:vAlign w:val="bottom"/>
            <w:hideMark/>
          </w:tcPr>
          <w:p w14:paraId="7737E3B9"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 xml:space="preserve">0.1% error over 4000: 1 </w:t>
            </w:r>
            <w:r w:rsidRPr="00B414A0">
              <w:rPr>
                <w:color w:val="000000"/>
                <w:sz w:val="18"/>
                <w:szCs w:val="18"/>
              </w:rPr>
              <w:br/>
              <w:t>dynamic current range</w:t>
            </w:r>
          </w:p>
        </w:tc>
        <w:tc>
          <w:tcPr>
            <w:tcW w:w="1251" w:type="dxa"/>
            <w:tcBorders>
              <w:top w:val="nil"/>
              <w:left w:val="nil"/>
              <w:bottom w:val="single" w:sz="4" w:space="0" w:color="auto"/>
              <w:right w:val="single" w:sz="4" w:space="0" w:color="auto"/>
            </w:tcBorders>
            <w:shd w:val="clear" w:color="auto" w:fill="auto"/>
            <w:vAlign w:val="bottom"/>
            <w:hideMark/>
          </w:tcPr>
          <w:p w14:paraId="36282AB7"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 xml:space="preserve">0.1% error over 1000: 1 </w:t>
            </w:r>
            <w:r w:rsidRPr="00B414A0">
              <w:rPr>
                <w:color w:val="000000"/>
                <w:sz w:val="18"/>
                <w:szCs w:val="18"/>
              </w:rPr>
              <w:br/>
              <w:t>dynamic current range</w:t>
            </w:r>
          </w:p>
        </w:tc>
        <w:tc>
          <w:tcPr>
            <w:tcW w:w="1447" w:type="dxa"/>
            <w:tcBorders>
              <w:top w:val="nil"/>
              <w:left w:val="nil"/>
              <w:bottom w:val="single" w:sz="4" w:space="0" w:color="auto"/>
              <w:right w:val="single" w:sz="4" w:space="0" w:color="auto"/>
            </w:tcBorders>
            <w:shd w:val="clear" w:color="auto" w:fill="auto"/>
            <w:vAlign w:val="bottom"/>
            <w:hideMark/>
          </w:tcPr>
          <w:p w14:paraId="3DFB87B8"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 xml:space="preserve">0.1% error over 3000: 1 </w:t>
            </w:r>
            <w:r w:rsidRPr="00B414A0">
              <w:rPr>
                <w:color w:val="000000"/>
                <w:sz w:val="18"/>
                <w:szCs w:val="18"/>
              </w:rPr>
              <w:br/>
              <w:t>dynamic current range</w:t>
            </w:r>
          </w:p>
        </w:tc>
      </w:tr>
      <w:tr w:rsidR="005E6F33" w:rsidRPr="00B414A0" w14:paraId="021FD0F1" w14:textId="77777777" w:rsidTr="005E6F33">
        <w:trPr>
          <w:trHeight w:val="300"/>
        </w:trPr>
        <w:tc>
          <w:tcPr>
            <w:tcW w:w="1434" w:type="dxa"/>
            <w:vMerge w:val="restart"/>
            <w:tcBorders>
              <w:top w:val="nil"/>
              <w:left w:val="single" w:sz="4" w:space="0" w:color="auto"/>
              <w:bottom w:val="single" w:sz="4" w:space="0" w:color="auto"/>
              <w:right w:val="single" w:sz="4" w:space="0" w:color="auto"/>
            </w:tcBorders>
            <w:shd w:val="clear" w:color="auto" w:fill="auto"/>
            <w:vAlign w:val="center"/>
            <w:hideMark/>
          </w:tcPr>
          <w:p w14:paraId="10F1D022"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Different</w:t>
            </w:r>
            <w:r w:rsidRPr="00B414A0">
              <w:rPr>
                <w:color w:val="000000"/>
                <w:sz w:val="18"/>
                <w:szCs w:val="18"/>
              </w:rPr>
              <w:br/>
              <w:t xml:space="preserve"> feature</w:t>
            </w:r>
          </w:p>
        </w:tc>
        <w:tc>
          <w:tcPr>
            <w:tcW w:w="1839" w:type="dxa"/>
            <w:tcBorders>
              <w:top w:val="nil"/>
              <w:left w:val="nil"/>
              <w:bottom w:val="single" w:sz="4" w:space="0" w:color="auto"/>
              <w:right w:val="single" w:sz="4" w:space="0" w:color="auto"/>
            </w:tcBorders>
            <w:shd w:val="clear" w:color="auto" w:fill="auto"/>
            <w:noWrap/>
            <w:vAlign w:val="bottom"/>
            <w:hideMark/>
          </w:tcPr>
          <w:p w14:paraId="27CA73A8"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Over/under voltage detection</w:t>
            </w:r>
          </w:p>
        </w:tc>
        <w:tc>
          <w:tcPr>
            <w:tcW w:w="1251" w:type="dxa"/>
            <w:tcBorders>
              <w:top w:val="nil"/>
              <w:left w:val="nil"/>
              <w:bottom w:val="single" w:sz="4" w:space="0" w:color="auto"/>
              <w:right w:val="single" w:sz="4" w:space="0" w:color="auto"/>
            </w:tcBorders>
            <w:shd w:val="clear" w:color="auto" w:fill="auto"/>
            <w:noWrap/>
            <w:vAlign w:val="bottom"/>
            <w:hideMark/>
          </w:tcPr>
          <w:p w14:paraId="1CC3BC90"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7" w:type="dxa"/>
            <w:tcBorders>
              <w:top w:val="nil"/>
              <w:left w:val="nil"/>
              <w:bottom w:val="single" w:sz="4" w:space="0" w:color="auto"/>
              <w:right w:val="single" w:sz="4" w:space="0" w:color="auto"/>
            </w:tcBorders>
            <w:shd w:val="clear" w:color="auto" w:fill="auto"/>
            <w:noWrap/>
            <w:vAlign w:val="bottom"/>
            <w:hideMark/>
          </w:tcPr>
          <w:p w14:paraId="1C25B38F"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7" w:type="dxa"/>
            <w:tcBorders>
              <w:top w:val="nil"/>
              <w:left w:val="nil"/>
              <w:bottom w:val="single" w:sz="4" w:space="0" w:color="auto"/>
              <w:right w:val="single" w:sz="4" w:space="0" w:color="auto"/>
            </w:tcBorders>
            <w:shd w:val="clear" w:color="auto" w:fill="auto"/>
            <w:noWrap/>
            <w:vAlign w:val="bottom"/>
            <w:hideMark/>
          </w:tcPr>
          <w:p w14:paraId="6D664738"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1" w:type="dxa"/>
            <w:tcBorders>
              <w:top w:val="nil"/>
              <w:left w:val="nil"/>
              <w:bottom w:val="single" w:sz="4" w:space="0" w:color="auto"/>
              <w:right w:val="single" w:sz="4" w:space="0" w:color="auto"/>
            </w:tcBorders>
            <w:shd w:val="clear" w:color="auto" w:fill="auto"/>
            <w:noWrap/>
            <w:vAlign w:val="bottom"/>
            <w:hideMark/>
          </w:tcPr>
          <w:p w14:paraId="07C71A1F"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447" w:type="dxa"/>
            <w:tcBorders>
              <w:top w:val="nil"/>
              <w:left w:val="nil"/>
              <w:bottom w:val="single" w:sz="4" w:space="0" w:color="auto"/>
              <w:right w:val="single" w:sz="4" w:space="0" w:color="auto"/>
            </w:tcBorders>
            <w:shd w:val="clear" w:color="auto" w:fill="auto"/>
            <w:noWrap/>
            <w:vAlign w:val="bottom"/>
            <w:hideMark/>
          </w:tcPr>
          <w:p w14:paraId="7C41C497"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r>
      <w:tr w:rsidR="005E6F33" w:rsidRPr="00B414A0" w14:paraId="19B84842" w14:textId="77777777" w:rsidTr="005E6F33">
        <w:trPr>
          <w:trHeight w:val="300"/>
        </w:trPr>
        <w:tc>
          <w:tcPr>
            <w:tcW w:w="1434" w:type="dxa"/>
            <w:vMerge/>
            <w:tcBorders>
              <w:top w:val="nil"/>
              <w:left w:val="single" w:sz="4" w:space="0" w:color="auto"/>
              <w:bottom w:val="single" w:sz="4" w:space="0" w:color="auto"/>
              <w:right w:val="single" w:sz="4" w:space="0" w:color="auto"/>
            </w:tcBorders>
            <w:shd w:val="clear" w:color="auto" w:fill="auto"/>
            <w:vAlign w:val="center"/>
            <w:hideMark/>
          </w:tcPr>
          <w:p w14:paraId="199F593D"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p>
        </w:tc>
        <w:tc>
          <w:tcPr>
            <w:tcW w:w="1839" w:type="dxa"/>
            <w:tcBorders>
              <w:top w:val="nil"/>
              <w:left w:val="nil"/>
              <w:bottom w:val="single" w:sz="4" w:space="0" w:color="auto"/>
              <w:right w:val="single" w:sz="4" w:space="0" w:color="auto"/>
            </w:tcBorders>
            <w:shd w:val="clear" w:color="auto" w:fill="auto"/>
            <w:noWrap/>
            <w:vAlign w:val="bottom"/>
            <w:hideMark/>
          </w:tcPr>
          <w:p w14:paraId="112F28AC"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Over curent detection</w:t>
            </w:r>
          </w:p>
        </w:tc>
        <w:tc>
          <w:tcPr>
            <w:tcW w:w="1251" w:type="dxa"/>
            <w:tcBorders>
              <w:top w:val="nil"/>
              <w:left w:val="nil"/>
              <w:bottom w:val="single" w:sz="4" w:space="0" w:color="auto"/>
              <w:right w:val="single" w:sz="4" w:space="0" w:color="auto"/>
            </w:tcBorders>
            <w:shd w:val="clear" w:color="auto" w:fill="auto"/>
            <w:noWrap/>
            <w:vAlign w:val="bottom"/>
            <w:hideMark/>
          </w:tcPr>
          <w:p w14:paraId="5937F8BE"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7" w:type="dxa"/>
            <w:tcBorders>
              <w:top w:val="nil"/>
              <w:left w:val="nil"/>
              <w:bottom w:val="single" w:sz="4" w:space="0" w:color="auto"/>
              <w:right w:val="single" w:sz="4" w:space="0" w:color="auto"/>
            </w:tcBorders>
            <w:shd w:val="clear" w:color="auto" w:fill="auto"/>
            <w:noWrap/>
            <w:vAlign w:val="bottom"/>
            <w:hideMark/>
          </w:tcPr>
          <w:p w14:paraId="534E7BF2"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7" w:type="dxa"/>
            <w:tcBorders>
              <w:top w:val="nil"/>
              <w:left w:val="nil"/>
              <w:bottom w:val="single" w:sz="4" w:space="0" w:color="auto"/>
              <w:right w:val="single" w:sz="4" w:space="0" w:color="auto"/>
            </w:tcBorders>
            <w:shd w:val="clear" w:color="auto" w:fill="auto"/>
            <w:noWrap/>
            <w:vAlign w:val="bottom"/>
            <w:hideMark/>
          </w:tcPr>
          <w:p w14:paraId="04F5D47A"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1" w:type="dxa"/>
            <w:tcBorders>
              <w:top w:val="nil"/>
              <w:left w:val="nil"/>
              <w:bottom w:val="single" w:sz="4" w:space="0" w:color="auto"/>
              <w:right w:val="single" w:sz="4" w:space="0" w:color="auto"/>
            </w:tcBorders>
            <w:shd w:val="clear" w:color="auto" w:fill="auto"/>
            <w:noWrap/>
            <w:vAlign w:val="bottom"/>
            <w:hideMark/>
          </w:tcPr>
          <w:p w14:paraId="65E4EC76"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447" w:type="dxa"/>
            <w:tcBorders>
              <w:top w:val="nil"/>
              <w:left w:val="nil"/>
              <w:bottom w:val="single" w:sz="4" w:space="0" w:color="auto"/>
              <w:right w:val="single" w:sz="4" w:space="0" w:color="auto"/>
            </w:tcBorders>
            <w:shd w:val="clear" w:color="auto" w:fill="auto"/>
            <w:noWrap/>
            <w:vAlign w:val="bottom"/>
            <w:hideMark/>
          </w:tcPr>
          <w:p w14:paraId="1A506826"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r>
      <w:tr w:rsidR="005E6F33" w:rsidRPr="00B414A0" w14:paraId="39BF25ED" w14:textId="77777777" w:rsidTr="005E6F33">
        <w:trPr>
          <w:trHeight w:val="300"/>
        </w:trPr>
        <w:tc>
          <w:tcPr>
            <w:tcW w:w="1434" w:type="dxa"/>
            <w:vMerge/>
            <w:tcBorders>
              <w:top w:val="nil"/>
              <w:left w:val="single" w:sz="4" w:space="0" w:color="auto"/>
              <w:bottom w:val="single" w:sz="4" w:space="0" w:color="auto"/>
              <w:right w:val="single" w:sz="4" w:space="0" w:color="auto"/>
            </w:tcBorders>
            <w:shd w:val="clear" w:color="auto" w:fill="auto"/>
            <w:vAlign w:val="center"/>
            <w:hideMark/>
          </w:tcPr>
          <w:p w14:paraId="4DB8C645"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p>
        </w:tc>
        <w:tc>
          <w:tcPr>
            <w:tcW w:w="1839" w:type="dxa"/>
            <w:tcBorders>
              <w:top w:val="nil"/>
              <w:left w:val="nil"/>
              <w:bottom w:val="single" w:sz="4" w:space="0" w:color="auto"/>
              <w:right w:val="single" w:sz="4" w:space="0" w:color="auto"/>
            </w:tcBorders>
            <w:shd w:val="clear" w:color="auto" w:fill="auto"/>
            <w:noWrap/>
            <w:vAlign w:val="bottom"/>
            <w:hideMark/>
          </w:tcPr>
          <w:p w14:paraId="449B2B0B"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Over power limit  detection</w:t>
            </w:r>
          </w:p>
        </w:tc>
        <w:tc>
          <w:tcPr>
            <w:tcW w:w="1251" w:type="dxa"/>
            <w:tcBorders>
              <w:top w:val="nil"/>
              <w:left w:val="nil"/>
              <w:bottom w:val="single" w:sz="4" w:space="0" w:color="auto"/>
              <w:right w:val="single" w:sz="4" w:space="0" w:color="auto"/>
            </w:tcBorders>
            <w:shd w:val="clear" w:color="auto" w:fill="auto"/>
            <w:noWrap/>
            <w:vAlign w:val="bottom"/>
            <w:hideMark/>
          </w:tcPr>
          <w:p w14:paraId="0FCF2701"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_</w:t>
            </w:r>
          </w:p>
        </w:tc>
        <w:tc>
          <w:tcPr>
            <w:tcW w:w="1257" w:type="dxa"/>
            <w:tcBorders>
              <w:top w:val="nil"/>
              <w:left w:val="nil"/>
              <w:bottom w:val="single" w:sz="4" w:space="0" w:color="auto"/>
              <w:right w:val="single" w:sz="4" w:space="0" w:color="auto"/>
            </w:tcBorders>
            <w:shd w:val="clear" w:color="auto" w:fill="auto"/>
            <w:noWrap/>
            <w:vAlign w:val="bottom"/>
            <w:hideMark/>
          </w:tcPr>
          <w:p w14:paraId="19181B52"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7" w:type="dxa"/>
            <w:tcBorders>
              <w:top w:val="nil"/>
              <w:left w:val="nil"/>
              <w:bottom w:val="single" w:sz="4" w:space="0" w:color="auto"/>
              <w:right w:val="single" w:sz="4" w:space="0" w:color="auto"/>
            </w:tcBorders>
            <w:shd w:val="clear" w:color="auto" w:fill="auto"/>
            <w:noWrap/>
            <w:vAlign w:val="bottom"/>
            <w:hideMark/>
          </w:tcPr>
          <w:p w14:paraId="4CDCD6FB"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v</w:t>
            </w:r>
          </w:p>
        </w:tc>
        <w:tc>
          <w:tcPr>
            <w:tcW w:w="1251" w:type="dxa"/>
            <w:tcBorders>
              <w:top w:val="nil"/>
              <w:left w:val="nil"/>
              <w:bottom w:val="single" w:sz="4" w:space="0" w:color="auto"/>
              <w:right w:val="single" w:sz="4" w:space="0" w:color="auto"/>
            </w:tcBorders>
            <w:shd w:val="clear" w:color="auto" w:fill="auto"/>
            <w:noWrap/>
            <w:vAlign w:val="bottom"/>
            <w:hideMark/>
          </w:tcPr>
          <w:p w14:paraId="4F302BE1"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_</w:t>
            </w:r>
          </w:p>
        </w:tc>
        <w:tc>
          <w:tcPr>
            <w:tcW w:w="1447" w:type="dxa"/>
            <w:tcBorders>
              <w:top w:val="nil"/>
              <w:left w:val="nil"/>
              <w:bottom w:val="single" w:sz="4" w:space="0" w:color="auto"/>
              <w:right w:val="single" w:sz="4" w:space="0" w:color="auto"/>
            </w:tcBorders>
            <w:shd w:val="clear" w:color="auto" w:fill="auto"/>
            <w:noWrap/>
            <w:vAlign w:val="bottom"/>
            <w:hideMark/>
          </w:tcPr>
          <w:p w14:paraId="061048A2"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_</w:t>
            </w:r>
          </w:p>
        </w:tc>
      </w:tr>
      <w:tr w:rsidR="005E6F33" w:rsidRPr="00B414A0" w14:paraId="793B9487" w14:textId="77777777" w:rsidTr="005E6F33">
        <w:trPr>
          <w:trHeight w:val="300"/>
        </w:trPr>
        <w:tc>
          <w:tcPr>
            <w:tcW w:w="1434" w:type="dxa"/>
            <w:vMerge/>
            <w:tcBorders>
              <w:top w:val="nil"/>
              <w:left w:val="single" w:sz="4" w:space="0" w:color="auto"/>
              <w:bottom w:val="single" w:sz="4" w:space="0" w:color="auto"/>
              <w:right w:val="single" w:sz="4" w:space="0" w:color="auto"/>
            </w:tcBorders>
            <w:shd w:val="clear" w:color="auto" w:fill="auto"/>
            <w:vAlign w:val="center"/>
            <w:hideMark/>
          </w:tcPr>
          <w:p w14:paraId="751EBBFA"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p>
        </w:tc>
        <w:tc>
          <w:tcPr>
            <w:tcW w:w="1839" w:type="dxa"/>
            <w:tcBorders>
              <w:top w:val="nil"/>
              <w:left w:val="nil"/>
              <w:bottom w:val="single" w:sz="4" w:space="0" w:color="auto"/>
              <w:right w:val="single" w:sz="4" w:space="0" w:color="auto"/>
            </w:tcBorders>
            <w:shd w:val="clear" w:color="auto" w:fill="auto"/>
            <w:noWrap/>
            <w:vAlign w:val="bottom"/>
            <w:hideMark/>
          </w:tcPr>
          <w:p w14:paraId="371E5F94"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EEPROM support for user</w:t>
            </w:r>
          </w:p>
        </w:tc>
        <w:tc>
          <w:tcPr>
            <w:tcW w:w="1251" w:type="dxa"/>
            <w:tcBorders>
              <w:top w:val="nil"/>
              <w:left w:val="nil"/>
              <w:bottom w:val="single" w:sz="4" w:space="0" w:color="auto"/>
              <w:right w:val="single" w:sz="4" w:space="0" w:color="auto"/>
            </w:tcBorders>
            <w:shd w:val="clear" w:color="auto" w:fill="auto"/>
            <w:noWrap/>
            <w:vAlign w:val="bottom"/>
            <w:hideMark/>
          </w:tcPr>
          <w:p w14:paraId="2345910D"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___</w:t>
            </w:r>
          </w:p>
        </w:tc>
        <w:tc>
          <w:tcPr>
            <w:tcW w:w="1257" w:type="dxa"/>
            <w:tcBorders>
              <w:top w:val="nil"/>
              <w:left w:val="nil"/>
              <w:bottom w:val="single" w:sz="4" w:space="0" w:color="auto"/>
              <w:right w:val="single" w:sz="4" w:space="0" w:color="auto"/>
            </w:tcBorders>
            <w:shd w:val="clear" w:color="auto" w:fill="auto"/>
            <w:noWrap/>
            <w:vAlign w:val="bottom"/>
            <w:hideMark/>
          </w:tcPr>
          <w:p w14:paraId="3EDA62DC"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512 byte</w:t>
            </w:r>
          </w:p>
        </w:tc>
        <w:tc>
          <w:tcPr>
            <w:tcW w:w="1257" w:type="dxa"/>
            <w:tcBorders>
              <w:top w:val="nil"/>
              <w:left w:val="nil"/>
              <w:bottom w:val="single" w:sz="4" w:space="0" w:color="auto"/>
              <w:right w:val="single" w:sz="4" w:space="0" w:color="auto"/>
            </w:tcBorders>
            <w:shd w:val="clear" w:color="auto" w:fill="auto"/>
            <w:noWrap/>
            <w:vAlign w:val="bottom"/>
            <w:hideMark/>
          </w:tcPr>
          <w:p w14:paraId="5B0F622B"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512 byte</w:t>
            </w:r>
          </w:p>
        </w:tc>
        <w:tc>
          <w:tcPr>
            <w:tcW w:w="1251" w:type="dxa"/>
            <w:tcBorders>
              <w:top w:val="nil"/>
              <w:left w:val="nil"/>
              <w:bottom w:val="single" w:sz="4" w:space="0" w:color="auto"/>
              <w:right w:val="single" w:sz="4" w:space="0" w:color="auto"/>
            </w:tcBorders>
            <w:shd w:val="clear" w:color="auto" w:fill="auto"/>
            <w:noWrap/>
            <w:vAlign w:val="bottom"/>
            <w:hideMark/>
          </w:tcPr>
          <w:p w14:paraId="7835FA10"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__</w:t>
            </w:r>
          </w:p>
        </w:tc>
        <w:tc>
          <w:tcPr>
            <w:tcW w:w="1447" w:type="dxa"/>
            <w:tcBorders>
              <w:top w:val="nil"/>
              <w:left w:val="nil"/>
              <w:bottom w:val="single" w:sz="4" w:space="0" w:color="auto"/>
              <w:right w:val="single" w:sz="4" w:space="0" w:color="auto"/>
            </w:tcBorders>
            <w:shd w:val="clear" w:color="auto" w:fill="auto"/>
            <w:noWrap/>
            <w:vAlign w:val="bottom"/>
            <w:hideMark/>
          </w:tcPr>
          <w:p w14:paraId="49C72DF9"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_</w:t>
            </w:r>
          </w:p>
        </w:tc>
      </w:tr>
      <w:tr w:rsidR="005E6F33" w:rsidRPr="00B414A0" w14:paraId="639F546A" w14:textId="77777777" w:rsidTr="005E6F33">
        <w:trPr>
          <w:trHeight w:val="300"/>
        </w:trPr>
        <w:tc>
          <w:tcPr>
            <w:tcW w:w="327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DEE88"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Supply current (mA)</w:t>
            </w:r>
          </w:p>
        </w:tc>
        <w:tc>
          <w:tcPr>
            <w:tcW w:w="1251" w:type="dxa"/>
            <w:tcBorders>
              <w:top w:val="nil"/>
              <w:left w:val="nil"/>
              <w:bottom w:val="single" w:sz="4" w:space="0" w:color="auto"/>
              <w:right w:val="single" w:sz="4" w:space="0" w:color="auto"/>
            </w:tcBorders>
            <w:shd w:val="clear" w:color="auto" w:fill="auto"/>
            <w:noWrap/>
            <w:vAlign w:val="bottom"/>
            <w:hideMark/>
          </w:tcPr>
          <w:p w14:paraId="7A74E265"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4.3</w:t>
            </w:r>
          </w:p>
        </w:tc>
        <w:tc>
          <w:tcPr>
            <w:tcW w:w="1257" w:type="dxa"/>
            <w:tcBorders>
              <w:top w:val="nil"/>
              <w:left w:val="nil"/>
              <w:bottom w:val="single" w:sz="4" w:space="0" w:color="auto"/>
              <w:right w:val="single" w:sz="4" w:space="0" w:color="auto"/>
            </w:tcBorders>
            <w:shd w:val="clear" w:color="auto" w:fill="auto"/>
            <w:noWrap/>
            <w:vAlign w:val="bottom"/>
            <w:hideMark/>
          </w:tcPr>
          <w:p w14:paraId="711E3ACB"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13</w:t>
            </w:r>
          </w:p>
        </w:tc>
        <w:tc>
          <w:tcPr>
            <w:tcW w:w="1257" w:type="dxa"/>
            <w:tcBorders>
              <w:top w:val="nil"/>
              <w:left w:val="nil"/>
              <w:bottom w:val="single" w:sz="4" w:space="0" w:color="auto"/>
              <w:right w:val="single" w:sz="4" w:space="0" w:color="auto"/>
            </w:tcBorders>
            <w:shd w:val="clear" w:color="auto" w:fill="auto"/>
            <w:noWrap/>
            <w:vAlign w:val="bottom"/>
            <w:hideMark/>
          </w:tcPr>
          <w:p w14:paraId="2FC27290"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13</w:t>
            </w:r>
          </w:p>
        </w:tc>
        <w:tc>
          <w:tcPr>
            <w:tcW w:w="1251" w:type="dxa"/>
            <w:tcBorders>
              <w:top w:val="nil"/>
              <w:left w:val="nil"/>
              <w:bottom w:val="single" w:sz="4" w:space="0" w:color="auto"/>
              <w:right w:val="single" w:sz="4" w:space="0" w:color="auto"/>
            </w:tcBorders>
            <w:shd w:val="clear" w:color="auto" w:fill="auto"/>
            <w:noWrap/>
            <w:vAlign w:val="bottom"/>
            <w:hideMark/>
          </w:tcPr>
          <w:p w14:paraId="51B1B8AE"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3.9</w:t>
            </w:r>
          </w:p>
        </w:tc>
        <w:tc>
          <w:tcPr>
            <w:tcW w:w="1447" w:type="dxa"/>
            <w:tcBorders>
              <w:top w:val="nil"/>
              <w:left w:val="nil"/>
              <w:bottom w:val="single" w:sz="4" w:space="0" w:color="auto"/>
              <w:right w:val="single" w:sz="4" w:space="0" w:color="auto"/>
            </w:tcBorders>
            <w:shd w:val="clear" w:color="auto" w:fill="auto"/>
            <w:noWrap/>
            <w:vAlign w:val="bottom"/>
            <w:hideMark/>
          </w:tcPr>
          <w:p w14:paraId="2A06D829"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7</w:t>
            </w:r>
          </w:p>
        </w:tc>
      </w:tr>
      <w:tr w:rsidR="005E6F33" w:rsidRPr="00B414A0" w14:paraId="723E676A" w14:textId="77777777" w:rsidTr="005E6F33">
        <w:trPr>
          <w:trHeight w:val="300"/>
        </w:trPr>
        <w:tc>
          <w:tcPr>
            <w:tcW w:w="327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765732"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Interface</w:t>
            </w:r>
          </w:p>
        </w:tc>
        <w:tc>
          <w:tcPr>
            <w:tcW w:w="1251" w:type="dxa"/>
            <w:tcBorders>
              <w:top w:val="nil"/>
              <w:left w:val="nil"/>
              <w:bottom w:val="single" w:sz="4" w:space="0" w:color="auto"/>
              <w:right w:val="single" w:sz="4" w:space="0" w:color="auto"/>
            </w:tcBorders>
            <w:shd w:val="clear" w:color="auto" w:fill="auto"/>
            <w:noWrap/>
            <w:vAlign w:val="bottom"/>
            <w:hideMark/>
          </w:tcPr>
          <w:p w14:paraId="40FC208F"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UART, SPI</w:t>
            </w:r>
          </w:p>
        </w:tc>
        <w:tc>
          <w:tcPr>
            <w:tcW w:w="1257" w:type="dxa"/>
            <w:tcBorders>
              <w:top w:val="nil"/>
              <w:left w:val="nil"/>
              <w:bottom w:val="single" w:sz="4" w:space="0" w:color="auto"/>
              <w:right w:val="single" w:sz="4" w:space="0" w:color="auto"/>
            </w:tcBorders>
            <w:shd w:val="clear" w:color="auto" w:fill="auto"/>
            <w:noWrap/>
            <w:vAlign w:val="bottom"/>
            <w:hideMark/>
          </w:tcPr>
          <w:p w14:paraId="2379F07B"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UART</w:t>
            </w:r>
          </w:p>
        </w:tc>
        <w:tc>
          <w:tcPr>
            <w:tcW w:w="1257" w:type="dxa"/>
            <w:tcBorders>
              <w:top w:val="nil"/>
              <w:left w:val="nil"/>
              <w:bottom w:val="single" w:sz="4" w:space="0" w:color="auto"/>
              <w:right w:val="single" w:sz="4" w:space="0" w:color="auto"/>
            </w:tcBorders>
            <w:shd w:val="clear" w:color="auto" w:fill="auto"/>
            <w:noWrap/>
            <w:vAlign w:val="bottom"/>
            <w:hideMark/>
          </w:tcPr>
          <w:p w14:paraId="180B730E"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I2C</w:t>
            </w:r>
          </w:p>
        </w:tc>
        <w:tc>
          <w:tcPr>
            <w:tcW w:w="1251" w:type="dxa"/>
            <w:tcBorders>
              <w:top w:val="nil"/>
              <w:left w:val="nil"/>
              <w:bottom w:val="single" w:sz="4" w:space="0" w:color="auto"/>
              <w:right w:val="single" w:sz="4" w:space="0" w:color="auto"/>
            </w:tcBorders>
            <w:shd w:val="clear" w:color="auto" w:fill="auto"/>
            <w:noWrap/>
            <w:vAlign w:val="bottom"/>
            <w:hideMark/>
          </w:tcPr>
          <w:p w14:paraId="0A49A7CC"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UART</w:t>
            </w:r>
          </w:p>
        </w:tc>
        <w:tc>
          <w:tcPr>
            <w:tcW w:w="1447" w:type="dxa"/>
            <w:tcBorders>
              <w:top w:val="nil"/>
              <w:left w:val="nil"/>
              <w:bottom w:val="single" w:sz="4" w:space="0" w:color="auto"/>
              <w:right w:val="single" w:sz="4" w:space="0" w:color="auto"/>
            </w:tcBorders>
            <w:shd w:val="clear" w:color="auto" w:fill="auto"/>
            <w:noWrap/>
            <w:vAlign w:val="bottom"/>
            <w:hideMark/>
          </w:tcPr>
          <w:p w14:paraId="46B6EA11"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SPI, UART, I2C</w:t>
            </w:r>
          </w:p>
        </w:tc>
      </w:tr>
      <w:tr w:rsidR="005E6F33" w:rsidRPr="00B414A0" w14:paraId="5977103C" w14:textId="77777777" w:rsidTr="005E6F33">
        <w:trPr>
          <w:trHeight w:val="300"/>
        </w:trPr>
        <w:tc>
          <w:tcPr>
            <w:tcW w:w="3273"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F123428"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Crystal</w:t>
            </w:r>
          </w:p>
        </w:tc>
        <w:tc>
          <w:tcPr>
            <w:tcW w:w="1251" w:type="dxa"/>
            <w:tcBorders>
              <w:top w:val="nil"/>
              <w:left w:val="nil"/>
              <w:bottom w:val="single" w:sz="4" w:space="0" w:color="auto"/>
              <w:right w:val="single" w:sz="4" w:space="0" w:color="auto"/>
            </w:tcBorders>
            <w:shd w:val="clear" w:color="auto" w:fill="auto"/>
            <w:noWrap/>
            <w:vAlign w:val="bottom"/>
            <w:hideMark/>
          </w:tcPr>
          <w:p w14:paraId="5867DD0A"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External</w:t>
            </w:r>
          </w:p>
        </w:tc>
        <w:tc>
          <w:tcPr>
            <w:tcW w:w="1257" w:type="dxa"/>
            <w:tcBorders>
              <w:top w:val="nil"/>
              <w:left w:val="nil"/>
              <w:bottom w:val="single" w:sz="4" w:space="0" w:color="auto"/>
              <w:right w:val="single" w:sz="4" w:space="0" w:color="auto"/>
            </w:tcBorders>
            <w:shd w:val="clear" w:color="auto" w:fill="auto"/>
            <w:noWrap/>
            <w:vAlign w:val="bottom"/>
            <w:hideMark/>
          </w:tcPr>
          <w:p w14:paraId="2397A1CD"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Internal or External</w:t>
            </w:r>
          </w:p>
        </w:tc>
        <w:tc>
          <w:tcPr>
            <w:tcW w:w="1257" w:type="dxa"/>
            <w:tcBorders>
              <w:top w:val="nil"/>
              <w:left w:val="nil"/>
              <w:bottom w:val="single" w:sz="4" w:space="0" w:color="auto"/>
              <w:right w:val="single" w:sz="4" w:space="0" w:color="auto"/>
            </w:tcBorders>
            <w:shd w:val="clear" w:color="auto" w:fill="auto"/>
            <w:noWrap/>
            <w:vAlign w:val="bottom"/>
            <w:hideMark/>
          </w:tcPr>
          <w:p w14:paraId="0B26EECC"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Internal or External</w:t>
            </w:r>
          </w:p>
        </w:tc>
        <w:tc>
          <w:tcPr>
            <w:tcW w:w="1251" w:type="dxa"/>
            <w:tcBorders>
              <w:top w:val="nil"/>
              <w:left w:val="nil"/>
              <w:bottom w:val="single" w:sz="4" w:space="0" w:color="auto"/>
              <w:right w:val="single" w:sz="4" w:space="0" w:color="auto"/>
            </w:tcBorders>
            <w:shd w:val="clear" w:color="auto" w:fill="auto"/>
            <w:noWrap/>
            <w:vAlign w:val="bottom"/>
            <w:hideMark/>
          </w:tcPr>
          <w:p w14:paraId="6FA3B9DC"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External</w:t>
            </w:r>
          </w:p>
        </w:tc>
        <w:tc>
          <w:tcPr>
            <w:tcW w:w="1447" w:type="dxa"/>
            <w:tcBorders>
              <w:top w:val="nil"/>
              <w:left w:val="nil"/>
              <w:bottom w:val="single" w:sz="4" w:space="0" w:color="auto"/>
              <w:right w:val="single" w:sz="4" w:space="0" w:color="auto"/>
            </w:tcBorders>
            <w:shd w:val="clear" w:color="auto" w:fill="auto"/>
            <w:noWrap/>
            <w:vAlign w:val="bottom"/>
            <w:hideMark/>
          </w:tcPr>
          <w:p w14:paraId="771E1E23"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External</w:t>
            </w:r>
          </w:p>
        </w:tc>
      </w:tr>
      <w:tr w:rsidR="005E6F33" w:rsidRPr="00B414A0" w14:paraId="1BC90B37" w14:textId="77777777" w:rsidTr="005E6F33">
        <w:trPr>
          <w:trHeight w:val="300"/>
        </w:trPr>
        <w:tc>
          <w:tcPr>
            <w:tcW w:w="327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B6C0D0"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Number of components</w:t>
            </w:r>
          </w:p>
        </w:tc>
        <w:tc>
          <w:tcPr>
            <w:tcW w:w="1251" w:type="dxa"/>
            <w:tcBorders>
              <w:top w:val="nil"/>
              <w:left w:val="nil"/>
              <w:bottom w:val="single" w:sz="4" w:space="0" w:color="auto"/>
              <w:right w:val="single" w:sz="4" w:space="0" w:color="auto"/>
            </w:tcBorders>
            <w:shd w:val="clear" w:color="auto" w:fill="auto"/>
            <w:noWrap/>
            <w:vAlign w:val="bottom"/>
            <w:hideMark/>
          </w:tcPr>
          <w:p w14:paraId="490FBE6F"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xxx</w:t>
            </w:r>
          </w:p>
        </w:tc>
        <w:tc>
          <w:tcPr>
            <w:tcW w:w="1257" w:type="dxa"/>
            <w:tcBorders>
              <w:top w:val="nil"/>
              <w:left w:val="nil"/>
              <w:bottom w:val="single" w:sz="4" w:space="0" w:color="auto"/>
              <w:right w:val="single" w:sz="4" w:space="0" w:color="auto"/>
            </w:tcBorders>
            <w:shd w:val="clear" w:color="auto" w:fill="auto"/>
            <w:noWrap/>
            <w:vAlign w:val="bottom"/>
            <w:hideMark/>
          </w:tcPr>
          <w:p w14:paraId="7C097E1D"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xx</w:t>
            </w:r>
          </w:p>
        </w:tc>
        <w:tc>
          <w:tcPr>
            <w:tcW w:w="1257" w:type="dxa"/>
            <w:tcBorders>
              <w:top w:val="nil"/>
              <w:left w:val="nil"/>
              <w:bottom w:val="single" w:sz="4" w:space="0" w:color="auto"/>
              <w:right w:val="single" w:sz="4" w:space="0" w:color="auto"/>
            </w:tcBorders>
            <w:shd w:val="clear" w:color="auto" w:fill="auto"/>
            <w:noWrap/>
            <w:vAlign w:val="bottom"/>
            <w:hideMark/>
          </w:tcPr>
          <w:p w14:paraId="13381DEB"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xx</w:t>
            </w:r>
          </w:p>
        </w:tc>
        <w:tc>
          <w:tcPr>
            <w:tcW w:w="1251" w:type="dxa"/>
            <w:tcBorders>
              <w:top w:val="nil"/>
              <w:left w:val="nil"/>
              <w:bottom w:val="single" w:sz="4" w:space="0" w:color="auto"/>
              <w:right w:val="single" w:sz="4" w:space="0" w:color="auto"/>
            </w:tcBorders>
            <w:shd w:val="clear" w:color="auto" w:fill="auto"/>
            <w:noWrap/>
            <w:vAlign w:val="bottom"/>
            <w:hideMark/>
          </w:tcPr>
          <w:p w14:paraId="6AE06BC1"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x</w:t>
            </w:r>
          </w:p>
        </w:tc>
        <w:tc>
          <w:tcPr>
            <w:tcW w:w="1447" w:type="dxa"/>
            <w:tcBorders>
              <w:top w:val="nil"/>
              <w:left w:val="nil"/>
              <w:bottom w:val="single" w:sz="4" w:space="0" w:color="auto"/>
              <w:right w:val="single" w:sz="4" w:space="0" w:color="auto"/>
            </w:tcBorders>
            <w:shd w:val="clear" w:color="auto" w:fill="auto"/>
            <w:noWrap/>
            <w:vAlign w:val="bottom"/>
            <w:hideMark/>
          </w:tcPr>
          <w:p w14:paraId="3E92AB79"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xx</w:t>
            </w:r>
          </w:p>
        </w:tc>
      </w:tr>
      <w:tr w:rsidR="005E6F33" w:rsidRPr="00B414A0" w14:paraId="0A99F131" w14:textId="77777777" w:rsidTr="005E6F33">
        <w:trPr>
          <w:trHeight w:val="1200"/>
        </w:trPr>
        <w:tc>
          <w:tcPr>
            <w:tcW w:w="327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BFF0AF"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Calibration</w:t>
            </w:r>
          </w:p>
        </w:tc>
        <w:tc>
          <w:tcPr>
            <w:tcW w:w="1251" w:type="dxa"/>
            <w:tcBorders>
              <w:top w:val="nil"/>
              <w:left w:val="nil"/>
              <w:bottom w:val="single" w:sz="4" w:space="0" w:color="auto"/>
              <w:right w:val="single" w:sz="4" w:space="0" w:color="auto"/>
            </w:tcBorders>
            <w:shd w:val="clear" w:color="auto" w:fill="auto"/>
            <w:noWrap/>
            <w:vAlign w:val="bottom"/>
            <w:hideMark/>
          </w:tcPr>
          <w:p w14:paraId="008129CB"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Single point</w:t>
            </w:r>
          </w:p>
        </w:tc>
        <w:tc>
          <w:tcPr>
            <w:tcW w:w="1257" w:type="dxa"/>
            <w:tcBorders>
              <w:top w:val="nil"/>
              <w:left w:val="nil"/>
              <w:bottom w:val="single" w:sz="4" w:space="0" w:color="auto"/>
              <w:right w:val="single" w:sz="4" w:space="0" w:color="auto"/>
            </w:tcBorders>
            <w:shd w:val="clear" w:color="auto" w:fill="auto"/>
            <w:vAlign w:val="bottom"/>
            <w:hideMark/>
          </w:tcPr>
          <w:p w14:paraId="762CF768"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Single point and single calibration command</w:t>
            </w:r>
          </w:p>
        </w:tc>
        <w:tc>
          <w:tcPr>
            <w:tcW w:w="1257" w:type="dxa"/>
            <w:tcBorders>
              <w:top w:val="nil"/>
              <w:left w:val="nil"/>
              <w:bottom w:val="single" w:sz="4" w:space="0" w:color="auto"/>
              <w:right w:val="single" w:sz="4" w:space="0" w:color="auto"/>
            </w:tcBorders>
            <w:shd w:val="clear" w:color="auto" w:fill="auto"/>
            <w:vAlign w:val="bottom"/>
            <w:hideMark/>
          </w:tcPr>
          <w:p w14:paraId="361C467F"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Single point and single calibration command</w:t>
            </w:r>
          </w:p>
        </w:tc>
        <w:tc>
          <w:tcPr>
            <w:tcW w:w="1251" w:type="dxa"/>
            <w:tcBorders>
              <w:top w:val="nil"/>
              <w:left w:val="nil"/>
              <w:bottom w:val="single" w:sz="4" w:space="0" w:color="auto"/>
              <w:right w:val="single" w:sz="4" w:space="0" w:color="auto"/>
            </w:tcBorders>
            <w:shd w:val="clear" w:color="auto" w:fill="auto"/>
            <w:vAlign w:val="bottom"/>
            <w:hideMark/>
          </w:tcPr>
          <w:p w14:paraId="75C942EF"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Single point and single calibration command</w:t>
            </w:r>
          </w:p>
        </w:tc>
        <w:tc>
          <w:tcPr>
            <w:tcW w:w="1447" w:type="dxa"/>
            <w:tcBorders>
              <w:top w:val="nil"/>
              <w:left w:val="nil"/>
              <w:bottom w:val="single" w:sz="4" w:space="0" w:color="auto"/>
              <w:right w:val="single" w:sz="4" w:space="0" w:color="auto"/>
            </w:tcBorders>
            <w:shd w:val="clear" w:color="auto" w:fill="auto"/>
            <w:noWrap/>
            <w:vAlign w:val="bottom"/>
            <w:hideMark/>
          </w:tcPr>
          <w:p w14:paraId="4519D1FF"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Single point</w:t>
            </w:r>
          </w:p>
        </w:tc>
      </w:tr>
      <w:tr w:rsidR="005E6F33" w:rsidRPr="00B414A0" w14:paraId="6EBFD706" w14:textId="77777777" w:rsidTr="005E6F33">
        <w:trPr>
          <w:trHeight w:val="300"/>
        </w:trPr>
        <w:tc>
          <w:tcPr>
            <w:tcW w:w="327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69833"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Packet</w:t>
            </w:r>
          </w:p>
        </w:tc>
        <w:tc>
          <w:tcPr>
            <w:tcW w:w="1251" w:type="dxa"/>
            <w:tcBorders>
              <w:top w:val="nil"/>
              <w:left w:val="nil"/>
              <w:bottom w:val="single" w:sz="4" w:space="0" w:color="auto"/>
              <w:right w:val="single" w:sz="4" w:space="0" w:color="auto"/>
            </w:tcBorders>
            <w:shd w:val="clear" w:color="auto" w:fill="auto"/>
            <w:noWrap/>
            <w:vAlign w:val="bottom"/>
            <w:hideMark/>
          </w:tcPr>
          <w:p w14:paraId="33C9CD98"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QFN24 4x4x1</w:t>
            </w:r>
          </w:p>
        </w:tc>
        <w:tc>
          <w:tcPr>
            <w:tcW w:w="1257" w:type="dxa"/>
            <w:tcBorders>
              <w:top w:val="nil"/>
              <w:left w:val="nil"/>
              <w:bottom w:val="single" w:sz="4" w:space="0" w:color="auto"/>
              <w:right w:val="single" w:sz="4" w:space="0" w:color="auto"/>
            </w:tcBorders>
            <w:shd w:val="clear" w:color="auto" w:fill="auto"/>
            <w:noWrap/>
            <w:vAlign w:val="bottom"/>
            <w:hideMark/>
          </w:tcPr>
          <w:p w14:paraId="5FE11DBA"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QFN28 5x5</w:t>
            </w:r>
          </w:p>
        </w:tc>
        <w:tc>
          <w:tcPr>
            <w:tcW w:w="1257" w:type="dxa"/>
            <w:tcBorders>
              <w:top w:val="nil"/>
              <w:left w:val="nil"/>
              <w:bottom w:val="single" w:sz="4" w:space="0" w:color="auto"/>
              <w:right w:val="single" w:sz="4" w:space="0" w:color="auto"/>
            </w:tcBorders>
            <w:shd w:val="clear" w:color="auto" w:fill="auto"/>
            <w:noWrap/>
            <w:vAlign w:val="bottom"/>
            <w:hideMark/>
          </w:tcPr>
          <w:p w14:paraId="5A3E5CC8"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QFN28 5x5</w:t>
            </w:r>
          </w:p>
        </w:tc>
        <w:tc>
          <w:tcPr>
            <w:tcW w:w="1251" w:type="dxa"/>
            <w:tcBorders>
              <w:top w:val="nil"/>
              <w:left w:val="nil"/>
              <w:bottom w:val="single" w:sz="4" w:space="0" w:color="auto"/>
              <w:right w:val="single" w:sz="4" w:space="0" w:color="auto"/>
            </w:tcBorders>
            <w:shd w:val="clear" w:color="auto" w:fill="auto"/>
            <w:noWrap/>
            <w:vAlign w:val="bottom"/>
            <w:hideMark/>
          </w:tcPr>
          <w:p w14:paraId="257A5A4C"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SOIC16</w:t>
            </w:r>
          </w:p>
        </w:tc>
        <w:tc>
          <w:tcPr>
            <w:tcW w:w="1447" w:type="dxa"/>
            <w:tcBorders>
              <w:top w:val="nil"/>
              <w:left w:val="nil"/>
              <w:bottom w:val="single" w:sz="4" w:space="0" w:color="auto"/>
              <w:right w:val="single" w:sz="4" w:space="0" w:color="auto"/>
            </w:tcBorders>
            <w:shd w:val="clear" w:color="auto" w:fill="auto"/>
            <w:noWrap/>
            <w:vAlign w:val="bottom"/>
            <w:hideMark/>
          </w:tcPr>
          <w:p w14:paraId="61E6CFD4"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LFCSP32 5x5</w:t>
            </w:r>
          </w:p>
        </w:tc>
      </w:tr>
      <w:tr w:rsidR="005E6F33" w:rsidRPr="00B414A0" w14:paraId="1A6DE245" w14:textId="77777777" w:rsidTr="005E6F33">
        <w:trPr>
          <w:trHeight w:val="300"/>
        </w:trPr>
        <w:tc>
          <w:tcPr>
            <w:tcW w:w="327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A8E74E"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Support document</w:t>
            </w:r>
          </w:p>
        </w:tc>
        <w:tc>
          <w:tcPr>
            <w:tcW w:w="1251" w:type="dxa"/>
            <w:tcBorders>
              <w:top w:val="nil"/>
              <w:left w:val="nil"/>
              <w:bottom w:val="single" w:sz="4" w:space="0" w:color="auto"/>
              <w:right w:val="single" w:sz="4" w:space="0" w:color="auto"/>
            </w:tcBorders>
            <w:shd w:val="clear" w:color="auto" w:fill="auto"/>
            <w:noWrap/>
            <w:vAlign w:val="bottom"/>
            <w:hideMark/>
          </w:tcPr>
          <w:p w14:paraId="7ABE8B5A"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xxx</w:t>
            </w:r>
          </w:p>
        </w:tc>
        <w:tc>
          <w:tcPr>
            <w:tcW w:w="1257" w:type="dxa"/>
            <w:tcBorders>
              <w:top w:val="nil"/>
              <w:left w:val="nil"/>
              <w:bottom w:val="single" w:sz="4" w:space="0" w:color="auto"/>
              <w:right w:val="single" w:sz="4" w:space="0" w:color="auto"/>
            </w:tcBorders>
            <w:shd w:val="clear" w:color="auto" w:fill="auto"/>
            <w:noWrap/>
            <w:vAlign w:val="bottom"/>
            <w:hideMark/>
          </w:tcPr>
          <w:p w14:paraId="7AF4EABC"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xx</w:t>
            </w:r>
          </w:p>
        </w:tc>
        <w:tc>
          <w:tcPr>
            <w:tcW w:w="1257" w:type="dxa"/>
            <w:tcBorders>
              <w:top w:val="nil"/>
              <w:left w:val="nil"/>
              <w:bottom w:val="single" w:sz="4" w:space="0" w:color="auto"/>
              <w:right w:val="single" w:sz="4" w:space="0" w:color="auto"/>
            </w:tcBorders>
            <w:shd w:val="clear" w:color="auto" w:fill="auto"/>
            <w:noWrap/>
            <w:vAlign w:val="bottom"/>
            <w:hideMark/>
          </w:tcPr>
          <w:p w14:paraId="20DE35FF"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xx</w:t>
            </w:r>
          </w:p>
        </w:tc>
        <w:tc>
          <w:tcPr>
            <w:tcW w:w="1251" w:type="dxa"/>
            <w:tcBorders>
              <w:top w:val="nil"/>
              <w:left w:val="nil"/>
              <w:bottom w:val="single" w:sz="4" w:space="0" w:color="auto"/>
              <w:right w:val="single" w:sz="4" w:space="0" w:color="auto"/>
            </w:tcBorders>
            <w:shd w:val="clear" w:color="auto" w:fill="auto"/>
            <w:noWrap/>
            <w:vAlign w:val="bottom"/>
            <w:hideMark/>
          </w:tcPr>
          <w:p w14:paraId="07CA2951"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xxx</w:t>
            </w:r>
          </w:p>
        </w:tc>
        <w:tc>
          <w:tcPr>
            <w:tcW w:w="1447" w:type="dxa"/>
            <w:tcBorders>
              <w:top w:val="nil"/>
              <w:left w:val="nil"/>
              <w:bottom w:val="single" w:sz="4" w:space="0" w:color="auto"/>
              <w:right w:val="single" w:sz="4" w:space="0" w:color="auto"/>
            </w:tcBorders>
            <w:shd w:val="clear" w:color="auto" w:fill="auto"/>
            <w:noWrap/>
            <w:vAlign w:val="bottom"/>
            <w:hideMark/>
          </w:tcPr>
          <w:p w14:paraId="719FCC4F"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xxx</w:t>
            </w:r>
          </w:p>
        </w:tc>
      </w:tr>
      <w:tr w:rsidR="005E6F33" w:rsidRPr="00B414A0" w14:paraId="48E72E95" w14:textId="77777777" w:rsidTr="005E6F33">
        <w:trPr>
          <w:trHeight w:val="300"/>
        </w:trPr>
        <w:tc>
          <w:tcPr>
            <w:tcW w:w="327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E3661" w14:textId="77777777" w:rsidR="005E6F33" w:rsidRPr="00B414A0" w:rsidRDefault="005E6F33" w:rsidP="006D59C2">
            <w:pPr>
              <w:overflowPunct/>
              <w:autoSpaceDE/>
              <w:autoSpaceDN/>
              <w:adjustRightInd/>
              <w:spacing w:after="0" w:line="276" w:lineRule="auto"/>
              <w:jc w:val="left"/>
              <w:textAlignment w:val="auto"/>
              <w:rPr>
                <w:color w:val="000000"/>
                <w:sz w:val="18"/>
                <w:szCs w:val="18"/>
              </w:rPr>
            </w:pPr>
            <w:r w:rsidRPr="00B414A0">
              <w:rPr>
                <w:color w:val="000000"/>
                <w:sz w:val="18"/>
                <w:szCs w:val="18"/>
              </w:rPr>
              <w:t>Price ($)</w:t>
            </w:r>
          </w:p>
        </w:tc>
        <w:tc>
          <w:tcPr>
            <w:tcW w:w="1251" w:type="dxa"/>
            <w:tcBorders>
              <w:top w:val="nil"/>
              <w:left w:val="nil"/>
              <w:bottom w:val="single" w:sz="4" w:space="0" w:color="auto"/>
              <w:right w:val="single" w:sz="4" w:space="0" w:color="auto"/>
            </w:tcBorders>
            <w:shd w:val="clear" w:color="auto" w:fill="auto"/>
            <w:noWrap/>
            <w:vAlign w:val="bottom"/>
            <w:hideMark/>
          </w:tcPr>
          <w:p w14:paraId="5EC8DB63"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2.48</w:t>
            </w:r>
          </w:p>
        </w:tc>
        <w:tc>
          <w:tcPr>
            <w:tcW w:w="1257" w:type="dxa"/>
            <w:tcBorders>
              <w:top w:val="nil"/>
              <w:left w:val="nil"/>
              <w:bottom w:val="single" w:sz="4" w:space="0" w:color="auto"/>
              <w:right w:val="single" w:sz="4" w:space="0" w:color="auto"/>
            </w:tcBorders>
            <w:shd w:val="clear" w:color="auto" w:fill="auto"/>
            <w:noWrap/>
            <w:vAlign w:val="bottom"/>
            <w:hideMark/>
          </w:tcPr>
          <w:p w14:paraId="5A954EFD"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2.52</w:t>
            </w:r>
          </w:p>
        </w:tc>
        <w:tc>
          <w:tcPr>
            <w:tcW w:w="1257" w:type="dxa"/>
            <w:tcBorders>
              <w:top w:val="nil"/>
              <w:left w:val="nil"/>
              <w:bottom w:val="single" w:sz="4" w:space="0" w:color="auto"/>
              <w:right w:val="single" w:sz="4" w:space="0" w:color="auto"/>
            </w:tcBorders>
            <w:shd w:val="clear" w:color="auto" w:fill="auto"/>
            <w:noWrap/>
            <w:vAlign w:val="bottom"/>
            <w:hideMark/>
          </w:tcPr>
          <w:p w14:paraId="2D041A93"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2.52</w:t>
            </w:r>
          </w:p>
        </w:tc>
        <w:tc>
          <w:tcPr>
            <w:tcW w:w="1251" w:type="dxa"/>
            <w:tcBorders>
              <w:top w:val="nil"/>
              <w:left w:val="nil"/>
              <w:bottom w:val="single" w:sz="4" w:space="0" w:color="auto"/>
              <w:right w:val="single" w:sz="4" w:space="0" w:color="auto"/>
            </w:tcBorders>
            <w:shd w:val="clear" w:color="auto" w:fill="auto"/>
            <w:noWrap/>
            <w:vAlign w:val="bottom"/>
            <w:hideMark/>
          </w:tcPr>
          <w:p w14:paraId="117C4B01"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3.52</w:t>
            </w:r>
          </w:p>
        </w:tc>
        <w:tc>
          <w:tcPr>
            <w:tcW w:w="1447" w:type="dxa"/>
            <w:tcBorders>
              <w:top w:val="nil"/>
              <w:left w:val="nil"/>
              <w:bottom w:val="single" w:sz="4" w:space="0" w:color="auto"/>
              <w:right w:val="single" w:sz="4" w:space="0" w:color="auto"/>
            </w:tcBorders>
            <w:shd w:val="clear" w:color="auto" w:fill="auto"/>
            <w:noWrap/>
            <w:vAlign w:val="bottom"/>
            <w:hideMark/>
          </w:tcPr>
          <w:p w14:paraId="6856116B" w14:textId="77777777" w:rsidR="005E6F33" w:rsidRPr="00B414A0" w:rsidRDefault="005E6F33" w:rsidP="006D59C2">
            <w:pPr>
              <w:overflowPunct/>
              <w:autoSpaceDE/>
              <w:autoSpaceDN/>
              <w:adjustRightInd/>
              <w:spacing w:after="0" w:line="276" w:lineRule="auto"/>
              <w:jc w:val="center"/>
              <w:textAlignment w:val="auto"/>
              <w:rPr>
                <w:color w:val="000000"/>
                <w:sz w:val="18"/>
                <w:szCs w:val="18"/>
              </w:rPr>
            </w:pPr>
            <w:r w:rsidRPr="00B414A0">
              <w:rPr>
                <w:color w:val="000000"/>
                <w:sz w:val="18"/>
                <w:szCs w:val="18"/>
              </w:rPr>
              <w:t>4</w:t>
            </w:r>
          </w:p>
        </w:tc>
      </w:tr>
    </w:tbl>
    <w:p w14:paraId="67F2D581" w14:textId="77777777" w:rsidR="005E6F33" w:rsidRPr="00B414A0" w:rsidRDefault="005E6F33" w:rsidP="006D59C2">
      <w:pPr>
        <w:pStyle w:val="Caption"/>
        <w:rPr>
          <w:rFonts w:cs="Times New Roman"/>
        </w:rPr>
      </w:pPr>
      <w:bookmarkStart w:id="241" w:name="_Toc43135237"/>
      <w:bookmarkStart w:id="242" w:name="_Toc44593962"/>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32</w:t>
      </w:r>
      <w:r w:rsidRPr="00B414A0">
        <w:rPr>
          <w:rFonts w:cs="Times New Roman"/>
          <w:noProof/>
        </w:rPr>
        <w:fldChar w:fldCharType="end"/>
      </w:r>
      <w:r w:rsidRPr="00B414A0">
        <w:rPr>
          <w:rFonts w:cs="Times New Roman"/>
        </w:rPr>
        <w:t>: So sánh giải pháp đo năng lượng IC energy metter</w:t>
      </w:r>
      <w:bookmarkEnd w:id="241"/>
      <w:bookmarkEnd w:id="242"/>
    </w:p>
    <w:p w14:paraId="69F5ABB9" w14:textId="77777777" w:rsidR="005E6F33" w:rsidRPr="00B414A0" w:rsidRDefault="005E6F33" w:rsidP="006D59C2">
      <w:pPr>
        <w:pStyle w:val="ANSVNormal"/>
        <w:rPr>
          <w:rFonts w:cs="Times New Roman"/>
        </w:rPr>
      </w:pPr>
      <w:r w:rsidRPr="00B414A0">
        <w:rPr>
          <w:rFonts w:cs="Times New Roman"/>
        </w:rPr>
        <w:t>Nhìn vào bảng so sánh một số giải pháp energy metter phía trên thì ta có thể thấy tất cả các giải pháp đều đáp ứng yêu cầu về mặt kỹ thuật, tuy nhiên giải pháp của ST tiêu thụ năng lượng thấp, tài liệu support đầy đủ, kích thước nhỏ và giá thành rẻ nhất nên ta có thể cân nhắc lựa chọn giải pháp STPM32 của ST làm giải pháp cho khối energy metter.</w:t>
      </w:r>
    </w:p>
    <w:p w14:paraId="10C9CDB3" w14:textId="14C0E579" w:rsidR="005E6F33" w:rsidRPr="00B414A0" w:rsidRDefault="005E6F33" w:rsidP="006D59C2">
      <w:pPr>
        <w:pStyle w:val="ANSVHeadingLevel3"/>
        <w:numPr>
          <w:ilvl w:val="2"/>
          <w:numId w:val="12"/>
        </w:numPr>
        <w:spacing w:line="276" w:lineRule="auto"/>
        <w:ind w:left="619" w:hanging="619"/>
      </w:pPr>
      <w:bookmarkStart w:id="243" w:name="_Toc43135250"/>
      <w:bookmarkStart w:id="244" w:name="_Toc44922380"/>
      <w:r w:rsidRPr="00B414A0">
        <w:t>Khối AC-DC</w:t>
      </w:r>
      <w:bookmarkEnd w:id="243"/>
      <w:bookmarkEnd w:id="244"/>
    </w:p>
    <w:p w14:paraId="28E4F850" w14:textId="77777777" w:rsidR="005E6F33" w:rsidRPr="00B414A0" w:rsidRDefault="005E6F33" w:rsidP="006D59C2">
      <w:pPr>
        <w:spacing w:line="276" w:lineRule="auto"/>
        <w:ind w:firstLine="612"/>
      </w:pPr>
      <w:r w:rsidRPr="00B414A0">
        <w:t>Khối AC-DC có chức năng chuyển đổi dòng điện xoay chiều từ điện lưới trong nhà thành dòng điện một điều cung cấp cho các khối chức năng trong thiết bị. Do Relay thường sử dụng mức điện áp một chiều cao hơn các linh kiện khác trong thiết bị và việc đóng-mở relay cần dòng điện lớn, nên để tránh ảnh hưởng nguồn của relay tới các khối khác, ta cần tách riêng nguồn cho Relay và các khối chức năng khác. Sơ đồ phân bổ nguồn có thể như sau.</w:t>
      </w:r>
    </w:p>
    <w:p w14:paraId="7316D5F3" w14:textId="77777777" w:rsidR="005E6F33" w:rsidRPr="00B414A0" w:rsidRDefault="005E6F33" w:rsidP="006D59C2">
      <w:pPr>
        <w:keepNext/>
        <w:spacing w:line="276" w:lineRule="auto"/>
        <w:jc w:val="center"/>
      </w:pPr>
      <w:r w:rsidRPr="00B414A0">
        <w:rPr>
          <w:noProof/>
        </w:rPr>
        <w:lastRenderedPageBreak/>
        <w:drawing>
          <wp:inline distT="0" distB="0" distL="0" distR="0" wp14:anchorId="72FA2CCE" wp14:editId="0295C144">
            <wp:extent cx="3882044" cy="3462213"/>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7.png"/>
                    <pic:cNvPicPr/>
                  </pic:nvPicPr>
                  <pic:blipFill>
                    <a:blip r:embed="rId70">
                      <a:extLst>
                        <a:ext uri="{28A0092B-C50C-407E-A947-70E740481C1C}">
                          <a14:useLocalDpi xmlns:a14="http://schemas.microsoft.com/office/drawing/2010/main" val="0"/>
                        </a:ext>
                      </a:extLst>
                    </a:blip>
                    <a:stretch>
                      <a:fillRect/>
                    </a:stretch>
                  </pic:blipFill>
                  <pic:spPr>
                    <a:xfrm>
                      <a:off x="0" y="0"/>
                      <a:ext cx="3884427" cy="3464338"/>
                    </a:xfrm>
                    <a:prstGeom prst="rect">
                      <a:avLst/>
                    </a:prstGeom>
                  </pic:spPr>
                </pic:pic>
              </a:graphicData>
            </a:graphic>
          </wp:inline>
        </w:drawing>
      </w:r>
    </w:p>
    <w:p w14:paraId="4E1AB0A8" w14:textId="77777777" w:rsidR="005E6F33" w:rsidRPr="00B414A0" w:rsidRDefault="005E6F33" w:rsidP="006D59C2">
      <w:pPr>
        <w:pStyle w:val="Caption"/>
        <w:rPr>
          <w:rFonts w:cs="Times New Roman"/>
        </w:rPr>
      </w:pPr>
      <w:bookmarkStart w:id="245" w:name="_Toc43135216"/>
      <w:bookmarkStart w:id="246" w:name="_Toc43714635"/>
      <w:r w:rsidRPr="00B414A0">
        <w:rPr>
          <w:rFonts w:cs="Times New Roman"/>
        </w:rPr>
        <w:t xml:space="preserve">Hình </w:t>
      </w:r>
      <w:r w:rsidRPr="00B414A0">
        <w:rPr>
          <w:rFonts w:cs="Times New Roman"/>
        </w:rPr>
        <w:fldChar w:fldCharType="begin"/>
      </w:r>
      <w:r w:rsidRPr="00B414A0">
        <w:rPr>
          <w:rFonts w:cs="Times New Roman"/>
        </w:rPr>
        <w:instrText xml:space="preserve"> SEQ Hình \* ARABIC </w:instrText>
      </w:r>
      <w:r w:rsidRPr="00B414A0">
        <w:rPr>
          <w:rFonts w:cs="Times New Roman"/>
        </w:rPr>
        <w:fldChar w:fldCharType="separate"/>
      </w:r>
      <w:r w:rsidR="006A0ED4" w:rsidRPr="00B414A0">
        <w:rPr>
          <w:rFonts w:cs="Times New Roman"/>
          <w:noProof/>
        </w:rPr>
        <w:t>50</w:t>
      </w:r>
      <w:r w:rsidRPr="00B414A0">
        <w:rPr>
          <w:rFonts w:cs="Times New Roman"/>
          <w:noProof/>
        </w:rPr>
        <w:fldChar w:fldCharType="end"/>
      </w:r>
      <w:r w:rsidRPr="00B414A0">
        <w:rPr>
          <w:rFonts w:cs="Times New Roman"/>
        </w:rPr>
        <w:t>: Sơ đồ phân bổ nguồn DC</w:t>
      </w:r>
      <w:bookmarkEnd w:id="245"/>
      <w:bookmarkEnd w:id="246"/>
    </w:p>
    <w:p w14:paraId="70F7EDBA" w14:textId="77777777" w:rsidR="005E6F33" w:rsidRPr="00B414A0" w:rsidRDefault="005E6F33" w:rsidP="006D59C2">
      <w:pPr>
        <w:spacing w:line="276" w:lineRule="auto"/>
        <w:rPr>
          <w:b/>
        </w:rPr>
      </w:pPr>
      <w:r w:rsidRPr="00B414A0">
        <w:rPr>
          <w:b/>
        </w:rPr>
        <w:t>Điện áp đầu vào</w:t>
      </w:r>
    </w:p>
    <w:p w14:paraId="7267EA75" w14:textId="77777777" w:rsidR="005E6F33" w:rsidRPr="00B414A0" w:rsidRDefault="005E6F33" w:rsidP="006D59C2">
      <w:pPr>
        <w:spacing w:line="276" w:lineRule="auto"/>
      </w:pPr>
      <w:r w:rsidRPr="00B414A0">
        <w:t xml:space="preserve">Hoạt động được ở các dải điện áp phổ biến bao gồm: </w:t>
      </w:r>
    </w:p>
    <w:p w14:paraId="179A8E4E" w14:textId="77777777" w:rsidR="005E6F33" w:rsidRPr="00B414A0" w:rsidRDefault="005E6F33" w:rsidP="006D59C2">
      <w:pPr>
        <w:pStyle w:val="ListParagraph"/>
        <w:numPr>
          <w:ilvl w:val="0"/>
          <w:numId w:val="28"/>
        </w:numPr>
        <w:overflowPunct/>
        <w:autoSpaceDE/>
        <w:autoSpaceDN/>
        <w:adjustRightInd/>
        <w:spacing w:line="276" w:lineRule="auto"/>
        <w:textAlignment w:val="auto"/>
      </w:pPr>
      <w:r w:rsidRPr="00B414A0">
        <w:t>220VAC (220-240VAC)</w:t>
      </w:r>
    </w:p>
    <w:p w14:paraId="1F520D4C" w14:textId="77777777" w:rsidR="005E6F33" w:rsidRPr="00B414A0" w:rsidRDefault="005E6F33" w:rsidP="006D59C2">
      <w:pPr>
        <w:pStyle w:val="ListParagraph"/>
        <w:numPr>
          <w:ilvl w:val="0"/>
          <w:numId w:val="28"/>
        </w:numPr>
        <w:overflowPunct/>
        <w:autoSpaceDE/>
        <w:autoSpaceDN/>
        <w:adjustRightInd/>
        <w:spacing w:line="276" w:lineRule="auto"/>
        <w:textAlignment w:val="auto"/>
      </w:pPr>
      <w:r w:rsidRPr="00B414A0">
        <w:t>110VAC (100-127VAC)</w:t>
      </w:r>
    </w:p>
    <w:p w14:paraId="29D4D09C" w14:textId="77777777" w:rsidR="005E6F33" w:rsidRPr="00B414A0" w:rsidRDefault="005E6F33" w:rsidP="006D59C2">
      <w:pPr>
        <w:spacing w:line="276" w:lineRule="auto"/>
      </w:pPr>
      <w:r w:rsidRPr="00B414A0">
        <w:t>Tần số dòng điện xoay chiều</w:t>
      </w:r>
    </w:p>
    <w:p w14:paraId="6453CCC2" w14:textId="77777777" w:rsidR="005E6F33" w:rsidRPr="00B414A0" w:rsidRDefault="005E6F33" w:rsidP="006D59C2">
      <w:pPr>
        <w:pStyle w:val="ListParagraph"/>
        <w:numPr>
          <w:ilvl w:val="0"/>
          <w:numId w:val="29"/>
        </w:numPr>
        <w:overflowPunct/>
        <w:autoSpaceDE/>
        <w:autoSpaceDN/>
        <w:adjustRightInd/>
        <w:spacing w:line="276" w:lineRule="auto"/>
        <w:textAlignment w:val="auto"/>
      </w:pPr>
      <w:r w:rsidRPr="00B414A0">
        <w:t>50Hz</w:t>
      </w:r>
    </w:p>
    <w:p w14:paraId="7DE31161" w14:textId="77777777" w:rsidR="005E6F33" w:rsidRPr="00B414A0" w:rsidRDefault="005E6F33" w:rsidP="006D59C2">
      <w:pPr>
        <w:pStyle w:val="ListParagraph"/>
        <w:numPr>
          <w:ilvl w:val="0"/>
          <w:numId w:val="29"/>
        </w:numPr>
        <w:overflowPunct/>
        <w:autoSpaceDE/>
        <w:autoSpaceDN/>
        <w:adjustRightInd/>
        <w:spacing w:line="276" w:lineRule="auto"/>
        <w:textAlignment w:val="auto"/>
      </w:pPr>
      <w:r w:rsidRPr="00B414A0">
        <w:t>60Hz</w:t>
      </w:r>
    </w:p>
    <w:p w14:paraId="0B1EAD74" w14:textId="77777777" w:rsidR="005E6F33" w:rsidRPr="00B414A0" w:rsidRDefault="005E6F33" w:rsidP="006D59C2">
      <w:pPr>
        <w:spacing w:line="276" w:lineRule="auto"/>
      </w:pPr>
      <w:r w:rsidRPr="00B414A0">
        <w:t>Tiêu chuẩn của EU cho “Common External Power Supply” quy định dải điện áp đầu vào tối thiểu phải từ 90 – 264VAC (hay 100-240VAC ±10%)</w:t>
      </w:r>
    </w:p>
    <w:p w14:paraId="32F0EE51" w14:textId="77777777" w:rsidR="005E6F33" w:rsidRPr="00B414A0" w:rsidRDefault="005E6F33" w:rsidP="006D59C2">
      <w:pPr>
        <w:spacing w:line="276" w:lineRule="auto"/>
        <w:rPr>
          <w:b/>
        </w:rPr>
      </w:pPr>
      <w:r w:rsidRPr="00B414A0">
        <w:rPr>
          <w:b/>
        </w:rPr>
        <w:t>Điện áp đầu ra</w:t>
      </w:r>
    </w:p>
    <w:p w14:paraId="5FF37596" w14:textId="77777777" w:rsidR="005E6F33" w:rsidRPr="00B414A0" w:rsidRDefault="005E6F33" w:rsidP="006D59C2">
      <w:pPr>
        <w:pStyle w:val="ListParagraph"/>
        <w:numPr>
          <w:ilvl w:val="0"/>
          <w:numId w:val="50"/>
        </w:numPr>
        <w:spacing w:line="276" w:lineRule="auto"/>
      </w:pPr>
      <w:r w:rsidRPr="00B414A0">
        <w:rPr>
          <w:bCs/>
        </w:rPr>
        <w:t>Điện áp đầu ra của AC-DC Converter:</w:t>
      </w:r>
      <w:r w:rsidRPr="00B414A0">
        <w:t xml:space="preserve"> 5VDC hoặc 12VDC.</w:t>
      </w:r>
    </w:p>
    <w:p w14:paraId="19F2E55E" w14:textId="77777777" w:rsidR="005E6F33" w:rsidRPr="00B414A0" w:rsidRDefault="005E6F33" w:rsidP="006D59C2">
      <w:pPr>
        <w:pStyle w:val="ListParagraph"/>
        <w:numPr>
          <w:ilvl w:val="0"/>
          <w:numId w:val="50"/>
        </w:numPr>
        <w:spacing w:line="276" w:lineRule="auto"/>
      </w:pPr>
      <w:r w:rsidRPr="00B414A0">
        <w:rPr>
          <w:bCs/>
        </w:rPr>
        <w:t>Độ chính xác của điện áp đầu ra:</w:t>
      </w:r>
      <w:r w:rsidRPr="00B414A0">
        <w:t xml:space="preserve"> Nhỏ hơn ±5%</w:t>
      </w:r>
    </w:p>
    <w:p w14:paraId="165613E1" w14:textId="77777777" w:rsidR="005E6F33" w:rsidRPr="00B414A0" w:rsidRDefault="005E6F33" w:rsidP="006D59C2">
      <w:pPr>
        <w:pStyle w:val="ListParagraph"/>
        <w:numPr>
          <w:ilvl w:val="0"/>
          <w:numId w:val="50"/>
        </w:numPr>
        <w:spacing w:line="276" w:lineRule="auto"/>
      </w:pPr>
      <w:r w:rsidRPr="00B414A0">
        <w:rPr>
          <w:bCs/>
        </w:rPr>
        <w:t>Biên độ ripple &amp; Noise:</w:t>
      </w:r>
      <w:r w:rsidRPr="00B414A0">
        <w:t xml:space="preserve"> Nhỏ hơn 5% Vout</w:t>
      </w:r>
    </w:p>
    <w:p w14:paraId="7F455236" w14:textId="77777777" w:rsidR="005E6F33" w:rsidRPr="00B414A0" w:rsidRDefault="005E6F33" w:rsidP="006D59C2">
      <w:pPr>
        <w:spacing w:line="276" w:lineRule="auto"/>
      </w:pPr>
      <w:r w:rsidRPr="00B414A0">
        <w:t>Nguyên nhân:</w:t>
      </w:r>
    </w:p>
    <w:p w14:paraId="216FD9A8" w14:textId="77777777" w:rsidR="005E6F33" w:rsidRPr="00B414A0" w:rsidRDefault="005E6F33" w:rsidP="006D59C2">
      <w:pPr>
        <w:pStyle w:val="ListParagraph"/>
        <w:numPr>
          <w:ilvl w:val="0"/>
          <w:numId w:val="35"/>
        </w:numPr>
        <w:overflowPunct/>
        <w:autoSpaceDE/>
        <w:autoSpaceDN/>
        <w:adjustRightInd/>
        <w:spacing w:line="276" w:lineRule="auto"/>
        <w:textAlignment w:val="auto"/>
      </w:pPr>
      <w:r w:rsidRPr="00B414A0">
        <w:t>Phù hợp với mức điện áp hoạt động của Relay</w:t>
      </w:r>
    </w:p>
    <w:p w14:paraId="5AFDB535" w14:textId="77777777" w:rsidR="005E6F33" w:rsidRPr="00B414A0" w:rsidRDefault="005E6F33" w:rsidP="006D59C2">
      <w:pPr>
        <w:pStyle w:val="ListParagraph"/>
        <w:numPr>
          <w:ilvl w:val="0"/>
          <w:numId w:val="35"/>
        </w:numPr>
        <w:overflowPunct/>
        <w:autoSpaceDE/>
        <w:autoSpaceDN/>
        <w:adjustRightInd/>
        <w:spacing w:line="276" w:lineRule="auto"/>
        <w:textAlignment w:val="auto"/>
      </w:pPr>
      <w:r w:rsidRPr="00B414A0">
        <w:lastRenderedPageBreak/>
        <w:t>Có thể sử dụng LDO để hạ áp xuống 3.3V hoặc 5V để cấp cho các thành phần khác như MCU, RF module, đồng thời làm giảm nhiễu switching.</w:t>
      </w:r>
    </w:p>
    <w:p w14:paraId="521D8E6A" w14:textId="77777777" w:rsidR="005E6F33" w:rsidRPr="00B414A0" w:rsidRDefault="005E6F33" w:rsidP="006D59C2">
      <w:pPr>
        <w:spacing w:line="276" w:lineRule="auto"/>
        <w:rPr>
          <w:b/>
        </w:rPr>
      </w:pPr>
      <w:r w:rsidRPr="00B414A0">
        <w:rPr>
          <w:b/>
        </w:rPr>
        <w:t>Công suất đầu ra</w:t>
      </w:r>
    </w:p>
    <w:p w14:paraId="52ED6261" w14:textId="77777777" w:rsidR="005E6F33" w:rsidRPr="00B414A0" w:rsidRDefault="005E6F33" w:rsidP="006D59C2">
      <w:pPr>
        <w:spacing w:line="276" w:lineRule="auto"/>
      </w:pPr>
      <w:r w:rsidRPr="00B414A0">
        <w:t>Dựa trên việc ước lượng công suất tiêu thụ của các thành phần:</w:t>
      </w:r>
    </w:p>
    <w:p w14:paraId="77E41653" w14:textId="77777777" w:rsidR="005E6F33" w:rsidRPr="00B414A0" w:rsidRDefault="005E6F33" w:rsidP="006D59C2">
      <w:pPr>
        <w:pStyle w:val="ListParagraph"/>
        <w:numPr>
          <w:ilvl w:val="0"/>
          <w:numId w:val="34"/>
        </w:numPr>
        <w:overflowPunct/>
        <w:autoSpaceDE/>
        <w:autoSpaceDN/>
        <w:adjustRightInd/>
        <w:spacing w:line="276" w:lineRule="auto"/>
        <w:textAlignment w:val="auto"/>
      </w:pPr>
      <w:r w:rsidRPr="00B414A0">
        <w:rPr>
          <w:bCs/>
        </w:rPr>
        <w:t>Relay:</w:t>
      </w:r>
      <w:r w:rsidRPr="00B414A0">
        <w:t xml:space="preserve"> 0.45W x 1 = 0.45W (Tham khảo relay Hong-Fa, 16A, HF32FV)</w:t>
      </w:r>
    </w:p>
    <w:p w14:paraId="04396E5C" w14:textId="77777777" w:rsidR="005E6F33" w:rsidRPr="00B414A0" w:rsidRDefault="005E6F33" w:rsidP="006D59C2">
      <w:pPr>
        <w:pStyle w:val="ListParagraph"/>
        <w:numPr>
          <w:ilvl w:val="0"/>
          <w:numId w:val="34"/>
        </w:numPr>
        <w:overflowPunct/>
        <w:autoSpaceDE/>
        <w:autoSpaceDN/>
        <w:adjustRightInd/>
        <w:spacing w:line="276" w:lineRule="auto"/>
        <w:textAlignment w:val="auto"/>
      </w:pPr>
      <w:r w:rsidRPr="00B414A0">
        <w:rPr>
          <w:bCs/>
        </w:rPr>
        <w:t>RF module:</w:t>
      </w:r>
      <w:r w:rsidRPr="00B414A0">
        <w:t xml:space="preserve"> 0.5W (Tham khảo module EFR32MG21 Series 2, chế độ TX, công suất phát 12.5dBm, dòng tiêu thụ 173mA, điện áp cấp 3.3V)</w:t>
      </w:r>
    </w:p>
    <w:p w14:paraId="2A4B6ACF" w14:textId="77777777" w:rsidR="005E6F33" w:rsidRPr="00B414A0" w:rsidRDefault="005E6F33" w:rsidP="006D59C2">
      <w:pPr>
        <w:pStyle w:val="ListParagraph"/>
        <w:numPr>
          <w:ilvl w:val="0"/>
          <w:numId w:val="34"/>
        </w:numPr>
        <w:overflowPunct/>
        <w:autoSpaceDE/>
        <w:autoSpaceDN/>
        <w:adjustRightInd/>
        <w:spacing w:line="276" w:lineRule="auto"/>
        <w:textAlignment w:val="auto"/>
      </w:pPr>
      <w:r w:rsidRPr="00B414A0">
        <w:rPr>
          <w:bCs/>
        </w:rPr>
        <w:t>Các thành phần khác</w:t>
      </w:r>
      <w:r w:rsidRPr="00B414A0">
        <w:rPr>
          <w:b/>
          <w:bCs/>
        </w:rPr>
        <w:t>:</w:t>
      </w:r>
      <w:r w:rsidRPr="00B414A0">
        <w:t xml:space="preserve"> Không đáng kể</w:t>
      </w:r>
    </w:p>
    <w:p w14:paraId="2A4D4132" w14:textId="77777777" w:rsidR="005E6F33" w:rsidRPr="00B414A0" w:rsidRDefault="005E6F33" w:rsidP="006D59C2">
      <w:pPr>
        <w:pStyle w:val="ListParagraph"/>
        <w:numPr>
          <w:ilvl w:val="1"/>
          <w:numId w:val="30"/>
        </w:numPr>
        <w:overflowPunct/>
        <w:autoSpaceDE/>
        <w:autoSpaceDN/>
        <w:adjustRightInd/>
        <w:spacing w:line="276" w:lineRule="auto"/>
        <w:textAlignment w:val="auto"/>
      </w:pPr>
      <w:r w:rsidRPr="00B414A0">
        <w:t>Energy metter: 4.3mA (3.3VDC, 0.015W)</w:t>
      </w:r>
    </w:p>
    <w:p w14:paraId="70CAE544" w14:textId="77777777" w:rsidR="005E6F33" w:rsidRPr="00B414A0" w:rsidRDefault="005E6F33" w:rsidP="006D59C2">
      <w:pPr>
        <w:pStyle w:val="ListParagraph"/>
        <w:numPr>
          <w:ilvl w:val="1"/>
          <w:numId w:val="30"/>
        </w:numPr>
        <w:overflowPunct/>
        <w:autoSpaceDE/>
        <w:autoSpaceDN/>
        <w:adjustRightInd/>
        <w:spacing w:line="276" w:lineRule="auto"/>
        <w:textAlignment w:val="auto"/>
      </w:pPr>
      <w:r w:rsidRPr="00B414A0">
        <w:t>LED: 10mA x 1 = 10mA (0.033W, 3.3V)</w:t>
      </w:r>
    </w:p>
    <w:p w14:paraId="32CA5432" w14:textId="77777777" w:rsidR="005E6F33" w:rsidRPr="00B414A0" w:rsidRDefault="005E6F33" w:rsidP="006D59C2">
      <w:pPr>
        <w:overflowPunct/>
        <w:autoSpaceDE/>
        <w:autoSpaceDN/>
        <w:adjustRightInd/>
        <w:spacing w:line="276" w:lineRule="auto"/>
        <w:textAlignment w:val="auto"/>
      </w:pPr>
      <w:r w:rsidRPr="00B414A0">
        <w:t>Công suất đầu ra của module nguồn nên nằm trong khoảng 1-2W.</w:t>
      </w:r>
    </w:p>
    <w:p w14:paraId="170CCA9F" w14:textId="77777777" w:rsidR="005E6F33" w:rsidRPr="00B414A0" w:rsidRDefault="005E6F33" w:rsidP="006D59C2">
      <w:pPr>
        <w:spacing w:line="276" w:lineRule="auto"/>
        <w:rPr>
          <w:b/>
          <w:bCs/>
        </w:rPr>
      </w:pPr>
      <w:r w:rsidRPr="00B414A0">
        <w:rPr>
          <w:b/>
          <w:bCs/>
        </w:rPr>
        <w:t>Yêu cầu về hiệu suất</w:t>
      </w:r>
    </w:p>
    <w:p w14:paraId="60C60209" w14:textId="77777777" w:rsidR="005E6F33" w:rsidRPr="00B414A0" w:rsidRDefault="005E6F33" w:rsidP="006D59C2">
      <w:pPr>
        <w:overflowPunct/>
        <w:autoSpaceDE/>
        <w:autoSpaceDN/>
        <w:adjustRightInd/>
        <w:spacing w:line="276" w:lineRule="auto"/>
        <w:textAlignment w:val="auto"/>
      </w:pPr>
      <w:r w:rsidRPr="00B414A0">
        <w:t xml:space="preserve">Hiệu suất: Tiêu chuẩn DOE Level V (EU), sử dụng cho “External Power Supplies”, </w:t>
      </w:r>
      <w:proofErr w:type="gramStart"/>
      <w:r w:rsidRPr="00B414A0">
        <w:t>theo</w:t>
      </w:r>
      <w:proofErr w:type="gramEnd"/>
      <w:r w:rsidRPr="00B414A0">
        <w:t xml:space="preserve"> đó</w:t>
      </w:r>
    </w:p>
    <w:p w14:paraId="27491007" w14:textId="77777777" w:rsidR="005E6F33" w:rsidRPr="00B414A0" w:rsidRDefault="005E6F33" w:rsidP="006D59C2">
      <w:pPr>
        <w:pStyle w:val="ListParagraph"/>
        <w:numPr>
          <w:ilvl w:val="0"/>
          <w:numId w:val="33"/>
        </w:numPr>
        <w:overflowPunct/>
        <w:autoSpaceDE/>
        <w:autoSpaceDN/>
        <w:adjustRightInd/>
        <w:spacing w:line="276" w:lineRule="auto"/>
        <w:textAlignment w:val="auto"/>
      </w:pPr>
      <w:r w:rsidRPr="00B414A0">
        <w:t>Công suất khi không tải: &lt;0.3W</w:t>
      </w:r>
    </w:p>
    <w:p w14:paraId="38F8A094" w14:textId="77777777" w:rsidR="005E6F33" w:rsidRPr="00B414A0" w:rsidRDefault="005E6F33" w:rsidP="006D59C2">
      <w:pPr>
        <w:pStyle w:val="ListParagraph"/>
        <w:numPr>
          <w:ilvl w:val="0"/>
          <w:numId w:val="33"/>
        </w:numPr>
        <w:overflowPunct/>
        <w:autoSpaceDE/>
        <w:autoSpaceDN/>
        <w:adjustRightInd/>
        <w:spacing w:line="276" w:lineRule="auto"/>
        <w:textAlignment w:val="auto"/>
      </w:pPr>
      <w:r w:rsidRPr="00B414A0">
        <w:t>Hiệu suất khi có tải: H = [0.0750 x Ln(Power)] + 0.561 = 0.59 (Với P = 1.5W)</w:t>
      </w:r>
    </w:p>
    <w:p w14:paraId="353524E9" w14:textId="77777777" w:rsidR="005E6F33" w:rsidRPr="00B414A0" w:rsidRDefault="005E6F33" w:rsidP="006D59C2">
      <w:pPr>
        <w:spacing w:line="276" w:lineRule="auto"/>
        <w:rPr>
          <w:b/>
          <w:bCs/>
        </w:rPr>
      </w:pPr>
      <w:r w:rsidRPr="00B414A0">
        <w:rPr>
          <w:b/>
          <w:bCs/>
        </w:rPr>
        <w:t>Các tiêu chuẩn</w:t>
      </w:r>
    </w:p>
    <w:p w14:paraId="52D5BBA3" w14:textId="77777777" w:rsidR="005E6F33" w:rsidRPr="00B414A0" w:rsidRDefault="005E6F33" w:rsidP="006D59C2">
      <w:pPr>
        <w:pStyle w:val="ListParagraph"/>
        <w:numPr>
          <w:ilvl w:val="0"/>
          <w:numId w:val="32"/>
        </w:numPr>
        <w:overflowPunct/>
        <w:autoSpaceDE/>
        <w:autoSpaceDN/>
        <w:adjustRightInd/>
        <w:spacing w:line="276" w:lineRule="auto"/>
        <w:textAlignment w:val="auto"/>
      </w:pPr>
      <w:r w:rsidRPr="00B414A0">
        <w:t>Conducted EMI: CISPR22/EN55022</w:t>
      </w:r>
      <w:r w:rsidRPr="00B414A0">
        <w:rPr>
          <w:rFonts w:eastAsia="MS Gothic"/>
        </w:rPr>
        <w:t>，</w:t>
      </w:r>
      <w:r w:rsidRPr="00B414A0">
        <w:t>CLASS B (Class B áp dụng cho các thiết bị sử dụng trong nhà, Class A áp dụng cho các thiết bị khác)</w:t>
      </w:r>
    </w:p>
    <w:p w14:paraId="6C8C3082" w14:textId="77777777" w:rsidR="005E6F33" w:rsidRPr="00B414A0" w:rsidRDefault="005E6F33" w:rsidP="006D59C2">
      <w:pPr>
        <w:pStyle w:val="ListParagraph"/>
        <w:numPr>
          <w:ilvl w:val="0"/>
          <w:numId w:val="32"/>
        </w:numPr>
        <w:overflowPunct/>
        <w:autoSpaceDE/>
        <w:autoSpaceDN/>
        <w:adjustRightInd/>
        <w:spacing w:line="276" w:lineRule="auto"/>
        <w:textAlignment w:val="auto"/>
      </w:pPr>
      <w:r w:rsidRPr="00B414A0">
        <w:t>Radiated EMI: CISPR22/EN55022, CLASS B</w:t>
      </w:r>
    </w:p>
    <w:p w14:paraId="592DD254" w14:textId="77777777" w:rsidR="005E6F33" w:rsidRPr="00B414A0" w:rsidRDefault="005E6F33" w:rsidP="006D59C2">
      <w:pPr>
        <w:keepNext/>
        <w:spacing w:line="276" w:lineRule="auto"/>
        <w:jc w:val="center"/>
      </w:pPr>
      <w:r w:rsidRPr="00B414A0">
        <w:rPr>
          <w:noProof/>
        </w:rPr>
        <w:lastRenderedPageBreak/>
        <w:drawing>
          <wp:inline distT="0" distB="0" distL="0" distR="0" wp14:anchorId="46240CDE" wp14:editId="700E7F35">
            <wp:extent cx="5316630" cy="360312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23980" cy="3608107"/>
                    </a:xfrm>
                    <a:prstGeom prst="rect">
                      <a:avLst/>
                    </a:prstGeom>
                  </pic:spPr>
                </pic:pic>
              </a:graphicData>
            </a:graphic>
          </wp:inline>
        </w:drawing>
      </w:r>
    </w:p>
    <w:p w14:paraId="4DEAB7F5" w14:textId="77777777" w:rsidR="005E6F33" w:rsidRPr="00B414A0" w:rsidRDefault="005E6F33" w:rsidP="006D59C2">
      <w:pPr>
        <w:pStyle w:val="Caption"/>
        <w:rPr>
          <w:rFonts w:cs="Times New Roman"/>
        </w:rPr>
      </w:pPr>
      <w:bookmarkStart w:id="247" w:name="_Toc43135238"/>
      <w:bookmarkStart w:id="248" w:name="_Toc44593963"/>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33</w:t>
      </w:r>
      <w:r w:rsidRPr="00B414A0">
        <w:rPr>
          <w:rFonts w:cs="Times New Roman"/>
          <w:noProof/>
        </w:rPr>
        <w:fldChar w:fldCharType="end"/>
      </w:r>
      <w:r w:rsidRPr="00B414A0">
        <w:rPr>
          <w:rFonts w:cs="Times New Roman"/>
        </w:rPr>
        <w:t>: Công suất không tải và hiệu suất yêu cầu đối với khối AC-DC</w:t>
      </w:r>
      <w:bookmarkEnd w:id="247"/>
      <w:bookmarkEnd w:id="248"/>
    </w:p>
    <w:p w14:paraId="40A00ADF" w14:textId="77777777" w:rsidR="005E6F33" w:rsidRPr="00B414A0" w:rsidRDefault="005E6F33" w:rsidP="006D59C2">
      <w:pPr>
        <w:spacing w:line="276" w:lineRule="auto"/>
      </w:pPr>
      <w:r w:rsidRPr="00B414A0">
        <w:t>Như vậy yêu cầu của thiết bị đối với khối AC-DC được liệt kê trong bảng sau:</w:t>
      </w:r>
    </w:p>
    <w:tbl>
      <w:tblPr>
        <w:tblStyle w:val="TableGrid"/>
        <w:tblW w:w="0" w:type="auto"/>
        <w:tblLook w:val="04A0" w:firstRow="1" w:lastRow="0" w:firstColumn="1" w:lastColumn="0" w:noHBand="0" w:noVBand="1"/>
      </w:tblPr>
      <w:tblGrid>
        <w:gridCol w:w="1878"/>
        <w:gridCol w:w="2612"/>
        <w:gridCol w:w="2612"/>
        <w:gridCol w:w="2613"/>
      </w:tblGrid>
      <w:tr w:rsidR="005E6F33" w:rsidRPr="00B414A0" w14:paraId="71D82630" w14:textId="77777777" w:rsidTr="005E6F33">
        <w:trPr>
          <w:trHeight w:val="567"/>
        </w:trPr>
        <w:tc>
          <w:tcPr>
            <w:tcW w:w="1878" w:type="dxa"/>
            <w:shd w:val="clear" w:color="auto" w:fill="AEAAAA" w:themeFill="background2" w:themeFillShade="BF"/>
            <w:vAlign w:val="center"/>
          </w:tcPr>
          <w:p w14:paraId="56CDD0D2" w14:textId="77777777" w:rsidR="005E6F33" w:rsidRPr="00B414A0" w:rsidRDefault="005E6F33" w:rsidP="006D59C2">
            <w:pPr>
              <w:spacing w:after="0" w:line="276" w:lineRule="auto"/>
              <w:jc w:val="center"/>
              <w:rPr>
                <w:b/>
                <w:bCs/>
              </w:rPr>
            </w:pPr>
            <w:r w:rsidRPr="00B414A0">
              <w:rPr>
                <w:b/>
                <w:bCs/>
              </w:rPr>
              <w:t>Thông số</w:t>
            </w:r>
          </w:p>
        </w:tc>
        <w:tc>
          <w:tcPr>
            <w:tcW w:w="2612" w:type="dxa"/>
            <w:shd w:val="clear" w:color="auto" w:fill="AEAAAA" w:themeFill="background2" w:themeFillShade="BF"/>
            <w:vAlign w:val="center"/>
          </w:tcPr>
          <w:p w14:paraId="30D0F0E4" w14:textId="77777777" w:rsidR="005E6F33" w:rsidRPr="00B414A0" w:rsidRDefault="005E6F33" w:rsidP="006D59C2">
            <w:pPr>
              <w:spacing w:after="0" w:line="276" w:lineRule="auto"/>
              <w:jc w:val="center"/>
              <w:rPr>
                <w:b/>
                <w:bCs/>
              </w:rPr>
            </w:pPr>
            <w:r w:rsidRPr="00B414A0">
              <w:rPr>
                <w:b/>
                <w:bCs/>
              </w:rPr>
              <w:t>Min</w:t>
            </w:r>
          </w:p>
        </w:tc>
        <w:tc>
          <w:tcPr>
            <w:tcW w:w="2612" w:type="dxa"/>
            <w:shd w:val="clear" w:color="auto" w:fill="AEAAAA" w:themeFill="background2" w:themeFillShade="BF"/>
            <w:vAlign w:val="center"/>
          </w:tcPr>
          <w:p w14:paraId="5AB6242E" w14:textId="77777777" w:rsidR="005E6F33" w:rsidRPr="00B414A0" w:rsidRDefault="005E6F33" w:rsidP="006D59C2">
            <w:pPr>
              <w:spacing w:after="0" w:line="276" w:lineRule="auto"/>
              <w:jc w:val="center"/>
              <w:rPr>
                <w:b/>
                <w:bCs/>
              </w:rPr>
            </w:pPr>
            <w:r w:rsidRPr="00B414A0">
              <w:rPr>
                <w:b/>
                <w:bCs/>
              </w:rPr>
              <w:t>Typ</w:t>
            </w:r>
          </w:p>
        </w:tc>
        <w:tc>
          <w:tcPr>
            <w:tcW w:w="2613" w:type="dxa"/>
            <w:shd w:val="clear" w:color="auto" w:fill="AEAAAA" w:themeFill="background2" w:themeFillShade="BF"/>
            <w:vAlign w:val="center"/>
          </w:tcPr>
          <w:p w14:paraId="1896F23F" w14:textId="77777777" w:rsidR="005E6F33" w:rsidRPr="00B414A0" w:rsidRDefault="005E6F33" w:rsidP="006D59C2">
            <w:pPr>
              <w:spacing w:after="0" w:line="276" w:lineRule="auto"/>
              <w:jc w:val="center"/>
              <w:rPr>
                <w:b/>
                <w:bCs/>
              </w:rPr>
            </w:pPr>
            <w:r w:rsidRPr="00B414A0">
              <w:rPr>
                <w:b/>
                <w:bCs/>
              </w:rPr>
              <w:t>Max</w:t>
            </w:r>
          </w:p>
        </w:tc>
      </w:tr>
      <w:tr w:rsidR="005E6F33" w:rsidRPr="00B414A0" w14:paraId="3C2AA95A" w14:textId="77777777" w:rsidTr="005E6F33">
        <w:trPr>
          <w:trHeight w:val="567"/>
        </w:trPr>
        <w:tc>
          <w:tcPr>
            <w:tcW w:w="1878" w:type="dxa"/>
            <w:vAlign w:val="center"/>
          </w:tcPr>
          <w:p w14:paraId="0C3DEE56" w14:textId="77777777" w:rsidR="005E6F33" w:rsidRPr="00B414A0" w:rsidRDefault="005E6F33" w:rsidP="006D59C2">
            <w:pPr>
              <w:spacing w:after="0" w:line="276" w:lineRule="auto"/>
              <w:jc w:val="left"/>
            </w:pPr>
            <w:r w:rsidRPr="00B414A0">
              <w:t>Input voltage</w:t>
            </w:r>
          </w:p>
        </w:tc>
        <w:tc>
          <w:tcPr>
            <w:tcW w:w="2612" w:type="dxa"/>
            <w:vAlign w:val="center"/>
          </w:tcPr>
          <w:p w14:paraId="3EED0620" w14:textId="77777777" w:rsidR="005E6F33" w:rsidRPr="00B414A0" w:rsidRDefault="005E6F33" w:rsidP="006D59C2">
            <w:pPr>
              <w:spacing w:after="0" w:line="276" w:lineRule="auto"/>
            </w:pPr>
            <w:r w:rsidRPr="00B414A0">
              <w:t>90VAC</w:t>
            </w:r>
          </w:p>
        </w:tc>
        <w:tc>
          <w:tcPr>
            <w:tcW w:w="2612" w:type="dxa"/>
            <w:vAlign w:val="center"/>
          </w:tcPr>
          <w:p w14:paraId="2610CBE6" w14:textId="77777777" w:rsidR="005E6F33" w:rsidRPr="00B414A0" w:rsidRDefault="005E6F33" w:rsidP="006D59C2">
            <w:pPr>
              <w:spacing w:after="0" w:line="276" w:lineRule="auto"/>
            </w:pPr>
          </w:p>
        </w:tc>
        <w:tc>
          <w:tcPr>
            <w:tcW w:w="2613" w:type="dxa"/>
            <w:vAlign w:val="center"/>
          </w:tcPr>
          <w:p w14:paraId="6D6AFAF6" w14:textId="77777777" w:rsidR="005E6F33" w:rsidRPr="00B414A0" w:rsidRDefault="005E6F33" w:rsidP="006D59C2">
            <w:pPr>
              <w:spacing w:after="0" w:line="276" w:lineRule="auto"/>
            </w:pPr>
            <w:r w:rsidRPr="00B414A0">
              <w:t>264VAC</w:t>
            </w:r>
          </w:p>
        </w:tc>
      </w:tr>
      <w:tr w:rsidR="005E6F33" w:rsidRPr="00B414A0" w14:paraId="57E405EF" w14:textId="77777777" w:rsidTr="005E6F33">
        <w:trPr>
          <w:trHeight w:val="567"/>
        </w:trPr>
        <w:tc>
          <w:tcPr>
            <w:tcW w:w="1878" w:type="dxa"/>
            <w:vAlign w:val="center"/>
          </w:tcPr>
          <w:p w14:paraId="4BAFB072" w14:textId="77777777" w:rsidR="005E6F33" w:rsidRPr="00B414A0" w:rsidRDefault="005E6F33" w:rsidP="006D59C2">
            <w:pPr>
              <w:spacing w:after="0" w:line="276" w:lineRule="auto"/>
              <w:jc w:val="left"/>
            </w:pPr>
            <w:r w:rsidRPr="00B414A0">
              <w:t>AC Input Frequency Range</w:t>
            </w:r>
          </w:p>
        </w:tc>
        <w:tc>
          <w:tcPr>
            <w:tcW w:w="2612" w:type="dxa"/>
            <w:vAlign w:val="center"/>
          </w:tcPr>
          <w:p w14:paraId="2E10DB95" w14:textId="77777777" w:rsidR="005E6F33" w:rsidRPr="00B414A0" w:rsidRDefault="005E6F33" w:rsidP="006D59C2">
            <w:pPr>
              <w:spacing w:after="0" w:line="276" w:lineRule="auto"/>
            </w:pPr>
          </w:p>
        </w:tc>
        <w:tc>
          <w:tcPr>
            <w:tcW w:w="2612" w:type="dxa"/>
            <w:vAlign w:val="center"/>
          </w:tcPr>
          <w:p w14:paraId="57C4B89F" w14:textId="77777777" w:rsidR="005E6F33" w:rsidRPr="00B414A0" w:rsidRDefault="005E6F33" w:rsidP="006D59C2">
            <w:pPr>
              <w:spacing w:after="0" w:line="276" w:lineRule="auto"/>
            </w:pPr>
            <w:r w:rsidRPr="00B414A0">
              <w:t>50 – 60Hz</w:t>
            </w:r>
          </w:p>
        </w:tc>
        <w:tc>
          <w:tcPr>
            <w:tcW w:w="2613" w:type="dxa"/>
            <w:vAlign w:val="center"/>
          </w:tcPr>
          <w:p w14:paraId="30EB8F45" w14:textId="77777777" w:rsidR="005E6F33" w:rsidRPr="00B414A0" w:rsidRDefault="005E6F33" w:rsidP="006D59C2">
            <w:pPr>
              <w:spacing w:after="0" w:line="276" w:lineRule="auto"/>
            </w:pPr>
          </w:p>
        </w:tc>
      </w:tr>
      <w:tr w:rsidR="005E6F33" w:rsidRPr="00B414A0" w14:paraId="75D70835" w14:textId="77777777" w:rsidTr="005E6F33">
        <w:trPr>
          <w:trHeight w:val="567"/>
        </w:trPr>
        <w:tc>
          <w:tcPr>
            <w:tcW w:w="1878" w:type="dxa"/>
            <w:vAlign w:val="center"/>
          </w:tcPr>
          <w:p w14:paraId="61C480AF" w14:textId="77777777" w:rsidR="005E6F33" w:rsidRPr="00B414A0" w:rsidRDefault="005E6F33" w:rsidP="006D59C2">
            <w:pPr>
              <w:spacing w:after="0" w:line="276" w:lineRule="auto"/>
              <w:jc w:val="left"/>
            </w:pPr>
            <w:r w:rsidRPr="00B414A0">
              <w:t>Output power</w:t>
            </w:r>
          </w:p>
        </w:tc>
        <w:tc>
          <w:tcPr>
            <w:tcW w:w="2612" w:type="dxa"/>
            <w:vAlign w:val="center"/>
          </w:tcPr>
          <w:p w14:paraId="4A8991C4" w14:textId="77777777" w:rsidR="005E6F33" w:rsidRPr="00B414A0" w:rsidRDefault="005E6F33" w:rsidP="006D59C2">
            <w:pPr>
              <w:spacing w:after="0" w:line="276" w:lineRule="auto"/>
            </w:pPr>
            <w:r w:rsidRPr="00B414A0">
              <w:t>1W</w:t>
            </w:r>
          </w:p>
        </w:tc>
        <w:tc>
          <w:tcPr>
            <w:tcW w:w="2612" w:type="dxa"/>
            <w:vAlign w:val="center"/>
          </w:tcPr>
          <w:p w14:paraId="1AA9DE07" w14:textId="77777777" w:rsidR="005E6F33" w:rsidRPr="00B414A0" w:rsidRDefault="005E6F33" w:rsidP="006D59C2">
            <w:pPr>
              <w:spacing w:after="0" w:line="276" w:lineRule="auto"/>
            </w:pPr>
            <w:r w:rsidRPr="00B414A0">
              <w:t>1.5W</w:t>
            </w:r>
          </w:p>
        </w:tc>
        <w:tc>
          <w:tcPr>
            <w:tcW w:w="2613" w:type="dxa"/>
            <w:vAlign w:val="center"/>
          </w:tcPr>
          <w:p w14:paraId="01B77383" w14:textId="77777777" w:rsidR="005E6F33" w:rsidRPr="00B414A0" w:rsidRDefault="005E6F33" w:rsidP="006D59C2">
            <w:pPr>
              <w:spacing w:after="0" w:line="276" w:lineRule="auto"/>
            </w:pPr>
            <w:r w:rsidRPr="00B414A0">
              <w:t>2W</w:t>
            </w:r>
          </w:p>
        </w:tc>
      </w:tr>
      <w:tr w:rsidR="005E6F33" w:rsidRPr="00B414A0" w14:paraId="555458C9" w14:textId="77777777" w:rsidTr="005E6F33">
        <w:trPr>
          <w:trHeight w:val="567"/>
        </w:trPr>
        <w:tc>
          <w:tcPr>
            <w:tcW w:w="1878" w:type="dxa"/>
            <w:vAlign w:val="center"/>
          </w:tcPr>
          <w:p w14:paraId="5562CC1F" w14:textId="77777777" w:rsidR="005E6F33" w:rsidRPr="00B414A0" w:rsidRDefault="005E6F33" w:rsidP="006D59C2">
            <w:pPr>
              <w:spacing w:after="0" w:line="276" w:lineRule="auto"/>
              <w:jc w:val="left"/>
            </w:pPr>
            <w:r w:rsidRPr="00B414A0">
              <w:t>Standby power consumption</w:t>
            </w:r>
          </w:p>
        </w:tc>
        <w:tc>
          <w:tcPr>
            <w:tcW w:w="2612" w:type="dxa"/>
            <w:vAlign w:val="center"/>
          </w:tcPr>
          <w:p w14:paraId="4A3D9D33" w14:textId="77777777" w:rsidR="005E6F33" w:rsidRPr="00B414A0" w:rsidRDefault="005E6F33" w:rsidP="006D59C2">
            <w:pPr>
              <w:spacing w:after="0" w:line="276" w:lineRule="auto"/>
            </w:pPr>
          </w:p>
        </w:tc>
        <w:tc>
          <w:tcPr>
            <w:tcW w:w="2612" w:type="dxa"/>
            <w:vAlign w:val="center"/>
          </w:tcPr>
          <w:p w14:paraId="38C4827F" w14:textId="77777777" w:rsidR="005E6F33" w:rsidRPr="00B414A0" w:rsidRDefault="005E6F33" w:rsidP="006D59C2">
            <w:pPr>
              <w:spacing w:after="0" w:line="276" w:lineRule="auto"/>
            </w:pPr>
          </w:p>
        </w:tc>
        <w:tc>
          <w:tcPr>
            <w:tcW w:w="2613" w:type="dxa"/>
            <w:vAlign w:val="center"/>
          </w:tcPr>
          <w:p w14:paraId="65CF1B39" w14:textId="77777777" w:rsidR="005E6F33" w:rsidRPr="00B414A0" w:rsidRDefault="005E6F33" w:rsidP="006D59C2">
            <w:pPr>
              <w:spacing w:after="0" w:line="276" w:lineRule="auto"/>
            </w:pPr>
            <w:r w:rsidRPr="00B414A0">
              <w:t>0.3W</w:t>
            </w:r>
          </w:p>
        </w:tc>
      </w:tr>
      <w:tr w:rsidR="005E6F33" w:rsidRPr="00B414A0" w14:paraId="55DA621D" w14:textId="77777777" w:rsidTr="005E6F33">
        <w:trPr>
          <w:trHeight w:val="567"/>
        </w:trPr>
        <w:tc>
          <w:tcPr>
            <w:tcW w:w="1878" w:type="dxa"/>
            <w:vAlign w:val="center"/>
          </w:tcPr>
          <w:p w14:paraId="1FDEF342" w14:textId="77777777" w:rsidR="005E6F33" w:rsidRPr="00B414A0" w:rsidRDefault="005E6F33" w:rsidP="006D59C2">
            <w:pPr>
              <w:spacing w:after="0" w:line="276" w:lineRule="auto"/>
              <w:jc w:val="left"/>
            </w:pPr>
            <w:r w:rsidRPr="00B414A0">
              <w:t>Nominal output voltage</w:t>
            </w:r>
          </w:p>
        </w:tc>
        <w:tc>
          <w:tcPr>
            <w:tcW w:w="2612" w:type="dxa"/>
            <w:vAlign w:val="center"/>
          </w:tcPr>
          <w:p w14:paraId="4726F575" w14:textId="77777777" w:rsidR="005E6F33" w:rsidRPr="00B414A0" w:rsidRDefault="005E6F33" w:rsidP="006D59C2">
            <w:pPr>
              <w:spacing w:after="0" w:line="276" w:lineRule="auto"/>
            </w:pPr>
          </w:p>
        </w:tc>
        <w:tc>
          <w:tcPr>
            <w:tcW w:w="2612" w:type="dxa"/>
            <w:vAlign w:val="center"/>
          </w:tcPr>
          <w:p w14:paraId="3CA3521C" w14:textId="77777777" w:rsidR="005E6F33" w:rsidRPr="00B414A0" w:rsidRDefault="005E6F33" w:rsidP="006D59C2">
            <w:pPr>
              <w:spacing w:after="0" w:line="276" w:lineRule="auto"/>
            </w:pPr>
            <w:r w:rsidRPr="00B414A0">
              <w:t>5VDC hoặc 12VDC</w:t>
            </w:r>
          </w:p>
        </w:tc>
        <w:tc>
          <w:tcPr>
            <w:tcW w:w="2613" w:type="dxa"/>
            <w:vAlign w:val="center"/>
          </w:tcPr>
          <w:p w14:paraId="6091D662" w14:textId="77777777" w:rsidR="005E6F33" w:rsidRPr="00B414A0" w:rsidRDefault="005E6F33" w:rsidP="006D59C2">
            <w:pPr>
              <w:spacing w:after="0" w:line="276" w:lineRule="auto"/>
            </w:pPr>
          </w:p>
        </w:tc>
      </w:tr>
      <w:tr w:rsidR="005E6F33" w:rsidRPr="00B414A0" w14:paraId="12EA1F50" w14:textId="77777777" w:rsidTr="005E6F33">
        <w:trPr>
          <w:trHeight w:val="567"/>
        </w:trPr>
        <w:tc>
          <w:tcPr>
            <w:tcW w:w="1878" w:type="dxa"/>
            <w:vAlign w:val="center"/>
          </w:tcPr>
          <w:p w14:paraId="35F2DDAF" w14:textId="77777777" w:rsidR="005E6F33" w:rsidRPr="00B414A0" w:rsidRDefault="005E6F33" w:rsidP="006D59C2">
            <w:pPr>
              <w:spacing w:after="0" w:line="276" w:lineRule="auto"/>
              <w:jc w:val="left"/>
            </w:pPr>
            <w:r w:rsidRPr="00B414A0">
              <w:t>Output voltage accuracy</w:t>
            </w:r>
          </w:p>
        </w:tc>
        <w:tc>
          <w:tcPr>
            <w:tcW w:w="2612" w:type="dxa"/>
            <w:vAlign w:val="center"/>
          </w:tcPr>
          <w:p w14:paraId="412F52AC" w14:textId="77777777" w:rsidR="005E6F33" w:rsidRPr="00B414A0" w:rsidRDefault="005E6F33" w:rsidP="006D59C2">
            <w:pPr>
              <w:spacing w:after="0" w:line="276" w:lineRule="auto"/>
            </w:pPr>
          </w:p>
        </w:tc>
        <w:tc>
          <w:tcPr>
            <w:tcW w:w="2612" w:type="dxa"/>
            <w:vAlign w:val="center"/>
          </w:tcPr>
          <w:p w14:paraId="4F8370FE" w14:textId="77777777" w:rsidR="005E6F33" w:rsidRPr="00B414A0" w:rsidRDefault="005E6F33" w:rsidP="006D59C2">
            <w:pPr>
              <w:spacing w:after="0" w:line="276" w:lineRule="auto"/>
            </w:pPr>
          </w:p>
        </w:tc>
        <w:tc>
          <w:tcPr>
            <w:tcW w:w="2613" w:type="dxa"/>
            <w:vAlign w:val="center"/>
          </w:tcPr>
          <w:p w14:paraId="00929852" w14:textId="77777777" w:rsidR="005E6F33" w:rsidRPr="00B414A0" w:rsidRDefault="005E6F33" w:rsidP="006D59C2">
            <w:pPr>
              <w:spacing w:after="0" w:line="276" w:lineRule="auto"/>
            </w:pPr>
            <w:r w:rsidRPr="00B414A0">
              <w:t>5%</w:t>
            </w:r>
          </w:p>
        </w:tc>
      </w:tr>
      <w:tr w:rsidR="005E6F33" w:rsidRPr="00B414A0" w14:paraId="7D9F434A" w14:textId="77777777" w:rsidTr="005E6F33">
        <w:trPr>
          <w:trHeight w:val="567"/>
        </w:trPr>
        <w:tc>
          <w:tcPr>
            <w:tcW w:w="1878" w:type="dxa"/>
            <w:vAlign w:val="center"/>
          </w:tcPr>
          <w:p w14:paraId="3AC00945" w14:textId="77777777" w:rsidR="005E6F33" w:rsidRPr="00B414A0" w:rsidRDefault="005E6F33" w:rsidP="006D59C2">
            <w:pPr>
              <w:spacing w:after="0" w:line="276" w:lineRule="auto"/>
              <w:jc w:val="left"/>
            </w:pPr>
            <w:r w:rsidRPr="00B414A0">
              <w:t>Ripple &amp; noise</w:t>
            </w:r>
          </w:p>
        </w:tc>
        <w:tc>
          <w:tcPr>
            <w:tcW w:w="2612" w:type="dxa"/>
            <w:vAlign w:val="center"/>
          </w:tcPr>
          <w:p w14:paraId="74306CCC" w14:textId="77777777" w:rsidR="005E6F33" w:rsidRPr="00B414A0" w:rsidRDefault="005E6F33" w:rsidP="006D59C2">
            <w:pPr>
              <w:spacing w:after="0" w:line="276" w:lineRule="auto"/>
            </w:pPr>
          </w:p>
        </w:tc>
        <w:tc>
          <w:tcPr>
            <w:tcW w:w="2612" w:type="dxa"/>
            <w:vAlign w:val="center"/>
          </w:tcPr>
          <w:p w14:paraId="00CAD6A2" w14:textId="77777777" w:rsidR="005E6F33" w:rsidRPr="00B414A0" w:rsidRDefault="005E6F33" w:rsidP="006D59C2">
            <w:pPr>
              <w:spacing w:after="0" w:line="276" w:lineRule="auto"/>
            </w:pPr>
          </w:p>
        </w:tc>
        <w:tc>
          <w:tcPr>
            <w:tcW w:w="2613" w:type="dxa"/>
            <w:vAlign w:val="center"/>
          </w:tcPr>
          <w:p w14:paraId="0098B689" w14:textId="77777777" w:rsidR="005E6F33" w:rsidRPr="00B414A0" w:rsidRDefault="005E6F33" w:rsidP="006D59C2">
            <w:pPr>
              <w:spacing w:after="0" w:line="276" w:lineRule="auto"/>
            </w:pPr>
            <w:r w:rsidRPr="00B414A0">
              <w:t>5% Vout</w:t>
            </w:r>
          </w:p>
        </w:tc>
      </w:tr>
      <w:tr w:rsidR="005E6F33" w:rsidRPr="00B414A0" w14:paraId="205FDC47" w14:textId="77777777" w:rsidTr="005E6F33">
        <w:trPr>
          <w:trHeight w:val="567"/>
        </w:trPr>
        <w:tc>
          <w:tcPr>
            <w:tcW w:w="1878" w:type="dxa"/>
            <w:vAlign w:val="center"/>
          </w:tcPr>
          <w:p w14:paraId="61E568F3" w14:textId="77777777" w:rsidR="005E6F33" w:rsidRPr="00B414A0" w:rsidRDefault="005E6F33" w:rsidP="006D59C2">
            <w:pPr>
              <w:spacing w:after="0" w:line="276" w:lineRule="auto"/>
              <w:jc w:val="left"/>
            </w:pPr>
            <w:r w:rsidRPr="00B414A0">
              <w:lastRenderedPageBreak/>
              <w:t>Load regulation</w:t>
            </w:r>
          </w:p>
        </w:tc>
        <w:tc>
          <w:tcPr>
            <w:tcW w:w="7837" w:type="dxa"/>
            <w:gridSpan w:val="3"/>
            <w:vAlign w:val="center"/>
          </w:tcPr>
          <w:p w14:paraId="38F8158F" w14:textId="77777777" w:rsidR="005E6F33" w:rsidRPr="00B414A0" w:rsidRDefault="005E6F33" w:rsidP="006D59C2">
            <w:pPr>
              <w:spacing w:after="0" w:line="276" w:lineRule="auto"/>
            </w:pPr>
            <w:r w:rsidRPr="00B414A0">
              <w:t>Không được vượt ngoài dải điện áp đầu vào của các linh kiện (load regulation càng thấp càng tốt)</w:t>
            </w:r>
          </w:p>
        </w:tc>
      </w:tr>
      <w:tr w:rsidR="005E6F33" w:rsidRPr="00B414A0" w14:paraId="15A045B0" w14:textId="77777777" w:rsidTr="005E6F33">
        <w:trPr>
          <w:trHeight w:val="567"/>
        </w:trPr>
        <w:tc>
          <w:tcPr>
            <w:tcW w:w="1878" w:type="dxa"/>
            <w:vAlign w:val="center"/>
          </w:tcPr>
          <w:p w14:paraId="189254A8" w14:textId="77777777" w:rsidR="005E6F33" w:rsidRPr="00B414A0" w:rsidRDefault="005E6F33" w:rsidP="006D59C2">
            <w:pPr>
              <w:spacing w:after="0" w:line="276" w:lineRule="auto"/>
              <w:jc w:val="left"/>
            </w:pPr>
            <w:r w:rsidRPr="00B414A0">
              <w:t>Line regulation</w:t>
            </w:r>
          </w:p>
        </w:tc>
        <w:tc>
          <w:tcPr>
            <w:tcW w:w="7837" w:type="dxa"/>
            <w:gridSpan w:val="3"/>
            <w:vAlign w:val="center"/>
          </w:tcPr>
          <w:p w14:paraId="40C661BC" w14:textId="77777777" w:rsidR="005E6F33" w:rsidRPr="00B414A0" w:rsidRDefault="005E6F33" w:rsidP="006D59C2">
            <w:pPr>
              <w:spacing w:after="0" w:line="276" w:lineRule="auto"/>
              <w:rPr>
                <w:b/>
                <w:bCs/>
              </w:rPr>
            </w:pPr>
            <w:r w:rsidRPr="00B414A0">
              <w:t>Không được vượt ngoài dải điện áp đầu vào của các linh kiện (line regulation càng thấp càng tốt)</w:t>
            </w:r>
          </w:p>
        </w:tc>
      </w:tr>
      <w:tr w:rsidR="005E6F33" w:rsidRPr="00B414A0" w14:paraId="626ACDD1" w14:textId="77777777" w:rsidTr="005E6F33">
        <w:trPr>
          <w:trHeight w:val="567"/>
        </w:trPr>
        <w:tc>
          <w:tcPr>
            <w:tcW w:w="1878" w:type="dxa"/>
            <w:vAlign w:val="center"/>
          </w:tcPr>
          <w:p w14:paraId="409E22FD" w14:textId="77777777" w:rsidR="005E6F33" w:rsidRPr="00B414A0" w:rsidRDefault="005E6F33" w:rsidP="006D59C2">
            <w:pPr>
              <w:spacing w:after="0" w:line="276" w:lineRule="auto"/>
              <w:jc w:val="left"/>
            </w:pPr>
            <w:r w:rsidRPr="00B414A0">
              <w:t>Protection</w:t>
            </w:r>
          </w:p>
        </w:tc>
        <w:tc>
          <w:tcPr>
            <w:tcW w:w="7837" w:type="dxa"/>
            <w:gridSpan w:val="3"/>
            <w:vAlign w:val="center"/>
          </w:tcPr>
          <w:p w14:paraId="0DB12AA4" w14:textId="77777777" w:rsidR="005E6F33" w:rsidRPr="00B414A0" w:rsidRDefault="005E6F33" w:rsidP="006D59C2">
            <w:pPr>
              <w:spacing w:after="0" w:line="276" w:lineRule="auto"/>
            </w:pPr>
            <w:r w:rsidRPr="00B414A0">
              <w:t>Bảo vệ ngắn mạch tại đầu ra (output short circuit protection)</w:t>
            </w:r>
          </w:p>
          <w:p w14:paraId="60BD8A2D" w14:textId="77777777" w:rsidR="005E6F33" w:rsidRPr="00B414A0" w:rsidRDefault="005E6F33" w:rsidP="006D59C2">
            <w:pPr>
              <w:spacing w:after="0" w:line="276" w:lineRule="auto"/>
            </w:pPr>
            <w:r w:rsidRPr="00B414A0">
              <w:t>Bảo vệ quá dòng (overcurrent protection)</w:t>
            </w:r>
          </w:p>
        </w:tc>
      </w:tr>
      <w:tr w:rsidR="005E6F33" w:rsidRPr="00B414A0" w14:paraId="302E0CEE" w14:textId="77777777" w:rsidTr="005E6F33">
        <w:trPr>
          <w:trHeight w:val="567"/>
        </w:trPr>
        <w:tc>
          <w:tcPr>
            <w:tcW w:w="1878" w:type="dxa"/>
            <w:vAlign w:val="center"/>
          </w:tcPr>
          <w:p w14:paraId="3666B33A" w14:textId="77777777" w:rsidR="005E6F33" w:rsidRPr="00B414A0" w:rsidRDefault="005E6F33" w:rsidP="006D59C2">
            <w:pPr>
              <w:spacing w:after="0" w:line="276" w:lineRule="auto"/>
              <w:jc w:val="left"/>
            </w:pPr>
            <w:r w:rsidRPr="00B414A0">
              <w:t>Certificate</w:t>
            </w:r>
          </w:p>
        </w:tc>
        <w:tc>
          <w:tcPr>
            <w:tcW w:w="7837" w:type="dxa"/>
            <w:gridSpan w:val="3"/>
            <w:vAlign w:val="center"/>
          </w:tcPr>
          <w:p w14:paraId="1CF68BEB" w14:textId="77777777" w:rsidR="005E6F33" w:rsidRPr="00B414A0" w:rsidRDefault="005E6F33" w:rsidP="006D59C2">
            <w:pPr>
              <w:spacing w:after="0" w:line="276" w:lineRule="auto"/>
            </w:pPr>
            <w:r w:rsidRPr="00B414A0">
              <w:t>EMI/EMC:</w:t>
            </w:r>
          </w:p>
          <w:p w14:paraId="396273AA" w14:textId="77777777" w:rsidR="005E6F33" w:rsidRPr="00B414A0" w:rsidRDefault="005E6F33" w:rsidP="006D59C2">
            <w:pPr>
              <w:spacing w:after="0" w:line="276" w:lineRule="auto"/>
            </w:pPr>
            <w:r w:rsidRPr="00B414A0">
              <w:t>Conducted EMI: CISPR22/EN55022</w:t>
            </w:r>
            <w:r w:rsidRPr="00B414A0">
              <w:rPr>
                <w:rFonts w:eastAsia="MS Gothic"/>
              </w:rPr>
              <w:t>，</w:t>
            </w:r>
            <w:r w:rsidRPr="00B414A0">
              <w:t>CLASS B</w:t>
            </w:r>
          </w:p>
          <w:p w14:paraId="10FC0A91" w14:textId="77777777" w:rsidR="005E6F33" w:rsidRPr="00B414A0" w:rsidRDefault="005E6F33" w:rsidP="006D59C2">
            <w:pPr>
              <w:keepNext/>
              <w:spacing w:line="276" w:lineRule="auto"/>
            </w:pPr>
            <w:r w:rsidRPr="00B414A0">
              <w:t>Radiated EMI: CISPR22/EN55022, CLASS B</w:t>
            </w:r>
          </w:p>
        </w:tc>
      </w:tr>
    </w:tbl>
    <w:p w14:paraId="71B2DF66" w14:textId="77777777" w:rsidR="005E6F33" w:rsidRPr="00B414A0" w:rsidRDefault="005E6F33" w:rsidP="006D59C2">
      <w:pPr>
        <w:pStyle w:val="Caption"/>
        <w:rPr>
          <w:rFonts w:cs="Times New Roman"/>
        </w:rPr>
      </w:pPr>
      <w:bookmarkStart w:id="249" w:name="_Toc43135239"/>
      <w:bookmarkStart w:id="250" w:name="_Toc44593964"/>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34</w:t>
      </w:r>
      <w:r w:rsidRPr="00B414A0">
        <w:rPr>
          <w:rFonts w:cs="Times New Roman"/>
          <w:noProof/>
        </w:rPr>
        <w:fldChar w:fldCharType="end"/>
      </w:r>
      <w:r w:rsidRPr="00B414A0">
        <w:rPr>
          <w:rFonts w:cs="Times New Roman"/>
        </w:rPr>
        <w:t>: Yêu cầu khối nguồn AC-DC</w:t>
      </w:r>
      <w:bookmarkEnd w:id="249"/>
      <w:bookmarkEnd w:id="250"/>
    </w:p>
    <w:p w14:paraId="76313D32" w14:textId="77777777" w:rsidR="005E6F33" w:rsidRPr="00B414A0" w:rsidRDefault="005E6F33" w:rsidP="006D59C2">
      <w:pPr>
        <w:shd w:val="clear" w:color="auto" w:fill="FFFFFF" w:themeFill="background1"/>
        <w:overflowPunct/>
        <w:autoSpaceDE/>
        <w:autoSpaceDN/>
        <w:adjustRightInd/>
        <w:spacing w:line="276" w:lineRule="auto"/>
        <w:textAlignment w:val="auto"/>
      </w:pPr>
      <w:r w:rsidRPr="00B414A0">
        <w:t>Từ các yêu cầu trên, đặc biệt là với công suất ra thấp (chỉ 2W), hiệu suất nguồn không quá cao</w:t>
      </w:r>
      <w:proofErr w:type="gramStart"/>
      <w:r w:rsidRPr="00B414A0">
        <w:t>, ,</w:t>
      </w:r>
      <w:proofErr w:type="gramEnd"/>
      <w:r w:rsidRPr="00B414A0">
        <w:t xml:space="preserve"> ta có thể sử dụng giải pháp nguồn cách ly hoặc không cách ly. Bẳng so sánh hai giải pháp được mô tả như sau:</w:t>
      </w:r>
    </w:p>
    <w:tbl>
      <w:tblPr>
        <w:tblStyle w:val="TableGrid"/>
        <w:tblW w:w="0" w:type="auto"/>
        <w:tblLook w:val="04A0" w:firstRow="1" w:lastRow="0" w:firstColumn="1" w:lastColumn="0" w:noHBand="0" w:noVBand="1"/>
      </w:tblPr>
      <w:tblGrid>
        <w:gridCol w:w="1795"/>
        <w:gridCol w:w="3780"/>
        <w:gridCol w:w="4161"/>
      </w:tblGrid>
      <w:tr w:rsidR="005E6F33" w:rsidRPr="00B414A0" w14:paraId="0E180FB6" w14:textId="77777777" w:rsidTr="005E6F33">
        <w:tc>
          <w:tcPr>
            <w:tcW w:w="1795" w:type="dxa"/>
          </w:tcPr>
          <w:p w14:paraId="5A058BCB" w14:textId="77777777" w:rsidR="005E6F33" w:rsidRPr="00B414A0" w:rsidRDefault="005E6F33" w:rsidP="006D59C2">
            <w:pPr>
              <w:overflowPunct/>
              <w:autoSpaceDE/>
              <w:autoSpaceDN/>
              <w:adjustRightInd/>
              <w:spacing w:line="276" w:lineRule="auto"/>
              <w:textAlignment w:val="auto"/>
            </w:pPr>
            <w:r w:rsidRPr="00B414A0">
              <w:t>Tiêu chí</w:t>
            </w:r>
          </w:p>
        </w:tc>
        <w:tc>
          <w:tcPr>
            <w:tcW w:w="3780" w:type="dxa"/>
          </w:tcPr>
          <w:p w14:paraId="21D0C27D" w14:textId="77777777" w:rsidR="005E6F33" w:rsidRPr="00B414A0" w:rsidRDefault="005E6F33" w:rsidP="006D59C2">
            <w:pPr>
              <w:overflowPunct/>
              <w:autoSpaceDE/>
              <w:autoSpaceDN/>
              <w:adjustRightInd/>
              <w:spacing w:line="276" w:lineRule="auto"/>
              <w:textAlignment w:val="auto"/>
            </w:pPr>
            <w:r w:rsidRPr="00B414A0">
              <w:t>Nguồn cách ly</w:t>
            </w:r>
          </w:p>
        </w:tc>
        <w:tc>
          <w:tcPr>
            <w:tcW w:w="4161" w:type="dxa"/>
          </w:tcPr>
          <w:p w14:paraId="60C203C9" w14:textId="77777777" w:rsidR="005E6F33" w:rsidRPr="00B414A0" w:rsidRDefault="005E6F33" w:rsidP="006D59C2">
            <w:pPr>
              <w:overflowPunct/>
              <w:autoSpaceDE/>
              <w:autoSpaceDN/>
              <w:adjustRightInd/>
              <w:spacing w:line="276" w:lineRule="auto"/>
              <w:textAlignment w:val="auto"/>
            </w:pPr>
            <w:r w:rsidRPr="00B414A0">
              <w:t>Nguồn không cách ly</w:t>
            </w:r>
          </w:p>
        </w:tc>
      </w:tr>
      <w:tr w:rsidR="005E6F33" w:rsidRPr="00B414A0" w14:paraId="1C9240EE" w14:textId="77777777" w:rsidTr="005E6F33">
        <w:trPr>
          <w:trHeight w:val="2242"/>
        </w:trPr>
        <w:tc>
          <w:tcPr>
            <w:tcW w:w="1795" w:type="dxa"/>
          </w:tcPr>
          <w:p w14:paraId="4C1F7CDA" w14:textId="77777777" w:rsidR="005E6F33" w:rsidRPr="00B414A0" w:rsidRDefault="005E6F33" w:rsidP="006D59C2">
            <w:pPr>
              <w:overflowPunct/>
              <w:autoSpaceDE/>
              <w:autoSpaceDN/>
              <w:adjustRightInd/>
              <w:spacing w:line="276" w:lineRule="auto"/>
              <w:textAlignment w:val="auto"/>
            </w:pPr>
            <w:r w:rsidRPr="00B414A0">
              <w:t>Đặc điểm</w:t>
            </w:r>
          </w:p>
        </w:tc>
        <w:tc>
          <w:tcPr>
            <w:tcW w:w="3780" w:type="dxa"/>
          </w:tcPr>
          <w:p w14:paraId="6F0598D3" w14:textId="77777777" w:rsidR="005E6F33" w:rsidRPr="00B414A0" w:rsidRDefault="005E6F33" w:rsidP="006D59C2">
            <w:pPr>
              <w:pStyle w:val="ListParagraph"/>
              <w:numPr>
                <w:ilvl w:val="0"/>
                <w:numId w:val="51"/>
              </w:numPr>
              <w:overflowPunct/>
              <w:autoSpaceDE/>
              <w:autoSpaceDN/>
              <w:adjustRightInd/>
              <w:spacing w:line="276" w:lineRule="auto"/>
              <w:textAlignment w:val="auto"/>
            </w:pPr>
            <w:r w:rsidRPr="00B414A0">
              <w:t>Cách ly với điện áp nguồn.</w:t>
            </w:r>
          </w:p>
          <w:p w14:paraId="44C4CA7E" w14:textId="77777777" w:rsidR="005E6F33" w:rsidRPr="00B414A0" w:rsidRDefault="005E6F33" w:rsidP="006D59C2">
            <w:pPr>
              <w:pStyle w:val="ListParagraph"/>
              <w:numPr>
                <w:ilvl w:val="0"/>
                <w:numId w:val="51"/>
              </w:numPr>
              <w:overflowPunct/>
              <w:autoSpaceDE/>
              <w:autoSpaceDN/>
              <w:adjustRightInd/>
              <w:spacing w:line="276" w:lineRule="auto"/>
              <w:textAlignment w:val="auto"/>
            </w:pPr>
            <w:r w:rsidRPr="00B414A0">
              <w:t xml:space="preserve">Công suất đầu ra </w:t>
            </w:r>
            <w:proofErr w:type="gramStart"/>
            <w:r w:rsidRPr="00B414A0">
              <w:t>( &gt;</w:t>
            </w:r>
            <w:proofErr w:type="gramEnd"/>
            <w:r w:rsidRPr="00B414A0">
              <w:t>2W).</w:t>
            </w:r>
          </w:p>
          <w:p w14:paraId="4C9916B8" w14:textId="77777777" w:rsidR="005E6F33" w:rsidRPr="00B414A0" w:rsidRDefault="005E6F33" w:rsidP="006D59C2">
            <w:pPr>
              <w:pStyle w:val="ListParagraph"/>
              <w:numPr>
                <w:ilvl w:val="0"/>
                <w:numId w:val="51"/>
              </w:numPr>
              <w:spacing w:line="276" w:lineRule="auto"/>
            </w:pPr>
            <w:r w:rsidRPr="00B414A0">
              <w:t>Cấu trúc phức tạp, giá thành đắt (&gt;1$ do sử dụng thêm biến áp).</w:t>
            </w:r>
          </w:p>
        </w:tc>
        <w:tc>
          <w:tcPr>
            <w:tcW w:w="4161" w:type="dxa"/>
          </w:tcPr>
          <w:p w14:paraId="28096D9B" w14:textId="77777777" w:rsidR="005E6F33" w:rsidRPr="00B414A0" w:rsidRDefault="005E6F33" w:rsidP="006D59C2">
            <w:pPr>
              <w:pStyle w:val="ListParagraph"/>
              <w:numPr>
                <w:ilvl w:val="0"/>
                <w:numId w:val="51"/>
              </w:numPr>
              <w:overflowPunct/>
              <w:autoSpaceDE/>
              <w:autoSpaceDN/>
              <w:adjustRightInd/>
              <w:spacing w:line="276" w:lineRule="auto"/>
              <w:textAlignment w:val="auto"/>
            </w:pPr>
            <w:r w:rsidRPr="00B414A0">
              <w:t>Không cách ly với điện áp nguồn.</w:t>
            </w:r>
          </w:p>
          <w:p w14:paraId="0CBEA835" w14:textId="77777777" w:rsidR="005E6F33" w:rsidRPr="00B414A0" w:rsidRDefault="005E6F33" w:rsidP="006D59C2">
            <w:pPr>
              <w:pStyle w:val="ListParagraph"/>
              <w:numPr>
                <w:ilvl w:val="0"/>
                <w:numId w:val="51"/>
              </w:numPr>
              <w:spacing w:line="276" w:lineRule="auto"/>
            </w:pPr>
            <w:r w:rsidRPr="00B414A0">
              <w:t>Công suất đầu ra (&lt;10W).</w:t>
            </w:r>
          </w:p>
          <w:p w14:paraId="0947A504" w14:textId="77777777" w:rsidR="005E6F33" w:rsidRPr="00B414A0" w:rsidRDefault="005E6F33" w:rsidP="006D59C2">
            <w:pPr>
              <w:pStyle w:val="ListParagraph"/>
              <w:numPr>
                <w:ilvl w:val="0"/>
                <w:numId w:val="51"/>
              </w:numPr>
              <w:overflowPunct/>
              <w:autoSpaceDE/>
              <w:autoSpaceDN/>
              <w:adjustRightInd/>
              <w:spacing w:line="276" w:lineRule="auto"/>
              <w:textAlignment w:val="auto"/>
            </w:pPr>
            <w:r w:rsidRPr="00B414A0">
              <w:t>Cấu trúc đơn giản, giá thành rẻ (&lt;1$) khi mua số lượng lớn.</w:t>
            </w:r>
          </w:p>
        </w:tc>
      </w:tr>
    </w:tbl>
    <w:p w14:paraId="31D19FF6" w14:textId="77777777" w:rsidR="005E6F33" w:rsidRPr="00B414A0" w:rsidRDefault="005E6F33" w:rsidP="006D59C2">
      <w:pPr>
        <w:shd w:val="clear" w:color="auto" w:fill="FFFFFF" w:themeFill="background1"/>
        <w:overflowPunct/>
        <w:autoSpaceDE/>
        <w:autoSpaceDN/>
        <w:adjustRightInd/>
        <w:spacing w:line="276" w:lineRule="auto"/>
        <w:textAlignment w:val="auto"/>
      </w:pPr>
      <w:r w:rsidRPr="00B414A0">
        <w:t>Như vậy, với ứng dụng smart plug không yêu cầu năng lượng tiêu thụ lớn cho các khối (2W), không gian trong vỏ thiết bị hạn chế, giá thành rẻ thì ta sẽ lựa chọn giải pháp nguồn không cách ly.</w:t>
      </w:r>
    </w:p>
    <w:p w14:paraId="51F26E5E" w14:textId="77777777" w:rsidR="005E6F33" w:rsidRPr="00B414A0" w:rsidRDefault="005E6F33" w:rsidP="006D59C2">
      <w:pPr>
        <w:shd w:val="clear" w:color="auto" w:fill="FFFFFF" w:themeFill="background1"/>
        <w:overflowPunct/>
        <w:autoSpaceDE/>
        <w:autoSpaceDN/>
        <w:adjustRightInd/>
        <w:spacing w:line="276" w:lineRule="auto"/>
        <w:textAlignment w:val="auto"/>
      </w:pPr>
      <w:r w:rsidRPr="00B414A0">
        <w:t>Một số giải pháp nguồn AC-DC không cách ly có thể sử dụng được so sánh trong bảng dưới đây:</w:t>
      </w:r>
    </w:p>
    <w:tbl>
      <w:tblPr>
        <w:tblW w:w="5000" w:type="pct"/>
        <w:shd w:val="clear" w:color="auto" w:fill="FFFFFF" w:themeFill="background1"/>
        <w:tblLayout w:type="fixed"/>
        <w:tblLook w:val="04A0" w:firstRow="1" w:lastRow="0" w:firstColumn="1" w:lastColumn="0" w:noHBand="0" w:noVBand="1"/>
      </w:tblPr>
      <w:tblGrid>
        <w:gridCol w:w="2785"/>
        <w:gridCol w:w="1799"/>
        <w:gridCol w:w="1260"/>
        <w:gridCol w:w="1805"/>
        <w:gridCol w:w="2087"/>
      </w:tblGrid>
      <w:tr w:rsidR="005E6F33" w:rsidRPr="00B414A0" w14:paraId="588546C3" w14:textId="77777777" w:rsidTr="005E6F33">
        <w:trPr>
          <w:trHeight w:val="300"/>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C80E95C"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Giải pháp nguồn AC-DC buck non - isolated</w:t>
            </w:r>
          </w:p>
        </w:tc>
      </w:tr>
      <w:tr w:rsidR="005E6F33" w:rsidRPr="00B414A0" w14:paraId="6CBD83D9" w14:textId="77777777" w:rsidTr="005E6F33">
        <w:trPr>
          <w:trHeight w:val="300"/>
        </w:trPr>
        <w:tc>
          <w:tcPr>
            <w:tcW w:w="1430" w:type="pct"/>
            <w:vMerge w:val="restart"/>
            <w:tcBorders>
              <w:top w:val="nil"/>
              <w:left w:val="single" w:sz="4" w:space="0" w:color="auto"/>
              <w:bottom w:val="single" w:sz="4" w:space="0" w:color="auto"/>
              <w:right w:val="single" w:sz="4" w:space="0" w:color="auto"/>
            </w:tcBorders>
            <w:shd w:val="clear" w:color="auto" w:fill="FFFFFF" w:themeFill="background1"/>
            <w:noWrap/>
            <w:vAlign w:val="bottom"/>
            <w:hideMark/>
          </w:tcPr>
          <w:p w14:paraId="0BF8869A"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Parameter</w:t>
            </w:r>
          </w:p>
        </w:tc>
        <w:tc>
          <w:tcPr>
            <w:tcW w:w="924" w:type="pct"/>
            <w:tcBorders>
              <w:top w:val="nil"/>
              <w:left w:val="nil"/>
              <w:bottom w:val="single" w:sz="4" w:space="0" w:color="auto"/>
              <w:right w:val="single" w:sz="4" w:space="0" w:color="auto"/>
            </w:tcBorders>
            <w:shd w:val="clear" w:color="auto" w:fill="FFFFFF" w:themeFill="background1"/>
            <w:noWrap/>
            <w:vAlign w:val="bottom"/>
            <w:hideMark/>
          </w:tcPr>
          <w:p w14:paraId="58507AAA"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Onsemi</w:t>
            </w:r>
          </w:p>
        </w:tc>
        <w:tc>
          <w:tcPr>
            <w:tcW w:w="647" w:type="pct"/>
            <w:tcBorders>
              <w:top w:val="nil"/>
              <w:left w:val="nil"/>
              <w:bottom w:val="single" w:sz="4" w:space="0" w:color="auto"/>
              <w:right w:val="single" w:sz="4" w:space="0" w:color="auto"/>
            </w:tcBorders>
            <w:shd w:val="clear" w:color="auto" w:fill="FFFFFF" w:themeFill="background1"/>
            <w:noWrap/>
            <w:vAlign w:val="bottom"/>
            <w:hideMark/>
          </w:tcPr>
          <w:p w14:paraId="227EB8DB"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TI</w:t>
            </w:r>
          </w:p>
        </w:tc>
        <w:tc>
          <w:tcPr>
            <w:tcW w:w="927" w:type="pct"/>
            <w:tcBorders>
              <w:top w:val="nil"/>
              <w:left w:val="nil"/>
              <w:bottom w:val="single" w:sz="4" w:space="0" w:color="auto"/>
              <w:right w:val="single" w:sz="4" w:space="0" w:color="auto"/>
            </w:tcBorders>
            <w:shd w:val="clear" w:color="auto" w:fill="FFFFFF" w:themeFill="background1"/>
            <w:noWrap/>
            <w:vAlign w:val="bottom"/>
            <w:hideMark/>
          </w:tcPr>
          <w:p w14:paraId="72866F04"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Monolithicpower</w:t>
            </w:r>
          </w:p>
        </w:tc>
        <w:tc>
          <w:tcPr>
            <w:tcW w:w="1072" w:type="pct"/>
            <w:tcBorders>
              <w:top w:val="nil"/>
              <w:left w:val="nil"/>
              <w:bottom w:val="single" w:sz="4" w:space="0" w:color="auto"/>
              <w:right w:val="single" w:sz="4" w:space="0" w:color="auto"/>
            </w:tcBorders>
            <w:shd w:val="clear" w:color="auto" w:fill="FFFFFF" w:themeFill="background1"/>
            <w:noWrap/>
            <w:vAlign w:val="bottom"/>
            <w:hideMark/>
          </w:tcPr>
          <w:p w14:paraId="2A5DD4E8"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Power intergration</w:t>
            </w:r>
          </w:p>
        </w:tc>
      </w:tr>
      <w:tr w:rsidR="005E6F33" w:rsidRPr="00B414A0" w14:paraId="1CB15D7C" w14:textId="77777777" w:rsidTr="005E6F33">
        <w:trPr>
          <w:trHeight w:val="300"/>
        </w:trPr>
        <w:tc>
          <w:tcPr>
            <w:tcW w:w="1430" w:type="pct"/>
            <w:vMerge/>
            <w:tcBorders>
              <w:top w:val="nil"/>
              <w:left w:val="single" w:sz="4" w:space="0" w:color="auto"/>
              <w:bottom w:val="single" w:sz="4" w:space="0" w:color="auto"/>
              <w:right w:val="single" w:sz="4" w:space="0" w:color="auto"/>
            </w:tcBorders>
            <w:shd w:val="clear" w:color="auto" w:fill="FFFFFF" w:themeFill="background1"/>
            <w:vAlign w:val="center"/>
            <w:hideMark/>
          </w:tcPr>
          <w:p w14:paraId="3D78052F" w14:textId="77777777" w:rsidR="005E6F33" w:rsidRPr="00B414A0" w:rsidRDefault="005E6F33" w:rsidP="006D59C2">
            <w:pPr>
              <w:overflowPunct/>
              <w:autoSpaceDE/>
              <w:autoSpaceDN/>
              <w:adjustRightInd/>
              <w:spacing w:after="0" w:line="276" w:lineRule="auto"/>
              <w:jc w:val="left"/>
              <w:textAlignment w:val="auto"/>
              <w:rPr>
                <w:color w:val="000000"/>
                <w:sz w:val="22"/>
                <w:szCs w:val="22"/>
              </w:rPr>
            </w:pPr>
          </w:p>
        </w:tc>
        <w:tc>
          <w:tcPr>
            <w:tcW w:w="924" w:type="pct"/>
            <w:tcBorders>
              <w:top w:val="nil"/>
              <w:left w:val="nil"/>
              <w:bottom w:val="single" w:sz="4" w:space="0" w:color="auto"/>
              <w:right w:val="single" w:sz="4" w:space="0" w:color="auto"/>
            </w:tcBorders>
            <w:shd w:val="clear" w:color="auto" w:fill="FFFFFF" w:themeFill="background1"/>
            <w:noWrap/>
            <w:vAlign w:val="bottom"/>
            <w:hideMark/>
          </w:tcPr>
          <w:p w14:paraId="406B9E89"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NCP10670/71/72</w:t>
            </w:r>
          </w:p>
        </w:tc>
        <w:tc>
          <w:tcPr>
            <w:tcW w:w="647" w:type="pct"/>
            <w:tcBorders>
              <w:top w:val="nil"/>
              <w:left w:val="nil"/>
              <w:bottom w:val="single" w:sz="4" w:space="0" w:color="auto"/>
              <w:right w:val="single" w:sz="4" w:space="0" w:color="auto"/>
            </w:tcBorders>
            <w:shd w:val="clear" w:color="auto" w:fill="FFFFFF" w:themeFill="background1"/>
            <w:noWrap/>
            <w:vAlign w:val="bottom"/>
            <w:hideMark/>
          </w:tcPr>
          <w:p w14:paraId="7BADCC07"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UCC28881</w:t>
            </w:r>
          </w:p>
        </w:tc>
        <w:tc>
          <w:tcPr>
            <w:tcW w:w="927" w:type="pct"/>
            <w:tcBorders>
              <w:top w:val="nil"/>
              <w:left w:val="nil"/>
              <w:bottom w:val="single" w:sz="4" w:space="0" w:color="auto"/>
              <w:right w:val="single" w:sz="4" w:space="0" w:color="auto"/>
            </w:tcBorders>
            <w:shd w:val="clear" w:color="auto" w:fill="FFFFFF" w:themeFill="background1"/>
            <w:noWrap/>
            <w:vAlign w:val="bottom"/>
            <w:hideMark/>
          </w:tcPr>
          <w:p w14:paraId="557915B6"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MP174</w:t>
            </w:r>
          </w:p>
        </w:tc>
        <w:tc>
          <w:tcPr>
            <w:tcW w:w="1072" w:type="pct"/>
            <w:tcBorders>
              <w:top w:val="nil"/>
              <w:left w:val="nil"/>
              <w:bottom w:val="single" w:sz="4" w:space="0" w:color="auto"/>
              <w:right w:val="single" w:sz="4" w:space="0" w:color="auto"/>
            </w:tcBorders>
            <w:shd w:val="clear" w:color="auto" w:fill="FFFFFF" w:themeFill="background1"/>
            <w:noWrap/>
            <w:vAlign w:val="bottom"/>
            <w:hideMark/>
          </w:tcPr>
          <w:p w14:paraId="2142D9FC"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LNK3294,3296</w:t>
            </w:r>
          </w:p>
        </w:tc>
      </w:tr>
      <w:tr w:rsidR="005E6F33" w:rsidRPr="00B414A0" w14:paraId="422FA2B6" w14:textId="77777777" w:rsidTr="005E6F33">
        <w:trPr>
          <w:trHeight w:val="300"/>
        </w:trPr>
        <w:tc>
          <w:tcPr>
            <w:tcW w:w="1430"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5B5C15B8" w14:textId="77777777" w:rsidR="005E6F33" w:rsidRPr="00B414A0" w:rsidRDefault="005E6F33" w:rsidP="006D59C2">
            <w:pPr>
              <w:overflowPunct/>
              <w:autoSpaceDE/>
              <w:autoSpaceDN/>
              <w:adjustRightInd/>
              <w:spacing w:after="0" w:line="276" w:lineRule="auto"/>
              <w:jc w:val="left"/>
              <w:textAlignment w:val="auto"/>
              <w:rPr>
                <w:color w:val="000000"/>
                <w:sz w:val="22"/>
                <w:szCs w:val="22"/>
              </w:rPr>
            </w:pPr>
            <w:r w:rsidRPr="00B414A0">
              <w:rPr>
                <w:color w:val="000000"/>
                <w:sz w:val="22"/>
                <w:szCs w:val="22"/>
              </w:rPr>
              <w:t>V ds (V)</w:t>
            </w:r>
          </w:p>
        </w:tc>
        <w:tc>
          <w:tcPr>
            <w:tcW w:w="924" w:type="pct"/>
            <w:tcBorders>
              <w:top w:val="nil"/>
              <w:left w:val="nil"/>
              <w:bottom w:val="single" w:sz="4" w:space="0" w:color="auto"/>
              <w:right w:val="single" w:sz="4" w:space="0" w:color="auto"/>
            </w:tcBorders>
            <w:shd w:val="clear" w:color="auto" w:fill="FFFFFF" w:themeFill="background1"/>
            <w:noWrap/>
            <w:vAlign w:val="bottom"/>
            <w:hideMark/>
          </w:tcPr>
          <w:p w14:paraId="76BA0C1B"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700</w:t>
            </w:r>
          </w:p>
        </w:tc>
        <w:tc>
          <w:tcPr>
            <w:tcW w:w="647" w:type="pct"/>
            <w:tcBorders>
              <w:top w:val="nil"/>
              <w:left w:val="nil"/>
              <w:bottom w:val="single" w:sz="4" w:space="0" w:color="auto"/>
              <w:right w:val="single" w:sz="4" w:space="0" w:color="auto"/>
            </w:tcBorders>
            <w:shd w:val="clear" w:color="auto" w:fill="FFFFFF" w:themeFill="background1"/>
            <w:noWrap/>
            <w:vAlign w:val="bottom"/>
            <w:hideMark/>
          </w:tcPr>
          <w:p w14:paraId="5A6F66F6"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700</w:t>
            </w:r>
          </w:p>
        </w:tc>
        <w:tc>
          <w:tcPr>
            <w:tcW w:w="927" w:type="pct"/>
            <w:tcBorders>
              <w:top w:val="nil"/>
              <w:left w:val="nil"/>
              <w:bottom w:val="single" w:sz="4" w:space="0" w:color="auto"/>
              <w:right w:val="single" w:sz="4" w:space="0" w:color="auto"/>
            </w:tcBorders>
            <w:shd w:val="clear" w:color="auto" w:fill="FFFFFF" w:themeFill="background1"/>
            <w:noWrap/>
            <w:vAlign w:val="bottom"/>
            <w:hideMark/>
          </w:tcPr>
          <w:p w14:paraId="7ECDCEA5"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700</w:t>
            </w:r>
          </w:p>
        </w:tc>
        <w:tc>
          <w:tcPr>
            <w:tcW w:w="1072" w:type="pct"/>
            <w:tcBorders>
              <w:top w:val="nil"/>
              <w:left w:val="nil"/>
              <w:bottom w:val="single" w:sz="4" w:space="0" w:color="auto"/>
              <w:right w:val="single" w:sz="4" w:space="0" w:color="auto"/>
            </w:tcBorders>
            <w:shd w:val="clear" w:color="auto" w:fill="FFFFFF" w:themeFill="background1"/>
            <w:noWrap/>
            <w:vAlign w:val="bottom"/>
            <w:hideMark/>
          </w:tcPr>
          <w:p w14:paraId="387D83A2"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900</w:t>
            </w:r>
          </w:p>
        </w:tc>
      </w:tr>
      <w:tr w:rsidR="005E6F33" w:rsidRPr="00B414A0" w14:paraId="43FEAAF0" w14:textId="77777777" w:rsidTr="005E6F33">
        <w:trPr>
          <w:trHeight w:val="300"/>
        </w:trPr>
        <w:tc>
          <w:tcPr>
            <w:tcW w:w="1430"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3881F72F" w14:textId="77777777" w:rsidR="005E6F33" w:rsidRPr="00B414A0" w:rsidRDefault="005E6F33" w:rsidP="006D59C2">
            <w:pPr>
              <w:overflowPunct/>
              <w:autoSpaceDE/>
              <w:autoSpaceDN/>
              <w:adjustRightInd/>
              <w:spacing w:after="0" w:line="276" w:lineRule="auto"/>
              <w:jc w:val="left"/>
              <w:textAlignment w:val="auto"/>
              <w:rPr>
                <w:color w:val="000000"/>
                <w:sz w:val="22"/>
                <w:szCs w:val="22"/>
              </w:rPr>
            </w:pPr>
            <w:r w:rsidRPr="00B414A0">
              <w:rPr>
                <w:color w:val="000000"/>
                <w:sz w:val="22"/>
                <w:szCs w:val="22"/>
              </w:rPr>
              <w:t>I_limit (mA)</w:t>
            </w:r>
          </w:p>
        </w:tc>
        <w:tc>
          <w:tcPr>
            <w:tcW w:w="924" w:type="pct"/>
            <w:tcBorders>
              <w:top w:val="nil"/>
              <w:left w:val="nil"/>
              <w:bottom w:val="single" w:sz="4" w:space="0" w:color="auto"/>
              <w:right w:val="single" w:sz="4" w:space="0" w:color="auto"/>
            </w:tcBorders>
            <w:shd w:val="clear" w:color="auto" w:fill="FFFFFF" w:themeFill="background1"/>
            <w:noWrap/>
            <w:vAlign w:val="bottom"/>
            <w:hideMark/>
          </w:tcPr>
          <w:p w14:paraId="6CF4A275"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780</w:t>
            </w:r>
          </w:p>
        </w:tc>
        <w:tc>
          <w:tcPr>
            <w:tcW w:w="647" w:type="pct"/>
            <w:tcBorders>
              <w:top w:val="nil"/>
              <w:left w:val="nil"/>
              <w:bottom w:val="single" w:sz="4" w:space="0" w:color="auto"/>
              <w:right w:val="single" w:sz="4" w:space="0" w:color="auto"/>
            </w:tcBorders>
            <w:shd w:val="clear" w:color="auto" w:fill="FFFFFF" w:themeFill="background1"/>
            <w:noWrap/>
            <w:vAlign w:val="bottom"/>
            <w:hideMark/>
          </w:tcPr>
          <w:p w14:paraId="00096149"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440</w:t>
            </w:r>
          </w:p>
        </w:tc>
        <w:tc>
          <w:tcPr>
            <w:tcW w:w="927" w:type="pct"/>
            <w:tcBorders>
              <w:top w:val="nil"/>
              <w:left w:val="nil"/>
              <w:bottom w:val="single" w:sz="4" w:space="0" w:color="auto"/>
              <w:right w:val="single" w:sz="4" w:space="0" w:color="auto"/>
            </w:tcBorders>
            <w:shd w:val="clear" w:color="auto" w:fill="FFFFFF" w:themeFill="background1"/>
            <w:noWrap/>
            <w:vAlign w:val="bottom"/>
            <w:hideMark/>
          </w:tcPr>
          <w:p w14:paraId="02E5EDE3"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660</w:t>
            </w:r>
          </w:p>
        </w:tc>
        <w:tc>
          <w:tcPr>
            <w:tcW w:w="1072" w:type="pct"/>
            <w:tcBorders>
              <w:top w:val="nil"/>
              <w:left w:val="nil"/>
              <w:bottom w:val="single" w:sz="4" w:space="0" w:color="auto"/>
              <w:right w:val="single" w:sz="4" w:space="0" w:color="auto"/>
            </w:tcBorders>
            <w:shd w:val="clear" w:color="auto" w:fill="FFFFFF" w:themeFill="background1"/>
            <w:noWrap/>
            <w:vAlign w:val="bottom"/>
            <w:hideMark/>
          </w:tcPr>
          <w:p w14:paraId="49E3D211"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580</w:t>
            </w:r>
          </w:p>
        </w:tc>
      </w:tr>
      <w:tr w:rsidR="005E6F33" w:rsidRPr="00B414A0" w14:paraId="6A387755" w14:textId="77777777" w:rsidTr="005E6F33">
        <w:trPr>
          <w:trHeight w:val="300"/>
        </w:trPr>
        <w:tc>
          <w:tcPr>
            <w:tcW w:w="1430"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1BF09BDF" w14:textId="77777777" w:rsidR="005E6F33" w:rsidRPr="00B414A0" w:rsidRDefault="005E6F33" w:rsidP="006D59C2">
            <w:pPr>
              <w:overflowPunct/>
              <w:autoSpaceDE/>
              <w:autoSpaceDN/>
              <w:adjustRightInd/>
              <w:spacing w:after="0" w:line="276" w:lineRule="auto"/>
              <w:jc w:val="left"/>
              <w:textAlignment w:val="auto"/>
              <w:rPr>
                <w:color w:val="000000"/>
                <w:sz w:val="22"/>
                <w:szCs w:val="22"/>
              </w:rPr>
            </w:pPr>
            <w:r w:rsidRPr="00B414A0">
              <w:rPr>
                <w:color w:val="000000"/>
                <w:sz w:val="22"/>
                <w:szCs w:val="22"/>
              </w:rPr>
              <w:t xml:space="preserve">Rds_on (Ohm) </w:t>
            </w:r>
          </w:p>
        </w:tc>
        <w:tc>
          <w:tcPr>
            <w:tcW w:w="924" w:type="pct"/>
            <w:tcBorders>
              <w:top w:val="nil"/>
              <w:left w:val="nil"/>
              <w:bottom w:val="single" w:sz="4" w:space="0" w:color="auto"/>
              <w:right w:val="single" w:sz="4" w:space="0" w:color="auto"/>
            </w:tcBorders>
            <w:shd w:val="clear" w:color="auto" w:fill="FFFFFF" w:themeFill="background1"/>
            <w:noWrap/>
            <w:vAlign w:val="bottom"/>
            <w:hideMark/>
          </w:tcPr>
          <w:p w14:paraId="789875F4"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34/17</w:t>
            </w:r>
          </w:p>
        </w:tc>
        <w:tc>
          <w:tcPr>
            <w:tcW w:w="647" w:type="pct"/>
            <w:tcBorders>
              <w:top w:val="nil"/>
              <w:left w:val="nil"/>
              <w:bottom w:val="single" w:sz="4" w:space="0" w:color="auto"/>
              <w:right w:val="single" w:sz="4" w:space="0" w:color="auto"/>
            </w:tcBorders>
            <w:shd w:val="clear" w:color="auto" w:fill="FFFFFF" w:themeFill="background1"/>
            <w:noWrap/>
            <w:vAlign w:val="bottom"/>
            <w:hideMark/>
          </w:tcPr>
          <w:p w14:paraId="0BF1F779"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14</w:t>
            </w:r>
          </w:p>
        </w:tc>
        <w:tc>
          <w:tcPr>
            <w:tcW w:w="927" w:type="pct"/>
            <w:tcBorders>
              <w:top w:val="nil"/>
              <w:left w:val="nil"/>
              <w:bottom w:val="single" w:sz="4" w:space="0" w:color="auto"/>
              <w:right w:val="single" w:sz="4" w:space="0" w:color="auto"/>
            </w:tcBorders>
            <w:shd w:val="clear" w:color="auto" w:fill="FFFFFF" w:themeFill="background1"/>
            <w:noWrap/>
            <w:vAlign w:val="bottom"/>
            <w:hideMark/>
          </w:tcPr>
          <w:p w14:paraId="5CAF8ABD"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13.5</w:t>
            </w:r>
          </w:p>
        </w:tc>
        <w:tc>
          <w:tcPr>
            <w:tcW w:w="1072" w:type="pct"/>
            <w:tcBorders>
              <w:top w:val="nil"/>
              <w:left w:val="nil"/>
              <w:bottom w:val="single" w:sz="4" w:space="0" w:color="auto"/>
              <w:right w:val="single" w:sz="4" w:space="0" w:color="auto"/>
            </w:tcBorders>
            <w:shd w:val="clear" w:color="auto" w:fill="FFFFFF" w:themeFill="background1"/>
            <w:noWrap/>
            <w:vAlign w:val="bottom"/>
            <w:hideMark/>
          </w:tcPr>
          <w:p w14:paraId="556A4DD3"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5.3</w:t>
            </w:r>
          </w:p>
        </w:tc>
      </w:tr>
      <w:tr w:rsidR="005E6F33" w:rsidRPr="00B414A0" w14:paraId="4657E978" w14:textId="77777777" w:rsidTr="005E6F33">
        <w:trPr>
          <w:trHeight w:val="300"/>
        </w:trPr>
        <w:tc>
          <w:tcPr>
            <w:tcW w:w="1430" w:type="pct"/>
            <w:tcBorders>
              <w:top w:val="nil"/>
              <w:left w:val="single" w:sz="4" w:space="0" w:color="auto"/>
              <w:bottom w:val="single" w:sz="4" w:space="0" w:color="auto"/>
              <w:right w:val="single" w:sz="4" w:space="0" w:color="auto"/>
            </w:tcBorders>
            <w:shd w:val="clear" w:color="auto" w:fill="FFFFFF" w:themeFill="background1"/>
            <w:noWrap/>
            <w:vAlign w:val="center"/>
            <w:hideMark/>
          </w:tcPr>
          <w:p w14:paraId="1346F65C" w14:textId="77777777" w:rsidR="005E6F33" w:rsidRPr="00B414A0" w:rsidRDefault="005E6F33" w:rsidP="006D59C2">
            <w:pPr>
              <w:overflowPunct/>
              <w:autoSpaceDE/>
              <w:autoSpaceDN/>
              <w:adjustRightInd/>
              <w:spacing w:after="0" w:line="276" w:lineRule="auto"/>
              <w:jc w:val="left"/>
              <w:textAlignment w:val="auto"/>
              <w:rPr>
                <w:color w:val="000000"/>
                <w:sz w:val="22"/>
                <w:szCs w:val="22"/>
              </w:rPr>
            </w:pPr>
            <w:r w:rsidRPr="00B414A0">
              <w:rPr>
                <w:color w:val="000000"/>
                <w:sz w:val="22"/>
                <w:szCs w:val="22"/>
              </w:rPr>
              <w:t>Switching frequency (Khz)</w:t>
            </w:r>
          </w:p>
        </w:tc>
        <w:tc>
          <w:tcPr>
            <w:tcW w:w="924" w:type="pct"/>
            <w:tcBorders>
              <w:top w:val="nil"/>
              <w:left w:val="nil"/>
              <w:bottom w:val="single" w:sz="4" w:space="0" w:color="auto"/>
              <w:right w:val="single" w:sz="4" w:space="0" w:color="auto"/>
            </w:tcBorders>
            <w:shd w:val="clear" w:color="auto" w:fill="FFFFFF" w:themeFill="background1"/>
            <w:noWrap/>
            <w:vAlign w:val="bottom"/>
            <w:hideMark/>
          </w:tcPr>
          <w:p w14:paraId="2465F247"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60/100</w:t>
            </w:r>
          </w:p>
        </w:tc>
        <w:tc>
          <w:tcPr>
            <w:tcW w:w="647" w:type="pct"/>
            <w:tcBorders>
              <w:top w:val="nil"/>
              <w:left w:val="nil"/>
              <w:bottom w:val="single" w:sz="4" w:space="0" w:color="auto"/>
              <w:right w:val="single" w:sz="4" w:space="0" w:color="auto"/>
            </w:tcBorders>
            <w:shd w:val="clear" w:color="auto" w:fill="FFFFFF" w:themeFill="background1"/>
            <w:noWrap/>
            <w:vAlign w:val="bottom"/>
            <w:hideMark/>
          </w:tcPr>
          <w:p w14:paraId="760C52E0"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62</w:t>
            </w:r>
          </w:p>
        </w:tc>
        <w:tc>
          <w:tcPr>
            <w:tcW w:w="927" w:type="pct"/>
            <w:tcBorders>
              <w:top w:val="nil"/>
              <w:left w:val="nil"/>
              <w:bottom w:val="single" w:sz="4" w:space="0" w:color="auto"/>
              <w:right w:val="single" w:sz="4" w:space="0" w:color="auto"/>
            </w:tcBorders>
            <w:shd w:val="clear" w:color="auto" w:fill="FFFFFF" w:themeFill="background1"/>
            <w:noWrap/>
            <w:vAlign w:val="bottom"/>
            <w:hideMark/>
          </w:tcPr>
          <w:p w14:paraId="51D44759"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_</w:t>
            </w:r>
          </w:p>
        </w:tc>
        <w:tc>
          <w:tcPr>
            <w:tcW w:w="1072" w:type="pct"/>
            <w:tcBorders>
              <w:top w:val="nil"/>
              <w:left w:val="nil"/>
              <w:bottom w:val="single" w:sz="4" w:space="0" w:color="auto"/>
              <w:right w:val="single" w:sz="4" w:space="0" w:color="auto"/>
            </w:tcBorders>
            <w:shd w:val="clear" w:color="auto" w:fill="FFFFFF" w:themeFill="background1"/>
            <w:noWrap/>
            <w:vAlign w:val="bottom"/>
            <w:hideMark/>
          </w:tcPr>
          <w:p w14:paraId="57C1F16E"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66</w:t>
            </w:r>
          </w:p>
        </w:tc>
      </w:tr>
      <w:tr w:rsidR="005E6F33" w:rsidRPr="00B414A0" w14:paraId="70D9044E" w14:textId="77777777" w:rsidTr="005E6F33">
        <w:trPr>
          <w:trHeight w:val="300"/>
        </w:trPr>
        <w:tc>
          <w:tcPr>
            <w:tcW w:w="1430"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35A478A3" w14:textId="77777777" w:rsidR="005E6F33" w:rsidRPr="00B414A0" w:rsidRDefault="005E6F33" w:rsidP="006D59C2">
            <w:pPr>
              <w:overflowPunct/>
              <w:autoSpaceDE/>
              <w:autoSpaceDN/>
              <w:adjustRightInd/>
              <w:spacing w:after="0" w:line="276" w:lineRule="auto"/>
              <w:jc w:val="left"/>
              <w:textAlignment w:val="auto"/>
              <w:rPr>
                <w:color w:val="000000"/>
                <w:sz w:val="22"/>
                <w:szCs w:val="22"/>
              </w:rPr>
            </w:pPr>
            <w:r w:rsidRPr="00B414A0">
              <w:rPr>
                <w:color w:val="000000"/>
                <w:sz w:val="22"/>
                <w:szCs w:val="22"/>
              </w:rPr>
              <w:t xml:space="preserve">Drain curent limit </w:t>
            </w:r>
          </w:p>
        </w:tc>
        <w:tc>
          <w:tcPr>
            <w:tcW w:w="924" w:type="pct"/>
            <w:tcBorders>
              <w:top w:val="nil"/>
              <w:left w:val="nil"/>
              <w:bottom w:val="single" w:sz="4" w:space="0" w:color="auto"/>
              <w:right w:val="single" w:sz="4" w:space="0" w:color="auto"/>
            </w:tcBorders>
            <w:shd w:val="clear" w:color="auto" w:fill="FFFFFF" w:themeFill="background1"/>
            <w:noWrap/>
            <w:vAlign w:val="bottom"/>
            <w:hideMark/>
          </w:tcPr>
          <w:p w14:paraId="01B4C91B"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c>
          <w:tcPr>
            <w:tcW w:w="647" w:type="pct"/>
            <w:tcBorders>
              <w:top w:val="nil"/>
              <w:left w:val="nil"/>
              <w:bottom w:val="single" w:sz="4" w:space="0" w:color="auto"/>
              <w:right w:val="single" w:sz="4" w:space="0" w:color="auto"/>
            </w:tcBorders>
            <w:shd w:val="clear" w:color="auto" w:fill="FFFFFF" w:themeFill="background1"/>
            <w:noWrap/>
            <w:vAlign w:val="bottom"/>
            <w:hideMark/>
          </w:tcPr>
          <w:p w14:paraId="0F93B3A7"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c>
          <w:tcPr>
            <w:tcW w:w="927" w:type="pct"/>
            <w:tcBorders>
              <w:top w:val="nil"/>
              <w:left w:val="nil"/>
              <w:bottom w:val="single" w:sz="4" w:space="0" w:color="auto"/>
              <w:right w:val="single" w:sz="4" w:space="0" w:color="auto"/>
            </w:tcBorders>
            <w:shd w:val="clear" w:color="auto" w:fill="FFFFFF" w:themeFill="background1"/>
            <w:noWrap/>
            <w:vAlign w:val="bottom"/>
            <w:hideMark/>
          </w:tcPr>
          <w:p w14:paraId="305FD2E8"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c>
          <w:tcPr>
            <w:tcW w:w="1072" w:type="pct"/>
            <w:tcBorders>
              <w:top w:val="nil"/>
              <w:left w:val="nil"/>
              <w:bottom w:val="single" w:sz="4" w:space="0" w:color="auto"/>
              <w:right w:val="single" w:sz="4" w:space="0" w:color="auto"/>
            </w:tcBorders>
            <w:shd w:val="clear" w:color="auto" w:fill="FFFFFF" w:themeFill="background1"/>
            <w:noWrap/>
            <w:vAlign w:val="bottom"/>
            <w:hideMark/>
          </w:tcPr>
          <w:p w14:paraId="672AD277"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r>
      <w:tr w:rsidR="005E6F33" w:rsidRPr="00B414A0" w14:paraId="347165F4" w14:textId="77777777" w:rsidTr="005E6F33">
        <w:trPr>
          <w:trHeight w:val="300"/>
        </w:trPr>
        <w:tc>
          <w:tcPr>
            <w:tcW w:w="1430"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508725D0" w14:textId="77777777" w:rsidR="005E6F33" w:rsidRPr="00B414A0" w:rsidRDefault="005E6F33" w:rsidP="006D59C2">
            <w:pPr>
              <w:overflowPunct/>
              <w:autoSpaceDE/>
              <w:autoSpaceDN/>
              <w:adjustRightInd/>
              <w:spacing w:after="0" w:line="276" w:lineRule="auto"/>
              <w:jc w:val="left"/>
              <w:textAlignment w:val="auto"/>
              <w:rPr>
                <w:color w:val="000000"/>
                <w:sz w:val="22"/>
                <w:szCs w:val="22"/>
              </w:rPr>
            </w:pPr>
            <w:r w:rsidRPr="00B414A0">
              <w:rPr>
                <w:color w:val="000000"/>
                <w:sz w:val="22"/>
                <w:szCs w:val="22"/>
              </w:rPr>
              <w:t>Over temperature protection</w:t>
            </w:r>
          </w:p>
        </w:tc>
        <w:tc>
          <w:tcPr>
            <w:tcW w:w="924" w:type="pct"/>
            <w:tcBorders>
              <w:top w:val="nil"/>
              <w:left w:val="nil"/>
              <w:bottom w:val="single" w:sz="4" w:space="0" w:color="auto"/>
              <w:right w:val="single" w:sz="4" w:space="0" w:color="auto"/>
            </w:tcBorders>
            <w:shd w:val="clear" w:color="auto" w:fill="FFFFFF" w:themeFill="background1"/>
            <w:noWrap/>
            <w:vAlign w:val="bottom"/>
            <w:hideMark/>
          </w:tcPr>
          <w:p w14:paraId="6BC2719B"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c>
          <w:tcPr>
            <w:tcW w:w="647" w:type="pct"/>
            <w:tcBorders>
              <w:top w:val="nil"/>
              <w:left w:val="nil"/>
              <w:bottom w:val="single" w:sz="4" w:space="0" w:color="auto"/>
              <w:right w:val="single" w:sz="4" w:space="0" w:color="auto"/>
            </w:tcBorders>
            <w:shd w:val="clear" w:color="auto" w:fill="FFFFFF" w:themeFill="background1"/>
            <w:noWrap/>
            <w:vAlign w:val="bottom"/>
            <w:hideMark/>
          </w:tcPr>
          <w:p w14:paraId="1D8D275E"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c>
          <w:tcPr>
            <w:tcW w:w="927" w:type="pct"/>
            <w:tcBorders>
              <w:top w:val="nil"/>
              <w:left w:val="nil"/>
              <w:bottom w:val="single" w:sz="4" w:space="0" w:color="auto"/>
              <w:right w:val="single" w:sz="4" w:space="0" w:color="auto"/>
            </w:tcBorders>
            <w:shd w:val="clear" w:color="auto" w:fill="FFFFFF" w:themeFill="background1"/>
            <w:noWrap/>
            <w:vAlign w:val="bottom"/>
            <w:hideMark/>
          </w:tcPr>
          <w:p w14:paraId="4B2C15E4"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c>
          <w:tcPr>
            <w:tcW w:w="1072" w:type="pct"/>
            <w:tcBorders>
              <w:top w:val="nil"/>
              <w:left w:val="nil"/>
              <w:bottom w:val="single" w:sz="4" w:space="0" w:color="auto"/>
              <w:right w:val="single" w:sz="4" w:space="0" w:color="auto"/>
            </w:tcBorders>
            <w:shd w:val="clear" w:color="auto" w:fill="FFFFFF" w:themeFill="background1"/>
            <w:noWrap/>
            <w:vAlign w:val="bottom"/>
            <w:hideMark/>
          </w:tcPr>
          <w:p w14:paraId="7550B660"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r>
      <w:tr w:rsidR="005E6F33" w:rsidRPr="00B414A0" w14:paraId="403B6E31" w14:textId="77777777" w:rsidTr="005E6F33">
        <w:trPr>
          <w:trHeight w:val="300"/>
        </w:trPr>
        <w:tc>
          <w:tcPr>
            <w:tcW w:w="1430"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7D611CD3" w14:textId="77777777" w:rsidR="005E6F33" w:rsidRPr="00B414A0" w:rsidRDefault="005E6F33" w:rsidP="006D59C2">
            <w:pPr>
              <w:overflowPunct/>
              <w:autoSpaceDE/>
              <w:autoSpaceDN/>
              <w:adjustRightInd/>
              <w:spacing w:after="0" w:line="276" w:lineRule="auto"/>
              <w:jc w:val="left"/>
              <w:textAlignment w:val="auto"/>
              <w:rPr>
                <w:color w:val="000000"/>
                <w:sz w:val="22"/>
                <w:szCs w:val="22"/>
              </w:rPr>
            </w:pPr>
            <w:r w:rsidRPr="00B414A0">
              <w:rPr>
                <w:color w:val="000000"/>
                <w:sz w:val="22"/>
                <w:szCs w:val="22"/>
              </w:rPr>
              <w:lastRenderedPageBreak/>
              <w:t>Over load/short circuit protection</w:t>
            </w:r>
          </w:p>
        </w:tc>
        <w:tc>
          <w:tcPr>
            <w:tcW w:w="924" w:type="pct"/>
            <w:tcBorders>
              <w:top w:val="nil"/>
              <w:left w:val="nil"/>
              <w:bottom w:val="single" w:sz="4" w:space="0" w:color="auto"/>
              <w:right w:val="single" w:sz="4" w:space="0" w:color="auto"/>
            </w:tcBorders>
            <w:shd w:val="clear" w:color="auto" w:fill="FFFFFF" w:themeFill="background1"/>
            <w:noWrap/>
            <w:vAlign w:val="bottom"/>
            <w:hideMark/>
          </w:tcPr>
          <w:p w14:paraId="119BCD08"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c>
          <w:tcPr>
            <w:tcW w:w="647" w:type="pct"/>
            <w:tcBorders>
              <w:top w:val="nil"/>
              <w:left w:val="nil"/>
              <w:bottom w:val="single" w:sz="4" w:space="0" w:color="auto"/>
              <w:right w:val="single" w:sz="4" w:space="0" w:color="auto"/>
            </w:tcBorders>
            <w:shd w:val="clear" w:color="auto" w:fill="FFFFFF" w:themeFill="background1"/>
            <w:noWrap/>
            <w:vAlign w:val="bottom"/>
            <w:hideMark/>
          </w:tcPr>
          <w:p w14:paraId="2115617B"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c>
          <w:tcPr>
            <w:tcW w:w="927" w:type="pct"/>
            <w:tcBorders>
              <w:top w:val="nil"/>
              <w:left w:val="nil"/>
              <w:bottom w:val="single" w:sz="4" w:space="0" w:color="auto"/>
              <w:right w:val="single" w:sz="4" w:space="0" w:color="auto"/>
            </w:tcBorders>
            <w:shd w:val="clear" w:color="auto" w:fill="FFFFFF" w:themeFill="background1"/>
            <w:noWrap/>
            <w:vAlign w:val="bottom"/>
            <w:hideMark/>
          </w:tcPr>
          <w:p w14:paraId="4C4980A7"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c>
          <w:tcPr>
            <w:tcW w:w="1072" w:type="pct"/>
            <w:tcBorders>
              <w:top w:val="nil"/>
              <w:left w:val="nil"/>
              <w:bottom w:val="single" w:sz="4" w:space="0" w:color="auto"/>
              <w:right w:val="single" w:sz="4" w:space="0" w:color="auto"/>
            </w:tcBorders>
            <w:shd w:val="clear" w:color="auto" w:fill="FFFFFF" w:themeFill="background1"/>
            <w:noWrap/>
            <w:vAlign w:val="bottom"/>
            <w:hideMark/>
          </w:tcPr>
          <w:p w14:paraId="3AD95FC2"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r>
      <w:tr w:rsidR="005E6F33" w:rsidRPr="00B414A0" w14:paraId="66F074D6" w14:textId="77777777" w:rsidTr="005E6F33">
        <w:trPr>
          <w:trHeight w:val="300"/>
        </w:trPr>
        <w:tc>
          <w:tcPr>
            <w:tcW w:w="1430"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42FF2A0A" w14:textId="77777777" w:rsidR="005E6F33" w:rsidRPr="00B414A0" w:rsidRDefault="005E6F33" w:rsidP="006D59C2">
            <w:pPr>
              <w:overflowPunct/>
              <w:autoSpaceDE/>
              <w:autoSpaceDN/>
              <w:adjustRightInd/>
              <w:spacing w:after="0" w:line="276" w:lineRule="auto"/>
              <w:jc w:val="left"/>
              <w:textAlignment w:val="auto"/>
              <w:rPr>
                <w:color w:val="000000"/>
                <w:sz w:val="22"/>
                <w:szCs w:val="22"/>
              </w:rPr>
            </w:pPr>
            <w:r w:rsidRPr="00B414A0">
              <w:rPr>
                <w:color w:val="000000"/>
                <w:sz w:val="22"/>
                <w:szCs w:val="22"/>
              </w:rPr>
              <w:t>Over ouput voltage protection</w:t>
            </w:r>
          </w:p>
        </w:tc>
        <w:tc>
          <w:tcPr>
            <w:tcW w:w="924" w:type="pct"/>
            <w:tcBorders>
              <w:top w:val="nil"/>
              <w:left w:val="nil"/>
              <w:bottom w:val="single" w:sz="4" w:space="0" w:color="auto"/>
              <w:right w:val="single" w:sz="4" w:space="0" w:color="auto"/>
            </w:tcBorders>
            <w:shd w:val="clear" w:color="auto" w:fill="FFFFFF" w:themeFill="background1"/>
            <w:noWrap/>
            <w:vAlign w:val="bottom"/>
            <w:hideMark/>
          </w:tcPr>
          <w:p w14:paraId="51FC8C1C"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c>
          <w:tcPr>
            <w:tcW w:w="647" w:type="pct"/>
            <w:tcBorders>
              <w:top w:val="nil"/>
              <w:left w:val="nil"/>
              <w:bottom w:val="single" w:sz="4" w:space="0" w:color="auto"/>
              <w:right w:val="single" w:sz="4" w:space="0" w:color="auto"/>
            </w:tcBorders>
            <w:shd w:val="clear" w:color="auto" w:fill="FFFFFF" w:themeFill="background1"/>
            <w:noWrap/>
            <w:vAlign w:val="bottom"/>
            <w:hideMark/>
          </w:tcPr>
          <w:p w14:paraId="6097FD24"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c>
          <w:tcPr>
            <w:tcW w:w="927" w:type="pct"/>
            <w:tcBorders>
              <w:top w:val="nil"/>
              <w:left w:val="nil"/>
              <w:bottom w:val="single" w:sz="4" w:space="0" w:color="auto"/>
              <w:right w:val="single" w:sz="4" w:space="0" w:color="auto"/>
            </w:tcBorders>
            <w:shd w:val="clear" w:color="auto" w:fill="FFFFFF" w:themeFill="background1"/>
            <w:noWrap/>
            <w:vAlign w:val="bottom"/>
            <w:hideMark/>
          </w:tcPr>
          <w:p w14:paraId="41D7284B"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c>
          <w:tcPr>
            <w:tcW w:w="1072" w:type="pct"/>
            <w:tcBorders>
              <w:top w:val="nil"/>
              <w:left w:val="nil"/>
              <w:bottom w:val="single" w:sz="4" w:space="0" w:color="auto"/>
              <w:right w:val="single" w:sz="4" w:space="0" w:color="auto"/>
            </w:tcBorders>
            <w:shd w:val="clear" w:color="auto" w:fill="FFFFFF" w:themeFill="background1"/>
            <w:noWrap/>
            <w:vAlign w:val="bottom"/>
            <w:hideMark/>
          </w:tcPr>
          <w:p w14:paraId="76319365"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r>
      <w:tr w:rsidR="005E6F33" w:rsidRPr="00B414A0" w14:paraId="40592A05" w14:textId="77777777" w:rsidTr="005E6F33">
        <w:trPr>
          <w:trHeight w:val="300"/>
        </w:trPr>
        <w:tc>
          <w:tcPr>
            <w:tcW w:w="1430"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31BF2C5B" w14:textId="77777777" w:rsidR="005E6F33" w:rsidRPr="00B414A0" w:rsidRDefault="005E6F33" w:rsidP="006D59C2">
            <w:pPr>
              <w:overflowPunct/>
              <w:autoSpaceDE/>
              <w:autoSpaceDN/>
              <w:adjustRightInd/>
              <w:spacing w:after="0" w:line="276" w:lineRule="auto"/>
              <w:jc w:val="left"/>
              <w:textAlignment w:val="auto"/>
              <w:rPr>
                <w:color w:val="000000"/>
                <w:sz w:val="22"/>
                <w:szCs w:val="22"/>
              </w:rPr>
            </w:pPr>
            <w:r w:rsidRPr="00B414A0">
              <w:rPr>
                <w:color w:val="000000"/>
                <w:sz w:val="22"/>
                <w:szCs w:val="22"/>
              </w:rPr>
              <w:t>Under voltage protection</w:t>
            </w:r>
          </w:p>
        </w:tc>
        <w:tc>
          <w:tcPr>
            <w:tcW w:w="924" w:type="pct"/>
            <w:tcBorders>
              <w:top w:val="nil"/>
              <w:left w:val="nil"/>
              <w:bottom w:val="single" w:sz="4" w:space="0" w:color="auto"/>
              <w:right w:val="single" w:sz="4" w:space="0" w:color="auto"/>
            </w:tcBorders>
            <w:shd w:val="clear" w:color="auto" w:fill="FFFFFF" w:themeFill="background1"/>
            <w:noWrap/>
            <w:vAlign w:val="bottom"/>
            <w:hideMark/>
          </w:tcPr>
          <w:p w14:paraId="0E156725"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_</w:t>
            </w:r>
          </w:p>
        </w:tc>
        <w:tc>
          <w:tcPr>
            <w:tcW w:w="647" w:type="pct"/>
            <w:tcBorders>
              <w:top w:val="nil"/>
              <w:left w:val="nil"/>
              <w:bottom w:val="single" w:sz="4" w:space="0" w:color="auto"/>
              <w:right w:val="single" w:sz="4" w:space="0" w:color="auto"/>
            </w:tcBorders>
            <w:shd w:val="clear" w:color="auto" w:fill="FFFFFF" w:themeFill="background1"/>
            <w:noWrap/>
            <w:vAlign w:val="bottom"/>
            <w:hideMark/>
          </w:tcPr>
          <w:p w14:paraId="66229FE0"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_</w:t>
            </w:r>
          </w:p>
        </w:tc>
        <w:tc>
          <w:tcPr>
            <w:tcW w:w="927" w:type="pct"/>
            <w:tcBorders>
              <w:top w:val="nil"/>
              <w:left w:val="nil"/>
              <w:bottom w:val="single" w:sz="4" w:space="0" w:color="auto"/>
              <w:right w:val="single" w:sz="4" w:space="0" w:color="auto"/>
            </w:tcBorders>
            <w:shd w:val="clear" w:color="auto" w:fill="FFFFFF" w:themeFill="background1"/>
            <w:noWrap/>
            <w:vAlign w:val="bottom"/>
            <w:hideMark/>
          </w:tcPr>
          <w:p w14:paraId="595C3F5F"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Yes</w:t>
            </w:r>
          </w:p>
        </w:tc>
        <w:tc>
          <w:tcPr>
            <w:tcW w:w="1072" w:type="pct"/>
            <w:tcBorders>
              <w:top w:val="nil"/>
              <w:left w:val="nil"/>
              <w:bottom w:val="single" w:sz="4" w:space="0" w:color="auto"/>
              <w:right w:val="single" w:sz="4" w:space="0" w:color="auto"/>
            </w:tcBorders>
            <w:shd w:val="clear" w:color="auto" w:fill="FFFFFF" w:themeFill="background1"/>
            <w:noWrap/>
            <w:vAlign w:val="bottom"/>
            <w:hideMark/>
          </w:tcPr>
          <w:p w14:paraId="42F80809"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_</w:t>
            </w:r>
          </w:p>
        </w:tc>
      </w:tr>
      <w:tr w:rsidR="005E6F33" w:rsidRPr="00B414A0" w14:paraId="6D408C75" w14:textId="77777777" w:rsidTr="005E6F33">
        <w:trPr>
          <w:trHeight w:val="300"/>
        </w:trPr>
        <w:tc>
          <w:tcPr>
            <w:tcW w:w="1430"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37ADD91C" w14:textId="77777777" w:rsidR="005E6F33" w:rsidRPr="00B414A0" w:rsidRDefault="005E6F33" w:rsidP="006D59C2">
            <w:pPr>
              <w:overflowPunct/>
              <w:autoSpaceDE/>
              <w:autoSpaceDN/>
              <w:adjustRightInd/>
              <w:spacing w:after="0" w:line="276" w:lineRule="auto"/>
              <w:jc w:val="left"/>
              <w:textAlignment w:val="auto"/>
              <w:rPr>
                <w:color w:val="000000"/>
                <w:sz w:val="22"/>
                <w:szCs w:val="22"/>
              </w:rPr>
            </w:pPr>
            <w:r w:rsidRPr="00B414A0">
              <w:rPr>
                <w:color w:val="000000"/>
                <w:sz w:val="22"/>
                <w:szCs w:val="22"/>
              </w:rPr>
              <w:t>Packet</w:t>
            </w:r>
          </w:p>
        </w:tc>
        <w:tc>
          <w:tcPr>
            <w:tcW w:w="924" w:type="pct"/>
            <w:tcBorders>
              <w:top w:val="nil"/>
              <w:left w:val="nil"/>
              <w:bottom w:val="single" w:sz="4" w:space="0" w:color="auto"/>
              <w:right w:val="single" w:sz="4" w:space="0" w:color="auto"/>
            </w:tcBorders>
            <w:shd w:val="clear" w:color="auto" w:fill="FFFFFF" w:themeFill="background1"/>
            <w:noWrap/>
            <w:vAlign w:val="bottom"/>
            <w:hideMark/>
          </w:tcPr>
          <w:p w14:paraId="236ED21A"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SOIC7</w:t>
            </w:r>
          </w:p>
        </w:tc>
        <w:tc>
          <w:tcPr>
            <w:tcW w:w="647" w:type="pct"/>
            <w:tcBorders>
              <w:top w:val="nil"/>
              <w:left w:val="nil"/>
              <w:bottom w:val="single" w:sz="4" w:space="0" w:color="auto"/>
              <w:right w:val="single" w:sz="4" w:space="0" w:color="auto"/>
            </w:tcBorders>
            <w:shd w:val="clear" w:color="auto" w:fill="FFFFFF" w:themeFill="background1"/>
            <w:noWrap/>
            <w:vAlign w:val="bottom"/>
            <w:hideMark/>
          </w:tcPr>
          <w:p w14:paraId="6D7EFB7F"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SOIC7</w:t>
            </w:r>
          </w:p>
        </w:tc>
        <w:tc>
          <w:tcPr>
            <w:tcW w:w="927" w:type="pct"/>
            <w:tcBorders>
              <w:top w:val="nil"/>
              <w:left w:val="nil"/>
              <w:bottom w:val="single" w:sz="4" w:space="0" w:color="auto"/>
              <w:right w:val="single" w:sz="4" w:space="0" w:color="auto"/>
            </w:tcBorders>
            <w:shd w:val="clear" w:color="auto" w:fill="FFFFFF" w:themeFill="background1"/>
            <w:noWrap/>
            <w:vAlign w:val="bottom"/>
            <w:hideMark/>
          </w:tcPr>
          <w:p w14:paraId="3B831EFD"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TSOT 23-5, SOIC8</w:t>
            </w:r>
          </w:p>
        </w:tc>
        <w:tc>
          <w:tcPr>
            <w:tcW w:w="1072" w:type="pct"/>
            <w:tcBorders>
              <w:top w:val="nil"/>
              <w:left w:val="nil"/>
              <w:bottom w:val="single" w:sz="4" w:space="0" w:color="auto"/>
              <w:right w:val="single" w:sz="4" w:space="0" w:color="auto"/>
            </w:tcBorders>
            <w:shd w:val="clear" w:color="auto" w:fill="FFFFFF" w:themeFill="background1"/>
            <w:noWrap/>
            <w:vAlign w:val="bottom"/>
            <w:hideMark/>
          </w:tcPr>
          <w:p w14:paraId="3048A076"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SO8C. PDIP8B,SMD8B</w:t>
            </w:r>
          </w:p>
        </w:tc>
      </w:tr>
      <w:tr w:rsidR="005E6F33" w:rsidRPr="00B414A0" w14:paraId="07516F10" w14:textId="77777777" w:rsidTr="005E6F33">
        <w:trPr>
          <w:trHeight w:val="300"/>
        </w:trPr>
        <w:tc>
          <w:tcPr>
            <w:tcW w:w="1430" w:type="pct"/>
            <w:tcBorders>
              <w:top w:val="nil"/>
              <w:left w:val="single" w:sz="4" w:space="0" w:color="auto"/>
              <w:bottom w:val="single" w:sz="4" w:space="0" w:color="auto"/>
              <w:right w:val="single" w:sz="4" w:space="0" w:color="auto"/>
            </w:tcBorders>
            <w:shd w:val="clear" w:color="auto" w:fill="FFFFFF" w:themeFill="background1"/>
            <w:noWrap/>
            <w:vAlign w:val="bottom"/>
            <w:hideMark/>
          </w:tcPr>
          <w:p w14:paraId="60594A2E" w14:textId="77777777" w:rsidR="005E6F33" w:rsidRPr="00B414A0" w:rsidRDefault="005E6F33" w:rsidP="006D59C2">
            <w:pPr>
              <w:overflowPunct/>
              <w:autoSpaceDE/>
              <w:autoSpaceDN/>
              <w:adjustRightInd/>
              <w:spacing w:after="0" w:line="276" w:lineRule="auto"/>
              <w:jc w:val="left"/>
              <w:textAlignment w:val="auto"/>
              <w:rPr>
                <w:color w:val="000000"/>
                <w:sz w:val="22"/>
                <w:szCs w:val="22"/>
              </w:rPr>
            </w:pPr>
            <w:r w:rsidRPr="00B414A0">
              <w:rPr>
                <w:color w:val="000000"/>
                <w:sz w:val="22"/>
                <w:szCs w:val="22"/>
              </w:rPr>
              <w:t>Price/unit ($)</w:t>
            </w:r>
          </w:p>
        </w:tc>
        <w:tc>
          <w:tcPr>
            <w:tcW w:w="924" w:type="pct"/>
            <w:tcBorders>
              <w:top w:val="nil"/>
              <w:left w:val="nil"/>
              <w:bottom w:val="single" w:sz="4" w:space="0" w:color="auto"/>
              <w:right w:val="single" w:sz="4" w:space="0" w:color="auto"/>
            </w:tcBorders>
            <w:shd w:val="clear" w:color="auto" w:fill="FFFFFF" w:themeFill="background1"/>
            <w:noWrap/>
            <w:vAlign w:val="bottom"/>
            <w:hideMark/>
          </w:tcPr>
          <w:p w14:paraId="5C7FB348"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1.15</w:t>
            </w:r>
          </w:p>
        </w:tc>
        <w:tc>
          <w:tcPr>
            <w:tcW w:w="647" w:type="pct"/>
            <w:tcBorders>
              <w:top w:val="nil"/>
              <w:left w:val="nil"/>
              <w:bottom w:val="single" w:sz="4" w:space="0" w:color="auto"/>
              <w:right w:val="single" w:sz="4" w:space="0" w:color="auto"/>
            </w:tcBorders>
            <w:shd w:val="clear" w:color="auto" w:fill="FFFFFF" w:themeFill="background1"/>
            <w:noWrap/>
            <w:vAlign w:val="bottom"/>
            <w:hideMark/>
          </w:tcPr>
          <w:p w14:paraId="2A0DB291"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1.31</w:t>
            </w:r>
          </w:p>
        </w:tc>
        <w:tc>
          <w:tcPr>
            <w:tcW w:w="927" w:type="pct"/>
            <w:tcBorders>
              <w:top w:val="nil"/>
              <w:left w:val="nil"/>
              <w:bottom w:val="single" w:sz="4" w:space="0" w:color="auto"/>
              <w:right w:val="single" w:sz="4" w:space="0" w:color="auto"/>
            </w:tcBorders>
            <w:shd w:val="clear" w:color="auto" w:fill="FFFFFF" w:themeFill="background1"/>
            <w:noWrap/>
            <w:vAlign w:val="bottom"/>
            <w:hideMark/>
          </w:tcPr>
          <w:p w14:paraId="6A881D3F"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1.62</w:t>
            </w:r>
          </w:p>
        </w:tc>
        <w:tc>
          <w:tcPr>
            <w:tcW w:w="1072" w:type="pct"/>
            <w:tcBorders>
              <w:top w:val="nil"/>
              <w:left w:val="nil"/>
              <w:bottom w:val="single" w:sz="4" w:space="0" w:color="auto"/>
              <w:right w:val="single" w:sz="4" w:space="0" w:color="auto"/>
            </w:tcBorders>
            <w:shd w:val="clear" w:color="auto" w:fill="FFFFFF" w:themeFill="background1"/>
            <w:noWrap/>
            <w:vAlign w:val="bottom"/>
            <w:hideMark/>
          </w:tcPr>
          <w:p w14:paraId="02D6D90D" w14:textId="77777777" w:rsidR="005E6F33" w:rsidRPr="00B414A0" w:rsidRDefault="005E6F33" w:rsidP="006D59C2">
            <w:pPr>
              <w:overflowPunct/>
              <w:autoSpaceDE/>
              <w:autoSpaceDN/>
              <w:adjustRightInd/>
              <w:spacing w:after="0" w:line="276" w:lineRule="auto"/>
              <w:jc w:val="center"/>
              <w:textAlignment w:val="auto"/>
              <w:rPr>
                <w:color w:val="000000"/>
                <w:sz w:val="22"/>
                <w:szCs w:val="22"/>
              </w:rPr>
            </w:pPr>
            <w:r w:rsidRPr="00B414A0">
              <w:rPr>
                <w:color w:val="000000"/>
                <w:sz w:val="22"/>
                <w:szCs w:val="22"/>
              </w:rPr>
              <w:t>1.35</w:t>
            </w:r>
          </w:p>
        </w:tc>
      </w:tr>
    </w:tbl>
    <w:p w14:paraId="5A1E7A27" w14:textId="77777777" w:rsidR="005E6F33" w:rsidRPr="00B414A0" w:rsidRDefault="005E6F33" w:rsidP="006D59C2">
      <w:pPr>
        <w:pStyle w:val="Caption"/>
        <w:rPr>
          <w:rFonts w:cs="Times New Roman"/>
        </w:rPr>
      </w:pPr>
      <w:bookmarkStart w:id="251" w:name="_Toc43135240"/>
      <w:bookmarkStart w:id="252" w:name="_Toc44593965"/>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35</w:t>
      </w:r>
      <w:r w:rsidRPr="00B414A0">
        <w:rPr>
          <w:rFonts w:cs="Times New Roman"/>
          <w:noProof/>
        </w:rPr>
        <w:fldChar w:fldCharType="end"/>
      </w:r>
      <w:r w:rsidRPr="00B414A0">
        <w:rPr>
          <w:rFonts w:cs="Times New Roman"/>
        </w:rPr>
        <w:t>: So sánh giải pháp IC energy metter</w:t>
      </w:r>
      <w:bookmarkEnd w:id="251"/>
      <w:bookmarkEnd w:id="252"/>
    </w:p>
    <w:p w14:paraId="5E41039F" w14:textId="77777777" w:rsidR="005E6F33" w:rsidRPr="00B414A0" w:rsidRDefault="005E6F33" w:rsidP="006D59C2">
      <w:pPr>
        <w:pStyle w:val="ANSVNormal"/>
        <w:rPr>
          <w:rFonts w:cs="Times New Roman"/>
        </w:rPr>
      </w:pPr>
      <w:r w:rsidRPr="00B414A0">
        <w:rPr>
          <w:rFonts w:cs="Times New Roman"/>
        </w:rPr>
        <w:t>Từ bảng so sánh trên ta có thể lựa chọn giải pháp của Onsemi do giá thành rẻ và dạng chân đóng gói nhỏ gọn phù hợp với không gian của vỏ thiết bị.</w:t>
      </w:r>
    </w:p>
    <w:p w14:paraId="7F34D708" w14:textId="675F4109" w:rsidR="005E6F33" w:rsidRPr="00B414A0" w:rsidRDefault="005E6F33" w:rsidP="006D59C2">
      <w:pPr>
        <w:pStyle w:val="ANSVHeadingLevel3"/>
        <w:numPr>
          <w:ilvl w:val="2"/>
          <w:numId w:val="12"/>
        </w:numPr>
        <w:spacing w:line="276" w:lineRule="auto"/>
      </w:pPr>
      <w:bookmarkStart w:id="253" w:name="_Toc43135251"/>
      <w:bookmarkStart w:id="254" w:name="_Toc44922381"/>
      <w:r w:rsidRPr="00B414A0">
        <w:t>Khối EMI Filter</w:t>
      </w:r>
      <w:bookmarkEnd w:id="253"/>
      <w:bookmarkEnd w:id="254"/>
    </w:p>
    <w:p w14:paraId="292A39CE" w14:textId="77777777" w:rsidR="005E6F33" w:rsidRPr="00B414A0" w:rsidRDefault="005E6F33" w:rsidP="006D59C2">
      <w:pPr>
        <w:pStyle w:val="ANSVNormal"/>
        <w:rPr>
          <w:rFonts w:cs="Times New Roman"/>
        </w:rPr>
      </w:pPr>
      <w:r w:rsidRPr="00B414A0">
        <w:rPr>
          <w:rFonts w:cs="Times New Roman"/>
        </w:rPr>
        <w:t>Khối EMI filter có nhiệm vụ:</w:t>
      </w:r>
    </w:p>
    <w:p w14:paraId="53F85CE4" w14:textId="77777777" w:rsidR="005E6F33" w:rsidRPr="00B414A0" w:rsidRDefault="005E6F33" w:rsidP="006D59C2">
      <w:pPr>
        <w:pStyle w:val="ANSVNormal"/>
        <w:numPr>
          <w:ilvl w:val="0"/>
          <w:numId w:val="48"/>
        </w:numPr>
        <w:rPr>
          <w:rFonts w:cs="Times New Roman"/>
        </w:rPr>
      </w:pPr>
      <w:r w:rsidRPr="00B414A0">
        <w:rPr>
          <w:rFonts w:cs="Times New Roman"/>
        </w:rPr>
        <w:t>Bảo vệ thiết bị khỏi nhiễu EMI và chống phát xạ nhiễu EMI ra bên ngoài.</w:t>
      </w:r>
    </w:p>
    <w:p w14:paraId="7A10747C" w14:textId="77777777" w:rsidR="005E6F33" w:rsidRPr="00B414A0" w:rsidRDefault="005E6F33" w:rsidP="006D59C2">
      <w:pPr>
        <w:pStyle w:val="ANSVNormal"/>
        <w:jc w:val="both"/>
        <w:rPr>
          <w:rFonts w:cs="Times New Roman"/>
        </w:rPr>
      </w:pPr>
      <w:r w:rsidRPr="00B414A0">
        <w:rPr>
          <w:rFonts w:cs="Times New Roman"/>
        </w:rPr>
        <w:t xml:space="preserve">Yêu cầu của thiết bị đối với khối EMI phải đảm bảo tiêu chuẩn </w:t>
      </w:r>
      <w:proofErr w:type="gramStart"/>
      <w:r w:rsidRPr="00B414A0">
        <w:rPr>
          <w:rFonts w:cs="Times New Roman"/>
        </w:rPr>
        <w:t>sau :</w:t>
      </w:r>
      <w:proofErr w:type="gramEnd"/>
    </w:p>
    <w:p w14:paraId="6451BB32" w14:textId="77777777" w:rsidR="005E6F33" w:rsidRPr="00B414A0" w:rsidRDefault="005E6F33" w:rsidP="006D59C2">
      <w:pPr>
        <w:pStyle w:val="ListParagraph"/>
        <w:numPr>
          <w:ilvl w:val="0"/>
          <w:numId w:val="31"/>
        </w:numPr>
        <w:overflowPunct/>
        <w:autoSpaceDE/>
        <w:autoSpaceDN/>
        <w:adjustRightInd/>
        <w:spacing w:line="276" w:lineRule="auto"/>
        <w:textAlignment w:val="auto"/>
      </w:pPr>
      <w:r w:rsidRPr="00B414A0">
        <w:t>Conducted EMI: CISPR22/EN55022</w:t>
      </w:r>
      <w:r w:rsidRPr="00B414A0">
        <w:rPr>
          <w:rFonts w:eastAsia="MS Gothic"/>
        </w:rPr>
        <w:t>，</w:t>
      </w:r>
      <w:r w:rsidRPr="00B414A0">
        <w:t>CLASS B (Class B áp dụng cho các thiết bị sử dụng trong nhà, Class A áp dụng cho các thiết bị khác);</w:t>
      </w:r>
    </w:p>
    <w:p w14:paraId="2E875AA3" w14:textId="77777777" w:rsidR="005E6F33" w:rsidRPr="00B414A0" w:rsidRDefault="005E6F33" w:rsidP="006D59C2">
      <w:pPr>
        <w:pStyle w:val="ListParagraph"/>
        <w:numPr>
          <w:ilvl w:val="0"/>
          <w:numId w:val="31"/>
        </w:numPr>
        <w:overflowPunct/>
        <w:autoSpaceDE/>
        <w:autoSpaceDN/>
        <w:adjustRightInd/>
        <w:spacing w:line="276" w:lineRule="auto"/>
        <w:textAlignment w:val="auto"/>
      </w:pPr>
      <w:r w:rsidRPr="00B414A0">
        <w:t>Radiated EMI: CISPR22/EN55022, CLASS B;</w:t>
      </w:r>
    </w:p>
    <w:p w14:paraId="19ACE128" w14:textId="77777777" w:rsidR="005E6F33" w:rsidRPr="00B414A0" w:rsidRDefault="005E6F33" w:rsidP="006D59C2">
      <w:pPr>
        <w:pStyle w:val="ANSVNormal"/>
        <w:jc w:val="both"/>
        <w:rPr>
          <w:rFonts w:cs="Times New Roman"/>
        </w:rPr>
      </w:pPr>
      <w:r w:rsidRPr="00B414A0">
        <w:rPr>
          <w:rFonts w:cs="Times New Roman"/>
        </w:rPr>
        <w:t>Như vậy, đầu vào điện lưới của thiết bị cần phải có một bộ lọc EMI, và giải pháp lựa chọn cho khối EMI là 1 mạch lọc C-L-C ở đầu vào khối nguồn AC-DC.</w:t>
      </w:r>
    </w:p>
    <w:p w14:paraId="18466904" w14:textId="6C0DFCA9" w:rsidR="005E6F33" w:rsidRPr="00B414A0" w:rsidRDefault="005E6F33" w:rsidP="006D59C2">
      <w:pPr>
        <w:pStyle w:val="ANSVHeadingLevel3"/>
        <w:numPr>
          <w:ilvl w:val="2"/>
          <w:numId w:val="12"/>
        </w:numPr>
        <w:spacing w:line="276" w:lineRule="auto"/>
      </w:pPr>
      <w:bookmarkStart w:id="255" w:name="_Toc43135252"/>
      <w:bookmarkStart w:id="256" w:name="_Toc44922382"/>
      <w:r w:rsidRPr="00B414A0">
        <w:t>Khối Overvoltage/Curent protection</w:t>
      </w:r>
      <w:bookmarkEnd w:id="255"/>
      <w:bookmarkEnd w:id="256"/>
    </w:p>
    <w:p w14:paraId="60377BBE" w14:textId="77777777" w:rsidR="005E6F33" w:rsidRPr="00B414A0" w:rsidRDefault="005E6F33" w:rsidP="006D59C2">
      <w:pPr>
        <w:pStyle w:val="ANSVNormal"/>
        <w:ind w:firstLine="612"/>
        <w:jc w:val="both"/>
        <w:rPr>
          <w:rFonts w:cs="Times New Roman"/>
        </w:rPr>
      </w:pPr>
      <w:r w:rsidRPr="00B414A0">
        <w:rPr>
          <w:rFonts w:cs="Times New Roman"/>
        </w:rPr>
        <w:t xml:space="preserve">Do thiết bị được nối trực tiếp vào đường điện xoay chiều trong nhà, nên khả năng gặp các xung điện áp bất thường do nhiễu điện từ trường từ các nguồn như sét hoặc nhiễm tĩnh điện. Các xung điện áp này thường có mức điện áp từ hàng kV đến vài chục kV, và diễn ra trong khoảng thời gian rất ngắn. Vì vậy, thiết bị cần phải được bảo vệ trước những tác nhân này. </w:t>
      </w:r>
    </w:p>
    <w:p w14:paraId="4B931831" w14:textId="77777777" w:rsidR="005E6F33" w:rsidRPr="00B414A0" w:rsidRDefault="005E6F33" w:rsidP="006D59C2">
      <w:pPr>
        <w:pStyle w:val="ANSVNormal"/>
        <w:jc w:val="both"/>
        <w:rPr>
          <w:rFonts w:cs="Times New Roman"/>
        </w:rPr>
      </w:pPr>
      <w:r w:rsidRPr="00B414A0">
        <w:rPr>
          <w:rFonts w:cs="Times New Roman"/>
        </w:rPr>
        <w:t>Yêu cầu của thiết bị đối với khối Overvoltage protection như sau:</w:t>
      </w:r>
    </w:p>
    <w:p w14:paraId="6513E66A" w14:textId="77777777" w:rsidR="005E6F33" w:rsidRPr="00B414A0" w:rsidRDefault="005E6F33" w:rsidP="006D59C2">
      <w:pPr>
        <w:pStyle w:val="ANSVNormal"/>
        <w:numPr>
          <w:ilvl w:val="0"/>
          <w:numId w:val="49"/>
        </w:numPr>
        <w:jc w:val="both"/>
        <w:rPr>
          <w:rFonts w:cs="Times New Roman"/>
        </w:rPr>
      </w:pPr>
      <w:r w:rsidRPr="00B414A0">
        <w:rPr>
          <w:rFonts w:cs="Times New Roman"/>
        </w:rPr>
        <w:t>Đạt tiêu chuẩn chống sét IEC 61000-4-5 Level2</w:t>
      </w:r>
    </w:p>
    <w:p w14:paraId="477B6FD0" w14:textId="77777777" w:rsidR="005E6F33" w:rsidRPr="00B414A0" w:rsidRDefault="005E6F33" w:rsidP="006D59C2">
      <w:pPr>
        <w:pStyle w:val="ANSVNormal"/>
        <w:jc w:val="both"/>
        <w:rPr>
          <w:rFonts w:cs="Times New Roman"/>
        </w:rPr>
      </w:pPr>
      <w:r w:rsidRPr="00B414A0">
        <w:rPr>
          <w:rFonts w:cs="Times New Roman"/>
        </w:rPr>
        <w:t>Một giải pháp phổ biến là sử dụng MOV, là linh kiện chuyên dụng cho mục đích này.</w:t>
      </w:r>
    </w:p>
    <w:p w14:paraId="657D4957" w14:textId="77777777" w:rsidR="005E6F33" w:rsidRPr="00B414A0" w:rsidRDefault="005E6F33" w:rsidP="006D59C2">
      <w:pPr>
        <w:pStyle w:val="ANSVNormal"/>
        <w:jc w:val="both"/>
        <w:rPr>
          <w:rFonts w:cs="Times New Roman"/>
        </w:rPr>
      </w:pPr>
      <w:r w:rsidRPr="00B414A0">
        <w:rPr>
          <w:rFonts w:cs="Times New Roman"/>
        </w:rPr>
        <w:t>MOV sử dụng trong thiết bị Smart Plug cần đảm bảo các yêu cầu sau:</w:t>
      </w:r>
    </w:p>
    <w:tbl>
      <w:tblPr>
        <w:tblStyle w:val="TableGrid"/>
        <w:tblW w:w="0" w:type="auto"/>
        <w:tblLook w:val="04A0" w:firstRow="1" w:lastRow="0" w:firstColumn="1" w:lastColumn="0" w:noHBand="0" w:noVBand="1"/>
      </w:tblPr>
      <w:tblGrid>
        <w:gridCol w:w="4868"/>
        <w:gridCol w:w="1247"/>
        <w:gridCol w:w="3621"/>
      </w:tblGrid>
      <w:tr w:rsidR="005E6F33" w:rsidRPr="00B414A0" w14:paraId="58AA74DB" w14:textId="77777777" w:rsidTr="005E6F33">
        <w:tc>
          <w:tcPr>
            <w:tcW w:w="4868" w:type="dxa"/>
            <w:shd w:val="clear" w:color="auto" w:fill="AEAAAA" w:themeFill="background2" w:themeFillShade="BF"/>
          </w:tcPr>
          <w:p w14:paraId="12737316" w14:textId="77777777" w:rsidR="005E6F33" w:rsidRPr="00B414A0" w:rsidRDefault="005E6F33" w:rsidP="006D59C2">
            <w:pPr>
              <w:pStyle w:val="ANSVNormal"/>
              <w:jc w:val="center"/>
              <w:rPr>
                <w:rFonts w:cs="Times New Roman"/>
                <w:b/>
                <w:bCs/>
              </w:rPr>
            </w:pPr>
            <w:r w:rsidRPr="00B414A0">
              <w:rPr>
                <w:rFonts w:cs="Times New Roman"/>
                <w:b/>
                <w:bCs/>
              </w:rPr>
              <w:t>Tham số</w:t>
            </w:r>
          </w:p>
        </w:tc>
        <w:tc>
          <w:tcPr>
            <w:tcW w:w="4868" w:type="dxa"/>
            <w:gridSpan w:val="2"/>
            <w:shd w:val="clear" w:color="auto" w:fill="AEAAAA" w:themeFill="background2" w:themeFillShade="BF"/>
          </w:tcPr>
          <w:p w14:paraId="7212DCB8" w14:textId="77777777" w:rsidR="005E6F33" w:rsidRPr="00B414A0" w:rsidRDefault="005E6F33" w:rsidP="006D59C2">
            <w:pPr>
              <w:pStyle w:val="ANSVNormal"/>
              <w:jc w:val="center"/>
              <w:rPr>
                <w:rFonts w:cs="Times New Roman"/>
                <w:b/>
                <w:bCs/>
              </w:rPr>
            </w:pPr>
            <w:r w:rsidRPr="00B414A0">
              <w:rPr>
                <w:rFonts w:cs="Times New Roman"/>
                <w:b/>
                <w:bCs/>
              </w:rPr>
              <w:t>Yêu cầu</w:t>
            </w:r>
          </w:p>
        </w:tc>
      </w:tr>
      <w:tr w:rsidR="005E6F33" w:rsidRPr="00B414A0" w14:paraId="21FDC184" w14:textId="77777777" w:rsidTr="005E6F33">
        <w:trPr>
          <w:trHeight w:val="455"/>
        </w:trPr>
        <w:tc>
          <w:tcPr>
            <w:tcW w:w="4868" w:type="dxa"/>
            <w:vMerge w:val="restart"/>
            <w:vAlign w:val="center"/>
          </w:tcPr>
          <w:p w14:paraId="1E51D2B2" w14:textId="77777777" w:rsidR="005E6F33" w:rsidRPr="00B414A0" w:rsidRDefault="005E6F33" w:rsidP="006D59C2">
            <w:pPr>
              <w:pStyle w:val="ANSVNormal"/>
              <w:rPr>
                <w:rFonts w:cs="Times New Roman"/>
              </w:rPr>
            </w:pPr>
            <w:r w:rsidRPr="00B414A0">
              <w:rPr>
                <w:rFonts w:cs="Times New Roman"/>
              </w:rPr>
              <w:t>Voltage Rating, Continuous</w:t>
            </w:r>
          </w:p>
        </w:tc>
        <w:tc>
          <w:tcPr>
            <w:tcW w:w="1247" w:type="dxa"/>
          </w:tcPr>
          <w:p w14:paraId="440CC809" w14:textId="77777777" w:rsidR="005E6F33" w:rsidRPr="00B414A0" w:rsidRDefault="005E6F33" w:rsidP="006D59C2">
            <w:pPr>
              <w:pStyle w:val="ANSVNormal"/>
              <w:jc w:val="both"/>
              <w:rPr>
                <w:rFonts w:cs="Times New Roman"/>
              </w:rPr>
            </w:pPr>
            <w:r w:rsidRPr="00B414A0">
              <w:rPr>
                <w:rFonts w:cs="Times New Roman"/>
              </w:rPr>
              <w:t>RMS</w:t>
            </w:r>
          </w:p>
        </w:tc>
        <w:tc>
          <w:tcPr>
            <w:tcW w:w="3621" w:type="dxa"/>
          </w:tcPr>
          <w:p w14:paraId="3962E526" w14:textId="77777777" w:rsidR="005E6F33" w:rsidRPr="00B414A0" w:rsidRDefault="005E6F33" w:rsidP="006D59C2">
            <w:pPr>
              <w:pStyle w:val="ANSVNormal"/>
              <w:jc w:val="both"/>
              <w:rPr>
                <w:rFonts w:cs="Times New Roman"/>
              </w:rPr>
            </w:pPr>
            <w:r w:rsidRPr="00B414A0">
              <w:rPr>
                <w:rFonts w:cs="Times New Roman"/>
              </w:rPr>
              <w:t>≥ 270V</w:t>
            </w:r>
          </w:p>
        </w:tc>
      </w:tr>
      <w:tr w:rsidR="005E6F33" w:rsidRPr="00B414A0" w14:paraId="05586365" w14:textId="77777777" w:rsidTr="005E6F33">
        <w:trPr>
          <w:trHeight w:val="455"/>
        </w:trPr>
        <w:tc>
          <w:tcPr>
            <w:tcW w:w="4868" w:type="dxa"/>
            <w:vMerge/>
            <w:vAlign w:val="center"/>
          </w:tcPr>
          <w:p w14:paraId="1EF5AF36" w14:textId="77777777" w:rsidR="005E6F33" w:rsidRPr="00B414A0" w:rsidRDefault="005E6F33" w:rsidP="006D59C2">
            <w:pPr>
              <w:pStyle w:val="ANSVNormal"/>
              <w:rPr>
                <w:rFonts w:cs="Times New Roman"/>
              </w:rPr>
            </w:pPr>
          </w:p>
        </w:tc>
        <w:tc>
          <w:tcPr>
            <w:tcW w:w="1247" w:type="dxa"/>
          </w:tcPr>
          <w:p w14:paraId="524F5E51" w14:textId="77777777" w:rsidR="005E6F33" w:rsidRPr="00B414A0" w:rsidRDefault="005E6F33" w:rsidP="006D59C2">
            <w:pPr>
              <w:pStyle w:val="ANSVNormal"/>
              <w:jc w:val="both"/>
              <w:rPr>
                <w:rFonts w:cs="Times New Roman"/>
              </w:rPr>
            </w:pPr>
            <w:r w:rsidRPr="00B414A0">
              <w:rPr>
                <w:rFonts w:cs="Times New Roman"/>
              </w:rPr>
              <w:t>DC</w:t>
            </w:r>
          </w:p>
        </w:tc>
        <w:tc>
          <w:tcPr>
            <w:tcW w:w="3621" w:type="dxa"/>
          </w:tcPr>
          <w:p w14:paraId="49E23001" w14:textId="77777777" w:rsidR="005E6F33" w:rsidRPr="00B414A0" w:rsidRDefault="005E6F33" w:rsidP="006D59C2">
            <w:pPr>
              <w:pStyle w:val="ANSVNormal"/>
              <w:jc w:val="both"/>
              <w:rPr>
                <w:rFonts w:cs="Times New Roman"/>
              </w:rPr>
            </w:pPr>
            <w:r w:rsidRPr="00B414A0">
              <w:rPr>
                <w:rFonts w:cs="Times New Roman"/>
              </w:rPr>
              <w:t>≥ 375V</w:t>
            </w:r>
          </w:p>
        </w:tc>
      </w:tr>
      <w:tr w:rsidR="005E6F33" w:rsidRPr="00B414A0" w14:paraId="3F7279F1" w14:textId="77777777" w:rsidTr="005E6F33">
        <w:tc>
          <w:tcPr>
            <w:tcW w:w="4868" w:type="dxa"/>
          </w:tcPr>
          <w:p w14:paraId="2AE9C2AE" w14:textId="77777777" w:rsidR="005E6F33" w:rsidRPr="00B414A0" w:rsidRDefault="005E6F33" w:rsidP="006D59C2">
            <w:pPr>
              <w:pStyle w:val="ANSVNormal"/>
              <w:jc w:val="both"/>
              <w:rPr>
                <w:rFonts w:cs="Times New Roman"/>
              </w:rPr>
            </w:pPr>
            <w:r w:rsidRPr="00B414A0">
              <w:rPr>
                <w:rFonts w:cs="Times New Roman"/>
              </w:rPr>
              <w:t>Max Energy (8/20 μs)</w:t>
            </w:r>
          </w:p>
        </w:tc>
        <w:tc>
          <w:tcPr>
            <w:tcW w:w="4868" w:type="dxa"/>
            <w:gridSpan w:val="2"/>
          </w:tcPr>
          <w:p w14:paraId="64DE4E66" w14:textId="77777777" w:rsidR="005E6F33" w:rsidRPr="00B414A0" w:rsidRDefault="005E6F33" w:rsidP="006D59C2">
            <w:pPr>
              <w:pStyle w:val="ANSVNormal"/>
              <w:jc w:val="both"/>
              <w:rPr>
                <w:rFonts w:cs="Times New Roman"/>
              </w:rPr>
            </w:pPr>
            <w:r w:rsidRPr="00B414A0">
              <w:rPr>
                <w:rFonts w:cs="Times New Roman"/>
              </w:rPr>
              <w:t>≥ 50J</w:t>
            </w:r>
          </w:p>
        </w:tc>
      </w:tr>
      <w:tr w:rsidR="005E6F33" w:rsidRPr="00B414A0" w14:paraId="10C7E2EA" w14:textId="77777777" w:rsidTr="005E6F33">
        <w:tc>
          <w:tcPr>
            <w:tcW w:w="4868" w:type="dxa"/>
          </w:tcPr>
          <w:p w14:paraId="25BCF90E" w14:textId="77777777" w:rsidR="005E6F33" w:rsidRPr="00B414A0" w:rsidRDefault="005E6F33" w:rsidP="006D59C2">
            <w:pPr>
              <w:pStyle w:val="ANSVNormal"/>
              <w:jc w:val="both"/>
              <w:rPr>
                <w:rFonts w:cs="Times New Roman"/>
              </w:rPr>
            </w:pPr>
            <w:r w:rsidRPr="00B414A0">
              <w:rPr>
                <w:rFonts w:cs="Times New Roman"/>
              </w:rPr>
              <w:t>Peak Current (8/20 μs)</w:t>
            </w:r>
          </w:p>
        </w:tc>
        <w:tc>
          <w:tcPr>
            <w:tcW w:w="4868" w:type="dxa"/>
            <w:gridSpan w:val="2"/>
          </w:tcPr>
          <w:p w14:paraId="5DAB5424" w14:textId="77777777" w:rsidR="005E6F33" w:rsidRPr="00B414A0" w:rsidRDefault="005E6F33" w:rsidP="006D59C2">
            <w:pPr>
              <w:pStyle w:val="ANSVNormal"/>
              <w:jc w:val="both"/>
              <w:rPr>
                <w:rFonts w:cs="Times New Roman"/>
              </w:rPr>
            </w:pPr>
            <w:r w:rsidRPr="00B414A0">
              <w:rPr>
                <w:rFonts w:cs="Times New Roman"/>
              </w:rPr>
              <w:t>≥ 2000A</w:t>
            </w:r>
          </w:p>
        </w:tc>
      </w:tr>
      <w:tr w:rsidR="005E6F33" w:rsidRPr="00B414A0" w14:paraId="665668C5" w14:textId="77777777" w:rsidTr="005E6F33">
        <w:tc>
          <w:tcPr>
            <w:tcW w:w="4868" w:type="dxa"/>
          </w:tcPr>
          <w:p w14:paraId="5F58EBD2" w14:textId="77777777" w:rsidR="005E6F33" w:rsidRPr="00B414A0" w:rsidRDefault="005E6F33" w:rsidP="006D59C2">
            <w:pPr>
              <w:pStyle w:val="ANSVNormal"/>
              <w:jc w:val="both"/>
              <w:rPr>
                <w:rFonts w:cs="Times New Roman"/>
              </w:rPr>
            </w:pPr>
            <w:r w:rsidRPr="00B414A0">
              <w:rPr>
                <w:rFonts w:cs="Times New Roman"/>
              </w:rPr>
              <w:t>Varistor Voltage at 1mA (Nominal)</w:t>
            </w:r>
          </w:p>
        </w:tc>
        <w:tc>
          <w:tcPr>
            <w:tcW w:w="4868" w:type="dxa"/>
            <w:gridSpan w:val="2"/>
          </w:tcPr>
          <w:p w14:paraId="715BB5B2" w14:textId="77777777" w:rsidR="005E6F33" w:rsidRPr="00B414A0" w:rsidRDefault="005E6F33" w:rsidP="006D59C2">
            <w:pPr>
              <w:pStyle w:val="ANSVNormal"/>
              <w:jc w:val="both"/>
              <w:rPr>
                <w:rFonts w:cs="Times New Roman"/>
              </w:rPr>
            </w:pPr>
            <w:r w:rsidRPr="00B414A0">
              <w:rPr>
                <w:rFonts w:cs="Times New Roman"/>
              </w:rPr>
              <w:t>≥ 400V</w:t>
            </w:r>
          </w:p>
        </w:tc>
      </w:tr>
      <w:tr w:rsidR="005E6F33" w:rsidRPr="00B414A0" w14:paraId="5FADED09" w14:textId="77777777" w:rsidTr="005E6F33">
        <w:tc>
          <w:tcPr>
            <w:tcW w:w="4868" w:type="dxa"/>
          </w:tcPr>
          <w:p w14:paraId="1BFE3831" w14:textId="77777777" w:rsidR="005E6F33" w:rsidRPr="00B414A0" w:rsidRDefault="005E6F33" w:rsidP="006D59C2">
            <w:pPr>
              <w:pStyle w:val="ANSVNormal"/>
              <w:jc w:val="both"/>
              <w:rPr>
                <w:rFonts w:cs="Times New Roman"/>
              </w:rPr>
            </w:pPr>
            <w:r w:rsidRPr="00B414A0">
              <w:rPr>
                <w:rFonts w:cs="Times New Roman"/>
              </w:rPr>
              <w:t>Clamp Voltage 8x20µS</w:t>
            </w:r>
          </w:p>
        </w:tc>
        <w:tc>
          <w:tcPr>
            <w:tcW w:w="4868" w:type="dxa"/>
            <w:gridSpan w:val="2"/>
          </w:tcPr>
          <w:p w14:paraId="02BE757D" w14:textId="77777777" w:rsidR="005E6F33" w:rsidRPr="00B414A0" w:rsidRDefault="005E6F33" w:rsidP="006D59C2">
            <w:pPr>
              <w:pStyle w:val="ANSVNormal"/>
              <w:keepNext/>
              <w:jc w:val="both"/>
              <w:rPr>
                <w:rFonts w:cs="Times New Roman"/>
              </w:rPr>
            </w:pPr>
            <w:r w:rsidRPr="00B414A0">
              <w:rPr>
                <w:rFonts w:cs="Times New Roman"/>
              </w:rPr>
              <w:t>≥ 700V</w:t>
            </w:r>
          </w:p>
        </w:tc>
      </w:tr>
    </w:tbl>
    <w:p w14:paraId="2E6B6E0E" w14:textId="77777777" w:rsidR="005E6F33" w:rsidRPr="00B414A0" w:rsidRDefault="005E6F33" w:rsidP="006D59C2">
      <w:pPr>
        <w:pStyle w:val="Caption"/>
        <w:rPr>
          <w:rFonts w:cs="Times New Roman"/>
        </w:rPr>
      </w:pPr>
      <w:bookmarkStart w:id="257" w:name="_Toc43135241"/>
      <w:bookmarkStart w:id="258" w:name="_Toc44593966"/>
      <w:r w:rsidRPr="00B414A0">
        <w:rPr>
          <w:rFonts w:cs="Times New Roman"/>
        </w:rPr>
        <w:t xml:space="preserve">Bảng </w:t>
      </w:r>
      <w:r w:rsidRPr="00B414A0">
        <w:rPr>
          <w:rFonts w:cs="Times New Roman"/>
        </w:rPr>
        <w:fldChar w:fldCharType="begin"/>
      </w:r>
      <w:r w:rsidRPr="00B414A0">
        <w:rPr>
          <w:rFonts w:cs="Times New Roman"/>
        </w:rPr>
        <w:instrText xml:space="preserve"> SEQ Bảng \* ARABIC </w:instrText>
      </w:r>
      <w:r w:rsidRPr="00B414A0">
        <w:rPr>
          <w:rFonts w:cs="Times New Roman"/>
        </w:rPr>
        <w:fldChar w:fldCharType="separate"/>
      </w:r>
      <w:r w:rsidR="006A0ED4" w:rsidRPr="00B414A0">
        <w:rPr>
          <w:rFonts w:cs="Times New Roman"/>
          <w:noProof/>
        </w:rPr>
        <w:t>36</w:t>
      </w:r>
      <w:r w:rsidRPr="00B414A0">
        <w:rPr>
          <w:rFonts w:cs="Times New Roman"/>
          <w:noProof/>
        </w:rPr>
        <w:fldChar w:fldCharType="end"/>
      </w:r>
      <w:r w:rsidRPr="00B414A0">
        <w:rPr>
          <w:rFonts w:cs="Times New Roman"/>
        </w:rPr>
        <w:t>: Đặc tả yêu cầu khối Overvoltage protection</w:t>
      </w:r>
      <w:bookmarkEnd w:id="257"/>
      <w:bookmarkEnd w:id="258"/>
    </w:p>
    <w:p w14:paraId="6A69DC43" w14:textId="77777777" w:rsidR="005E6F33" w:rsidRPr="00B414A0" w:rsidRDefault="005E6F33" w:rsidP="006D59C2">
      <w:pPr>
        <w:spacing w:line="276" w:lineRule="auto"/>
      </w:pPr>
      <w:r w:rsidRPr="00B414A0">
        <w:t>Mặt khác thiết bị cần được bảo vệ khỏi inrush curent khi khởi động vì vậy giải pháp đơn giản là sử dụng một điện trở công suất nhỏ có giá trị khoảng 10 – 20 Ohm/2W mắc ở đầu vào nguồn AC trước linh kiện MOV.</w:t>
      </w:r>
    </w:p>
    <w:p w14:paraId="524E6B74" w14:textId="77777777" w:rsidR="00DF52AB" w:rsidRPr="00B414A0" w:rsidRDefault="00DF52AB" w:rsidP="006D59C2">
      <w:pPr>
        <w:spacing w:line="276" w:lineRule="auto"/>
      </w:pPr>
    </w:p>
    <w:p w14:paraId="257D2925" w14:textId="77777777" w:rsidR="00DF52AB" w:rsidRPr="00B414A0" w:rsidRDefault="00DF52AB" w:rsidP="006D59C2">
      <w:pPr>
        <w:spacing w:line="276" w:lineRule="auto"/>
      </w:pPr>
    </w:p>
    <w:p w14:paraId="05056624" w14:textId="77777777" w:rsidR="00DF52AB" w:rsidRPr="00B414A0" w:rsidRDefault="00DF52AB" w:rsidP="006D59C2">
      <w:pPr>
        <w:spacing w:line="276" w:lineRule="auto"/>
      </w:pPr>
    </w:p>
    <w:p w14:paraId="17260A9B" w14:textId="37025512" w:rsidR="0064039B" w:rsidRPr="00B414A0" w:rsidRDefault="0064039B" w:rsidP="006D59C2">
      <w:pPr>
        <w:spacing w:before="120" w:line="276" w:lineRule="auto"/>
        <w:jc w:val="center"/>
        <w:rPr>
          <w:b/>
          <w:i/>
          <w:szCs w:val="26"/>
        </w:rPr>
      </w:pPr>
      <w:r w:rsidRPr="00B414A0">
        <w:rPr>
          <w:b/>
          <w:i/>
          <w:szCs w:val="26"/>
        </w:rPr>
        <w:t>--- Hết tài liệu ---</w:t>
      </w:r>
      <w:bookmarkEnd w:id="5"/>
    </w:p>
    <w:sectPr w:rsidR="0064039B" w:rsidRPr="00B414A0" w:rsidSect="007E07BB">
      <w:headerReference w:type="default" r:id="rId71"/>
      <w:footerReference w:type="default" r:id="rId72"/>
      <w:pgSz w:w="11906" w:h="16838" w:code="9"/>
      <w:pgMar w:top="1440" w:right="1080" w:bottom="1440" w:left="1080" w:header="562" w:footer="0" w:gutter="0"/>
      <w:cols w:space="720"/>
      <w:docGrid w:linePitch="35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stc" w:date="2020-07-01T09:11:00Z" w:initials="s">
    <w:p w14:paraId="446D70D9" w14:textId="13D04094" w:rsidR="006B3D1A" w:rsidRDefault="006B3D1A">
      <w:pPr>
        <w:pStyle w:val="CommentText"/>
      </w:pPr>
      <w:r>
        <w:rPr>
          <w:rStyle w:val="CommentReference"/>
        </w:rPr>
        <w:annotationRef/>
      </w:r>
      <w:r>
        <w:t>Giải thích bổ sung các interface: truyền tải thông tin gì, giai đoạn nào, cơ chế xác thực… cả external và internal</w:t>
      </w:r>
    </w:p>
    <w:p w14:paraId="4AC2BEB6" w14:textId="77777777" w:rsidR="006B3D1A" w:rsidRDefault="006B3D1A">
      <w:pPr>
        <w:pStyle w:val="CommentText"/>
      </w:pPr>
    </w:p>
    <w:p w14:paraId="23BE39DA" w14:textId="77777777" w:rsidR="006B3D1A" w:rsidRDefault="006B3D1A">
      <w:pPr>
        <w:pStyle w:val="CommentText"/>
      </w:pPr>
      <w:r>
        <w:t>Ví dụ:</w:t>
      </w:r>
    </w:p>
    <w:p w14:paraId="3F9ACCEC" w14:textId="7AF9204A" w:rsidR="006B3D1A" w:rsidRDefault="006B3D1A">
      <w:pPr>
        <w:pStyle w:val="CommentText"/>
      </w:pPr>
    </w:p>
    <w:p w14:paraId="6B053457" w14:textId="76E3148D" w:rsidR="006B3D1A" w:rsidRDefault="006B3D1A">
      <w:pPr>
        <w:pStyle w:val="CommentText"/>
      </w:pPr>
      <w:r>
        <w:t>External: phân biệt khác nhau link MQTT với app và agent (ví dụ khác biệt về cơ chế xác thực, truyền tải không tin khác nhau, và giải thích cơ chế switch giữa 2 kênh này (ngữ cảnh/điều kiện sử dụng: offline không qua internet hay khi cùng LAN)</w:t>
      </w:r>
    </w:p>
    <w:p w14:paraId="4F7A52F1" w14:textId="22CCB7BA" w:rsidR="006B3D1A" w:rsidRDefault="006B3D1A">
      <w:pPr>
        <w:pStyle w:val="CommentText"/>
      </w:pPr>
    </w:p>
    <w:p w14:paraId="22B11BAF" w14:textId="097D3B6E" w:rsidR="006B3D1A" w:rsidRDefault="006B3D1A">
      <w:pPr>
        <w:pStyle w:val="CommentText"/>
      </w:pPr>
      <w:r>
        <w:t>Internal:</w:t>
      </w:r>
    </w:p>
    <w:p w14:paraId="73F43744" w14:textId="77777777" w:rsidR="006B3D1A" w:rsidRDefault="006B3D1A">
      <w:pPr>
        <w:pStyle w:val="CommentText"/>
      </w:pPr>
    </w:p>
    <w:p w14:paraId="0A557B74" w14:textId="77777777" w:rsidR="006B3D1A" w:rsidRDefault="006B3D1A">
      <w:pPr>
        <w:pStyle w:val="CommentText"/>
      </w:pPr>
      <w:r>
        <w:t>Link HW assistate: hoạt động khi kích hoạt SmartConfig trao đổi thông tin paring thiết bị, init một số cấu hình cơ bản…, kết nối qua AP hotspot của GW.</w:t>
      </w:r>
    </w:p>
    <w:p w14:paraId="6CEE329B" w14:textId="77777777" w:rsidR="006B3D1A" w:rsidRDefault="006B3D1A">
      <w:pPr>
        <w:pStyle w:val="CommentText"/>
      </w:pPr>
    </w:p>
    <w:p w14:paraId="6363BADF" w14:textId="10F450FC" w:rsidR="006B3D1A" w:rsidRDefault="006B3D1A">
      <w:pPr>
        <w:pStyle w:val="CommentText"/>
      </w:pPr>
      <w:r>
        <w:t>Các link:</w:t>
      </w:r>
    </w:p>
    <w:p w14:paraId="07D390B1" w14:textId="3E20896F" w:rsidR="006B3D1A" w:rsidRDefault="006B3D1A">
      <w:pPr>
        <w:pStyle w:val="CommentText"/>
      </w:pPr>
      <w:r>
        <w:t xml:space="preserve">MQTT </w:t>
      </w:r>
      <w:proofErr w:type="gramStart"/>
      <w:r>
        <w:t>internal :</w:t>
      </w:r>
      <w:proofErr w:type="gramEnd"/>
      <w:r>
        <w:t xml:space="preserve"> không xác thực nội bộ, sub/pub init khi GW ở trạng thái boot (ví dụ thế nếu không đúng thì bỏ)</w:t>
      </w:r>
    </w:p>
    <w:p w14:paraId="0145345B" w14:textId="7114CA35" w:rsidR="006B3D1A" w:rsidRDefault="006B3D1A">
      <w:pPr>
        <w:pStyle w:val="CommentText"/>
      </w:pPr>
    </w:p>
    <w:p w14:paraId="459E581A" w14:textId="1DA442D6" w:rsidR="006B3D1A" w:rsidRDefault="006B3D1A">
      <w:pPr>
        <w:pStyle w:val="CommentText"/>
      </w:pPr>
      <w:r>
        <w:t>Query: native SQL language.</w:t>
      </w:r>
    </w:p>
    <w:p w14:paraId="41A4DFA9" w14:textId="10D2BB5E" w:rsidR="006B3D1A" w:rsidRDefault="006B3D1A">
      <w:pPr>
        <w:pStyle w:val="CommentText"/>
      </w:pPr>
      <w:r>
        <w:t>(</w:t>
      </w:r>
      <w:proofErr w:type="gramStart"/>
      <w:r>
        <w:t>chú</w:t>
      </w:r>
      <w:proofErr w:type="gramEnd"/>
      <w:r>
        <w:t xml:space="preserve"> ý sửa db là mongo)</w:t>
      </w:r>
    </w:p>
    <w:p w14:paraId="3D9DFD8C" w14:textId="77777777" w:rsidR="006B3D1A" w:rsidRDefault="006B3D1A">
      <w:pPr>
        <w:pStyle w:val="CommentText"/>
      </w:pPr>
    </w:p>
    <w:p w14:paraId="128E5A7C" w14:textId="77777777" w:rsidR="006B3D1A" w:rsidRDefault="006B3D1A">
      <w:pPr>
        <w:pStyle w:val="CommentText"/>
      </w:pPr>
    </w:p>
    <w:p w14:paraId="4B6D7FE3" w14:textId="4AB6D705" w:rsidR="006B3D1A" w:rsidRDefault="006B3D1A">
      <w:pPr>
        <w:pStyle w:val="CommentText"/>
      </w:pPr>
    </w:p>
  </w:comment>
  <w:comment w:id="63" w:author="Microsoft account" w:date="2020-06-11T10:38:00Z" w:initials="Ma">
    <w:p w14:paraId="6445D9E2" w14:textId="4B72A6E6" w:rsidR="006B3D1A" w:rsidRDefault="006B3D1A">
      <w:pPr>
        <w:pStyle w:val="CommentText"/>
      </w:pPr>
      <w:r>
        <w:rPr>
          <w:rStyle w:val="CommentReference"/>
        </w:rPr>
        <w:annotationRef/>
      </w:r>
      <w:r>
        <w:t>Tài liệu đi thẳng vào nội dung (Bỏ qua các phần 1-4 template không có giá trị nội dung)</w:t>
      </w:r>
    </w:p>
    <w:p w14:paraId="74FE3D73" w14:textId="56F00932" w:rsidR="006B3D1A" w:rsidRDefault="006B3D1A">
      <w:pPr>
        <w:pStyle w:val="CommentText"/>
      </w:pPr>
      <w:r>
        <w:t>Chú ý đánh mục lục để việc ghép tài liệu dễ hơn, ko phải sửa nhiều (chỉ cần sửa đầu mục to)</w:t>
      </w:r>
    </w:p>
  </w:comment>
  <w:comment w:id="65" w:author="Microsoft account" w:date="2020-06-11T10:39:00Z" w:initials="Ma">
    <w:p w14:paraId="3AE9BAD6" w14:textId="44923BF4" w:rsidR="006B3D1A" w:rsidRDefault="006B3D1A">
      <w:pPr>
        <w:pStyle w:val="CommentText"/>
      </w:pPr>
      <w:r>
        <w:rPr>
          <w:rStyle w:val="CommentReference"/>
        </w:rPr>
        <w:annotationRef/>
      </w:r>
      <w:r>
        <w:t>Đầu tiền luôn là sơ đồ khối hệ thống và bảng mô tả chức năng của các khối thành phần</w:t>
      </w:r>
    </w:p>
  </w:comment>
  <w:comment w:id="66" w:author="Microsoft account" w:date="2020-06-11T10:39:00Z" w:initials="Ma">
    <w:p w14:paraId="3912D44F" w14:textId="148FA2CC" w:rsidR="006B3D1A" w:rsidRDefault="006B3D1A">
      <w:pPr>
        <w:pStyle w:val="CommentText"/>
      </w:pPr>
      <w:r>
        <w:rPr>
          <w:rStyle w:val="CommentReference"/>
        </w:rPr>
        <w:annotationRef/>
      </w:r>
      <w:r>
        <w:t>Sơ đồ khối hệ thống</w:t>
      </w:r>
    </w:p>
  </w:comment>
  <w:comment w:id="68" w:author="Microsoft account" w:date="2020-06-11T10:40:00Z" w:initials="Ma">
    <w:p w14:paraId="656536F6" w14:textId="6777C8DE" w:rsidR="006B3D1A" w:rsidRDefault="006B3D1A">
      <w:pPr>
        <w:pStyle w:val="CommentText"/>
      </w:pPr>
      <w:r>
        <w:rPr>
          <w:rStyle w:val="CommentReference"/>
        </w:rPr>
        <w:annotationRef/>
      </w:r>
      <w:r>
        <w:t xml:space="preserve">Bảng mô tả chức năng các khối thành phần </w:t>
      </w:r>
    </w:p>
  </w:comment>
  <w:comment w:id="71" w:author="stc" w:date="2020-07-01T09:38:00Z" w:initials="s">
    <w:p w14:paraId="1FA10B1C" w14:textId="4256C6ED" w:rsidR="006B3D1A" w:rsidRDefault="006B3D1A">
      <w:pPr>
        <w:pStyle w:val="CommentText"/>
      </w:pPr>
      <w:r>
        <w:rPr>
          <w:rStyle w:val="CommentReference"/>
        </w:rPr>
        <w:annotationRef/>
      </w:r>
      <w:r>
        <w:t>Đưa vào phụ lục những đánh giá chọn lựa, thiết kế sẽ tập trung vào thứ đã được quyết định chứ không phải cân nhắc.</w:t>
      </w:r>
    </w:p>
  </w:comment>
  <w:comment w:id="74" w:author="Microsoft account" w:date="2020-06-11T11:27:00Z" w:initials="Ma">
    <w:p w14:paraId="2F7BF7C4" w14:textId="2D1C450E" w:rsidR="006B3D1A" w:rsidRDefault="006B3D1A">
      <w:pPr>
        <w:pStyle w:val="CommentText"/>
      </w:pPr>
      <w:r>
        <w:rPr>
          <w:rStyle w:val="CommentReference"/>
        </w:rPr>
        <w:annotationRef/>
      </w:r>
      <w:r>
        <w:t>Việt hóa, bảng thì anh bảng việt</w:t>
      </w:r>
    </w:p>
  </w:comment>
  <w:comment w:id="76" w:author="Microsoft account" w:date="2020-06-11T11:25:00Z" w:initials="Ma">
    <w:p w14:paraId="21C6DB87" w14:textId="77777777" w:rsidR="006B3D1A" w:rsidRDefault="006B3D1A">
      <w:pPr>
        <w:pStyle w:val="CommentText"/>
      </w:pPr>
      <w:r>
        <w:rPr>
          <w:rStyle w:val="CommentReference"/>
        </w:rPr>
        <w:annotationRef/>
      </w:r>
      <w:r>
        <w:t xml:space="preserve">Logic là đã chọn được SoC rồi thì xem SoC hõ trợ những loại bộ nhớ nào trước. </w:t>
      </w:r>
    </w:p>
    <w:p w14:paraId="54941E01" w14:textId="4E0FD929" w:rsidR="006B3D1A" w:rsidRDefault="006B3D1A">
      <w:pPr>
        <w:pStyle w:val="CommentText"/>
      </w:pPr>
      <w:r>
        <w:t>Tiếp theo sẽ chốt bộ nhớ nào được sử dụng, bộ nhớ nào option</w:t>
      </w:r>
    </w:p>
  </w:comment>
  <w:comment w:id="105" w:author="stc" w:date="2020-07-01T09:24:00Z" w:initials="s">
    <w:p w14:paraId="79C1D357" w14:textId="77777777" w:rsidR="006B3D1A" w:rsidRDefault="006B3D1A">
      <w:pPr>
        <w:pStyle w:val="CommentText"/>
      </w:pPr>
      <w:r>
        <w:rPr>
          <w:rStyle w:val="CommentReference"/>
        </w:rPr>
        <w:annotationRef/>
      </w:r>
      <w:r>
        <w:t>Chị không hiểu flow này nhiều nên chỉ nhận xét cách thức:</w:t>
      </w:r>
    </w:p>
    <w:p w14:paraId="08A1A2F3" w14:textId="77777777" w:rsidR="006B3D1A" w:rsidRDefault="006B3D1A" w:rsidP="00F0162D">
      <w:pPr>
        <w:pStyle w:val="CommentText"/>
        <w:numPr>
          <w:ilvl w:val="0"/>
          <w:numId w:val="67"/>
        </w:numPr>
      </w:pPr>
      <w:r>
        <w:t xml:space="preserve"> Thông tin mạng lấy từ đâu em nhỉ?</w:t>
      </w:r>
    </w:p>
    <w:p w14:paraId="37033D45" w14:textId="77777777" w:rsidR="006B3D1A" w:rsidRDefault="006B3D1A" w:rsidP="00F0162D">
      <w:pPr>
        <w:pStyle w:val="CommentText"/>
        <w:numPr>
          <w:ilvl w:val="0"/>
          <w:numId w:val="67"/>
        </w:numPr>
      </w:pPr>
      <w:r>
        <w:t xml:space="preserve"> Bố sung mô tả nhiệm vụ/kết quả luồng đạt được là gì?(Với người đọc độc lập sẽ khó nhận biết liên kết các flow hay mapping với yêu cầu srs, Ví dụ kết thúc luồng người dùng chuyển sang mode SmartConfig, sẵn sàng app paring?</w:t>
      </w:r>
    </w:p>
    <w:p w14:paraId="0C16CBCD" w14:textId="58B16139" w:rsidR="006B3D1A" w:rsidRDefault="006B3D1A" w:rsidP="00F0162D">
      <w:pPr>
        <w:pStyle w:val="CommentText"/>
        <w:numPr>
          <w:ilvl w:val="0"/>
          <w:numId w:val="67"/>
        </w:numPr>
      </w:pPr>
      <w:r>
        <w:t>Không cần thiết mô tả text lại nếu luồng đã mô tả giống vậy, hiện đa phần thông tin đã hiểu được, người đọc cần hiểu UML là hiểu đúng. Nếu cần mô tả em có thể mô tả giai đoạn ví dụ 1-3: người dùng tương tác, 4-6: wifi hospot public ready…</w:t>
      </w:r>
    </w:p>
    <w:p w14:paraId="4A2AA91B" w14:textId="77777777" w:rsidR="006B3D1A" w:rsidRDefault="006B3D1A" w:rsidP="00F0162D">
      <w:pPr>
        <w:pStyle w:val="CommentText"/>
        <w:numPr>
          <w:ilvl w:val="0"/>
          <w:numId w:val="67"/>
        </w:numPr>
      </w:pPr>
      <w:r>
        <w:t>Đánh số luồng để comment thêm, hoặc phân rã chi tiết hơn về sau, chú ý data được trao đổi nếu có</w:t>
      </w:r>
    </w:p>
    <w:p w14:paraId="227926A4" w14:textId="77777777" w:rsidR="006B3D1A" w:rsidRDefault="006B3D1A" w:rsidP="00F0162D">
      <w:pPr>
        <w:pStyle w:val="CommentText"/>
        <w:numPr>
          <w:ilvl w:val="0"/>
          <w:numId w:val="67"/>
        </w:numPr>
      </w:pPr>
      <w:r>
        <w:t xml:space="preserve">Luồng này là phân rã chi tiết = nên đặt trong LLD, phần HLD nên mô tả lồng với các khối nêu trên thiết kế tổng quan (chị không biết các component như driver hay processing thuộc module  hw hay fw nào =&gt; nếu dc phần process phải thuộc khối chức năng đã nêu phía trên) </w:t>
      </w:r>
    </w:p>
    <w:p w14:paraId="76702D85" w14:textId="5A0B6164" w:rsidR="006B3D1A" w:rsidRDefault="006B3D1A" w:rsidP="00F0162D">
      <w:pPr>
        <w:pStyle w:val="CommentText"/>
        <w:numPr>
          <w:ilvl w:val="0"/>
          <w:numId w:val="67"/>
        </w:numPr>
      </w:pPr>
      <w:r>
        <w:t xml:space="preserve"> “Trạng thái led” cần ghi rõ xanh đỏ hay bật/tắt, sự chuyển đổi thực sự là gì? Từ “trạng thái led” chưa đủ clear.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B6D7FE3" w15:done="0"/>
  <w15:commentEx w15:paraId="74FE3D73" w15:done="0"/>
  <w15:commentEx w15:paraId="3AE9BAD6" w15:done="0"/>
  <w15:commentEx w15:paraId="3912D44F" w15:done="0"/>
  <w15:commentEx w15:paraId="656536F6" w15:done="0"/>
  <w15:commentEx w15:paraId="1FA10B1C" w15:done="0"/>
  <w15:commentEx w15:paraId="2F7BF7C4" w15:done="0"/>
  <w15:commentEx w15:paraId="54941E01" w15:done="0"/>
  <w15:commentEx w15:paraId="76702D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6D1BA" w16cex:dateUtc="2020-07-01T02:11:00Z"/>
  <w16cex:commentExtensible w16cex:durableId="22A6D7FD" w16cex:dateUtc="2020-07-01T02:38:00Z"/>
  <w16cex:commentExtensible w16cex:durableId="22A6D4DE" w16cex:dateUtc="2020-07-01T0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B6D7FE3" w16cid:durableId="22A6D1BA"/>
  <w16cid:commentId w16cid:paraId="74FE3D73" w16cid:durableId="229484EA"/>
  <w16cid:commentId w16cid:paraId="3AE9BAD6" w16cid:durableId="229484EB"/>
  <w16cid:commentId w16cid:paraId="3912D44F" w16cid:durableId="229484EC"/>
  <w16cid:commentId w16cid:paraId="656536F6" w16cid:durableId="229484ED"/>
  <w16cid:commentId w16cid:paraId="1FA10B1C" w16cid:durableId="22A6D7FD"/>
  <w16cid:commentId w16cid:paraId="2F7BF7C4" w16cid:durableId="229484EE"/>
  <w16cid:commentId w16cid:paraId="54941E01" w16cid:durableId="229484EF"/>
  <w16cid:commentId w16cid:paraId="76702D85" w16cid:durableId="22A6D4D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9B96E3" w14:textId="77777777" w:rsidR="00A34506" w:rsidRDefault="00A34506">
      <w:r>
        <w:separator/>
      </w:r>
    </w:p>
  </w:endnote>
  <w:endnote w:type="continuationSeparator" w:id="0">
    <w:p w14:paraId="601A3AA0" w14:textId="77777777" w:rsidR="00A34506" w:rsidRDefault="00A34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VNTime">
    <w:altName w:val="Arial"/>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imHei">
    <w:altName w:val="Arial Unicode MS"/>
    <w:panose1 w:val="02010600030101010101"/>
    <w:charset w:val="86"/>
    <w:family w:val="modern"/>
    <w:notTrueType/>
    <w:pitch w:val="fixed"/>
    <w:sig w:usb0="00000000" w:usb1="080E0000" w:usb2="00000010" w:usb3="00000000" w:csb0="00040000" w:csb1="00000000"/>
  </w:font>
  <w:font w:name="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VnArial">
    <w:panose1 w:val="020B7200000000000000"/>
    <w:charset w:val="00"/>
    <w:family w:val="swiss"/>
    <w:pitch w:val="variable"/>
    <w:sig w:usb0="00000007" w:usb1="00000000" w:usb2="00000000" w:usb3="00000000" w:csb0="00000011" w:csb1="00000000"/>
  </w:font>
  <w:font w:name=".VnArialH">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23" w:type="dxa"/>
      <w:tblInd w:w="-34" w:type="dxa"/>
      <w:tblLayout w:type="fixed"/>
      <w:tblLook w:val="0000" w:firstRow="0" w:lastRow="0" w:firstColumn="0" w:lastColumn="0" w:noHBand="0" w:noVBand="0"/>
    </w:tblPr>
    <w:tblGrid>
      <w:gridCol w:w="1702"/>
      <w:gridCol w:w="708"/>
      <w:gridCol w:w="2030"/>
      <w:gridCol w:w="566"/>
      <w:gridCol w:w="4067"/>
      <w:gridCol w:w="850"/>
    </w:tblGrid>
    <w:tr w:rsidR="006B3D1A" w14:paraId="42C96DA2" w14:textId="77777777" w:rsidTr="009D4E39">
      <w:trPr>
        <w:trHeight w:hRule="exact" w:val="611"/>
      </w:trPr>
      <w:tc>
        <w:tcPr>
          <w:tcW w:w="9923" w:type="dxa"/>
          <w:gridSpan w:val="6"/>
        </w:tcPr>
        <w:tbl>
          <w:tblPr>
            <w:tblW w:w="9923" w:type="dxa"/>
            <w:tblLayout w:type="fixed"/>
            <w:tblLook w:val="0000" w:firstRow="0" w:lastRow="0" w:firstColumn="0" w:lastColumn="0" w:noHBand="0" w:noVBand="0"/>
          </w:tblPr>
          <w:tblGrid>
            <w:gridCol w:w="9923"/>
          </w:tblGrid>
          <w:tr w:rsidR="006B3D1A" w:rsidRPr="004A77C0" w14:paraId="5D408230" w14:textId="77777777" w:rsidTr="009D4E39">
            <w:trPr>
              <w:trHeight w:hRule="exact" w:val="611"/>
            </w:trPr>
            <w:tc>
              <w:tcPr>
                <w:tcW w:w="9923" w:type="dxa"/>
                <w:vAlign w:val="center"/>
              </w:tcPr>
              <w:p w14:paraId="7A244A3A" w14:textId="64C8140F" w:rsidR="006B3D1A" w:rsidRPr="00EA4F84" w:rsidRDefault="006B3D1A" w:rsidP="00F21B03">
                <w:pPr>
                  <w:pStyle w:val="HeaderFooter"/>
                  <w:rPr>
                    <w:sz w:val="24"/>
                  </w:rPr>
                </w:pPr>
                <w:r w:rsidRPr="00EA4F84">
                  <w:rPr>
                    <w:sz w:val="24"/>
                  </w:rPr>
                  <mc:AlternateContent>
                    <mc:Choice Requires="wps">
                      <w:drawing>
                        <wp:anchor distT="0" distB="0" distL="114300" distR="114300" simplePos="0" relativeHeight="251757056" behindDoc="0" locked="0" layoutInCell="0" allowOverlap="1" wp14:anchorId="1A1528E4" wp14:editId="38CE6C73">
                          <wp:simplePos x="0" y="0"/>
                          <wp:positionH relativeFrom="column">
                            <wp:posOffset>-282575</wp:posOffset>
                          </wp:positionH>
                          <wp:positionV relativeFrom="paragraph">
                            <wp:posOffset>93345</wp:posOffset>
                          </wp:positionV>
                          <wp:extent cx="6387465" cy="0"/>
                          <wp:effectExtent l="0" t="0" r="32385" b="19050"/>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7465"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E1BB0A" id="Straight Connector 99"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5pt,7.35pt" to="480.7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" o:allowincell="f">
                          <v:stroke startarrowwidth="narrow" startarrowlength="short" endarrowwidth="narrow" endarrowlength="short"/>
                        </v:line>
                      </w:pict>
                    </mc:Fallback>
                  </mc:AlternateContent>
                </w:r>
                <w:r>
                  <w:rPr>
                    <w:sz w:val="24"/>
                  </w:rPr>
                  <w:t>THIẾT KẾ TỔNG QUAN PHẦN MỀM</w:t>
                </w:r>
              </w:p>
            </w:tc>
          </w:tr>
        </w:tbl>
        <w:p w14:paraId="0ECF53AB" w14:textId="77777777" w:rsidR="006B3D1A" w:rsidRPr="00C73027" w:rsidRDefault="006B3D1A" w:rsidP="00F21B03">
          <w:pPr>
            <w:pStyle w:val="HeaderFooter"/>
            <w:rPr>
              <w:rFonts w:ascii=".VnArialH" w:hAnsi=".VnArialH"/>
            </w:rPr>
          </w:pPr>
        </w:p>
      </w:tc>
    </w:tr>
    <w:tr w:rsidR="006B3D1A" w14:paraId="341369D9" w14:textId="77777777" w:rsidTr="009D4E39">
      <w:trPr>
        <w:trHeight w:val="626"/>
      </w:trPr>
      <w:tc>
        <w:tcPr>
          <w:tcW w:w="1702" w:type="dxa"/>
          <w:vAlign w:val="center"/>
        </w:tcPr>
        <w:p w14:paraId="447FC7A1" w14:textId="77777777" w:rsidR="006B3D1A" w:rsidRPr="00EA4F84" w:rsidRDefault="006B3D1A" w:rsidP="00F21B03">
          <w:pPr>
            <w:pStyle w:val="HeaderFooter"/>
            <w:jc w:val="both"/>
            <w:rPr>
              <w:b w:val="0"/>
              <w:szCs w:val="22"/>
            </w:rPr>
          </w:pPr>
          <w:r w:rsidRPr="00EA4F84">
            <w:rPr>
              <w:b w:val="0"/>
              <w:szCs w:val="22"/>
            </w:rPr>
            <mc:AlternateContent>
              <mc:Choice Requires="wps">
                <w:drawing>
                  <wp:anchor distT="0" distB="0" distL="114300" distR="114300" simplePos="0" relativeHeight="251748864" behindDoc="0" locked="0" layoutInCell="0" allowOverlap="1" wp14:anchorId="62234567" wp14:editId="7E2A6126">
                    <wp:simplePos x="0" y="0"/>
                    <wp:positionH relativeFrom="column">
                      <wp:posOffset>-232410</wp:posOffset>
                    </wp:positionH>
                    <wp:positionV relativeFrom="paragraph">
                      <wp:posOffset>369570</wp:posOffset>
                    </wp:positionV>
                    <wp:extent cx="6430010" cy="0"/>
                    <wp:effectExtent l="0" t="0" r="27940" b="1905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001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FDFC4C" id="Straight Connector 100"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9.1pt" to="488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" o:allowincell="f" strokeweight="1pt">
                    <v:stroke startarrowwidth="narrow" startarrowlength="short" endarrowwidth="narrow" endarrowlength="short"/>
                  </v:line>
                </w:pict>
              </mc:Fallback>
            </mc:AlternateContent>
          </w:r>
          <w:r w:rsidRPr="00EA4F84">
            <w:rPr>
              <w:b w:val="0"/>
              <w:szCs w:val="22"/>
            </w:rPr>
            <mc:AlternateContent>
              <mc:Choice Requires="wps">
                <w:drawing>
                  <wp:anchor distT="0" distB="0" distL="114300" distR="114300" simplePos="0" relativeHeight="251756032" behindDoc="0" locked="0" layoutInCell="0" allowOverlap="1" wp14:anchorId="3ADDDBC0" wp14:editId="6C4432C8">
                    <wp:simplePos x="0" y="0"/>
                    <wp:positionH relativeFrom="column">
                      <wp:posOffset>3031490</wp:posOffset>
                    </wp:positionH>
                    <wp:positionV relativeFrom="paragraph">
                      <wp:posOffset>59690</wp:posOffset>
                    </wp:positionV>
                    <wp:extent cx="0" cy="285750"/>
                    <wp:effectExtent l="0" t="0" r="19050" b="190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8575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EEC224" id="Straight Connector 101" o:spid="_x0000_s1026" style="position:absolute;flip:x;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7pt,4.7pt" to="238.7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" o:allowincell="f" strokeweight="1pt">
                    <v:stroke startarrowwidth="narrow" startarrowlength="short" endarrowwidth="narrow" endarrowlength="short"/>
                  </v:line>
                </w:pict>
              </mc:Fallback>
            </mc:AlternateContent>
          </w:r>
          <w:r w:rsidRPr="00EA4F84">
            <w:rPr>
              <w:b w:val="0"/>
              <w:szCs w:val="22"/>
            </w:rPr>
            <mc:AlternateContent>
              <mc:Choice Requires="wps">
                <w:drawing>
                  <wp:anchor distT="0" distB="0" distL="114300" distR="114300" simplePos="0" relativeHeight="251747840" behindDoc="0" locked="0" layoutInCell="0" allowOverlap="1" wp14:anchorId="0F5D214A" wp14:editId="02D2C677">
                    <wp:simplePos x="0" y="0"/>
                    <wp:positionH relativeFrom="column">
                      <wp:posOffset>-217170</wp:posOffset>
                    </wp:positionH>
                    <wp:positionV relativeFrom="paragraph">
                      <wp:posOffset>59690</wp:posOffset>
                    </wp:positionV>
                    <wp:extent cx="6393180" cy="0"/>
                    <wp:effectExtent l="0" t="0" r="26670" b="1905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9318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7FF990" id="Straight Connector 102" o:spid="_x0000_s1026" style="position:absolute;flip:y;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4.7pt" to="486.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" o:allowincell="f" strokeweight="1pt">
                    <v:stroke startarrowwidth="narrow" startarrowlength="short" endarrowwidth="narrow" endarrowlength="short"/>
                  </v:line>
                </w:pict>
              </mc:Fallback>
            </mc:AlternateContent>
          </w:r>
          <w:r w:rsidRPr="00EA4F84">
            <w:rPr>
              <w:b w:val="0"/>
              <w:szCs w:val="22"/>
            </w:rPr>
            <w:t>Ấn bản/Edition</w:t>
          </w:r>
        </w:p>
      </w:tc>
      <w:tc>
        <w:tcPr>
          <w:tcW w:w="708" w:type="dxa"/>
          <w:vAlign w:val="center"/>
        </w:tcPr>
        <w:p w14:paraId="751A34EA" w14:textId="56C1458E" w:rsidR="006B3D1A" w:rsidRPr="00EA4F84" w:rsidRDefault="006B3D1A" w:rsidP="00945FD4">
          <w:pPr>
            <w:pStyle w:val="HeaderFooter"/>
            <w:jc w:val="both"/>
            <w:rPr>
              <w:b w:val="0"/>
              <w:szCs w:val="22"/>
            </w:rPr>
          </w:pPr>
          <w:r>
            <w:rPr>
              <w:b w:val="0"/>
              <w:szCs w:val="22"/>
            </w:rPr>
            <w:t xml:space="preserve"> 20</w:t>
          </w:r>
        </w:p>
      </w:tc>
      <w:tc>
        <w:tcPr>
          <w:tcW w:w="7513" w:type="dxa"/>
          <w:gridSpan w:val="4"/>
          <w:vAlign w:val="center"/>
        </w:tcPr>
        <w:p w14:paraId="096CF583" w14:textId="50FC670D" w:rsidR="006B3D1A" w:rsidRPr="00EA4F84" w:rsidRDefault="006B3D1A" w:rsidP="004F0EF2">
          <w:pPr>
            <w:pStyle w:val="HeaderFooter"/>
            <w:jc w:val="both"/>
            <w:rPr>
              <w:b w:val="0"/>
              <w:szCs w:val="22"/>
            </w:rPr>
          </w:pPr>
          <w:r>
            <w:rPr>
              <w:b w:val="0"/>
              <w:szCs w:val="22"/>
            </w:rPr>
            <w:t xml:space="preserve">          </w:t>
          </w:r>
          <w:r w:rsidRPr="00EA4F84">
            <w:rPr>
              <w:b w:val="0"/>
              <w:szCs w:val="22"/>
            </w:rPr>
            <w:t xml:space="preserve"> </w:t>
          </w:r>
          <w:r>
            <w:rPr>
              <w:b w:val="0"/>
              <w:szCs w:val="22"/>
            </w:rPr>
            <w:t>27/07/2018</w:t>
          </w:r>
          <w:r w:rsidRPr="00EA4F84">
            <w:rPr>
              <w:b w:val="0"/>
              <w:szCs w:val="22"/>
            </w:rPr>
            <w:t xml:space="preserve">                                        </w:t>
          </w:r>
          <w:r>
            <w:rPr>
              <w:b w:val="0"/>
              <w:szCs w:val="22"/>
            </w:rPr>
            <w:t>Trạng thái / Status</w:t>
          </w:r>
        </w:p>
      </w:tc>
    </w:tr>
    <w:tr w:rsidR="006B3D1A" w14:paraId="407A1E0B" w14:textId="77777777" w:rsidTr="009D4E39">
      <w:trPr>
        <w:trHeight w:val="320"/>
      </w:trPr>
      <w:tc>
        <w:tcPr>
          <w:tcW w:w="4440" w:type="dxa"/>
          <w:gridSpan w:val="3"/>
          <w:vAlign w:val="center"/>
        </w:tcPr>
        <w:p w14:paraId="67D079B4" w14:textId="77777777" w:rsidR="006B3D1A" w:rsidRPr="00EA4F84" w:rsidRDefault="006B3D1A" w:rsidP="00F21B03">
          <w:pPr>
            <w:pStyle w:val="HeaderFooter"/>
            <w:rPr>
              <w:sz w:val="26"/>
              <w:szCs w:val="26"/>
            </w:rPr>
          </w:pPr>
          <w:r w:rsidRPr="00EA4F84">
            <w:rPr>
              <w:sz w:val="26"/>
              <w:szCs w:val="26"/>
            </w:rPr>
            <mc:AlternateContent>
              <mc:Choice Requires="wps">
                <w:drawing>
                  <wp:anchor distT="0" distB="0" distL="114300" distR="114300" simplePos="0" relativeHeight="251749888" behindDoc="0" locked="0" layoutInCell="0" allowOverlap="1" wp14:anchorId="6B1467A5" wp14:editId="08D9096D">
                    <wp:simplePos x="0" y="0"/>
                    <wp:positionH relativeFrom="column">
                      <wp:posOffset>981710</wp:posOffset>
                    </wp:positionH>
                    <wp:positionV relativeFrom="paragraph">
                      <wp:posOffset>-332740</wp:posOffset>
                    </wp:positionV>
                    <wp:extent cx="0" cy="280670"/>
                    <wp:effectExtent l="0" t="0" r="19050" b="2413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8067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94FF3B" id="Straight Connector 103" o:spid="_x0000_s1026" style="position:absolute;flip:x;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3pt,-26.2pt" to="7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" o:allowincell="f" strokeweight="1pt">
                    <v:stroke startarrowwidth="narrow" startarrowlength="short" endarrowwidth="narrow" endarrowlength="short"/>
                  </v:line>
                </w:pict>
              </mc:Fallback>
            </mc:AlternateContent>
          </w:r>
          <w:r w:rsidRPr="00EA4F84">
            <w:rPr>
              <w:sz w:val="26"/>
              <w:szCs w:val="26"/>
            </w:rPr>
            <mc:AlternateContent>
              <mc:Choice Requires="wps">
                <w:drawing>
                  <wp:anchor distT="0" distB="0" distL="114300" distR="114300" simplePos="0" relativeHeight="251750912" behindDoc="0" locked="0" layoutInCell="0" allowOverlap="1" wp14:anchorId="094B54F8" wp14:editId="2A0774AE">
                    <wp:simplePos x="0" y="0"/>
                    <wp:positionH relativeFrom="column">
                      <wp:posOffset>1463675</wp:posOffset>
                    </wp:positionH>
                    <wp:positionV relativeFrom="paragraph">
                      <wp:posOffset>-332740</wp:posOffset>
                    </wp:positionV>
                    <wp:extent cx="0" cy="280670"/>
                    <wp:effectExtent l="0" t="0" r="19050" b="2413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8067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001F95" id="Straight Connector 104" o:spid="_x0000_s1026" style="position:absolute;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5pt,-26.2pt" to="115.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" o:allowincell="f" strokeweight="1pt">
                    <v:stroke startarrowwidth="narrow" startarrowlength="short" endarrowwidth="narrow" endarrowlength="short"/>
                  </v:line>
                </w:pict>
              </mc:Fallback>
            </mc:AlternateContent>
          </w:r>
          <w:r w:rsidRPr="00EA4F84">
            <w:rPr>
              <w:sz w:val="26"/>
              <w:szCs w:val="26"/>
            </w:rPr>
            <w:t>VNPT Technology</w:t>
          </w:r>
        </w:p>
      </w:tc>
      <w:tc>
        <w:tcPr>
          <w:tcW w:w="566" w:type="dxa"/>
          <w:vAlign w:val="center"/>
        </w:tcPr>
        <w:p w14:paraId="43D9E05B" w14:textId="77777777" w:rsidR="006B3D1A" w:rsidRPr="00EA4F84" w:rsidRDefault="006B3D1A" w:rsidP="00F21B03">
          <w:pPr>
            <w:pStyle w:val="HeaderFooter"/>
            <w:rPr>
              <w:sz w:val="26"/>
              <w:szCs w:val="26"/>
            </w:rPr>
          </w:pPr>
          <w:r w:rsidRPr="00EA4F84">
            <w:rPr>
              <w:b w:val="0"/>
              <w:szCs w:val="22"/>
            </w:rPr>
            <mc:AlternateContent>
              <mc:Choice Requires="wps">
                <w:drawing>
                  <wp:anchor distT="0" distB="0" distL="114300" distR="114300" simplePos="0" relativeHeight="251755008" behindDoc="0" locked="0" layoutInCell="0" allowOverlap="1" wp14:anchorId="7B13EEBB" wp14:editId="46BA6CA0">
                    <wp:simplePos x="0" y="0"/>
                    <wp:positionH relativeFrom="column">
                      <wp:posOffset>30480</wp:posOffset>
                    </wp:positionH>
                    <wp:positionV relativeFrom="paragraph">
                      <wp:posOffset>8890</wp:posOffset>
                    </wp:positionV>
                    <wp:extent cx="635" cy="363855"/>
                    <wp:effectExtent l="0" t="0" r="0" b="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385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51B921" id="Straight Connector 105"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7pt" to="2.4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" o:allowincell="f" strokeweight="1pt">
                    <v:stroke startarrowwidth="narrow" startarrowlength="short" endarrowwidth="narrow" endarrowlength="short"/>
                  </v:line>
                </w:pict>
              </mc:Fallback>
            </mc:AlternateContent>
          </w:r>
        </w:p>
      </w:tc>
      <w:tc>
        <w:tcPr>
          <w:tcW w:w="4067" w:type="dxa"/>
          <w:vAlign w:val="center"/>
        </w:tcPr>
        <w:p w14:paraId="1880E777" w14:textId="31DC63C3" w:rsidR="006B3D1A" w:rsidRPr="00EA4F84" w:rsidRDefault="006B3D1A" w:rsidP="00F21B03">
          <w:pPr>
            <w:pStyle w:val="HeaderFooter"/>
            <w:rPr>
              <w:sz w:val="26"/>
              <w:szCs w:val="26"/>
            </w:rPr>
          </w:pPr>
          <w:r w:rsidRPr="00EA4F84">
            <w:rPr>
              <w:b w:val="0"/>
              <w:szCs w:val="22"/>
            </w:rPr>
            <mc:AlternateContent>
              <mc:Choice Requires="wps">
                <w:drawing>
                  <wp:anchor distT="0" distB="0" distL="114300" distR="114300" simplePos="0" relativeHeight="251752960" behindDoc="0" locked="0" layoutInCell="0" allowOverlap="1" wp14:anchorId="78E61727" wp14:editId="2E133BFD">
                    <wp:simplePos x="0" y="0"/>
                    <wp:positionH relativeFrom="column">
                      <wp:posOffset>37465</wp:posOffset>
                    </wp:positionH>
                    <wp:positionV relativeFrom="paragraph">
                      <wp:posOffset>-635</wp:posOffset>
                    </wp:positionV>
                    <wp:extent cx="635" cy="363855"/>
                    <wp:effectExtent l="0" t="0" r="0" b="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385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FE9CC0" id="Straight Connector 106"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pt,-.05pt" to="3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" o:allowincell="f" strokeweight="1pt">
                    <v:stroke startarrowwidth="narrow" startarrowlength="short" endarrowwidth="narrow" endarrowlength="short"/>
                  </v:line>
                </w:pict>
              </mc:Fallback>
            </mc:AlternateContent>
          </w:r>
          <w:r w:rsidRPr="00EA4F84">
            <w:rPr>
              <w:b w:val="0"/>
              <w:szCs w:val="22"/>
            </w:rPr>
            <mc:AlternateContent>
              <mc:Choice Requires="wps">
                <w:drawing>
                  <wp:anchor distT="0" distB="0" distL="114300" distR="114300" simplePos="0" relativeHeight="251753984" behindDoc="0" locked="0" layoutInCell="0" allowOverlap="1" wp14:anchorId="32F12676" wp14:editId="685D56A1">
                    <wp:simplePos x="0" y="0"/>
                    <wp:positionH relativeFrom="column">
                      <wp:posOffset>2505710</wp:posOffset>
                    </wp:positionH>
                    <wp:positionV relativeFrom="paragraph">
                      <wp:posOffset>-2540</wp:posOffset>
                    </wp:positionV>
                    <wp:extent cx="635" cy="366395"/>
                    <wp:effectExtent l="0" t="0" r="0" b="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639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800ABE" id="Straight Connector 107"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pt" to="197.3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" o:allowincell="f" strokeweight="1pt">
                    <v:stroke startarrowwidth="narrow" startarrowlength="short" endarrowwidth="narrow" endarrowlength="short"/>
                  </v:line>
                </w:pict>
              </mc:Fallback>
            </mc:AlternateContent>
          </w:r>
          <w:r>
            <w:rPr>
              <w:sz w:val="26"/>
              <w:szCs w:val="26"/>
            </w:rPr>
            <w:t>ID Tài liệu</w:t>
          </w:r>
        </w:p>
      </w:tc>
      <w:tc>
        <w:tcPr>
          <w:tcW w:w="850" w:type="dxa"/>
          <w:vAlign w:val="center"/>
        </w:tcPr>
        <w:p w14:paraId="243C82FE" w14:textId="0435C0FE" w:rsidR="006B3D1A" w:rsidRPr="00EA4F84" w:rsidRDefault="006B3D1A" w:rsidP="00F21B03">
          <w:pPr>
            <w:pStyle w:val="HeaderFooter"/>
            <w:rPr>
              <w:sz w:val="26"/>
              <w:szCs w:val="26"/>
            </w:rPr>
          </w:pPr>
          <w:r w:rsidRPr="00EA4F84">
            <w:rPr>
              <w:bCs/>
              <w:sz w:val="26"/>
              <w:szCs w:val="26"/>
            </w:rPr>
            <w:fldChar w:fldCharType="begin"/>
          </w:r>
          <w:r w:rsidRPr="00EA4F84">
            <w:rPr>
              <w:bCs/>
              <w:sz w:val="26"/>
              <w:szCs w:val="26"/>
            </w:rPr>
            <w:instrText xml:space="preserve"> PAGE  \* Arabic  \* MERGEFORMAT </w:instrText>
          </w:r>
          <w:r w:rsidRPr="00EA4F84">
            <w:rPr>
              <w:bCs/>
              <w:sz w:val="26"/>
              <w:szCs w:val="26"/>
            </w:rPr>
            <w:fldChar w:fldCharType="separate"/>
          </w:r>
          <w:r w:rsidR="006D59C2" w:rsidRPr="006D59C2">
            <w:rPr>
              <w:bCs/>
              <w:szCs w:val="26"/>
            </w:rPr>
            <w:t>22</w:t>
          </w:r>
          <w:r w:rsidRPr="00EA4F84">
            <w:rPr>
              <w:bCs/>
              <w:sz w:val="26"/>
              <w:szCs w:val="26"/>
            </w:rPr>
            <w:fldChar w:fldCharType="end"/>
          </w:r>
          <w:r w:rsidRPr="00EA4F84">
            <w:rPr>
              <w:bCs/>
              <w:sz w:val="26"/>
              <w:szCs w:val="26"/>
            </w:rPr>
            <w:t>/</w:t>
          </w:r>
          <w:r w:rsidRPr="00EA4F84">
            <w:rPr>
              <w:bCs/>
              <w:sz w:val="26"/>
              <w:szCs w:val="26"/>
            </w:rPr>
            <w:fldChar w:fldCharType="begin"/>
          </w:r>
          <w:r w:rsidRPr="00EA4F84">
            <w:rPr>
              <w:bCs/>
              <w:sz w:val="26"/>
              <w:szCs w:val="26"/>
            </w:rPr>
            <w:instrText xml:space="preserve"> NUMPAGES  \* Arabic  \* MERGEFORMAT </w:instrText>
          </w:r>
          <w:r w:rsidRPr="00EA4F84">
            <w:rPr>
              <w:bCs/>
              <w:sz w:val="26"/>
              <w:szCs w:val="26"/>
            </w:rPr>
            <w:fldChar w:fldCharType="separate"/>
          </w:r>
          <w:r w:rsidR="006D59C2" w:rsidRPr="006D59C2">
            <w:rPr>
              <w:bCs/>
              <w:szCs w:val="26"/>
            </w:rPr>
            <w:t>116</w:t>
          </w:r>
          <w:r w:rsidRPr="00EA4F84">
            <w:rPr>
              <w:bCs/>
              <w:sz w:val="26"/>
              <w:szCs w:val="26"/>
            </w:rPr>
            <w:fldChar w:fldCharType="end"/>
          </w:r>
        </w:p>
      </w:tc>
    </w:tr>
  </w:tbl>
  <w:p w14:paraId="27DF68AF" w14:textId="77777777" w:rsidR="006B3D1A" w:rsidRPr="00F21B03" w:rsidRDefault="006B3D1A" w:rsidP="00F21B03">
    <w:pPr>
      <w:pStyle w:val="Footer"/>
    </w:pPr>
    <w:r>
      <w:rPr>
        <w:rFonts w:ascii=".VnArial" w:hAnsi=".VnArial"/>
        <w:noProof/>
        <w:sz w:val="22"/>
        <w:lang w:val="en-US" w:eastAsia="en-US"/>
      </w:rPr>
      <mc:AlternateContent>
        <mc:Choice Requires="wps">
          <w:drawing>
            <wp:anchor distT="0" distB="0" distL="114300" distR="114300" simplePos="0" relativeHeight="251751936" behindDoc="0" locked="0" layoutInCell="0" allowOverlap="1" wp14:anchorId="5FD14F8E" wp14:editId="7BE5D818">
              <wp:simplePos x="0" y="0"/>
              <wp:positionH relativeFrom="margin">
                <wp:posOffset>3075223</wp:posOffset>
              </wp:positionH>
              <wp:positionV relativeFrom="paragraph">
                <wp:posOffset>65377</wp:posOffset>
              </wp:positionV>
              <wp:extent cx="0" cy="620202"/>
              <wp:effectExtent l="0" t="0" r="19050" b="27940"/>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020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C5BCA2" id="Straight Connector 108" o:spid="_x0000_s1026" style="position:absolute;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42.15pt,5.15pt" to="242.1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" o:allowincell="f" strokeweight="1pt">
              <v:stroke startarrowwidth="narrow" startarrowlength="short" endarrowwidth="narrow" endarrowlength="short"/>
              <w10:wrap anchorx="margin"/>
            </v:line>
          </w:pict>
        </mc:Fallback>
      </mc:AlternateContent>
    </w:r>
    <w:r>
      <w:rPr>
        <w:b/>
        <w:noProof/>
        <w:sz w:val="20"/>
        <w:lang w:val="en-US" w:eastAsia="en-US"/>
      </w:rPr>
      <mc:AlternateContent>
        <mc:Choice Requires="wps">
          <w:drawing>
            <wp:anchor distT="0" distB="0" distL="114300" distR="114300" simplePos="0" relativeHeight="251746816" behindDoc="0" locked="0" layoutInCell="0" allowOverlap="1" wp14:anchorId="3BA004EF" wp14:editId="04EA142D">
              <wp:simplePos x="0" y="0"/>
              <wp:positionH relativeFrom="column">
                <wp:posOffset>-182374</wp:posOffset>
              </wp:positionH>
              <wp:positionV relativeFrom="paragraph">
                <wp:posOffset>57907</wp:posOffset>
              </wp:positionV>
              <wp:extent cx="6423240" cy="0"/>
              <wp:effectExtent l="0" t="0" r="34925" b="1905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324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16ACF0" id="Straight Connector 109"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5pt,4.55pt" to="491.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" o:allowincell="f" strokeweight="1pt">
              <v:stroke startarrowwidth="narrow" startarrowlength="short" endarrowwidth="narrow" endarrowlength="short"/>
            </v:line>
          </w:pict>
        </mc:Fallback>
      </mc:AlternateContent>
    </w:r>
    <w:r w:rsidRPr="004A77C0">
      <w:rPr>
        <w:noProof/>
        <w:sz w:val="24"/>
        <w:szCs w:val="24"/>
        <w:lang w:val="en-US" w:eastAsia="en-US"/>
      </w:rPr>
      <mc:AlternateContent>
        <mc:Choice Requires="wps">
          <w:drawing>
            <wp:anchor distT="0" distB="0" distL="114300" distR="114300" simplePos="0" relativeHeight="251758080" behindDoc="0" locked="0" layoutInCell="0" allowOverlap="1" wp14:anchorId="2314C38A" wp14:editId="6E9E39A8">
              <wp:simplePos x="0" y="0"/>
              <wp:positionH relativeFrom="column">
                <wp:posOffset>9951888</wp:posOffset>
              </wp:positionH>
              <wp:positionV relativeFrom="paragraph">
                <wp:posOffset>-4185094</wp:posOffset>
              </wp:positionV>
              <wp:extent cx="678180" cy="0"/>
              <wp:effectExtent l="0" t="0" r="26670" b="19050"/>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818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216510" id="Straight Connector 110"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3.6pt,-329.55pt" to="837pt,-3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" o:allowincell="f" strokeweight="1pt">
              <v:stroke startarrowwidth="narrow" startarrowlength="short" endarrowwidth="narrow" endarrowlength="short"/>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BAF7D1" w14:textId="77777777" w:rsidR="00A34506" w:rsidRDefault="00A34506">
      <w:r>
        <w:separator/>
      </w:r>
    </w:p>
  </w:footnote>
  <w:footnote w:type="continuationSeparator" w:id="0">
    <w:p w14:paraId="06B981AB" w14:textId="77777777" w:rsidR="00A34506" w:rsidRDefault="00A345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5D78C" w14:textId="77777777" w:rsidR="006B3D1A" w:rsidRPr="00D16B24" w:rsidRDefault="006B3D1A" w:rsidP="00F21B03">
    <w:pPr>
      <w:pStyle w:val="Header"/>
      <w:jc w:val="center"/>
      <w:rPr>
        <w:lang w:val="en-US"/>
      </w:rPr>
    </w:pPr>
    <w:r>
      <w:rPr>
        <w:noProof/>
        <w:sz w:val="20"/>
        <w:lang w:val="en-US" w:eastAsia="en-US"/>
      </w:rPr>
      <mc:AlternateContent>
        <mc:Choice Requires="wps">
          <w:drawing>
            <wp:anchor distT="0" distB="0" distL="114300" distR="114300" simplePos="0" relativeHeight="251737600" behindDoc="0" locked="0" layoutInCell="0" allowOverlap="1" wp14:anchorId="67977953" wp14:editId="3916442A">
              <wp:simplePos x="0" y="0"/>
              <wp:positionH relativeFrom="column">
                <wp:posOffset>6229807</wp:posOffset>
              </wp:positionH>
              <wp:positionV relativeFrom="paragraph">
                <wp:posOffset>1574</wp:posOffset>
              </wp:positionV>
              <wp:extent cx="14580" cy="10114915"/>
              <wp:effectExtent l="0" t="0" r="24130" b="19685"/>
              <wp:wrapNone/>
              <wp:docPr id="9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580" cy="1011491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4EF05F" id="Line 2" o:spid="_x0000_s1026" style="position:absolute;flip:x 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55pt,.1pt" to="491.7pt,7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" o:allowincell="f" strokeweight="1pt">
              <v:stroke startarrowwidth="narrow" startarrowlength="short" endarrowwidth="narrow" endarrowlength="short"/>
            </v:line>
          </w:pict>
        </mc:Fallback>
      </mc:AlternateContent>
    </w:r>
    <w:r>
      <w:rPr>
        <w:rFonts w:ascii=".VnArial" w:hAnsi=".VnArial"/>
        <w:noProof/>
        <w:sz w:val="22"/>
        <w:lang w:val="en-US" w:eastAsia="en-US"/>
      </w:rPr>
      <mc:AlternateContent>
        <mc:Choice Requires="wps">
          <w:drawing>
            <wp:anchor distT="0" distB="0" distL="114300" distR="114300" simplePos="0" relativeHeight="251738624" behindDoc="0" locked="0" layoutInCell="0" allowOverlap="1" wp14:anchorId="2641BF06" wp14:editId="434A12C2">
              <wp:simplePos x="0" y="0"/>
              <wp:positionH relativeFrom="column">
                <wp:posOffset>-185623</wp:posOffset>
              </wp:positionH>
              <wp:positionV relativeFrom="paragraph">
                <wp:posOffset>1574</wp:posOffset>
              </wp:positionV>
              <wp:extent cx="10160" cy="10115016"/>
              <wp:effectExtent l="0" t="0" r="27940" b="19685"/>
              <wp:wrapNone/>
              <wp:docPr id="9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 cy="10115016"/>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57BD71" id="Line 11" o:spid="_x0000_s1026" style="position:absolute;flip: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pt,.1pt" to="-13.8pt,7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" o:allowincell="f" strokeweight="1pt">
              <v:stroke startarrowwidth="narrow" startarrowlength="short" endarrowwidth="narrow" endarrowlength="short"/>
            </v:line>
          </w:pict>
        </mc:Fallback>
      </mc:AlternateContent>
    </w:r>
    <w:r>
      <w:rPr>
        <w:noProof/>
        <w:lang w:val="en-US" w:eastAsia="en-US"/>
      </w:rPr>
      <w:drawing>
        <wp:anchor distT="0" distB="0" distL="114300" distR="114300" simplePos="0" relativeHeight="251741696" behindDoc="1" locked="0" layoutInCell="1" allowOverlap="1" wp14:anchorId="0BBE848E" wp14:editId="26EFFA87">
          <wp:simplePos x="0" y="0"/>
          <wp:positionH relativeFrom="margin">
            <wp:posOffset>2240280</wp:posOffset>
          </wp:positionH>
          <wp:positionV relativeFrom="margin">
            <wp:posOffset>-655320</wp:posOffset>
          </wp:positionV>
          <wp:extent cx="1689100" cy="307975"/>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9100" cy="307975"/>
                  </a:xfrm>
                  <a:prstGeom prst="rect">
                    <a:avLst/>
                  </a:prstGeom>
                  <a:noFill/>
                  <a:ln>
                    <a:noFill/>
                  </a:ln>
                </pic:spPr>
              </pic:pic>
            </a:graphicData>
          </a:graphic>
        </wp:anchor>
      </w:drawing>
    </w:r>
    <w:r>
      <w:rPr>
        <w:noProof/>
        <w:sz w:val="20"/>
        <w:lang w:val="en-US" w:eastAsia="en-US"/>
      </w:rPr>
      <mc:AlternateContent>
        <mc:Choice Requires="wps">
          <w:drawing>
            <wp:anchor distT="0" distB="0" distL="114300" distR="114300" simplePos="0" relativeHeight="251740672" behindDoc="0" locked="0" layoutInCell="0" allowOverlap="1" wp14:anchorId="5F6AD6B2" wp14:editId="20BB59B6">
              <wp:simplePos x="0" y="0"/>
              <wp:positionH relativeFrom="margin">
                <wp:posOffset>3078253</wp:posOffset>
              </wp:positionH>
              <wp:positionV relativeFrom="paragraph">
                <wp:posOffset>-455623</wp:posOffset>
              </wp:positionV>
              <wp:extent cx="635" cy="457835"/>
              <wp:effectExtent l="0" t="0" r="37465" b="18415"/>
              <wp:wrapNone/>
              <wp:docPr id="9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578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5720F0" id="Line 14" o:spid="_x0000_s1026" style="position:absolute;flip:y;z-index:25174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42.4pt,-35.9pt" to="242.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" o:allowincell="f" strokeweight="1pt">
              <v:stroke startarrowwidth="narrow" startarrowlength="short" endarrowwidth="narrow" endarrowlength="short"/>
              <w10:wrap anchorx="margin"/>
            </v:line>
          </w:pict>
        </mc:Fallback>
      </mc:AlternateContent>
    </w:r>
    <w:r>
      <w:rPr>
        <w:noProof/>
        <w:sz w:val="20"/>
        <w:lang w:val="en-US" w:eastAsia="en-US"/>
      </w:rPr>
      <mc:AlternateContent>
        <mc:Choice Requires="wps">
          <w:drawing>
            <wp:anchor distT="0" distB="0" distL="114300" distR="114300" simplePos="0" relativeHeight="251739648" behindDoc="0" locked="0" layoutInCell="0" allowOverlap="1" wp14:anchorId="4E6D55EF" wp14:editId="5386A237">
              <wp:simplePos x="0" y="0"/>
              <wp:positionH relativeFrom="column">
                <wp:posOffset>-167640</wp:posOffset>
              </wp:positionH>
              <wp:positionV relativeFrom="paragraph">
                <wp:posOffset>6350</wp:posOffset>
              </wp:positionV>
              <wp:extent cx="6401435" cy="635"/>
              <wp:effectExtent l="0" t="0" r="0" b="0"/>
              <wp:wrapNone/>
              <wp:docPr id="9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143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D5C09D" id="Line 12"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5pt" to="490.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" o:allowincell="f" strokeweight="1pt">
              <v:stroke startarrowwidth="narrow" startarrowlength="short" endarrowwidth="narrow" endarrowlength="short"/>
            </v:line>
          </w:pict>
        </mc:Fallback>
      </mc:AlternateContent>
    </w:r>
  </w:p>
  <w:p w14:paraId="301B0D4C" w14:textId="77777777" w:rsidR="006B3D1A" w:rsidRPr="00F21B03" w:rsidRDefault="006B3D1A" w:rsidP="00F21B03">
    <w:pPr>
      <w:pStyle w:val="Header"/>
    </w:pPr>
    <w:r>
      <w:rPr>
        <w:noProof/>
        <w:sz w:val="20"/>
        <w:lang w:val="en-US" w:eastAsia="en-US"/>
      </w:rPr>
      <mc:AlternateContent>
        <mc:Choice Requires="wps">
          <w:drawing>
            <wp:anchor distT="0" distB="0" distL="114300" distR="114300" simplePos="0" relativeHeight="251744768" behindDoc="0" locked="0" layoutInCell="1" allowOverlap="1" wp14:anchorId="6F0A0380" wp14:editId="6E353870">
              <wp:simplePos x="0" y="0"/>
              <wp:positionH relativeFrom="leftMargin">
                <wp:posOffset>-17780</wp:posOffset>
              </wp:positionH>
              <wp:positionV relativeFrom="paragraph">
                <wp:posOffset>525780</wp:posOffset>
              </wp:positionV>
              <wp:extent cx="633095" cy="2875915"/>
              <wp:effectExtent l="0" t="0" r="14605" b="19685"/>
              <wp:wrapNone/>
              <wp:docPr id="9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2875915"/>
                      </a:xfrm>
                      <a:prstGeom prst="rect">
                        <a:avLst/>
                      </a:prstGeom>
                      <a:solidFill>
                        <a:srgbClr val="FFFFFF"/>
                      </a:solidFill>
                      <a:ln w="9525">
                        <a:solidFill>
                          <a:srgbClr val="FFFFFF"/>
                        </a:solidFill>
                        <a:miter lim="800000"/>
                        <a:headEnd/>
                        <a:tailEnd/>
                      </a:ln>
                    </wps:spPr>
                    <wps:txbx>
                      <w:txbxContent>
                        <w:p w14:paraId="4DC49B60" w14:textId="77777777" w:rsidR="006B3D1A" w:rsidRPr="00EA4F84" w:rsidRDefault="006B3D1A" w:rsidP="00F21B03">
                          <w:pPr>
                            <w:pStyle w:val="HeaderFooter2"/>
                          </w:pPr>
                          <w:r w:rsidRPr="00EA4F84">
                            <w:t>Bản quyền Công ty</w:t>
                          </w:r>
                        </w:p>
                        <w:p w14:paraId="0A8992C3" w14:textId="77777777" w:rsidR="006B3D1A" w:rsidRPr="00EA4F84" w:rsidRDefault="006B3D1A" w:rsidP="00F21B03">
                          <w:pPr>
                            <w:pStyle w:val="HeaderFooter2"/>
                          </w:pPr>
                          <w:r w:rsidRPr="00EA4F84">
                            <w:t>Không được sao chụp, phân phát, trao đổi, sử dụng dưới bất kỳ</w:t>
                          </w:r>
                        </w:p>
                        <w:p w14:paraId="5ACFF0FF" w14:textId="77777777" w:rsidR="006B3D1A" w:rsidRPr="00EA4F84" w:rsidRDefault="006B3D1A" w:rsidP="00F21B03">
                          <w:pPr>
                            <w:pStyle w:val="HeaderFooter2"/>
                          </w:pPr>
                          <w:proofErr w:type="gramStart"/>
                          <w:r w:rsidRPr="00EA4F84">
                            <w:t>hình</w:t>
                          </w:r>
                          <w:proofErr w:type="gramEnd"/>
                          <w:r w:rsidRPr="00EA4F84">
                            <w:t xml:space="preserve"> thức nào nếu không được sự chấp thuận bằng văn bản của</w:t>
                          </w:r>
                        </w:p>
                        <w:p w14:paraId="765D3C47" w14:textId="77777777" w:rsidR="006B3D1A" w:rsidRPr="00EA4F84" w:rsidRDefault="006B3D1A" w:rsidP="00F21B03">
                          <w:pPr>
                            <w:pStyle w:val="HeaderFooter2"/>
                          </w:pPr>
                          <w:r w:rsidRPr="00EA4F84">
                            <w:t>Công ty Cổ phần Công nghệ Công nghiệp BCVT (VNPT Technology)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0A0380" id="_x0000_t202" coordsize="21600,21600" o:spt="202" path="m,l,21600r21600,l21600,xe">
              <v:stroke joinstyle="miter"/>
              <v:path gradientshapeok="t" o:connecttype="rect"/>
            </v:shapetype>
            <v:shape id="Text Box 17" o:spid="_x0000_s1026" type="#_x0000_t202" style="position:absolute;left:0;text-align:left;margin-left:-1.4pt;margin-top:41.4pt;width:49.85pt;height:226.45pt;z-index:251744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" strokecolor="white">
              <v:textbox style="layout-flow:vertical;mso-layout-flow-alt:bottom-to-top">
                <w:txbxContent>
                  <w:p w14:paraId="4DC49B60" w14:textId="77777777" w:rsidR="006B3D1A" w:rsidRPr="00EA4F84" w:rsidRDefault="006B3D1A" w:rsidP="00F21B03">
                    <w:pPr>
                      <w:pStyle w:val="HeaderFooter2"/>
                    </w:pPr>
                    <w:r w:rsidRPr="00EA4F84">
                      <w:t>Bản quyền Công ty</w:t>
                    </w:r>
                  </w:p>
                  <w:p w14:paraId="0A8992C3" w14:textId="77777777" w:rsidR="006B3D1A" w:rsidRPr="00EA4F84" w:rsidRDefault="006B3D1A" w:rsidP="00F21B03">
                    <w:pPr>
                      <w:pStyle w:val="HeaderFooter2"/>
                    </w:pPr>
                    <w:r w:rsidRPr="00EA4F84">
                      <w:t>Không được sao chụp, phân phát, trao đổi, sử dụng dưới bất kỳ</w:t>
                    </w:r>
                  </w:p>
                  <w:p w14:paraId="5ACFF0FF" w14:textId="77777777" w:rsidR="006B3D1A" w:rsidRPr="00EA4F84" w:rsidRDefault="006B3D1A" w:rsidP="00F21B03">
                    <w:pPr>
                      <w:pStyle w:val="HeaderFooter2"/>
                    </w:pPr>
                    <w:proofErr w:type="gramStart"/>
                    <w:r w:rsidRPr="00EA4F84">
                      <w:t>hình</w:t>
                    </w:r>
                    <w:proofErr w:type="gramEnd"/>
                    <w:r w:rsidRPr="00EA4F84">
                      <w:t xml:space="preserve"> thức nào nếu không được sự chấp thuận bằng văn bản của</w:t>
                    </w:r>
                  </w:p>
                  <w:p w14:paraId="765D3C47" w14:textId="77777777" w:rsidR="006B3D1A" w:rsidRPr="00EA4F84" w:rsidRDefault="006B3D1A" w:rsidP="00F21B03">
                    <w:pPr>
                      <w:pStyle w:val="HeaderFooter2"/>
                    </w:pPr>
                    <w:r w:rsidRPr="00EA4F84">
                      <w:t>Công ty Cổ phần Công nghệ Công nghiệp BCVT (VNPT Technology)</w:t>
                    </w:r>
                  </w:p>
                </w:txbxContent>
              </v:textbox>
              <w10:wrap anchorx="margin"/>
            </v:shape>
          </w:pict>
        </mc:Fallback>
      </mc:AlternateContent>
    </w:r>
    <w:r w:rsidRPr="004A77C0">
      <w:rPr>
        <w:noProof/>
        <w:sz w:val="24"/>
        <w:szCs w:val="24"/>
        <w:lang w:val="en-US" w:eastAsia="en-US"/>
      </w:rPr>
      <mc:AlternateContent>
        <mc:Choice Requires="wps">
          <w:drawing>
            <wp:anchor distT="0" distB="0" distL="114300" distR="114300" simplePos="0" relativeHeight="251743744" behindDoc="0" locked="0" layoutInCell="0" allowOverlap="1" wp14:anchorId="0AC3131B" wp14:editId="78C0B45E">
              <wp:simplePos x="0" y="0"/>
              <wp:positionH relativeFrom="page">
                <wp:posOffset>7037070</wp:posOffset>
              </wp:positionH>
              <wp:positionV relativeFrom="paragraph">
                <wp:posOffset>4511040</wp:posOffset>
              </wp:positionV>
              <wp:extent cx="501650" cy="0"/>
              <wp:effectExtent l="0" t="0" r="12700" b="1905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165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DE5C4B" id="Straight Connector 95" o:spid="_x0000_s1026" style="position:absolute;flip:x y;z-index:251743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4.1pt,355.2pt" to="593.6pt,3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" o:allowincell="f" strokeweight="1pt">
              <v:stroke startarrowwidth="narrow" startarrowlength="short" endarrowwidth="narrow" endarrowlength="short"/>
              <w10:wrap anchorx="page"/>
            </v:line>
          </w:pict>
        </mc:Fallback>
      </mc:AlternateContent>
    </w:r>
    <w:r w:rsidRPr="004A77C0">
      <w:rPr>
        <w:noProof/>
        <w:sz w:val="24"/>
        <w:szCs w:val="24"/>
        <w:lang w:val="en-US" w:eastAsia="en-US"/>
      </w:rPr>
      <mc:AlternateContent>
        <mc:Choice Requires="wps">
          <w:drawing>
            <wp:anchor distT="0" distB="0" distL="114300" distR="114300" simplePos="0" relativeHeight="251742720" behindDoc="0" locked="0" layoutInCell="0" allowOverlap="1" wp14:anchorId="13D477E2" wp14:editId="5907C4C9">
              <wp:simplePos x="0" y="0"/>
              <wp:positionH relativeFrom="page">
                <wp:posOffset>0</wp:posOffset>
              </wp:positionH>
              <wp:positionV relativeFrom="page">
                <wp:posOffset>5143500</wp:posOffset>
              </wp:positionV>
              <wp:extent cx="628650" cy="0"/>
              <wp:effectExtent l="0" t="0" r="19050" b="1905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865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11D759" id="Straight Connector 96" o:spid="_x0000_s1026" style="position:absolute;flip:x y;z-index:25174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405pt" to="4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" o:allowincell="f" strokeweight="1pt">
              <v:stroke startarrowwidth="narrow" startarrowlength="short" endarrowwidth="narrow" endarrowlength="short"/>
              <w10:wrap anchorx="page"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876CADEA"/>
    <w:lvl w:ilvl="0">
      <w:start w:val="1"/>
      <w:numFmt w:val="decimal"/>
      <w:pStyle w:val="Heading1"/>
      <w:lvlText w:val="%1."/>
      <w:legacy w:legacy="1" w:legacySpace="144" w:legacyIndent="0"/>
      <w:lvlJc w:val="left"/>
      <w:pPr>
        <w:ind w:left="630" w:firstLine="0"/>
      </w:pPr>
      <w:rPr>
        <w:b/>
      </w:rPr>
    </w:lvl>
    <w:lvl w:ilvl="1">
      <w:start w:val="1"/>
      <w:numFmt w:val="decimal"/>
      <w:pStyle w:val="Heading2"/>
      <w:lvlText w:val="%1.%2"/>
      <w:legacy w:legacy="1" w:legacySpace="144" w:legacyIndent="0"/>
      <w:lvlJc w:val="left"/>
      <w:pPr>
        <w:ind w:left="630" w:firstLine="0"/>
      </w:pPr>
    </w:lvl>
    <w:lvl w:ilvl="2">
      <w:start w:val="1"/>
      <w:numFmt w:val="decimal"/>
      <w:pStyle w:val="ANSVHeadingLevel3"/>
      <w:lvlText w:val="%1.%2.%3"/>
      <w:legacy w:legacy="1" w:legacySpace="144" w:legacyIndent="0"/>
      <w:lvlJc w:val="left"/>
      <w:pPr>
        <w:ind w:left="630" w:firstLine="0"/>
      </w:pPr>
    </w:lvl>
    <w:lvl w:ilvl="3">
      <w:start w:val="1"/>
      <w:numFmt w:val="decimal"/>
      <w:pStyle w:val="Heading4"/>
      <w:lvlText w:val="%1.%2.%3.%4"/>
      <w:legacy w:legacy="1" w:legacySpace="144" w:legacyIndent="0"/>
      <w:lvlJc w:val="left"/>
      <w:pPr>
        <w:ind w:left="630" w:firstLine="0"/>
      </w:pPr>
    </w:lvl>
    <w:lvl w:ilvl="4">
      <w:start w:val="1"/>
      <w:numFmt w:val="decimal"/>
      <w:pStyle w:val="Heading5"/>
      <w:lvlText w:val="%1.%2.%3.%4.%5"/>
      <w:legacy w:legacy="1" w:legacySpace="144" w:legacyIndent="0"/>
      <w:lvlJc w:val="left"/>
      <w:pPr>
        <w:ind w:left="630" w:firstLine="0"/>
      </w:pPr>
    </w:lvl>
    <w:lvl w:ilvl="5">
      <w:start w:val="1"/>
      <w:numFmt w:val="decimal"/>
      <w:pStyle w:val="Heading6"/>
      <w:lvlText w:val="%1.%2.%3.%4.%5.%6"/>
      <w:legacy w:legacy="1" w:legacySpace="144" w:legacyIndent="0"/>
      <w:lvlJc w:val="left"/>
      <w:pPr>
        <w:ind w:left="630" w:firstLine="0"/>
      </w:pPr>
    </w:lvl>
    <w:lvl w:ilvl="6">
      <w:start w:val="1"/>
      <w:numFmt w:val="decimal"/>
      <w:pStyle w:val="Heading7"/>
      <w:lvlText w:val="%1.%2.%3.%4.%5.%6.%7"/>
      <w:legacy w:legacy="1" w:legacySpace="144" w:legacyIndent="0"/>
      <w:lvlJc w:val="left"/>
      <w:pPr>
        <w:ind w:left="630" w:firstLine="0"/>
      </w:pPr>
    </w:lvl>
    <w:lvl w:ilvl="7">
      <w:start w:val="1"/>
      <w:numFmt w:val="decimal"/>
      <w:pStyle w:val="Heading8"/>
      <w:lvlText w:val="%1.%2.%3.%4.%5.%6.%7.%8"/>
      <w:legacy w:legacy="1" w:legacySpace="144" w:legacyIndent="0"/>
      <w:lvlJc w:val="left"/>
      <w:pPr>
        <w:ind w:left="630" w:firstLine="0"/>
      </w:pPr>
    </w:lvl>
    <w:lvl w:ilvl="8">
      <w:start w:val="1"/>
      <w:numFmt w:val="decimal"/>
      <w:pStyle w:val="Heading9"/>
      <w:lvlText w:val="%1.%2.%3.%4.%5.%6.%7.%8.%9"/>
      <w:legacy w:legacy="1" w:legacySpace="144" w:legacyIndent="0"/>
      <w:lvlJc w:val="left"/>
      <w:pPr>
        <w:ind w:left="630" w:firstLine="0"/>
      </w:pPr>
    </w:lvl>
  </w:abstractNum>
  <w:abstractNum w:abstractNumId="1">
    <w:nsid w:val="013A35EC"/>
    <w:multiLevelType w:val="hybridMultilevel"/>
    <w:tmpl w:val="FA901AE4"/>
    <w:lvl w:ilvl="0" w:tplc="7698202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1B03DA"/>
    <w:multiLevelType w:val="hybridMultilevel"/>
    <w:tmpl w:val="477010A2"/>
    <w:lvl w:ilvl="0" w:tplc="0736EA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DE2F0A"/>
    <w:multiLevelType w:val="hybridMultilevel"/>
    <w:tmpl w:val="B9DC9C8A"/>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BF235E"/>
    <w:multiLevelType w:val="hybridMultilevel"/>
    <w:tmpl w:val="B3A2C668"/>
    <w:lvl w:ilvl="0" w:tplc="9A90362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5F826E4"/>
    <w:multiLevelType w:val="hybridMultilevel"/>
    <w:tmpl w:val="44D03B6E"/>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196D48"/>
    <w:multiLevelType w:val="multilevel"/>
    <w:tmpl w:val="62E8EB24"/>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096063DB"/>
    <w:multiLevelType w:val="hybridMultilevel"/>
    <w:tmpl w:val="063EF9E6"/>
    <w:lvl w:ilvl="0" w:tplc="CD9218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9EE1FDD"/>
    <w:multiLevelType w:val="hybridMultilevel"/>
    <w:tmpl w:val="3FA87DCC"/>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9040F3"/>
    <w:multiLevelType w:val="hybridMultilevel"/>
    <w:tmpl w:val="B762D936"/>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E326C6"/>
    <w:multiLevelType w:val="hybridMultilevel"/>
    <w:tmpl w:val="6764F0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C524F77"/>
    <w:multiLevelType w:val="hybridMultilevel"/>
    <w:tmpl w:val="7C8A4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D1A4118"/>
    <w:multiLevelType w:val="hybridMultilevel"/>
    <w:tmpl w:val="951A7C5C"/>
    <w:lvl w:ilvl="0" w:tplc="619646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774C66"/>
    <w:multiLevelType w:val="hybridMultilevel"/>
    <w:tmpl w:val="777C4368"/>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DE654F4"/>
    <w:multiLevelType w:val="hybridMultilevel"/>
    <w:tmpl w:val="6AE09DF4"/>
    <w:lvl w:ilvl="0" w:tplc="8A3A3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F444D27"/>
    <w:multiLevelType w:val="hybridMultilevel"/>
    <w:tmpl w:val="FACE5A8E"/>
    <w:lvl w:ilvl="0" w:tplc="CD9218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04B2D7E"/>
    <w:multiLevelType w:val="hybridMultilevel"/>
    <w:tmpl w:val="7B001C4A"/>
    <w:lvl w:ilvl="0" w:tplc="CD9218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23C330D"/>
    <w:multiLevelType w:val="hybridMultilevel"/>
    <w:tmpl w:val="575CF306"/>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88D0024"/>
    <w:multiLevelType w:val="hybridMultilevel"/>
    <w:tmpl w:val="1DDE46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DD93AF0"/>
    <w:multiLevelType w:val="hybridMultilevel"/>
    <w:tmpl w:val="370E98F2"/>
    <w:lvl w:ilvl="0" w:tplc="CD9218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E66552B"/>
    <w:multiLevelType w:val="hybridMultilevel"/>
    <w:tmpl w:val="677C57CE"/>
    <w:lvl w:ilvl="0" w:tplc="247AD29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1">
    <w:nsid w:val="1F8F7B35"/>
    <w:multiLevelType w:val="multilevel"/>
    <w:tmpl w:val="03843E62"/>
    <w:lvl w:ilvl="0">
      <w:start w:val="1"/>
      <w:numFmt w:val="decimal"/>
      <w:pStyle w:val="ANSVHeading1"/>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1FB63E2F"/>
    <w:multiLevelType w:val="hybridMultilevel"/>
    <w:tmpl w:val="80C81DC8"/>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6C6834"/>
    <w:multiLevelType w:val="hybridMultilevel"/>
    <w:tmpl w:val="C84E0820"/>
    <w:lvl w:ilvl="0" w:tplc="78A6E0D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3A122B7"/>
    <w:multiLevelType w:val="hybridMultilevel"/>
    <w:tmpl w:val="120234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B33193"/>
    <w:multiLevelType w:val="hybridMultilevel"/>
    <w:tmpl w:val="2834C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4B20CB9"/>
    <w:multiLevelType w:val="hybridMultilevel"/>
    <w:tmpl w:val="6CB26B9A"/>
    <w:lvl w:ilvl="0" w:tplc="04090003">
      <w:start w:val="1"/>
      <w:numFmt w:val="bullet"/>
      <w:lvlText w:val="o"/>
      <w:lvlJc w:val="left"/>
      <w:pPr>
        <w:ind w:left="1859" w:hanging="360"/>
      </w:pPr>
      <w:rPr>
        <w:rFonts w:ascii="Courier New" w:hAnsi="Courier New" w:cs="Courier New"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27">
    <w:nsid w:val="2AE54DF6"/>
    <w:multiLevelType w:val="hybridMultilevel"/>
    <w:tmpl w:val="5DF033AE"/>
    <w:lvl w:ilvl="0" w:tplc="CD9218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C086F49"/>
    <w:multiLevelType w:val="hybridMultilevel"/>
    <w:tmpl w:val="0E90ED72"/>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CB4363C"/>
    <w:multiLevelType w:val="hybridMultilevel"/>
    <w:tmpl w:val="30163160"/>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F7422E8"/>
    <w:multiLevelType w:val="hybridMultilevel"/>
    <w:tmpl w:val="AA2A86D4"/>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1E13E29"/>
    <w:multiLevelType w:val="hybridMultilevel"/>
    <w:tmpl w:val="6810850A"/>
    <w:lvl w:ilvl="0" w:tplc="A0BCF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5E6E0B"/>
    <w:multiLevelType w:val="hybridMultilevel"/>
    <w:tmpl w:val="0A861B1A"/>
    <w:lvl w:ilvl="0" w:tplc="0728E8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8803434"/>
    <w:multiLevelType w:val="hybridMultilevel"/>
    <w:tmpl w:val="D9820FF2"/>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970449C"/>
    <w:multiLevelType w:val="hybridMultilevel"/>
    <w:tmpl w:val="D0FCCF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B0F6E07"/>
    <w:multiLevelType w:val="hybridMultilevel"/>
    <w:tmpl w:val="792AE4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CC22602"/>
    <w:multiLevelType w:val="multilevel"/>
    <w:tmpl w:val="A4B0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CF42FDE"/>
    <w:multiLevelType w:val="hybridMultilevel"/>
    <w:tmpl w:val="5DF033AE"/>
    <w:lvl w:ilvl="0" w:tplc="CD9218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E254C9D"/>
    <w:multiLevelType w:val="hybridMultilevel"/>
    <w:tmpl w:val="EC94A42C"/>
    <w:lvl w:ilvl="0" w:tplc="6196461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1337C07"/>
    <w:multiLevelType w:val="hybridMultilevel"/>
    <w:tmpl w:val="A920B842"/>
    <w:lvl w:ilvl="0" w:tplc="F9D897F2">
      <w:start w:val="2"/>
      <w:numFmt w:val="bullet"/>
      <w:pStyle w:val="FirstLevelBullet"/>
      <w:lvlText w:val="-"/>
      <w:lvlJc w:val="left"/>
      <w:pPr>
        <w:ind w:left="1980" w:hanging="360"/>
      </w:pPr>
      <w:rPr>
        <w:rFonts w:ascii="Times New Roman" w:eastAsia="Times New Roman" w:hAnsi="Times New Roman" w:cs="Times New Roman" w:hint="default"/>
      </w:rPr>
    </w:lvl>
    <w:lvl w:ilvl="1" w:tplc="412CC8C8">
      <w:start w:val="1"/>
      <w:numFmt w:val="bullet"/>
      <w:pStyle w:val="SecondLeve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4484CD8"/>
    <w:multiLevelType w:val="hybridMultilevel"/>
    <w:tmpl w:val="FC502AE0"/>
    <w:lvl w:ilvl="0" w:tplc="78A6E0D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8C4530E"/>
    <w:multiLevelType w:val="hybridMultilevel"/>
    <w:tmpl w:val="7E089552"/>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9557E45"/>
    <w:multiLevelType w:val="hybridMultilevel"/>
    <w:tmpl w:val="FFC85114"/>
    <w:lvl w:ilvl="0" w:tplc="0FD246B8">
      <w:start w:val="1"/>
      <w:numFmt w:val="bullet"/>
      <w:pStyle w:val="Bullet1"/>
      <w:lvlText w:val="-"/>
      <w:lvlJc w:val="left"/>
      <w:pPr>
        <w:ind w:left="720" w:hanging="360"/>
      </w:pPr>
      <w:rPr>
        <w:rFonts w:ascii="Segoe UI" w:eastAsia="Calibri" w:hAnsi="Segoe UI" w:cs="Segoe UI" w:hint="default"/>
      </w:rPr>
    </w:lvl>
    <w:lvl w:ilvl="1" w:tplc="E33033A2">
      <w:start w:val="1"/>
      <w:numFmt w:val="bullet"/>
      <w:pStyle w:val="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991751B"/>
    <w:multiLevelType w:val="hybridMultilevel"/>
    <w:tmpl w:val="D140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A3E6008"/>
    <w:multiLevelType w:val="hybridMultilevel"/>
    <w:tmpl w:val="6AE09DF4"/>
    <w:lvl w:ilvl="0" w:tplc="8A3A3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CD01975"/>
    <w:multiLevelType w:val="hybridMultilevel"/>
    <w:tmpl w:val="EDAC84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EC810D5"/>
    <w:multiLevelType w:val="hybridMultilevel"/>
    <w:tmpl w:val="6AE09DF4"/>
    <w:lvl w:ilvl="0" w:tplc="8A3A3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603F13"/>
    <w:multiLevelType w:val="multilevel"/>
    <w:tmpl w:val="F2C4F8B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nsid w:val="546D1FBE"/>
    <w:multiLevelType w:val="hybridMultilevel"/>
    <w:tmpl w:val="2AC6314E"/>
    <w:lvl w:ilvl="0" w:tplc="398C171E">
      <w:start w:val="1"/>
      <w:numFmt w:val="upperRoman"/>
      <w:lvlText w:val="%1."/>
      <w:lvlJc w:val="left"/>
      <w:pPr>
        <w:ind w:left="1110" w:hanging="72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9">
    <w:nsid w:val="54B01B89"/>
    <w:multiLevelType w:val="hybridMultilevel"/>
    <w:tmpl w:val="3ECC73AE"/>
    <w:lvl w:ilvl="0" w:tplc="58E269C8">
      <w:start w:val="1"/>
      <w:numFmt w:val="bullet"/>
      <w:lvlText w:val="-"/>
      <w:lvlJc w:val="left"/>
      <w:pPr>
        <w:ind w:left="720" w:hanging="360"/>
      </w:pPr>
      <w:rPr>
        <w:rFonts w:ascii="Calibri Light" w:hAnsi="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7B87CA5"/>
    <w:multiLevelType w:val="hybridMultilevel"/>
    <w:tmpl w:val="30686D3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1">
    <w:nsid w:val="5A3A292D"/>
    <w:multiLevelType w:val="hybridMultilevel"/>
    <w:tmpl w:val="B6569900"/>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EF1090E"/>
    <w:multiLevelType w:val="hybridMultilevel"/>
    <w:tmpl w:val="7B001C4A"/>
    <w:lvl w:ilvl="0" w:tplc="CD9218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1012F78"/>
    <w:multiLevelType w:val="hybridMultilevel"/>
    <w:tmpl w:val="370E98F2"/>
    <w:lvl w:ilvl="0" w:tplc="CD9218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2A80AC6"/>
    <w:multiLevelType w:val="hybridMultilevel"/>
    <w:tmpl w:val="ED743B6A"/>
    <w:lvl w:ilvl="0" w:tplc="58E269C8">
      <w:start w:val="1"/>
      <w:numFmt w:val="bullet"/>
      <w:lvlText w:val="-"/>
      <w:lvlJc w:val="left"/>
      <w:pPr>
        <w:ind w:left="720" w:hanging="360"/>
      </w:pPr>
      <w:rPr>
        <w:rFonts w:ascii="Calibri Light" w:hAnsi="Calibri Light" w:hint="default"/>
      </w:rPr>
    </w:lvl>
    <w:lvl w:ilvl="1" w:tplc="58E269C8">
      <w:start w:val="1"/>
      <w:numFmt w:val="bullet"/>
      <w:lvlText w:val="-"/>
      <w:lvlJc w:val="left"/>
      <w:pPr>
        <w:ind w:left="1440" w:hanging="360"/>
      </w:pPr>
      <w:rPr>
        <w:rFonts w:ascii="Calibri Light" w:hAnsi="Calibri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3CF52D6"/>
    <w:multiLevelType w:val="hybridMultilevel"/>
    <w:tmpl w:val="688AFA92"/>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43F0DF9"/>
    <w:multiLevelType w:val="hybridMultilevel"/>
    <w:tmpl w:val="6AE09DF4"/>
    <w:lvl w:ilvl="0" w:tplc="8A3A3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62C6021"/>
    <w:multiLevelType w:val="hybridMultilevel"/>
    <w:tmpl w:val="43F46558"/>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6A05A1D"/>
    <w:multiLevelType w:val="hybridMultilevel"/>
    <w:tmpl w:val="BB80B850"/>
    <w:lvl w:ilvl="0" w:tplc="58E269C8">
      <w:start w:val="1"/>
      <w:numFmt w:val="bullet"/>
      <w:lvlText w:val="-"/>
      <w:lvlJc w:val="left"/>
      <w:pPr>
        <w:ind w:left="720" w:hanging="360"/>
      </w:pPr>
      <w:rPr>
        <w:rFonts w:ascii="Calibri Light" w:hAnsi="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842093A"/>
    <w:multiLevelType w:val="hybridMultilevel"/>
    <w:tmpl w:val="71CADF3A"/>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87B08C0"/>
    <w:multiLevelType w:val="hybridMultilevel"/>
    <w:tmpl w:val="D36ED7EC"/>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97A2F11"/>
    <w:multiLevelType w:val="hybridMultilevel"/>
    <w:tmpl w:val="B8367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99D6EBE"/>
    <w:multiLevelType w:val="hybridMultilevel"/>
    <w:tmpl w:val="6AE09DF4"/>
    <w:lvl w:ilvl="0" w:tplc="8A3A3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CEF670A"/>
    <w:multiLevelType w:val="hybridMultilevel"/>
    <w:tmpl w:val="34202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E450FA0"/>
    <w:multiLevelType w:val="multilevel"/>
    <w:tmpl w:val="34BE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FD220E8"/>
    <w:multiLevelType w:val="hybridMultilevel"/>
    <w:tmpl w:val="759A3132"/>
    <w:lvl w:ilvl="0" w:tplc="F6D298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FF029F8"/>
    <w:multiLevelType w:val="hybridMultilevel"/>
    <w:tmpl w:val="86EA2BBA"/>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129107B"/>
    <w:multiLevelType w:val="multilevel"/>
    <w:tmpl w:val="E1EEFA2A"/>
    <w:styleLink w:val="I1"/>
    <w:lvl w:ilvl="0">
      <w:start w:val="1"/>
      <w:numFmt w:val="upperRoman"/>
      <w:lvlText w:val="%1."/>
      <w:lvlJc w:val="right"/>
      <w:pPr>
        <w:ind w:left="720" w:hanging="360"/>
      </w:pPr>
    </w:lvl>
    <w:lvl w:ilvl="1">
      <w:start w:val="1"/>
      <w:numFmt w:val="decimal"/>
      <w:lvlText w:val="%2."/>
      <w:lvlJc w:val="left"/>
      <w:pPr>
        <w:ind w:left="1440" w:hanging="360"/>
      </w:pPr>
    </w:lvl>
    <w:lvl w:ilvl="2">
      <w:start w:val="1"/>
      <w:numFmt w:val="decimal"/>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nsid w:val="72F01FF1"/>
    <w:multiLevelType w:val="hybridMultilevel"/>
    <w:tmpl w:val="4B125B84"/>
    <w:lvl w:ilvl="0" w:tplc="8A3A3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3F37984"/>
    <w:multiLevelType w:val="hybridMultilevel"/>
    <w:tmpl w:val="B71C60AE"/>
    <w:lvl w:ilvl="0" w:tplc="613EE6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48863AE"/>
    <w:multiLevelType w:val="hybridMultilevel"/>
    <w:tmpl w:val="63D8BC5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1">
    <w:nsid w:val="74EA7CD9"/>
    <w:multiLevelType w:val="hybridMultilevel"/>
    <w:tmpl w:val="8996D4B4"/>
    <w:lvl w:ilvl="0" w:tplc="58E269C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5E7AEE"/>
    <w:multiLevelType w:val="hybridMultilevel"/>
    <w:tmpl w:val="1B58702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nsid w:val="7B745931"/>
    <w:multiLevelType w:val="hybridMultilevel"/>
    <w:tmpl w:val="9BCA2B64"/>
    <w:lvl w:ilvl="0" w:tplc="CD9218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0"/>
  </w:num>
  <w:num w:numId="3">
    <w:abstractNumId w:val="42"/>
  </w:num>
  <w:num w:numId="4">
    <w:abstractNumId w:val="50"/>
  </w:num>
  <w:num w:numId="5">
    <w:abstractNumId w:val="1"/>
  </w:num>
  <w:num w:numId="6">
    <w:abstractNumId w:val="47"/>
  </w:num>
  <w:num w:numId="7">
    <w:abstractNumId w:val="20"/>
  </w:num>
  <w:num w:numId="8">
    <w:abstractNumId w:val="63"/>
  </w:num>
  <w:num w:numId="9">
    <w:abstractNumId w:val="40"/>
  </w:num>
  <w:num w:numId="10">
    <w:abstractNumId w:val="45"/>
  </w:num>
  <w:num w:numId="11">
    <w:abstractNumId w:val="48"/>
  </w:num>
  <w:num w:numId="12">
    <w:abstractNumId w:val="21"/>
  </w:num>
  <w:num w:numId="13">
    <w:abstractNumId w:val="67"/>
  </w:num>
  <w:num w:numId="14">
    <w:abstractNumId w:val="23"/>
  </w:num>
  <w:num w:numId="15">
    <w:abstractNumId w:val="37"/>
  </w:num>
  <w:num w:numId="16">
    <w:abstractNumId w:val="27"/>
  </w:num>
  <w:num w:numId="17">
    <w:abstractNumId w:val="53"/>
  </w:num>
  <w:num w:numId="18">
    <w:abstractNumId w:val="19"/>
  </w:num>
  <w:num w:numId="19">
    <w:abstractNumId w:val="29"/>
  </w:num>
  <w:num w:numId="20">
    <w:abstractNumId w:val="71"/>
  </w:num>
  <w:num w:numId="21">
    <w:abstractNumId w:val="33"/>
  </w:num>
  <w:num w:numId="22">
    <w:abstractNumId w:val="17"/>
  </w:num>
  <w:num w:numId="23">
    <w:abstractNumId w:val="57"/>
  </w:num>
  <w:num w:numId="24">
    <w:abstractNumId w:val="3"/>
  </w:num>
  <w:num w:numId="25">
    <w:abstractNumId w:val="5"/>
  </w:num>
  <w:num w:numId="26">
    <w:abstractNumId w:val="51"/>
  </w:num>
  <w:num w:numId="27">
    <w:abstractNumId w:val="13"/>
  </w:num>
  <w:num w:numId="28">
    <w:abstractNumId w:val="11"/>
  </w:num>
  <w:num w:numId="29">
    <w:abstractNumId w:val="43"/>
  </w:num>
  <w:num w:numId="30">
    <w:abstractNumId w:val="25"/>
  </w:num>
  <w:num w:numId="31">
    <w:abstractNumId w:val="28"/>
  </w:num>
  <w:num w:numId="32">
    <w:abstractNumId w:val="54"/>
  </w:num>
  <w:num w:numId="33">
    <w:abstractNumId w:val="58"/>
  </w:num>
  <w:num w:numId="34">
    <w:abstractNumId w:val="49"/>
  </w:num>
  <w:num w:numId="35">
    <w:abstractNumId w:val="9"/>
  </w:num>
  <w:num w:numId="36">
    <w:abstractNumId w:val="55"/>
  </w:num>
  <w:num w:numId="37">
    <w:abstractNumId w:val="73"/>
  </w:num>
  <w:num w:numId="38">
    <w:abstractNumId w:val="15"/>
  </w:num>
  <w:num w:numId="39">
    <w:abstractNumId w:val="7"/>
  </w:num>
  <w:num w:numId="40">
    <w:abstractNumId w:val="6"/>
  </w:num>
  <w:num w:numId="41">
    <w:abstractNumId w:val="52"/>
  </w:num>
  <w:num w:numId="42">
    <w:abstractNumId w:val="16"/>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 w:numId="45">
    <w:abstractNumId w:val="12"/>
  </w:num>
  <w:num w:numId="46">
    <w:abstractNumId w:val="38"/>
  </w:num>
  <w:num w:numId="47">
    <w:abstractNumId w:val="30"/>
  </w:num>
  <w:num w:numId="48">
    <w:abstractNumId w:val="59"/>
  </w:num>
  <w:num w:numId="49">
    <w:abstractNumId w:val="60"/>
  </w:num>
  <w:num w:numId="50">
    <w:abstractNumId w:val="61"/>
  </w:num>
  <w:num w:numId="51">
    <w:abstractNumId w:val="10"/>
  </w:num>
  <w:num w:numId="52">
    <w:abstractNumId w:val="66"/>
  </w:num>
  <w:num w:numId="53">
    <w:abstractNumId w:val="8"/>
  </w:num>
  <w:num w:numId="54">
    <w:abstractNumId w:val="41"/>
  </w:num>
  <w:num w:numId="55">
    <w:abstractNumId w:val="36"/>
  </w:num>
  <w:num w:numId="56">
    <w:abstractNumId w:val="64"/>
  </w:num>
  <w:num w:numId="57">
    <w:abstractNumId w:val="31"/>
  </w:num>
  <w:num w:numId="58">
    <w:abstractNumId w:val="65"/>
  </w:num>
  <w:num w:numId="59">
    <w:abstractNumId w:val="35"/>
  </w:num>
  <w:num w:numId="60">
    <w:abstractNumId w:val="46"/>
  </w:num>
  <w:num w:numId="61">
    <w:abstractNumId w:val="32"/>
  </w:num>
  <w:num w:numId="62">
    <w:abstractNumId w:val="56"/>
  </w:num>
  <w:num w:numId="63">
    <w:abstractNumId w:val="44"/>
  </w:num>
  <w:num w:numId="64">
    <w:abstractNumId w:val="68"/>
  </w:num>
  <w:num w:numId="65">
    <w:abstractNumId w:val="62"/>
  </w:num>
  <w:num w:numId="66">
    <w:abstractNumId w:val="14"/>
  </w:num>
  <w:num w:numId="67">
    <w:abstractNumId w:val="2"/>
  </w:num>
  <w:num w:numId="68">
    <w:abstractNumId w:val="69"/>
  </w:num>
  <w:num w:numId="69">
    <w:abstractNumId w:val="4"/>
  </w:num>
  <w:num w:numId="70">
    <w:abstractNumId w:val="26"/>
  </w:num>
  <w:num w:numId="71">
    <w:abstractNumId w:val="72"/>
  </w:num>
  <w:num w:numId="72">
    <w:abstractNumId w:val="70"/>
  </w:num>
  <w:num w:numId="73">
    <w:abstractNumId w:val="0"/>
  </w:num>
  <w:num w:numId="74">
    <w:abstractNumId w:val="0"/>
  </w:num>
  <w:num w:numId="75">
    <w:abstractNumId w:val="21"/>
  </w:num>
  <w:num w:numId="76">
    <w:abstractNumId w:val="18"/>
  </w:num>
  <w:num w:numId="77">
    <w:abstractNumId w:val="24"/>
  </w:num>
  <w:num w:numId="78">
    <w:abstractNumId w:val="34"/>
  </w:num>
  <w:numIdMacAtCleanup w:val="7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c">
    <w15:presenceInfo w15:providerId="None" w15:userId="stc"/>
  </w15:person>
  <w15:person w15:author="Microsoft account">
    <w15:presenceInfo w15:providerId="Windows Live" w15:userId="2c2c9ce7864440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attachedTemplate r:id="rId1"/>
  <w:revisionView w:markup="0"/>
  <w:defaultTabStop w:val="720"/>
  <w:drawingGridHorizontalSpacing w:val="13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6D1"/>
    <w:rsid w:val="00002F45"/>
    <w:rsid w:val="00005798"/>
    <w:rsid w:val="00005B51"/>
    <w:rsid w:val="00005E07"/>
    <w:rsid w:val="000062B1"/>
    <w:rsid w:val="000066F5"/>
    <w:rsid w:val="00006820"/>
    <w:rsid w:val="00006AEF"/>
    <w:rsid w:val="00007DDE"/>
    <w:rsid w:val="00010C28"/>
    <w:rsid w:val="00015DA4"/>
    <w:rsid w:val="00016242"/>
    <w:rsid w:val="00017475"/>
    <w:rsid w:val="00017811"/>
    <w:rsid w:val="000206F1"/>
    <w:rsid w:val="00020735"/>
    <w:rsid w:val="000212F6"/>
    <w:rsid w:val="000226E3"/>
    <w:rsid w:val="00027CF1"/>
    <w:rsid w:val="00031300"/>
    <w:rsid w:val="00031535"/>
    <w:rsid w:val="00032820"/>
    <w:rsid w:val="00032C76"/>
    <w:rsid w:val="00034803"/>
    <w:rsid w:val="00034970"/>
    <w:rsid w:val="00034BAC"/>
    <w:rsid w:val="00034D1C"/>
    <w:rsid w:val="000355C2"/>
    <w:rsid w:val="00035A0A"/>
    <w:rsid w:val="00035AFE"/>
    <w:rsid w:val="00036B20"/>
    <w:rsid w:val="000400E1"/>
    <w:rsid w:val="0004014F"/>
    <w:rsid w:val="00040DD7"/>
    <w:rsid w:val="00041AAF"/>
    <w:rsid w:val="00042510"/>
    <w:rsid w:val="000432F7"/>
    <w:rsid w:val="00043694"/>
    <w:rsid w:val="00043FA0"/>
    <w:rsid w:val="000448D1"/>
    <w:rsid w:val="00045124"/>
    <w:rsid w:val="000473F3"/>
    <w:rsid w:val="00047EFA"/>
    <w:rsid w:val="00050202"/>
    <w:rsid w:val="00051001"/>
    <w:rsid w:val="00056441"/>
    <w:rsid w:val="00056991"/>
    <w:rsid w:val="000576A0"/>
    <w:rsid w:val="00057D4A"/>
    <w:rsid w:val="000606D0"/>
    <w:rsid w:val="000616D0"/>
    <w:rsid w:val="000636AA"/>
    <w:rsid w:val="00063B37"/>
    <w:rsid w:val="00066912"/>
    <w:rsid w:val="000672B4"/>
    <w:rsid w:val="0007058F"/>
    <w:rsid w:val="0007160A"/>
    <w:rsid w:val="00072C4D"/>
    <w:rsid w:val="0007446D"/>
    <w:rsid w:val="00075737"/>
    <w:rsid w:val="00076265"/>
    <w:rsid w:val="000779A9"/>
    <w:rsid w:val="00080232"/>
    <w:rsid w:val="0008030F"/>
    <w:rsid w:val="00080FF7"/>
    <w:rsid w:val="0008250E"/>
    <w:rsid w:val="00082D9D"/>
    <w:rsid w:val="00082E49"/>
    <w:rsid w:val="0008369F"/>
    <w:rsid w:val="00083EDC"/>
    <w:rsid w:val="000843CB"/>
    <w:rsid w:val="000847FB"/>
    <w:rsid w:val="0008701D"/>
    <w:rsid w:val="00087B6B"/>
    <w:rsid w:val="0009197B"/>
    <w:rsid w:val="00095399"/>
    <w:rsid w:val="000A06E7"/>
    <w:rsid w:val="000A09BC"/>
    <w:rsid w:val="000A1799"/>
    <w:rsid w:val="000A54E5"/>
    <w:rsid w:val="000A7A23"/>
    <w:rsid w:val="000B0507"/>
    <w:rsid w:val="000B0F51"/>
    <w:rsid w:val="000B1BD3"/>
    <w:rsid w:val="000B240F"/>
    <w:rsid w:val="000B3569"/>
    <w:rsid w:val="000B4ADB"/>
    <w:rsid w:val="000B4DF1"/>
    <w:rsid w:val="000B5024"/>
    <w:rsid w:val="000B5208"/>
    <w:rsid w:val="000B705D"/>
    <w:rsid w:val="000B714F"/>
    <w:rsid w:val="000B792C"/>
    <w:rsid w:val="000B7CA6"/>
    <w:rsid w:val="000C15B4"/>
    <w:rsid w:val="000C1AFD"/>
    <w:rsid w:val="000C2C4C"/>
    <w:rsid w:val="000C2F83"/>
    <w:rsid w:val="000C485E"/>
    <w:rsid w:val="000C4CC5"/>
    <w:rsid w:val="000D10C2"/>
    <w:rsid w:val="000D2219"/>
    <w:rsid w:val="000D2B08"/>
    <w:rsid w:val="000D2D2B"/>
    <w:rsid w:val="000D2E68"/>
    <w:rsid w:val="000D3EEA"/>
    <w:rsid w:val="000D4529"/>
    <w:rsid w:val="000D5FF2"/>
    <w:rsid w:val="000E6641"/>
    <w:rsid w:val="000E7699"/>
    <w:rsid w:val="000F0925"/>
    <w:rsid w:val="000F30E8"/>
    <w:rsid w:val="000F4354"/>
    <w:rsid w:val="000F538F"/>
    <w:rsid w:val="000F5C52"/>
    <w:rsid w:val="000F60ED"/>
    <w:rsid w:val="000F6865"/>
    <w:rsid w:val="000F6920"/>
    <w:rsid w:val="000F6D18"/>
    <w:rsid w:val="001001D9"/>
    <w:rsid w:val="001007DC"/>
    <w:rsid w:val="00100AED"/>
    <w:rsid w:val="00101A2C"/>
    <w:rsid w:val="0010325A"/>
    <w:rsid w:val="0010357C"/>
    <w:rsid w:val="001067BF"/>
    <w:rsid w:val="00106F18"/>
    <w:rsid w:val="0010765D"/>
    <w:rsid w:val="001119A3"/>
    <w:rsid w:val="00112C75"/>
    <w:rsid w:val="001140C1"/>
    <w:rsid w:val="001143EA"/>
    <w:rsid w:val="0011710A"/>
    <w:rsid w:val="00117BFD"/>
    <w:rsid w:val="00120D52"/>
    <w:rsid w:val="001222BF"/>
    <w:rsid w:val="00122669"/>
    <w:rsid w:val="001233E6"/>
    <w:rsid w:val="00123EE7"/>
    <w:rsid w:val="00124200"/>
    <w:rsid w:val="0012471C"/>
    <w:rsid w:val="00124D4A"/>
    <w:rsid w:val="00124E6F"/>
    <w:rsid w:val="001275EC"/>
    <w:rsid w:val="001276D3"/>
    <w:rsid w:val="001306A4"/>
    <w:rsid w:val="001315FE"/>
    <w:rsid w:val="00136DAB"/>
    <w:rsid w:val="00136E44"/>
    <w:rsid w:val="00137AE9"/>
    <w:rsid w:val="00137EB2"/>
    <w:rsid w:val="00140261"/>
    <w:rsid w:val="00143431"/>
    <w:rsid w:val="00143EB1"/>
    <w:rsid w:val="001459C8"/>
    <w:rsid w:val="001469A4"/>
    <w:rsid w:val="001475BA"/>
    <w:rsid w:val="00147676"/>
    <w:rsid w:val="001509C1"/>
    <w:rsid w:val="0015332F"/>
    <w:rsid w:val="001542E5"/>
    <w:rsid w:val="001556E9"/>
    <w:rsid w:val="0015584F"/>
    <w:rsid w:val="00156184"/>
    <w:rsid w:val="0015738B"/>
    <w:rsid w:val="00162081"/>
    <w:rsid w:val="001643E8"/>
    <w:rsid w:val="0016454E"/>
    <w:rsid w:val="00164D19"/>
    <w:rsid w:val="00165182"/>
    <w:rsid w:val="00165CCF"/>
    <w:rsid w:val="00165D45"/>
    <w:rsid w:val="001666D1"/>
    <w:rsid w:val="00167373"/>
    <w:rsid w:val="001721F7"/>
    <w:rsid w:val="00172BF7"/>
    <w:rsid w:val="001750C8"/>
    <w:rsid w:val="00175CEC"/>
    <w:rsid w:val="00177287"/>
    <w:rsid w:val="00180266"/>
    <w:rsid w:val="00181C9D"/>
    <w:rsid w:val="0018369D"/>
    <w:rsid w:val="00183B65"/>
    <w:rsid w:val="00186720"/>
    <w:rsid w:val="001914B8"/>
    <w:rsid w:val="00192E21"/>
    <w:rsid w:val="001949E4"/>
    <w:rsid w:val="001951B6"/>
    <w:rsid w:val="00195481"/>
    <w:rsid w:val="001959D4"/>
    <w:rsid w:val="00196219"/>
    <w:rsid w:val="001A32CB"/>
    <w:rsid w:val="001A56D3"/>
    <w:rsid w:val="001A7A8A"/>
    <w:rsid w:val="001B01A1"/>
    <w:rsid w:val="001B2161"/>
    <w:rsid w:val="001B2785"/>
    <w:rsid w:val="001B36F6"/>
    <w:rsid w:val="001B4BE7"/>
    <w:rsid w:val="001B79F8"/>
    <w:rsid w:val="001B7F26"/>
    <w:rsid w:val="001C010B"/>
    <w:rsid w:val="001C0D13"/>
    <w:rsid w:val="001C229B"/>
    <w:rsid w:val="001C31C8"/>
    <w:rsid w:val="001C4B25"/>
    <w:rsid w:val="001C7492"/>
    <w:rsid w:val="001D1E1D"/>
    <w:rsid w:val="001D21EE"/>
    <w:rsid w:val="001D2276"/>
    <w:rsid w:val="001D2B82"/>
    <w:rsid w:val="001D310A"/>
    <w:rsid w:val="001D4287"/>
    <w:rsid w:val="001D445A"/>
    <w:rsid w:val="001D702D"/>
    <w:rsid w:val="001D76CD"/>
    <w:rsid w:val="001D7B95"/>
    <w:rsid w:val="001E05B9"/>
    <w:rsid w:val="001E0C83"/>
    <w:rsid w:val="001E2D45"/>
    <w:rsid w:val="001E3619"/>
    <w:rsid w:val="001E5215"/>
    <w:rsid w:val="001E54FF"/>
    <w:rsid w:val="001E5EC1"/>
    <w:rsid w:val="001E629F"/>
    <w:rsid w:val="001E75C2"/>
    <w:rsid w:val="001F02CC"/>
    <w:rsid w:val="001F264B"/>
    <w:rsid w:val="001F2FB2"/>
    <w:rsid w:val="001F307D"/>
    <w:rsid w:val="001F36C2"/>
    <w:rsid w:val="001F3BF1"/>
    <w:rsid w:val="001F4271"/>
    <w:rsid w:val="001F59EF"/>
    <w:rsid w:val="001F6590"/>
    <w:rsid w:val="00200244"/>
    <w:rsid w:val="0020038B"/>
    <w:rsid w:val="00200C15"/>
    <w:rsid w:val="002021EF"/>
    <w:rsid w:val="0020287D"/>
    <w:rsid w:val="002043F2"/>
    <w:rsid w:val="00205C74"/>
    <w:rsid w:val="00205CE7"/>
    <w:rsid w:val="0020689F"/>
    <w:rsid w:val="00206CA6"/>
    <w:rsid w:val="00207517"/>
    <w:rsid w:val="002103F3"/>
    <w:rsid w:val="00211DCF"/>
    <w:rsid w:val="0021283E"/>
    <w:rsid w:val="00220A61"/>
    <w:rsid w:val="0022133D"/>
    <w:rsid w:val="002213FB"/>
    <w:rsid w:val="00222550"/>
    <w:rsid w:val="00222F5E"/>
    <w:rsid w:val="00223B7F"/>
    <w:rsid w:val="00224DFA"/>
    <w:rsid w:val="0022736C"/>
    <w:rsid w:val="002275F7"/>
    <w:rsid w:val="00227AE7"/>
    <w:rsid w:val="002318F3"/>
    <w:rsid w:val="002326BA"/>
    <w:rsid w:val="00233F4E"/>
    <w:rsid w:val="00234623"/>
    <w:rsid w:val="00234845"/>
    <w:rsid w:val="00237C55"/>
    <w:rsid w:val="0024028C"/>
    <w:rsid w:val="00241338"/>
    <w:rsid w:val="00241D13"/>
    <w:rsid w:val="00242FDE"/>
    <w:rsid w:val="0024347A"/>
    <w:rsid w:val="002438DC"/>
    <w:rsid w:val="0024485B"/>
    <w:rsid w:val="00245A5D"/>
    <w:rsid w:val="00246049"/>
    <w:rsid w:val="00247860"/>
    <w:rsid w:val="00252552"/>
    <w:rsid w:val="002554F8"/>
    <w:rsid w:val="00263189"/>
    <w:rsid w:val="002650DD"/>
    <w:rsid w:val="00265B7A"/>
    <w:rsid w:val="00265DB9"/>
    <w:rsid w:val="00267776"/>
    <w:rsid w:val="00267A13"/>
    <w:rsid w:val="0027052B"/>
    <w:rsid w:val="002743AA"/>
    <w:rsid w:val="00274BE3"/>
    <w:rsid w:val="00276057"/>
    <w:rsid w:val="0027637E"/>
    <w:rsid w:val="00276BA3"/>
    <w:rsid w:val="00280D20"/>
    <w:rsid w:val="00281ACA"/>
    <w:rsid w:val="00283786"/>
    <w:rsid w:val="00290A88"/>
    <w:rsid w:val="002913A0"/>
    <w:rsid w:val="00296C77"/>
    <w:rsid w:val="002979DB"/>
    <w:rsid w:val="002A1474"/>
    <w:rsid w:val="002A18B0"/>
    <w:rsid w:val="002A1E90"/>
    <w:rsid w:val="002A2801"/>
    <w:rsid w:val="002A2FC1"/>
    <w:rsid w:val="002A3FD3"/>
    <w:rsid w:val="002A447B"/>
    <w:rsid w:val="002A4650"/>
    <w:rsid w:val="002A60AB"/>
    <w:rsid w:val="002A64BE"/>
    <w:rsid w:val="002A716E"/>
    <w:rsid w:val="002A77CB"/>
    <w:rsid w:val="002B1924"/>
    <w:rsid w:val="002B199A"/>
    <w:rsid w:val="002B239D"/>
    <w:rsid w:val="002B28F0"/>
    <w:rsid w:val="002B2E83"/>
    <w:rsid w:val="002B5C98"/>
    <w:rsid w:val="002B6A93"/>
    <w:rsid w:val="002B7888"/>
    <w:rsid w:val="002C01AC"/>
    <w:rsid w:val="002C2AC8"/>
    <w:rsid w:val="002C38B2"/>
    <w:rsid w:val="002C5EEC"/>
    <w:rsid w:val="002C6D5F"/>
    <w:rsid w:val="002D0AA6"/>
    <w:rsid w:val="002D0F9E"/>
    <w:rsid w:val="002D4B93"/>
    <w:rsid w:val="002D6978"/>
    <w:rsid w:val="002E2211"/>
    <w:rsid w:val="002E4033"/>
    <w:rsid w:val="002E4DB9"/>
    <w:rsid w:val="002E6574"/>
    <w:rsid w:val="002E6B64"/>
    <w:rsid w:val="002E6C14"/>
    <w:rsid w:val="002E732D"/>
    <w:rsid w:val="002E7F40"/>
    <w:rsid w:val="002F0ADB"/>
    <w:rsid w:val="002F1E82"/>
    <w:rsid w:val="002F26D1"/>
    <w:rsid w:val="002F2974"/>
    <w:rsid w:val="002F3EE2"/>
    <w:rsid w:val="002F4630"/>
    <w:rsid w:val="002F50BE"/>
    <w:rsid w:val="002F5E49"/>
    <w:rsid w:val="0030064D"/>
    <w:rsid w:val="00300C9D"/>
    <w:rsid w:val="003018EB"/>
    <w:rsid w:val="00302CDF"/>
    <w:rsid w:val="003039EE"/>
    <w:rsid w:val="00303AE1"/>
    <w:rsid w:val="003048C5"/>
    <w:rsid w:val="00305F4C"/>
    <w:rsid w:val="0030608E"/>
    <w:rsid w:val="00307BBB"/>
    <w:rsid w:val="00311E7F"/>
    <w:rsid w:val="00311FF2"/>
    <w:rsid w:val="00312E0F"/>
    <w:rsid w:val="0031327C"/>
    <w:rsid w:val="00313D3B"/>
    <w:rsid w:val="003145A8"/>
    <w:rsid w:val="00314822"/>
    <w:rsid w:val="00315350"/>
    <w:rsid w:val="003155C6"/>
    <w:rsid w:val="0031723C"/>
    <w:rsid w:val="003202E1"/>
    <w:rsid w:val="00320E78"/>
    <w:rsid w:val="00322FB9"/>
    <w:rsid w:val="00323482"/>
    <w:rsid w:val="00324A9C"/>
    <w:rsid w:val="0032781F"/>
    <w:rsid w:val="0033003F"/>
    <w:rsid w:val="00333D9D"/>
    <w:rsid w:val="003341DA"/>
    <w:rsid w:val="003351F0"/>
    <w:rsid w:val="00335561"/>
    <w:rsid w:val="00337387"/>
    <w:rsid w:val="0034125B"/>
    <w:rsid w:val="00342223"/>
    <w:rsid w:val="00343351"/>
    <w:rsid w:val="00344650"/>
    <w:rsid w:val="00344C63"/>
    <w:rsid w:val="003459E3"/>
    <w:rsid w:val="00346EA2"/>
    <w:rsid w:val="00347011"/>
    <w:rsid w:val="00347C60"/>
    <w:rsid w:val="003508B5"/>
    <w:rsid w:val="00351563"/>
    <w:rsid w:val="00354B3B"/>
    <w:rsid w:val="00356187"/>
    <w:rsid w:val="00356ACA"/>
    <w:rsid w:val="003574E1"/>
    <w:rsid w:val="003576E6"/>
    <w:rsid w:val="00360D2D"/>
    <w:rsid w:val="00361FA6"/>
    <w:rsid w:val="003620B7"/>
    <w:rsid w:val="003621C1"/>
    <w:rsid w:val="0036226C"/>
    <w:rsid w:val="00363274"/>
    <w:rsid w:val="00364C21"/>
    <w:rsid w:val="00366F88"/>
    <w:rsid w:val="00370C79"/>
    <w:rsid w:val="003710D7"/>
    <w:rsid w:val="003749A7"/>
    <w:rsid w:val="0038032C"/>
    <w:rsid w:val="0038197A"/>
    <w:rsid w:val="00383694"/>
    <w:rsid w:val="00383C2C"/>
    <w:rsid w:val="00384705"/>
    <w:rsid w:val="0038560C"/>
    <w:rsid w:val="00386497"/>
    <w:rsid w:val="00386B26"/>
    <w:rsid w:val="003872BA"/>
    <w:rsid w:val="00390C7D"/>
    <w:rsid w:val="0039133B"/>
    <w:rsid w:val="00394052"/>
    <w:rsid w:val="003941EC"/>
    <w:rsid w:val="003959B0"/>
    <w:rsid w:val="00397BC3"/>
    <w:rsid w:val="003A037E"/>
    <w:rsid w:val="003A046C"/>
    <w:rsid w:val="003A248D"/>
    <w:rsid w:val="003A30BF"/>
    <w:rsid w:val="003A38E1"/>
    <w:rsid w:val="003A48F1"/>
    <w:rsid w:val="003A4A9A"/>
    <w:rsid w:val="003A4AC1"/>
    <w:rsid w:val="003A4FB2"/>
    <w:rsid w:val="003A57CF"/>
    <w:rsid w:val="003A605E"/>
    <w:rsid w:val="003A77DC"/>
    <w:rsid w:val="003A7C1E"/>
    <w:rsid w:val="003B0D50"/>
    <w:rsid w:val="003B3678"/>
    <w:rsid w:val="003B49AE"/>
    <w:rsid w:val="003B5814"/>
    <w:rsid w:val="003B6D09"/>
    <w:rsid w:val="003C34EE"/>
    <w:rsid w:val="003C4211"/>
    <w:rsid w:val="003C4EF1"/>
    <w:rsid w:val="003C630E"/>
    <w:rsid w:val="003C7021"/>
    <w:rsid w:val="003C7CA3"/>
    <w:rsid w:val="003D0377"/>
    <w:rsid w:val="003D17C8"/>
    <w:rsid w:val="003D202A"/>
    <w:rsid w:val="003D25C0"/>
    <w:rsid w:val="003D29FF"/>
    <w:rsid w:val="003D3D7A"/>
    <w:rsid w:val="003D5605"/>
    <w:rsid w:val="003D580B"/>
    <w:rsid w:val="003D5CB4"/>
    <w:rsid w:val="003D6496"/>
    <w:rsid w:val="003E0CA1"/>
    <w:rsid w:val="003E13B4"/>
    <w:rsid w:val="003E19DB"/>
    <w:rsid w:val="003E1F7B"/>
    <w:rsid w:val="003E22AF"/>
    <w:rsid w:val="003E451C"/>
    <w:rsid w:val="003E5339"/>
    <w:rsid w:val="003E73CA"/>
    <w:rsid w:val="003E7B4B"/>
    <w:rsid w:val="003F1BBE"/>
    <w:rsid w:val="003F5861"/>
    <w:rsid w:val="003F7151"/>
    <w:rsid w:val="003F7DF2"/>
    <w:rsid w:val="00403724"/>
    <w:rsid w:val="0040691F"/>
    <w:rsid w:val="00406EC6"/>
    <w:rsid w:val="004072DC"/>
    <w:rsid w:val="004076B0"/>
    <w:rsid w:val="00407C0F"/>
    <w:rsid w:val="0041008C"/>
    <w:rsid w:val="0041091A"/>
    <w:rsid w:val="00410ACC"/>
    <w:rsid w:val="004112DE"/>
    <w:rsid w:val="00414405"/>
    <w:rsid w:val="00415AAB"/>
    <w:rsid w:val="004165EA"/>
    <w:rsid w:val="00417206"/>
    <w:rsid w:val="0042153D"/>
    <w:rsid w:val="00421B3F"/>
    <w:rsid w:val="00421F4F"/>
    <w:rsid w:val="00422DCF"/>
    <w:rsid w:val="00424A94"/>
    <w:rsid w:val="00424EFB"/>
    <w:rsid w:val="00424F5D"/>
    <w:rsid w:val="00426631"/>
    <w:rsid w:val="00430094"/>
    <w:rsid w:val="00430429"/>
    <w:rsid w:val="004305DE"/>
    <w:rsid w:val="00430B39"/>
    <w:rsid w:val="00430B78"/>
    <w:rsid w:val="004318A8"/>
    <w:rsid w:val="004318D8"/>
    <w:rsid w:val="00431B28"/>
    <w:rsid w:val="004330D1"/>
    <w:rsid w:val="00433212"/>
    <w:rsid w:val="00434618"/>
    <w:rsid w:val="00434F26"/>
    <w:rsid w:val="00435455"/>
    <w:rsid w:val="00437569"/>
    <w:rsid w:val="004376A7"/>
    <w:rsid w:val="004378CA"/>
    <w:rsid w:val="00437C03"/>
    <w:rsid w:val="00440988"/>
    <w:rsid w:val="00440A47"/>
    <w:rsid w:val="00442BE0"/>
    <w:rsid w:val="00443F98"/>
    <w:rsid w:val="00444457"/>
    <w:rsid w:val="00445B7D"/>
    <w:rsid w:val="00445D86"/>
    <w:rsid w:val="00446153"/>
    <w:rsid w:val="00446A31"/>
    <w:rsid w:val="0044794E"/>
    <w:rsid w:val="004479DD"/>
    <w:rsid w:val="00450F49"/>
    <w:rsid w:val="0045225D"/>
    <w:rsid w:val="004538A2"/>
    <w:rsid w:val="004544CF"/>
    <w:rsid w:val="004549AC"/>
    <w:rsid w:val="00455822"/>
    <w:rsid w:val="0045594B"/>
    <w:rsid w:val="004573F4"/>
    <w:rsid w:val="004578E4"/>
    <w:rsid w:val="0046027A"/>
    <w:rsid w:val="00460798"/>
    <w:rsid w:val="004654A0"/>
    <w:rsid w:val="00465B23"/>
    <w:rsid w:val="004661E6"/>
    <w:rsid w:val="00466EF6"/>
    <w:rsid w:val="004716E2"/>
    <w:rsid w:val="0047224E"/>
    <w:rsid w:val="00473C4C"/>
    <w:rsid w:val="00473CC1"/>
    <w:rsid w:val="00474EE0"/>
    <w:rsid w:val="004759BE"/>
    <w:rsid w:val="00475C63"/>
    <w:rsid w:val="00476235"/>
    <w:rsid w:val="00476EE8"/>
    <w:rsid w:val="00477099"/>
    <w:rsid w:val="00477E3B"/>
    <w:rsid w:val="00477EEE"/>
    <w:rsid w:val="004804C4"/>
    <w:rsid w:val="00485A09"/>
    <w:rsid w:val="00485FC2"/>
    <w:rsid w:val="00491E7E"/>
    <w:rsid w:val="00496962"/>
    <w:rsid w:val="004A00BD"/>
    <w:rsid w:val="004A0464"/>
    <w:rsid w:val="004A1A2A"/>
    <w:rsid w:val="004A2005"/>
    <w:rsid w:val="004A2814"/>
    <w:rsid w:val="004A335C"/>
    <w:rsid w:val="004A33AB"/>
    <w:rsid w:val="004A3BA8"/>
    <w:rsid w:val="004A5694"/>
    <w:rsid w:val="004A5A92"/>
    <w:rsid w:val="004A77C0"/>
    <w:rsid w:val="004A7D12"/>
    <w:rsid w:val="004B0556"/>
    <w:rsid w:val="004B3B8B"/>
    <w:rsid w:val="004B5567"/>
    <w:rsid w:val="004B57BA"/>
    <w:rsid w:val="004B7E35"/>
    <w:rsid w:val="004C011E"/>
    <w:rsid w:val="004C0379"/>
    <w:rsid w:val="004C2018"/>
    <w:rsid w:val="004C399F"/>
    <w:rsid w:val="004C3F6D"/>
    <w:rsid w:val="004C4BE5"/>
    <w:rsid w:val="004C4C3B"/>
    <w:rsid w:val="004D002B"/>
    <w:rsid w:val="004D05B5"/>
    <w:rsid w:val="004D0B15"/>
    <w:rsid w:val="004D0B7A"/>
    <w:rsid w:val="004D26E3"/>
    <w:rsid w:val="004D592A"/>
    <w:rsid w:val="004D6AE8"/>
    <w:rsid w:val="004D772E"/>
    <w:rsid w:val="004E0046"/>
    <w:rsid w:val="004E179C"/>
    <w:rsid w:val="004E2639"/>
    <w:rsid w:val="004E2695"/>
    <w:rsid w:val="004E3C41"/>
    <w:rsid w:val="004E449C"/>
    <w:rsid w:val="004E5290"/>
    <w:rsid w:val="004E550B"/>
    <w:rsid w:val="004E7E76"/>
    <w:rsid w:val="004F0EF2"/>
    <w:rsid w:val="004F15F7"/>
    <w:rsid w:val="004F24D4"/>
    <w:rsid w:val="004F3240"/>
    <w:rsid w:val="004F478A"/>
    <w:rsid w:val="004F6E19"/>
    <w:rsid w:val="005005AB"/>
    <w:rsid w:val="00501081"/>
    <w:rsid w:val="005032C6"/>
    <w:rsid w:val="00503807"/>
    <w:rsid w:val="0050421F"/>
    <w:rsid w:val="0050431D"/>
    <w:rsid w:val="005047F8"/>
    <w:rsid w:val="005063F2"/>
    <w:rsid w:val="005066E9"/>
    <w:rsid w:val="00510857"/>
    <w:rsid w:val="00511F2C"/>
    <w:rsid w:val="00513E96"/>
    <w:rsid w:val="005212AF"/>
    <w:rsid w:val="00521EAB"/>
    <w:rsid w:val="00523338"/>
    <w:rsid w:val="00523586"/>
    <w:rsid w:val="00527DF7"/>
    <w:rsid w:val="00531054"/>
    <w:rsid w:val="00531412"/>
    <w:rsid w:val="00531EF6"/>
    <w:rsid w:val="00532656"/>
    <w:rsid w:val="0053314A"/>
    <w:rsid w:val="00536C69"/>
    <w:rsid w:val="00540946"/>
    <w:rsid w:val="00543611"/>
    <w:rsid w:val="0054385F"/>
    <w:rsid w:val="005456D3"/>
    <w:rsid w:val="005462F6"/>
    <w:rsid w:val="005466AA"/>
    <w:rsid w:val="00550A86"/>
    <w:rsid w:val="00551054"/>
    <w:rsid w:val="0055197D"/>
    <w:rsid w:val="0055246F"/>
    <w:rsid w:val="00553B37"/>
    <w:rsid w:val="005551E2"/>
    <w:rsid w:val="00556397"/>
    <w:rsid w:val="00556FFA"/>
    <w:rsid w:val="00557644"/>
    <w:rsid w:val="00561644"/>
    <w:rsid w:val="00561887"/>
    <w:rsid w:val="00562B00"/>
    <w:rsid w:val="005635B2"/>
    <w:rsid w:val="005650F4"/>
    <w:rsid w:val="00565108"/>
    <w:rsid w:val="00565419"/>
    <w:rsid w:val="005663CE"/>
    <w:rsid w:val="00570196"/>
    <w:rsid w:val="00570DBC"/>
    <w:rsid w:val="00570DD4"/>
    <w:rsid w:val="00571469"/>
    <w:rsid w:val="00571B31"/>
    <w:rsid w:val="005725FA"/>
    <w:rsid w:val="00573DDB"/>
    <w:rsid w:val="00573E9B"/>
    <w:rsid w:val="00574057"/>
    <w:rsid w:val="00574797"/>
    <w:rsid w:val="00575B18"/>
    <w:rsid w:val="00576F5B"/>
    <w:rsid w:val="0057701F"/>
    <w:rsid w:val="005803A8"/>
    <w:rsid w:val="005803E8"/>
    <w:rsid w:val="00583434"/>
    <w:rsid w:val="00583D45"/>
    <w:rsid w:val="00584F89"/>
    <w:rsid w:val="00585723"/>
    <w:rsid w:val="005863F6"/>
    <w:rsid w:val="005868F7"/>
    <w:rsid w:val="005875AF"/>
    <w:rsid w:val="00591197"/>
    <w:rsid w:val="005915C8"/>
    <w:rsid w:val="005916B3"/>
    <w:rsid w:val="00591C40"/>
    <w:rsid w:val="00593010"/>
    <w:rsid w:val="00593227"/>
    <w:rsid w:val="00593F10"/>
    <w:rsid w:val="0059451C"/>
    <w:rsid w:val="005961E9"/>
    <w:rsid w:val="005A00A7"/>
    <w:rsid w:val="005A1200"/>
    <w:rsid w:val="005A26E5"/>
    <w:rsid w:val="005A2D2D"/>
    <w:rsid w:val="005A36B1"/>
    <w:rsid w:val="005A5381"/>
    <w:rsid w:val="005A5638"/>
    <w:rsid w:val="005A7815"/>
    <w:rsid w:val="005B12D7"/>
    <w:rsid w:val="005B2FD4"/>
    <w:rsid w:val="005B3781"/>
    <w:rsid w:val="005B3A3D"/>
    <w:rsid w:val="005B5519"/>
    <w:rsid w:val="005B62C1"/>
    <w:rsid w:val="005B6996"/>
    <w:rsid w:val="005B6A9E"/>
    <w:rsid w:val="005C10E0"/>
    <w:rsid w:val="005C28F7"/>
    <w:rsid w:val="005C4EE5"/>
    <w:rsid w:val="005C52E4"/>
    <w:rsid w:val="005C53C8"/>
    <w:rsid w:val="005C5B5F"/>
    <w:rsid w:val="005C7D99"/>
    <w:rsid w:val="005D0483"/>
    <w:rsid w:val="005D0997"/>
    <w:rsid w:val="005D135D"/>
    <w:rsid w:val="005D1780"/>
    <w:rsid w:val="005D2B4F"/>
    <w:rsid w:val="005D3107"/>
    <w:rsid w:val="005D36E0"/>
    <w:rsid w:val="005D3F7C"/>
    <w:rsid w:val="005D4CE3"/>
    <w:rsid w:val="005D5538"/>
    <w:rsid w:val="005D623A"/>
    <w:rsid w:val="005D74BB"/>
    <w:rsid w:val="005D76E4"/>
    <w:rsid w:val="005E0773"/>
    <w:rsid w:val="005E0B64"/>
    <w:rsid w:val="005E2797"/>
    <w:rsid w:val="005E2A72"/>
    <w:rsid w:val="005E36ED"/>
    <w:rsid w:val="005E3F82"/>
    <w:rsid w:val="005E4C1B"/>
    <w:rsid w:val="005E5263"/>
    <w:rsid w:val="005E6F33"/>
    <w:rsid w:val="005E71A4"/>
    <w:rsid w:val="005F06E9"/>
    <w:rsid w:val="005F2DE6"/>
    <w:rsid w:val="005F3DFE"/>
    <w:rsid w:val="005F4436"/>
    <w:rsid w:val="005F79F7"/>
    <w:rsid w:val="005F7C15"/>
    <w:rsid w:val="00601702"/>
    <w:rsid w:val="006026B0"/>
    <w:rsid w:val="006052E6"/>
    <w:rsid w:val="006058C3"/>
    <w:rsid w:val="006106B1"/>
    <w:rsid w:val="006107EA"/>
    <w:rsid w:val="006109B6"/>
    <w:rsid w:val="00610DCA"/>
    <w:rsid w:val="00611262"/>
    <w:rsid w:val="006124A7"/>
    <w:rsid w:val="00612F70"/>
    <w:rsid w:val="00613E7B"/>
    <w:rsid w:val="00613F2E"/>
    <w:rsid w:val="0061529B"/>
    <w:rsid w:val="00616587"/>
    <w:rsid w:val="00617766"/>
    <w:rsid w:val="0061794B"/>
    <w:rsid w:val="0062010E"/>
    <w:rsid w:val="00620E64"/>
    <w:rsid w:val="00621C6E"/>
    <w:rsid w:val="00622463"/>
    <w:rsid w:val="00623447"/>
    <w:rsid w:val="00623D13"/>
    <w:rsid w:val="00624ABE"/>
    <w:rsid w:val="00630202"/>
    <w:rsid w:val="00631AA8"/>
    <w:rsid w:val="00632CBD"/>
    <w:rsid w:val="00632FF8"/>
    <w:rsid w:val="006344E5"/>
    <w:rsid w:val="00634788"/>
    <w:rsid w:val="00635CE1"/>
    <w:rsid w:val="0063612F"/>
    <w:rsid w:val="00636C78"/>
    <w:rsid w:val="00637E59"/>
    <w:rsid w:val="0064039B"/>
    <w:rsid w:val="00640719"/>
    <w:rsid w:val="0064107E"/>
    <w:rsid w:val="00641A99"/>
    <w:rsid w:val="00641B03"/>
    <w:rsid w:val="006421C6"/>
    <w:rsid w:val="00645010"/>
    <w:rsid w:val="00647D53"/>
    <w:rsid w:val="00650863"/>
    <w:rsid w:val="00650E6F"/>
    <w:rsid w:val="00651665"/>
    <w:rsid w:val="00652F76"/>
    <w:rsid w:val="00653033"/>
    <w:rsid w:val="00653637"/>
    <w:rsid w:val="00653BCB"/>
    <w:rsid w:val="006548C3"/>
    <w:rsid w:val="00655107"/>
    <w:rsid w:val="006554CE"/>
    <w:rsid w:val="006556AA"/>
    <w:rsid w:val="00655EE4"/>
    <w:rsid w:val="0065646D"/>
    <w:rsid w:val="00657B1A"/>
    <w:rsid w:val="0066116B"/>
    <w:rsid w:val="00661732"/>
    <w:rsid w:val="006667F2"/>
    <w:rsid w:val="00670B50"/>
    <w:rsid w:val="00672E64"/>
    <w:rsid w:val="006730EB"/>
    <w:rsid w:val="00674EE5"/>
    <w:rsid w:val="00676475"/>
    <w:rsid w:val="006775A1"/>
    <w:rsid w:val="00680370"/>
    <w:rsid w:val="00681419"/>
    <w:rsid w:val="00681825"/>
    <w:rsid w:val="0068441B"/>
    <w:rsid w:val="00684817"/>
    <w:rsid w:val="0068646A"/>
    <w:rsid w:val="00686604"/>
    <w:rsid w:val="0068759D"/>
    <w:rsid w:val="006917C4"/>
    <w:rsid w:val="00692DA0"/>
    <w:rsid w:val="0069604B"/>
    <w:rsid w:val="0069608A"/>
    <w:rsid w:val="00696533"/>
    <w:rsid w:val="00696AD8"/>
    <w:rsid w:val="00697224"/>
    <w:rsid w:val="006A0ED4"/>
    <w:rsid w:val="006A1C3B"/>
    <w:rsid w:val="006A1DF8"/>
    <w:rsid w:val="006A2B08"/>
    <w:rsid w:val="006A3EF0"/>
    <w:rsid w:val="006A4132"/>
    <w:rsid w:val="006A4CC0"/>
    <w:rsid w:val="006A5891"/>
    <w:rsid w:val="006A5E86"/>
    <w:rsid w:val="006A6127"/>
    <w:rsid w:val="006A71C7"/>
    <w:rsid w:val="006B0910"/>
    <w:rsid w:val="006B13BC"/>
    <w:rsid w:val="006B177E"/>
    <w:rsid w:val="006B25B7"/>
    <w:rsid w:val="006B3D1A"/>
    <w:rsid w:val="006B4D6B"/>
    <w:rsid w:val="006B5FDB"/>
    <w:rsid w:val="006B7289"/>
    <w:rsid w:val="006B7458"/>
    <w:rsid w:val="006B7927"/>
    <w:rsid w:val="006B7AA8"/>
    <w:rsid w:val="006C0215"/>
    <w:rsid w:val="006C1B8E"/>
    <w:rsid w:val="006C2CCE"/>
    <w:rsid w:val="006C3008"/>
    <w:rsid w:val="006C37C0"/>
    <w:rsid w:val="006C595F"/>
    <w:rsid w:val="006C6036"/>
    <w:rsid w:val="006C682C"/>
    <w:rsid w:val="006C72E4"/>
    <w:rsid w:val="006D0027"/>
    <w:rsid w:val="006D0CB8"/>
    <w:rsid w:val="006D0F11"/>
    <w:rsid w:val="006D25F4"/>
    <w:rsid w:val="006D37E6"/>
    <w:rsid w:val="006D59C2"/>
    <w:rsid w:val="006D6021"/>
    <w:rsid w:val="006E08E4"/>
    <w:rsid w:val="006E2085"/>
    <w:rsid w:val="006E2A89"/>
    <w:rsid w:val="006E3859"/>
    <w:rsid w:val="006E3C73"/>
    <w:rsid w:val="006E4660"/>
    <w:rsid w:val="006E4FFD"/>
    <w:rsid w:val="006E6047"/>
    <w:rsid w:val="006E675B"/>
    <w:rsid w:val="006F11FD"/>
    <w:rsid w:val="006F5D48"/>
    <w:rsid w:val="006F6026"/>
    <w:rsid w:val="006F67A1"/>
    <w:rsid w:val="006F6EE4"/>
    <w:rsid w:val="00700028"/>
    <w:rsid w:val="007021B9"/>
    <w:rsid w:val="00702292"/>
    <w:rsid w:val="00703213"/>
    <w:rsid w:val="007046D6"/>
    <w:rsid w:val="007049C5"/>
    <w:rsid w:val="00704DA0"/>
    <w:rsid w:val="00705C1D"/>
    <w:rsid w:val="00710FD9"/>
    <w:rsid w:val="007114E7"/>
    <w:rsid w:val="00712553"/>
    <w:rsid w:val="00713CC6"/>
    <w:rsid w:val="00714D99"/>
    <w:rsid w:val="007165A9"/>
    <w:rsid w:val="00716AB1"/>
    <w:rsid w:val="00717983"/>
    <w:rsid w:val="0072010F"/>
    <w:rsid w:val="00721575"/>
    <w:rsid w:val="007227BA"/>
    <w:rsid w:val="00724362"/>
    <w:rsid w:val="007246A1"/>
    <w:rsid w:val="0072708B"/>
    <w:rsid w:val="00727B9D"/>
    <w:rsid w:val="00727E4A"/>
    <w:rsid w:val="007308A7"/>
    <w:rsid w:val="00732838"/>
    <w:rsid w:val="00732DF2"/>
    <w:rsid w:val="00733B61"/>
    <w:rsid w:val="00735AA7"/>
    <w:rsid w:val="0073615B"/>
    <w:rsid w:val="007361B8"/>
    <w:rsid w:val="00737233"/>
    <w:rsid w:val="00737D73"/>
    <w:rsid w:val="007405A6"/>
    <w:rsid w:val="00741684"/>
    <w:rsid w:val="00742618"/>
    <w:rsid w:val="007431FB"/>
    <w:rsid w:val="007444A0"/>
    <w:rsid w:val="00745271"/>
    <w:rsid w:val="00745B76"/>
    <w:rsid w:val="00746606"/>
    <w:rsid w:val="00746B32"/>
    <w:rsid w:val="00746F34"/>
    <w:rsid w:val="00747C2D"/>
    <w:rsid w:val="00750EF7"/>
    <w:rsid w:val="007512D5"/>
    <w:rsid w:val="00751418"/>
    <w:rsid w:val="0075172C"/>
    <w:rsid w:val="00751FE9"/>
    <w:rsid w:val="007526D9"/>
    <w:rsid w:val="00753E57"/>
    <w:rsid w:val="007559C8"/>
    <w:rsid w:val="00755A48"/>
    <w:rsid w:val="0075691F"/>
    <w:rsid w:val="007614F3"/>
    <w:rsid w:val="00761A13"/>
    <w:rsid w:val="007626DE"/>
    <w:rsid w:val="0076274D"/>
    <w:rsid w:val="00764ACE"/>
    <w:rsid w:val="00765981"/>
    <w:rsid w:val="0076634D"/>
    <w:rsid w:val="007666E9"/>
    <w:rsid w:val="00766E57"/>
    <w:rsid w:val="007673A5"/>
    <w:rsid w:val="00771B00"/>
    <w:rsid w:val="00771DF9"/>
    <w:rsid w:val="007726DC"/>
    <w:rsid w:val="00772A1D"/>
    <w:rsid w:val="00772AA2"/>
    <w:rsid w:val="007737F4"/>
    <w:rsid w:val="00773905"/>
    <w:rsid w:val="00775462"/>
    <w:rsid w:val="00776226"/>
    <w:rsid w:val="00776FC3"/>
    <w:rsid w:val="00777224"/>
    <w:rsid w:val="00777621"/>
    <w:rsid w:val="00777D2C"/>
    <w:rsid w:val="00780775"/>
    <w:rsid w:val="007819B5"/>
    <w:rsid w:val="00782A91"/>
    <w:rsid w:val="0078390E"/>
    <w:rsid w:val="00784A12"/>
    <w:rsid w:val="00785E33"/>
    <w:rsid w:val="007869C8"/>
    <w:rsid w:val="007901D4"/>
    <w:rsid w:val="0079041C"/>
    <w:rsid w:val="007918CD"/>
    <w:rsid w:val="007926D5"/>
    <w:rsid w:val="00793A9D"/>
    <w:rsid w:val="00794208"/>
    <w:rsid w:val="00795072"/>
    <w:rsid w:val="00795F12"/>
    <w:rsid w:val="0079625E"/>
    <w:rsid w:val="007973C6"/>
    <w:rsid w:val="00797DE8"/>
    <w:rsid w:val="007A1EC7"/>
    <w:rsid w:val="007A303B"/>
    <w:rsid w:val="007A4705"/>
    <w:rsid w:val="007A47B5"/>
    <w:rsid w:val="007A5D88"/>
    <w:rsid w:val="007A6C10"/>
    <w:rsid w:val="007B0579"/>
    <w:rsid w:val="007B17BB"/>
    <w:rsid w:val="007B2E34"/>
    <w:rsid w:val="007B3420"/>
    <w:rsid w:val="007B39CD"/>
    <w:rsid w:val="007B709C"/>
    <w:rsid w:val="007B7FFC"/>
    <w:rsid w:val="007C2AB4"/>
    <w:rsid w:val="007C3FD5"/>
    <w:rsid w:val="007C5225"/>
    <w:rsid w:val="007C5FB8"/>
    <w:rsid w:val="007C6187"/>
    <w:rsid w:val="007C69BD"/>
    <w:rsid w:val="007C79A4"/>
    <w:rsid w:val="007D0182"/>
    <w:rsid w:val="007D2108"/>
    <w:rsid w:val="007D2428"/>
    <w:rsid w:val="007D2C57"/>
    <w:rsid w:val="007D41DE"/>
    <w:rsid w:val="007D4A75"/>
    <w:rsid w:val="007D4AE3"/>
    <w:rsid w:val="007D4B05"/>
    <w:rsid w:val="007D4BE4"/>
    <w:rsid w:val="007D4F87"/>
    <w:rsid w:val="007D59DA"/>
    <w:rsid w:val="007D5BBB"/>
    <w:rsid w:val="007E07BB"/>
    <w:rsid w:val="007E0C86"/>
    <w:rsid w:val="007E25ED"/>
    <w:rsid w:val="007E5EDD"/>
    <w:rsid w:val="007F0B70"/>
    <w:rsid w:val="007F28A1"/>
    <w:rsid w:val="007F31C8"/>
    <w:rsid w:val="007F340A"/>
    <w:rsid w:val="007F347D"/>
    <w:rsid w:val="007F3E5F"/>
    <w:rsid w:val="007F4108"/>
    <w:rsid w:val="007F5250"/>
    <w:rsid w:val="007F55C4"/>
    <w:rsid w:val="008026D3"/>
    <w:rsid w:val="00802AB7"/>
    <w:rsid w:val="00803BA4"/>
    <w:rsid w:val="00803FF0"/>
    <w:rsid w:val="00805112"/>
    <w:rsid w:val="0080571D"/>
    <w:rsid w:val="00805CFA"/>
    <w:rsid w:val="00806022"/>
    <w:rsid w:val="00806BA2"/>
    <w:rsid w:val="0080730C"/>
    <w:rsid w:val="00807C9B"/>
    <w:rsid w:val="00811076"/>
    <w:rsid w:val="00811FDF"/>
    <w:rsid w:val="00814076"/>
    <w:rsid w:val="008151BC"/>
    <w:rsid w:val="00817897"/>
    <w:rsid w:val="00817D5E"/>
    <w:rsid w:val="00817EB6"/>
    <w:rsid w:val="008219F8"/>
    <w:rsid w:val="0082201D"/>
    <w:rsid w:val="0082283E"/>
    <w:rsid w:val="00822CAA"/>
    <w:rsid w:val="00823692"/>
    <w:rsid w:val="00823AD5"/>
    <w:rsid w:val="00823AF8"/>
    <w:rsid w:val="0082490E"/>
    <w:rsid w:val="00825A22"/>
    <w:rsid w:val="008302D3"/>
    <w:rsid w:val="008311C5"/>
    <w:rsid w:val="00831839"/>
    <w:rsid w:val="008338B6"/>
    <w:rsid w:val="00834BB7"/>
    <w:rsid w:val="008362EC"/>
    <w:rsid w:val="0083672C"/>
    <w:rsid w:val="00840D25"/>
    <w:rsid w:val="00840E58"/>
    <w:rsid w:val="0084139A"/>
    <w:rsid w:val="0084245A"/>
    <w:rsid w:val="00843955"/>
    <w:rsid w:val="0084462D"/>
    <w:rsid w:val="008448FD"/>
    <w:rsid w:val="00845A0E"/>
    <w:rsid w:val="00845A93"/>
    <w:rsid w:val="00846042"/>
    <w:rsid w:val="0084788E"/>
    <w:rsid w:val="00850593"/>
    <w:rsid w:val="00850F9F"/>
    <w:rsid w:val="008537D9"/>
    <w:rsid w:val="00853934"/>
    <w:rsid w:val="008544C4"/>
    <w:rsid w:val="008549BF"/>
    <w:rsid w:val="00855229"/>
    <w:rsid w:val="0085653C"/>
    <w:rsid w:val="0085671A"/>
    <w:rsid w:val="008570B8"/>
    <w:rsid w:val="0085784E"/>
    <w:rsid w:val="00857E4C"/>
    <w:rsid w:val="008612E2"/>
    <w:rsid w:val="0086326B"/>
    <w:rsid w:val="0086331D"/>
    <w:rsid w:val="00863A70"/>
    <w:rsid w:val="00864CD7"/>
    <w:rsid w:val="00866584"/>
    <w:rsid w:val="00866B1C"/>
    <w:rsid w:val="008676AE"/>
    <w:rsid w:val="00867E47"/>
    <w:rsid w:val="00870094"/>
    <w:rsid w:val="00870643"/>
    <w:rsid w:val="00870A62"/>
    <w:rsid w:val="00872B06"/>
    <w:rsid w:val="008733B0"/>
    <w:rsid w:val="00874CA9"/>
    <w:rsid w:val="008759FD"/>
    <w:rsid w:val="0087701E"/>
    <w:rsid w:val="00877B73"/>
    <w:rsid w:val="00882405"/>
    <w:rsid w:val="008826BF"/>
    <w:rsid w:val="00882CC8"/>
    <w:rsid w:val="00882D8C"/>
    <w:rsid w:val="00883B96"/>
    <w:rsid w:val="00885E92"/>
    <w:rsid w:val="008862CF"/>
    <w:rsid w:val="00890113"/>
    <w:rsid w:val="00890660"/>
    <w:rsid w:val="0089173E"/>
    <w:rsid w:val="00892E91"/>
    <w:rsid w:val="00893429"/>
    <w:rsid w:val="0089450A"/>
    <w:rsid w:val="00894A1D"/>
    <w:rsid w:val="0089636C"/>
    <w:rsid w:val="00896CDD"/>
    <w:rsid w:val="00896D77"/>
    <w:rsid w:val="00897147"/>
    <w:rsid w:val="008971FB"/>
    <w:rsid w:val="00897D2C"/>
    <w:rsid w:val="008A0CE0"/>
    <w:rsid w:val="008A1A61"/>
    <w:rsid w:val="008A22F9"/>
    <w:rsid w:val="008A310A"/>
    <w:rsid w:val="008A33B8"/>
    <w:rsid w:val="008A3D5F"/>
    <w:rsid w:val="008A4569"/>
    <w:rsid w:val="008A5A99"/>
    <w:rsid w:val="008A5AE1"/>
    <w:rsid w:val="008B68A2"/>
    <w:rsid w:val="008B7923"/>
    <w:rsid w:val="008B7A5D"/>
    <w:rsid w:val="008C2215"/>
    <w:rsid w:val="008C51F4"/>
    <w:rsid w:val="008C6A72"/>
    <w:rsid w:val="008C6FA1"/>
    <w:rsid w:val="008C7896"/>
    <w:rsid w:val="008C7CCA"/>
    <w:rsid w:val="008D460A"/>
    <w:rsid w:val="008D646C"/>
    <w:rsid w:val="008E5AC7"/>
    <w:rsid w:val="008E6AF1"/>
    <w:rsid w:val="008E729B"/>
    <w:rsid w:val="008E7781"/>
    <w:rsid w:val="008E7A04"/>
    <w:rsid w:val="008F041C"/>
    <w:rsid w:val="008F1029"/>
    <w:rsid w:val="008F45E7"/>
    <w:rsid w:val="008F4DA4"/>
    <w:rsid w:val="008F6712"/>
    <w:rsid w:val="008F6E5C"/>
    <w:rsid w:val="008F70D7"/>
    <w:rsid w:val="008F74F6"/>
    <w:rsid w:val="008F75D6"/>
    <w:rsid w:val="008F7E12"/>
    <w:rsid w:val="00900B57"/>
    <w:rsid w:val="00900CDC"/>
    <w:rsid w:val="00901DA5"/>
    <w:rsid w:val="00903635"/>
    <w:rsid w:val="009040DD"/>
    <w:rsid w:val="00904898"/>
    <w:rsid w:val="00904A6D"/>
    <w:rsid w:val="0090532F"/>
    <w:rsid w:val="00905745"/>
    <w:rsid w:val="00906B10"/>
    <w:rsid w:val="00907B51"/>
    <w:rsid w:val="00907FB0"/>
    <w:rsid w:val="00911266"/>
    <w:rsid w:val="00911D94"/>
    <w:rsid w:val="009120A6"/>
    <w:rsid w:val="00912CA4"/>
    <w:rsid w:val="00912D59"/>
    <w:rsid w:val="009152CA"/>
    <w:rsid w:val="009153DA"/>
    <w:rsid w:val="009171B8"/>
    <w:rsid w:val="009172E1"/>
    <w:rsid w:val="00917D6A"/>
    <w:rsid w:val="00920449"/>
    <w:rsid w:val="00921077"/>
    <w:rsid w:val="00921DEC"/>
    <w:rsid w:val="009222ED"/>
    <w:rsid w:val="0092248B"/>
    <w:rsid w:val="00922772"/>
    <w:rsid w:val="00922779"/>
    <w:rsid w:val="00922957"/>
    <w:rsid w:val="00922CE2"/>
    <w:rsid w:val="00924022"/>
    <w:rsid w:val="00924AF4"/>
    <w:rsid w:val="00926446"/>
    <w:rsid w:val="0093052B"/>
    <w:rsid w:val="00930ABC"/>
    <w:rsid w:val="00932E1B"/>
    <w:rsid w:val="00933061"/>
    <w:rsid w:val="00935D28"/>
    <w:rsid w:val="00937F5E"/>
    <w:rsid w:val="00940ADA"/>
    <w:rsid w:val="00940F78"/>
    <w:rsid w:val="0094344C"/>
    <w:rsid w:val="009434B6"/>
    <w:rsid w:val="00943F88"/>
    <w:rsid w:val="00945FD4"/>
    <w:rsid w:val="009467B7"/>
    <w:rsid w:val="00950025"/>
    <w:rsid w:val="0095042A"/>
    <w:rsid w:val="00950C90"/>
    <w:rsid w:val="00952FFE"/>
    <w:rsid w:val="00953678"/>
    <w:rsid w:val="00954D21"/>
    <w:rsid w:val="00954D79"/>
    <w:rsid w:val="00955861"/>
    <w:rsid w:val="009565CB"/>
    <w:rsid w:val="009567EA"/>
    <w:rsid w:val="00956C0A"/>
    <w:rsid w:val="009618D2"/>
    <w:rsid w:val="00962213"/>
    <w:rsid w:val="00962250"/>
    <w:rsid w:val="00962ADD"/>
    <w:rsid w:val="00963F88"/>
    <w:rsid w:val="009641F1"/>
    <w:rsid w:val="009665E0"/>
    <w:rsid w:val="00966881"/>
    <w:rsid w:val="0096726B"/>
    <w:rsid w:val="00967B07"/>
    <w:rsid w:val="00970D9E"/>
    <w:rsid w:val="00972A3B"/>
    <w:rsid w:val="009740AF"/>
    <w:rsid w:val="009745EB"/>
    <w:rsid w:val="00976E58"/>
    <w:rsid w:val="009803C9"/>
    <w:rsid w:val="0098083E"/>
    <w:rsid w:val="00981228"/>
    <w:rsid w:val="0098337D"/>
    <w:rsid w:val="009833F9"/>
    <w:rsid w:val="0098363B"/>
    <w:rsid w:val="00985E9B"/>
    <w:rsid w:val="009866DF"/>
    <w:rsid w:val="009876B9"/>
    <w:rsid w:val="009909F7"/>
    <w:rsid w:val="00991E8B"/>
    <w:rsid w:val="00992B3C"/>
    <w:rsid w:val="00994A32"/>
    <w:rsid w:val="009974C2"/>
    <w:rsid w:val="00997583"/>
    <w:rsid w:val="009A05FB"/>
    <w:rsid w:val="009A09D2"/>
    <w:rsid w:val="009A1999"/>
    <w:rsid w:val="009A1D0B"/>
    <w:rsid w:val="009A2BE8"/>
    <w:rsid w:val="009A2DFD"/>
    <w:rsid w:val="009A2F74"/>
    <w:rsid w:val="009A35F3"/>
    <w:rsid w:val="009A3D2C"/>
    <w:rsid w:val="009A56C8"/>
    <w:rsid w:val="009A60CC"/>
    <w:rsid w:val="009A6D89"/>
    <w:rsid w:val="009A7B3C"/>
    <w:rsid w:val="009B0106"/>
    <w:rsid w:val="009B198B"/>
    <w:rsid w:val="009B19D4"/>
    <w:rsid w:val="009B2202"/>
    <w:rsid w:val="009B5DE3"/>
    <w:rsid w:val="009B5EBD"/>
    <w:rsid w:val="009B7B1B"/>
    <w:rsid w:val="009B7EE2"/>
    <w:rsid w:val="009C2784"/>
    <w:rsid w:val="009C2853"/>
    <w:rsid w:val="009C526B"/>
    <w:rsid w:val="009C52F5"/>
    <w:rsid w:val="009C58B3"/>
    <w:rsid w:val="009C6765"/>
    <w:rsid w:val="009C6D63"/>
    <w:rsid w:val="009D1146"/>
    <w:rsid w:val="009D1598"/>
    <w:rsid w:val="009D1AF5"/>
    <w:rsid w:val="009D26F7"/>
    <w:rsid w:val="009D2EB8"/>
    <w:rsid w:val="009D3078"/>
    <w:rsid w:val="009D3742"/>
    <w:rsid w:val="009D4A8A"/>
    <w:rsid w:val="009D4E39"/>
    <w:rsid w:val="009D6611"/>
    <w:rsid w:val="009D66FB"/>
    <w:rsid w:val="009D6E1F"/>
    <w:rsid w:val="009E0817"/>
    <w:rsid w:val="009E1217"/>
    <w:rsid w:val="009E3072"/>
    <w:rsid w:val="009E7443"/>
    <w:rsid w:val="009F13B0"/>
    <w:rsid w:val="009F338D"/>
    <w:rsid w:val="009F58EB"/>
    <w:rsid w:val="00A00E8A"/>
    <w:rsid w:val="00A01BC1"/>
    <w:rsid w:val="00A02F6D"/>
    <w:rsid w:val="00A03BEC"/>
    <w:rsid w:val="00A03C83"/>
    <w:rsid w:val="00A03F87"/>
    <w:rsid w:val="00A03FA8"/>
    <w:rsid w:val="00A06A31"/>
    <w:rsid w:val="00A06B89"/>
    <w:rsid w:val="00A071C1"/>
    <w:rsid w:val="00A07C7C"/>
    <w:rsid w:val="00A13D2E"/>
    <w:rsid w:val="00A157EF"/>
    <w:rsid w:val="00A1678D"/>
    <w:rsid w:val="00A16AF0"/>
    <w:rsid w:val="00A17BD5"/>
    <w:rsid w:val="00A204E6"/>
    <w:rsid w:val="00A21812"/>
    <w:rsid w:val="00A21FCF"/>
    <w:rsid w:val="00A23692"/>
    <w:rsid w:val="00A25F38"/>
    <w:rsid w:val="00A262E8"/>
    <w:rsid w:val="00A26B3B"/>
    <w:rsid w:val="00A27613"/>
    <w:rsid w:val="00A30B3B"/>
    <w:rsid w:val="00A30CC8"/>
    <w:rsid w:val="00A316B7"/>
    <w:rsid w:val="00A32081"/>
    <w:rsid w:val="00A329E0"/>
    <w:rsid w:val="00A34506"/>
    <w:rsid w:val="00A34DF9"/>
    <w:rsid w:val="00A35F46"/>
    <w:rsid w:val="00A360D3"/>
    <w:rsid w:val="00A3626D"/>
    <w:rsid w:val="00A37799"/>
    <w:rsid w:val="00A37916"/>
    <w:rsid w:val="00A40BD0"/>
    <w:rsid w:val="00A43256"/>
    <w:rsid w:val="00A436B5"/>
    <w:rsid w:val="00A436FC"/>
    <w:rsid w:val="00A457D2"/>
    <w:rsid w:val="00A45914"/>
    <w:rsid w:val="00A471A3"/>
    <w:rsid w:val="00A476E6"/>
    <w:rsid w:val="00A51374"/>
    <w:rsid w:val="00A52051"/>
    <w:rsid w:val="00A53BB1"/>
    <w:rsid w:val="00A61D83"/>
    <w:rsid w:val="00A61FD4"/>
    <w:rsid w:val="00A622CC"/>
    <w:rsid w:val="00A62DA8"/>
    <w:rsid w:val="00A63356"/>
    <w:rsid w:val="00A638D5"/>
    <w:rsid w:val="00A66084"/>
    <w:rsid w:val="00A67872"/>
    <w:rsid w:val="00A725FE"/>
    <w:rsid w:val="00A72B58"/>
    <w:rsid w:val="00A74516"/>
    <w:rsid w:val="00A75D63"/>
    <w:rsid w:val="00A775AC"/>
    <w:rsid w:val="00A77822"/>
    <w:rsid w:val="00A8023B"/>
    <w:rsid w:val="00A81827"/>
    <w:rsid w:val="00A8300F"/>
    <w:rsid w:val="00A836A2"/>
    <w:rsid w:val="00A83C09"/>
    <w:rsid w:val="00A848DF"/>
    <w:rsid w:val="00A877E6"/>
    <w:rsid w:val="00A878EE"/>
    <w:rsid w:val="00A878FB"/>
    <w:rsid w:val="00A90E84"/>
    <w:rsid w:val="00A91B9F"/>
    <w:rsid w:val="00A92097"/>
    <w:rsid w:val="00A93CCB"/>
    <w:rsid w:val="00A9457F"/>
    <w:rsid w:val="00A95217"/>
    <w:rsid w:val="00A95391"/>
    <w:rsid w:val="00A95610"/>
    <w:rsid w:val="00A9609C"/>
    <w:rsid w:val="00A96309"/>
    <w:rsid w:val="00A96835"/>
    <w:rsid w:val="00AA1338"/>
    <w:rsid w:val="00AA232A"/>
    <w:rsid w:val="00AA2AD1"/>
    <w:rsid w:val="00AA2AF1"/>
    <w:rsid w:val="00AB0976"/>
    <w:rsid w:val="00AB0BDA"/>
    <w:rsid w:val="00AB37C3"/>
    <w:rsid w:val="00AB4A50"/>
    <w:rsid w:val="00AB4ADB"/>
    <w:rsid w:val="00AB7978"/>
    <w:rsid w:val="00AC1424"/>
    <w:rsid w:val="00AC2289"/>
    <w:rsid w:val="00AC287B"/>
    <w:rsid w:val="00AC2FC6"/>
    <w:rsid w:val="00AC64A8"/>
    <w:rsid w:val="00AC6DEF"/>
    <w:rsid w:val="00AD0316"/>
    <w:rsid w:val="00AD19CD"/>
    <w:rsid w:val="00AD2A87"/>
    <w:rsid w:val="00AD3709"/>
    <w:rsid w:val="00AD5835"/>
    <w:rsid w:val="00AD6847"/>
    <w:rsid w:val="00AD796D"/>
    <w:rsid w:val="00AE0690"/>
    <w:rsid w:val="00AE13F4"/>
    <w:rsid w:val="00AE4005"/>
    <w:rsid w:val="00AE50AA"/>
    <w:rsid w:val="00AE5D72"/>
    <w:rsid w:val="00AE5E1D"/>
    <w:rsid w:val="00AF0201"/>
    <w:rsid w:val="00AF0C9D"/>
    <w:rsid w:val="00AF0CC8"/>
    <w:rsid w:val="00AF1DED"/>
    <w:rsid w:val="00AF1E78"/>
    <w:rsid w:val="00AF3CB3"/>
    <w:rsid w:val="00AF3F21"/>
    <w:rsid w:val="00AF6998"/>
    <w:rsid w:val="00B00BC1"/>
    <w:rsid w:val="00B014F6"/>
    <w:rsid w:val="00B016FE"/>
    <w:rsid w:val="00B041B7"/>
    <w:rsid w:val="00B05122"/>
    <w:rsid w:val="00B053EC"/>
    <w:rsid w:val="00B05D04"/>
    <w:rsid w:val="00B06C11"/>
    <w:rsid w:val="00B109C5"/>
    <w:rsid w:val="00B12820"/>
    <w:rsid w:val="00B12DB6"/>
    <w:rsid w:val="00B136D7"/>
    <w:rsid w:val="00B215DF"/>
    <w:rsid w:val="00B2280D"/>
    <w:rsid w:val="00B22B1D"/>
    <w:rsid w:val="00B22DA4"/>
    <w:rsid w:val="00B2322D"/>
    <w:rsid w:val="00B24965"/>
    <w:rsid w:val="00B253B5"/>
    <w:rsid w:val="00B274E7"/>
    <w:rsid w:val="00B27FDF"/>
    <w:rsid w:val="00B3137A"/>
    <w:rsid w:val="00B32E35"/>
    <w:rsid w:val="00B33819"/>
    <w:rsid w:val="00B33A64"/>
    <w:rsid w:val="00B33C62"/>
    <w:rsid w:val="00B35CD7"/>
    <w:rsid w:val="00B35E26"/>
    <w:rsid w:val="00B36762"/>
    <w:rsid w:val="00B375C5"/>
    <w:rsid w:val="00B402D4"/>
    <w:rsid w:val="00B414A0"/>
    <w:rsid w:val="00B41BC2"/>
    <w:rsid w:val="00B43F19"/>
    <w:rsid w:val="00B443B8"/>
    <w:rsid w:val="00B46C17"/>
    <w:rsid w:val="00B47F49"/>
    <w:rsid w:val="00B5026C"/>
    <w:rsid w:val="00B52F48"/>
    <w:rsid w:val="00B54D9B"/>
    <w:rsid w:val="00B54E11"/>
    <w:rsid w:val="00B55C1D"/>
    <w:rsid w:val="00B5670A"/>
    <w:rsid w:val="00B575C9"/>
    <w:rsid w:val="00B57BCD"/>
    <w:rsid w:val="00B60FCA"/>
    <w:rsid w:val="00B61F88"/>
    <w:rsid w:val="00B64582"/>
    <w:rsid w:val="00B64C40"/>
    <w:rsid w:val="00B65EF7"/>
    <w:rsid w:val="00B6642D"/>
    <w:rsid w:val="00B67D21"/>
    <w:rsid w:val="00B70081"/>
    <w:rsid w:val="00B70630"/>
    <w:rsid w:val="00B70874"/>
    <w:rsid w:val="00B71261"/>
    <w:rsid w:val="00B71A72"/>
    <w:rsid w:val="00B72871"/>
    <w:rsid w:val="00B730B6"/>
    <w:rsid w:val="00B739EC"/>
    <w:rsid w:val="00B75A42"/>
    <w:rsid w:val="00B760C9"/>
    <w:rsid w:val="00B76C53"/>
    <w:rsid w:val="00B76EAF"/>
    <w:rsid w:val="00B7728C"/>
    <w:rsid w:val="00B842A5"/>
    <w:rsid w:val="00B860DD"/>
    <w:rsid w:val="00B90027"/>
    <w:rsid w:val="00B90382"/>
    <w:rsid w:val="00B9050B"/>
    <w:rsid w:val="00B90A32"/>
    <w:rsid w:val="00B9114E"/>
    <w:rsid w:val="00B913C8"/>
    <w:rsid w:val="00B917E4"/>
    <w:rsid w:val="00B9351C"/>
    <w:rsid w:val="00B94073"/>
    <w:rsid w:val="00B948B9"/>
    <w:rsid w:val="00B94D62"/>
    <w:rsid w:val="00B96BE8"/>
    <w:rsid w:val="00B97C65"/>
    <w:rsid w:val="00B97EC0"/>
    <w:rsid w:val="00BA0567"/>
    <w:rsid w:val="00BA0B72"/>
    <w:rsid w:val="00BA1DF1"/>
    <w:rsid w:val="00BA210E"/>
    <w:rsid w:val="00BA24DA"/>
    <w:rsid w:val="00BA25B7"/>
    <w:rsid w:val="00BA3039"/>
    <w:rsid w:val="00BA3B4D"/>
    <w:rsid w:val="00BA48E3"/>
    <w:rsid w:val="00BA4AC5"/>
    <w:rsid w:val="00BA5CE0"/>
    <w:rsid w:val="00BA5E07"/>
    <w:rsid w:val="00BA5E11"/>
    <w:rsid w:val="00BA6186"/>
    <w:rsid w:val="00BA6CF4"/>
    <w:rsid w:val="00BB017B"/>
    <w:rsid w:val="00BB01B6"/>
    <w:rsid w:val="00BB1658"/>
    <w:rsid w:val="00BB295A"/>
    <w:rsid w:val="00BB3411"/>
    <w:rsid w:val="00BB407B"/>
    <w:rsid w:val="00BB43D5"/>
    <w:rsid w:val="00BB4C08"/>
    <w:rsid w:val="00BB4C39"/>
    <w:rsid w:val="00BB5A5C"/>
    <w:rsid w:val="00BB5D77"/>
    <w:rsid w:val="00BB7401"/>
    <w:rsid w:val="00BC0420"/>
    <w:rsid w:val="00BC0F03"/>
    <w:rsid w:val="00BC169B"/>
    <w:rsid w:val="00BC38F2"/>
    <w:rsid w:val="00BC4FC5"/>
    <w:rsid w:val="00BC5B8C"/>
    <w:rsid w:val="00BC6E18"/>
    <w:rsid w:val="00BC7777"/>
    <w:rsid w:val="00BC77D4"/>
    <w:rsid w:val="00BD016B"/>
    <w:rsid w:val="00BD1324"/>
    <w:rsid w:val="00BD4E52"/>
    <w:rsid w:val="00BD6F47"/>
    <w:rsid w:val="00BD70A8"/>
    <w:rsid w:val="00BE01D2"/>
    <w:rsid w:val="00BE0C5D"/>
    <w:rsid w:val="00BE2649"/>
    <w:rsid w:val="00BE4B06"/>
    <w:rsid w:val="00BE4C11"/>
    <w:rsid w:val="00BE4CBF"/>
    <w:rsid w:val="00BE6509"/>
    <w:rsid w:val="00BF1B2E"/>
    <w:rsid w:val="00BF2133"/>
    <w:rsid w:val="00BF29D5"/>
    <w:rsid w:val="00BF3268"/>
    <w:rsid w:val="00BF46D2"/>
    <w:rsid w:val="00BF5A2A"/>
    <w:rsid w:val="00BF5A45"/>
    <w:rsid w:val="00BF5EE1"/>
    <w:rsid w:val="00BF78E7"/>
    <w:rsid w:val="00C019CD"/>
    <w:rsid w:val="00C01E9C"/>
    <w:rsid w:val="00C03079"/>
    <w:rsid w:val="00C032C0"/>
    <w:rsid w:val="00C03B2B"/>
    <w:rsid w:val="00C042AC"/>
    <w:rsid w:val="00C046A7"/>
    <w:rsid w:val="00C04BEB"/>
    <w:rsid w:val="00C101AE"/>
    <w:rsid w:val="00C10918"/>
    <w:rsid w:val="00C1188F"/>
    <w:rsid w:val="00C11AEF"/>
    <w:rsid w:val="00C13B20"/>
    <w:rsid w:val="00C13F52"/>
    <w:rsid w:val="00C141CB"/>
    <w:rsid w:val="00C14395"/>
    <w:rsid w:val="00C15101"/>
    <w:rsid w:val="00C1609F"/>
    <w:rsid w:val="00C1746E"/>
    <w:rsid w:val="00C17A09"/>
    <w:rsid w:val="00C20E37"/>
    <w:rsid w:val="00C226D5"/>
    <w:rsid w:val="00C227BF"/>
    <w:rsid w:val="00C23358"/>
    <w:rsid w:val="00C240F0"/>
    <w:rsid w:val="00C25EF2"/>
    <w:rsid w:val="00C25F7F"/>
    <w:rsid w:val="00C272A1"/>
    <w:rsid w:val="00C2782E"/>
    <w:rsid w:val="00C3006F"/>
    <w:rsid w:val="00C30571"/>
    <w:rsid w:val="00C30CE6"/>
    <w:rsid w:val="00C320C8"/>
    <w:rsid w:val="00C323DB"/>
    <w:rsid w:val="00C3432E"/>
    <w:rsid w:val="00C347A7"/>
    <w:rsid w:val="00C36EA1"/>
    <w:rsid w:val="00C402F2"/>
    <w:rsid w:val="00C40D6C"/>
    <w:rsid w:val="00C426F2"/>
    <w:rsid w:val="00C42ED3"/>
    <w:rsid w:val="00C4337F"/>
    <w:rsid w:val="00C43501"/>
    <w:rsid w:val="00C44103"/>
    <w:rsid w:val="00C444DB"/>
    <w:rsid w:val="00C45448"/>
    <w:rsid w:val="00C4554C"/>
    <w:rsid w:val="00C45B2C"/>
    <w:rsid w:val="00C45DEA"/>
    <w:rsid w:val="00C46E47"/>
    <w:rsid w:val="00C47271"/>
    <w:rsid w:val="00C51062"/>
    <w:rsid w:val="00C51671"/>
    <w:rsid w:val="00C51823"/>
    <w:rsid w:val="00C53D5C"/>
    <w:rsid w:val="00C54064"/>
    <w:rsid w:val="00C550D2"/>
    <w:rsid w:val="00C554EA"/>
    <w:rsid w:val="00C61DB2"/>
    <w:rsid w:val="00C62B83"/>
    <w:rsid w:val="00C62CEC"/>
    <w:rsid w:val="00C634E5"/>
    <w:rsid w:val="00C6417C"/>
    <w:rsid w:val="00C64432"/>
    <w:rsid w:val="00C65D5A"/>
    <w:rsid w:val="00C666F2"/>
    <w:rsid w:val="00C6730C"/>
    <w:rsid w:val="00C71F25"/>
    <w:rsid w:val="00C71FAC"/>
    <w:rsid w:val="00C726A1"/>
    <w:rsid w:val="00C72705"/>
    <w:rsid w:val="00C73027"/>
    <w:rsid w:val="00C736C2"/>
    <w:rsid w:val="00C73B58"/>
    <w:rsid w:val="00C77C1D"/>
    <w:rsid w:val="00C800C7"/>
    <w:rsid w:val="00C82C7D"/>
    <w:rsid w:val="00C832EC"/>
    <w:rsid w:val="00C8474B"/>
    <w:rsid w:val="00C85014"/>
    <w:rsid w:val="00C87AB5"/>
    <w:rsid w:val="00C906BA"/>
    <w:rsid w:val="00C9114C"/>
    <w:rsid w:val="00C9546B"/>
    <w:rsid w:val="00C95640"/>
    <w:rsid w:val="00C962C6"/>
    <w:rsid w:val="00CA0F4B"/>
    <w:rsid w:val="00CA10FE"/>
    <w:rsid w:val="00CA2480"/>
    <w:rsid w:val="00CA292D"/>
    <w:rsid w:val="00CA4C3D"/>
    <w:rsid w:val="00CA60B1"/>
    <w:rsid w:val="00CA64A8"/>
    <w:rsid w:val="00CA6874"/>
    <w:rsid w:val="00CB2570"/>
    <w:rsid w:val="00CB58A4"/>
    <w:rsid w:val="00CB71FB"/>
    <w:rsid w:val="00CB73E4"/>
    <w:rsid w:val="00CC08FC"/>
    <w:rsid w:val="00CC1BBD"/>
    <w:rsid w:val="00CC2CB3"/>
    <w:rsid w:val="00CC30FD"/>
    <w:rsid w:val="00CC3A2C"/>
    <w:rsid w:val="00CC3C17"/>
    <w:rsid w:val="00CC5DB2"/>
    <w:rsid w:val="00CC61ED"/>
    <w:rsid w:val="00CC69FE"/>
    <w:rsid w:val="00CD0B3C"/>
    <w:rsid w:val="00CD266D"/>
    <w:rsid w:val="00CD418A"/>
    <w:rsid w:val="00CD45C2"/>
    <w:rsid w:val="00CD500E"/>
    <w:rsid w:val="00CD51E0"/>
    <w:rsid w:val="00CD53BF"/>
    <w:rsid w:val="00CD53FE"/>
    <w:rsid w:val="00CD5D2C"/>
    <w:rsid w:val="00CD5E7C"/>
    <w:rsid w:val="00CD7A0C"/>
    <w:rsid w:val="00CE1122"/>
    <w:rsid w:val="00CE4B44"/>
    <w:rsid w:val="00CE52CB"/>
    <w:rsid w:val="00CE67BB"/>
    <w:rsid w:val="00CE6F56"/>
    <w:rsid w:val="00CE73A7"/>
    <w:rsid w:val="00CE7DB1"/>
    <w:rsid w:val="00CF0F89"/>
    <w:rsid w:val="00CF10AF"/>
    <w:rsid w:val="00CF2358"/>
    <w:rsid w:val="00CF2991"/>
    <w:rsid w:val="00CF40E8"/>
    <w:rsid w:val="00CF4473"/>
    <w:rsid w:val="00D012A0"/>
    <w:rsid w:val="00D018F3"/>
    <w:rsid w:val="00D046F2"/>
    <w:rsid w:val="00D04EF1"/>
    <w:rsid w:val="00D06DF3"/>
    <w:rsid w:val="00D10093"/>
    <w:rsid w:val="00D10220"/>
    <w:rsid w:val="00D119B8"/>
    <w:rsid w:val="00D11B41"/>
    <w:rsid w:val="00D12246"/>
    <w:rsid w:val="00D1347F"/>
    <w:rsid w:val="00D13D26"/>
    <w:rsid w:val="00D14911"/>
    <w:rsid w:val="00D15521"/>
    <w:rsid w:val="00D16B24"/>
    <w:rsid w:val="00D17378"/>
    <w:rsid w:val="00D17692"/>
    <w:rsid w:val="00D2257A"/>
    <w:rsid w:val="00D243A6"/>
    <w:rsid w:val="00D249FE"/>
    <w:rsid w:val="00D25817"/>
    <w:rsid w:val="00D25C97"/>
    <w:rsid w:val="00D272E4"/>
    <w:rsid w:val="00D31227"/>
    <w:rsid w:val="00D32602"/>
    <w:rsid w:val="00D32C56"/>
    <w:rsid w:val="00D338F2"/>
    <w:rsid w:val="00D340E1"/>
    <w:rsid w:val="00D343B0"/>
    <w:rsid w:val="00D34E94"/>
    <w:rsid w:val="00D36C1D"/>
    <w:rsid w:val="00D40803"/>
    <w:rsid w:val="00D40A4E"/>
    <w:rsid w:val="00D42474"/>
    <w:rsid w:val="00D45521"/>
    <w:rsid w:val="00D45B53"/>
    <w:rsid w:val="00D46EB2"/>
    <w:rsid w:val="00D47289"/>
    <w:rsid w:val="00D50589"/>
    <w:rsid w:val="00D50C66"/>
    <w:rsid w:val="00D51732"/>
    <w:rsid w:val="00D528F8"/>
    <w:rsid w:val="00D53765"/>
    <w:rsid w:val="00D55E0F"/>
    <w:rsid w:val="00D566F0"/>
    <w:rsid w:val="00D5791C"/>
    <w:rsid w:val="00D60308"/>
    <w:rsid w:val="00D60574"/>
    <w:rsid w:val="00D643E2"/>
    <w:rsid w:val="00D65319"/>
    <w:rsid w:val="00D6600D"/>
    <w:rsid w:val="00D66F54"/>
    <w:rsid w:val="00D67552"/>
    <w:rsid w:val="00D67922"/>
    <w:rsid w:val="00D67DB2"/>
    <w:rsid w:val="00D723C3"/>
    <w:rsid w:val="00D72E51"/>
    <w:rsid w:val="00D7406A"/>
    <w:rsid w:val="00D74A57"/>
    <w:rsid w:val="00D75ACF"/>
    <w:rsid w:val="00D75BED"/>
    <w:rsid w:val="00D766E8"/>
    <w:rsid w:val="00D76D35"/>
    <w:rsid w:val="00D76FD8"/>
    <w:rsid w:val="00D80435"/>
    <w:rsid w:val="00D80743"/>
    <w:rsid w:val="00D818FC"/>
    <w:rsid w:val="00D81A72"/>
    <w:rsid w:val="00D81B3F"/>
    <w:rsid w:val="00D81EC2"/>
    <w:rsid w:val="00D85666"/>
    <w:rsid w:val="00D86F79"/>
    <w:rsid w:val="00D877F3"/>
    <w:rsid w:val="00D87F6E"/>
    <w:rsid w:val="00D901EC"/>
    <w:rsid w:val="00D9094A"/>
    <w:rsid w:val="00D91C8B"/>
    <w:rsid w:val="00D91E3B"/>
    <w:rsid w:val="00D95277"/>
    <w:rsid w:val="00D963E3"/>
    <w:rsid w:val="00D965D1"/>
    <w:rsid w:val="00D976C6"/>
    <w:rsid w:val="00DA148F"/>
    <w:rsid w:val="00DA1778"/>
    <w:rsid w:val="00DA1D61"/>
    <w:rsid w:val="00DA2C6B"/>
    <w:rsid w:val="00DA343E"/>
    <w:rsid w:val="00DA3A59"/>
    <w:rsid w:val="00DA4451"/>
    <w:rsid w:val="00DA44A2"/>
    <w:rsid w:val="00DA6A18"/>
    <w:rsid w:val="00DA7124"/>
    <w:rsid w:val="00DA7542"/>
    <w:rsid w:val="00DB000F"/>
    <w:rsid w:val="00DB0651"/>
    <w:rsid w:val="00DB1680"/>
    <w:rsid w:val="00DB1BEA"/>
    <w:rsid w:val="00DB612E"/>
    <w:rsid w:val="00DC11F3"/>
    <w:rsid w:val="00DC1690"/>
    <w:rsid w:val="00DC19A1"/>
    <w:rsid w:val="00DC1D15"/>
    <w:rsid w:val="00DC3375"/>
    <w:rsid w:val="00DC3AFF"/>
    <w:rsid w:val="00DC404E"/>
    <w:rsid w:val="00DC5B4C"/>
    <w:rsid w:val="00DC67EE"/>
    <w:rsid w:val="00DC6C47"/>
    <w:rsid w:val="00DC6DCB"/>
    <w:rsid w:val="00DD0E34"/>
    <w:rsid w:val="00DD2E78"/>
    <w:rsid w:val="00DD3E6F"/>
    <w:rsid w:val="00DD52D0"/>
    <w:rsid w:val="00DE051A"/>
    <w:rsid w:val="00DE1D00"/>
    <w:rsid w:val="00DE2891"/>
    <w:rsid w:val="00DE2FEC"/>
    <w:rsid w:val="00DE4308"/>
    <w:rsid w:val="00DE601C"/>
    <w:rsid w:val="00DE6174"/>
    <w:rsid w:val="00DE65FD"/>
    <w:rsid w:val="00DE6C80"/>
    <w:rsid w:val="00DF0E72"/>
    <w:rsid w:val="00DF11EF"/>
    <w:rsid w:val="00DF2BF6"/>
    <w:rsid w:val="00DF2E26"/>
    <w:rsid w:val="00DF4629"/>
    <w:rsid w:val="00DF52AB"/>
    <w:rsid w:val="00DF5AAF"/>
    <w:rsid w:val="00DF5F14"/>
    <w:rsid w:val="00E00290"/>
    <w:rsid w:val="00E00717"/>
    <w:rsid w:val="00E00BB2"/>
    <w:rsid w:val="00E01FC5"/>
    <w:rsid w:val="00E02087"/>
    <w:rsid w:val="00E021BA"/>
    <w:rsid w:val="00E0252D"/>
    <w:rsid w:val="00E02D3F"/>
    <w:rsid w:val="00E03556"/>
    <w:rsid w:val="00E03B2D"/>
    <w:rsid w:val="00E0454A"/>
    <w:rsid w:val="00E04741"/>
    <w:rsid w:val="00E05A1D"/>
    <w:rsid w:val="00E06B06"/>
    <w:rsid w:val="00E1155F"/>
    <w:rsid w:val="00E123D4"/>
    <w:rsid w:val="00E13575"/>
    <w:rsid w:val="00E1498F"/>
    <w:rsid w:val="00E1504C"/>
    <w:rsid w:val="00E1588E"/>
    <w:rsid w:val="00E17AA2"/>
    <w:rsid w:val="00E21C65"/>
    <w:rsid w:val="00E234B8"/>
    <w:rsid w:val="00E23B36"/>
    <w:rsid w:val="00E2418A"/>
    <w:rsid w:val="00E24852"/>
    <w:rsid w:val="00E248DD"/>
    <w:rsid w:val="00E25709"/>
    <w:rsid w:val="00E25A0C"/>
    <w:rsid w:val="00E27724"/>
    <w:rsid w:val="00E27C60"/>
    <w:rsid w:val="00E30EA3"/>
    <w:rsid w:val="00E315C9"/>
    <w:rsid w:val="00E32934"/>
    <w:rsid w:val="00E32A6D"/>
    <w:rsid w:val="00E34379"/>
    <w:rsid w:val="00E346BC"/>
    <w:rsid w:val="00E34C89"/>
    <w:rsid w:val="00E351DF"/>
    <w:rsid w:val="00E4267D"/>
    <w:rsid w:val="00E429FC"/>
    <w:rsid w:val="00E439B5"/>
    <w:rsid w:val="00E446C9"/>
    <w:rsid w:val="00E46160"/>
    <w:rsid w:val="00E464E8"/>
    <w:rsid w:val="00E46A75"/>
    <w:rsid w:val="00E47F2F"/>
    <w:rsid w:val="00E51ACD"/>
    <w:rsid w:val="00E51D82"/>
    <w:rsid w:val="00E5472B"/>
    <w:rsid w:val="00E57E82"/>
    <w:rsid w:val="00E60B8D"/>
    <w:rsid w:val="00E60FA1"/>
    <w:rsid w:val="00E61074"/>
    <w:rsid w:val="00E61FD2"/>
    <w:rsid w:val="00E62D72"/>
    <w:rsid w:val="00E63DD8"/>
    <w:rsid w:val="00E64240"/>
    <w:rsid w:val="00E64949"/>
    <w:rsid w:val="00E65D1B"/>
    <w:rsid w:val="00E66034"/>
    <w:rsid w:val="00E664E8"/>
    <w:rsid w:val="00E67D14"/>
    <w:rsid w:val="00E70731"/>
    <w:rsid w:val="00E7341F"/>
    <w:rsid w:val="00E73649"/>
    <w:rsid w:val="00E7405C"/>
    <w:rsid w:val="00E74728"/>
    <w:rsid w:val="00E75699"/>
    <w:rsid w:val="00E75F88"/>
    <w:rsid w:val="00E7691B"/>
    <w:rsid w:val="00E80178"/>
    <w:rsid w:val="00E8107B"/>
    <w:rsid w:val="00E81306"/>
    <w:rsid w:val="00E831D6"/>
    <w:rsid w:val="00E8328A"/>
    <w:rsid w:val="00E84822"/>
    <w:rsid w:val="00E86C7B"/>
    <w:rsid w:val="00E86FAE"/>
    <w:rsid w:val="00E879AC"/>
    <w:rsid w:val="00E87EEC"/>
    <w:rsid w:val="00E90D13"/>
    <w:rsid w:val="00E9146F"/>
    <w:rsid w:val="00E923A4"/>
    <w:rsid w:val="00E9252F"/>
    <w:rsid w:val="00E944C9"/>
    <w:rsid w:val="00E9452F"/>
    <w:rsid w:val="00E953A4"/>
    <w:rsid w:val="00E957A3"/>
    <w:rsid w:val="00E96683"/>
    <w:rsid w:val="00E96BDE"/>
    <w:rsid w:val="00EA0B6C"/>
    <w:rsid w:val="00EA1A81"/>
    <w:rsid w:val="00EA46D2"/>
    <w:rsid w:val="00EA4F84"/>
    <w:rsid w:val="00EA55E7"/>
    <w:rsid w:val="00EA5ACE"/>
    <w:rsid w:val="00EA6240"/>
    <w:rsid w:val="00EB0870"/>
    <w:rsid w:val="00EB09AA"/>
    <w:rsid w:val="00EB0AAB"/>
    <w:rsid w:val="00EB0D7E"/>
    <w:rsid w:val="00EB0DAC"/>
    <w:rsid w:val="00EB1FE3"/>
    <w:rsid w:val="00EB27AB"/>
    <w:rsid w:val="00EB33B3"/>
    <w:rsid w:val="00EB38E2"/>
    <w:rsid w:val="00EB5AD4"/>
    <w:rsid w:val="00EB5BDE"/>
    <w:rsid w:val="00EB68EA"/>
    <w:rsid w:val="00EC21E3"/>
    <w:rsid w:val="00EC2D75"/>
    <w:rsid w:val="00EC656F"/>
    <w:rsid w:val="00EC6AA6"/>
    <w:rsid w:val="00ED037D"/>
    <w:rsid w:val="00ED2A7C"/>
    <w:rsid w:val="00ED2DF3"/>
    <w:rsid w:val="00ED3C39"/>
    <w:rsid w:val="00ED4B72"/>
    <w:rsid w:val="00ED52FB"/>
    <w:rsid w:val="00ED5674"/>
    <w:rsid w:val="00ED5ED5"/>
    <w:rsid w:val="00ED7D5D"/>
    <w:rsid w:val="00EE0F65"/>
    <w:rsid w:val="00EE10E8"/>
    <w:rsid w:val="00EE13F8"/>
    <w:rsid w:val="00EE35E8"/>
    <w:rsid w:val="00EE3A6F"/>
    <w:rsid w:val="00EE6330"/>
    <w:rsid w:val="00EE72E4"/>
    <w:rsid w:val="00EE77F9"/>
    <w:rsid w:val="00EF0B5E"/>
    <w:rsid w:val="00EF0FE4"/>
    <w:rsid w:val="00EF1258"/>
    <w:rsid w:val="00EF249A"/>
    <w:rsid w:val="00EF2FF7"/>
    <w:rsid w:val="00EF37DB"/>
    <w:rsid w:val="00EF4A6A"/>
    <w:rsid w:val="00EF68CF"/>
    <w:rsid w:val="00EF70BB"/>
    <w:rsid w:val="00F0162D"/>
    <w:rsid w:val="00F02C3F"/>
    <w:rsid w:val="00F0308E"/>
    <w:rsid w:val="00F11295"/>
    <w:rsid w:val="00F11C32"/>
    <w:rsid w:val="00F13075"/>
    <w:rsid w:val="00F13696"/>
    <w:rsid w:val="00F13E16"/>
    <w:rsid w:val="00F13E70"/>
    <w:rsid w:val="00F15939"/>
    <w:rsid w:val="00F159FA"/>
    <w:rsid w:val="00F16304"/>
    <w:rsid w:val="00F165A2"/>
    <w:rsid w:val="00F17359"/>
    <w:rsid w:val="00F179A4"/>
    <w:rsid w:val="00F2029E"/>
    <w:rsid w:val="00F20C7D"/>
    <w:rsid w:val="00F21B03"/>
    <w:rsid w:val="00F21D14"/>
    <w:rsid w:val="00F220DD"/>
    <w:rsid w:val="00F235B1"/>
    <w:rsid w:val="00F23FA5"/>
    <w:rsid w:val="00F24504"/>
    <w:rsid w:val="00F2548F"/>
    <w:rsid w:val="00F267E1"/>
    <w:rsid w:val="00F2697E"/>
    <w:rsid w:val="00F27B1D"/>
    <w:rsid w:val="00F27E73"/>
    <w:rsid w:val="00F309B7"/>
    <w:rsid w:val="00F31C65"/>
    <w:rsid w:val="00F32B7E"/>
    <w:rsid w:val="00F337BF"/>
    <w:rsid w:val="00F34195"/>
    <w:rsid w:val="00F35ECB"/>
    <w:rsid w:val="00F36BEA"/>
    <w:rsid w:val="00F373EF"/>
    <w:rsid w:val="00F40820"/>
    <w:rsid w:val="00F40DAB"/>
    <w:rsid w:val="00F41E56"/>
    <w:rsid w:val="00F42042"/>
    <w:rsid w:val="00F4282F"/>
    <w:rsid w:val="00F43E1C"/>
    <w:rsid w:val="00F460E3"/>
    <w:rsid w:val="00F46872"/>
    <w:rsid w:val="00F46A7E"/>
    <w:rsid w:val="00F47032"/>
    <w:rsid w:val="00F47860"/>
    <w:rsid w:val="00F47C1F"/>
    <w:rsid w:val="00F50F10"/>
    <w:rsid w:val="00F51D7B"/>
    <w:rsid w:val="00F53DD7"/>
    <w:rsid w:val="00F54931"/>
    <w:rsid w:val="00F54C5D"/>
    <w:rsid w:val="00F55F9C"/>
    <w:rsid w:val="00F578B8"/>
    <w:rsid w:val="00F57DA1"/>
    <w:rsid w:val="00F61620"/>
    <w:rsid w:val="00F6268B"/>
    <w:rsid w:val="00F64BED"/>
    <w:rsid w:val="00F6659F"/>
    <w:rsid w:val="00F66C07"/>
    <w:rsid w:val="00F66D61"/>
    <w:rsid w:val="00F66FDC"/>
    <w:rsid w:val="00F70607"/>
    <w:rsid w:val="00F71588"/>
    <w:rsid w:val="00F72FE7"/>
    <w:rsid w:val="00F74D4F"/>
    <w:rsid w:val="00F75172"/>
    <w:rsid w:val="00F75F10"/>
    <w:rsid w:val="00F76001"/>
    <w:rsid w:val="00F76432"/>
    <w:rsid w:val="00F76D59"/>
    <w:rsid w:val="00F8067B"/>
    <w:rsid w:val="00F8207C"/>
    <w:rsid w:val="00F827A3"/>
    <w:rsid w:val="00F83A8B"/>
    <w:rsid w:val="00F83D6A"/>
    <w:rsid w:val="00F863EC"/>
    <w:rsid w:val="00F90824"/>
    <w:rsid w:val="00F9286F"/>
    <w:rsid w:val="00F92997"/>
    <w:rsid w:val="00F939DF"/>
    <w:rsid w:val="00F9545B"/>
    <w:rsid w:val="00F95579"/>
    <w:rsid w:val="00F955D6"/>
    <w:rsid w:val="00F95E89"/>
    <w:rsid w:val="00F96562"/>
    <w:rsid w:val="00FA0244"/>
    <w:rsid w:val="00FA0713"/>
    <w:rsid w:val="00FA09DF"/>
    <w:rsid w:val="00FA1B63"/>
    <w:rsid w:val="00FA1C5A"/>
    <w:rsid w:val="00FA26DE"/>
    <w:rsid w:val="00FA2D3D"/>
    <w:rsid w:val="00FA2D45"/>
    <w:rsid w:val="00FA68BE"/>
    <w:rsid w:val="00FA7D7D"/>
    <w:rsid w:val="00FB0DD5"/>
    <w:rsid w:val="00FB0E21"/>
    <w:rsid w:val="00FB1704"/>
    <w:rsid w:val="00FB27CD"/>
    <w:rsid w:val="00FB6497"/>
    <w:rsid w:val="00FC0F38"/>
    <w:rsid w:val="00FC213C"/>
    <w:rsid w:val="00FC3560"/>
    <w:rsid w:val="00FC41D8"/>
    <w:rsid w:val="00FC42D8"/>
    <w:rsid w:val="00FC4334"/>
    <w:rsid w:val="00FC5878"/>
    <w:rsid w:val="00FC6560"/>
    <w:rsid w:val="00FD0130"/>
    <w:rsid w:val="00FD13AF"/>
    <w:rsid w:val="00FD159F"/>
    <w:rsid w:val="00FD27F7"/>
    <w:rsid w:val="00FD5693"/>
    <w:rsid w:val="00FD7735"/>
    <w:rsid w:val="00FE05E6"/>
    <w:rsid w:val="00FE18E2"/>
    <w:rsid w:val="00FE1F9D"/>
    <w:rsid w:val="00FE245F"/>
    <w:rsid w:val="00FE307F"/>
    <w:rsid w:val="00FE397C"/>
    <w:rsid w:val="00FE45F4"/>
    <w:rsid w:val="00FE4C3D"/>
    <w:rsid w:val="00FE5927"/>
    <w:rsid w:val="00FE64F4"/>
    <w:rsid w:val="00FF043E"/>
    <w:rsid w:val="00FF4F02"/>
    <w:rsid w:val="00FF6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B39C75"/>
  <w15:chartTrackingRefBased/>
  <w15:docId w15:val="{9BA72705-D75E-4ABA-BCEE-1FCB3F222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7F2F"/>
    <w:pPr>
      <w:overflowPunct w:val="0"/>
      <w:autoSpaceDE w:val="0"/>
      <w:autoSpaceDN w:val="0"/>
      <w:adjustRightInd w:val="0"/>
      <w:spacing w:after="120"/>
      <w:jc w:val="both"/>
      <w:textAlignment w:val="baseline"/>
    </w:pPr>
    <w:rPr>
      <w:sz w:val="26"/>
    </w:rPr>
  </w:style>
  <w:style w:type="paragraph" w:styleId="Heading1">
    <w:name w:val="heading 1"/>
    <w:aliases w:val="CRM - H1,Heading 1 Char2,Heading 1 Char1 Char,Heading 1 Char2 Char Char,Heading 1 Char1 Char Char Char,Section Heading Char Char Char Char,chapternumber Char Char Char Char,(Chapter Nbr) Char Char Char Char,No numbers Char Char Char Char,1,h:1"/>
    <w:basedOn w:val="Normal"/>
    <w:next w:val="Normal"/>
    <w:link w:val="Heading1Char"/>
    <w:autoRedefine/>
    <w:qFormat/>
    <w:rsid w:val="00765981"/>
    <w:pPr>
      <w:keepNext/>
      <w:numPr>
        <w:numId w:val="2"/>
      </w:numPr>
      <w:overflowPunct/>
      <w:autoSpaceDE/>
      <w:autoSpaceDN/>
      <w:adjustRightInd/>
      <w:spacing w:before="120"/>
      <w:ind w:left="540" w:hanging="540"/>
      <w:textAlignment w:val="auto"/>
      <w:outlineLvl w:val="0"/>
    </w:pPr>
    <w:rPr>
      <w:b/>
      <w:kern w:val="28"/>
      <w:sz w:val="28"/>
      <w:szCs w:val="24"/>
    </w:rPr>
  </w:style>
  <w:style w:type="paragraph" w:styleId="Heading2">
    <w:name w:val="heading 2"/>
    <w:aliases w:val="SDP Heading 2,Chapter Title,h2,2,l2,H2,Header 2,h21,21,Header 21,l21,h22,22,Header 22,l22,h23,23,Header 23,l23,h24,24,Header 24,l24,h25,25,Header 25,l25,h26,26,Header 26,l26,h27,27,Header 27,l27,h28,28,Header 28,l28,h29,29,Header 29,l29,h210"/>
    <w:basedOn w:val="Normal"/>
    <w:next w:val="Normal"/>
    <w:link w:val="Heading2Char"/>
    <w:autoRedefine/>
    <w:unhideWhenUsed/>
    <w:qFormat/>
    <w:rsid w:val="00C323DB"/>
    <w:pPr>
      <w:keepNext/>
      <w:numPr>
        <w:ilvl w:val="1"/>
        <w:numId w:val="2"/>
      </w:numPr>
      <w:overflowPunct/>
      <w:autoSpaceDE/>
      <w:autoSpaceDN/>
      <w:adjustRightInd/>
      <w:spacing w:before="120"/>
      <w:textAlignment w:val="auto"/>
      <w:outlineLvl w:val="1"/>
    </w:pPr>
    <w:rPr>
      <w:rFonts w:cs="Arial"/>
      <w:b/>
      <w:szCs w:val="26"/>
    </w:rPr>
  </w:style>
  <w:style w:type="paragraph" w:styleId="Heading3">
    <w:name w:val="heading 3"/>
    <w:aliases w:val="SDP Heading 3,Section Title,H3,Title2,H31,H32,H33,H34,H35,título 3,h:3,ITT t3,PA Minor Section,3,l3,31,l31,32,l32,33,l33,34,l34,35,l35,36,l36,37,l37,38,l38,39,l39,310,l310,311,l311,321,l321,331,l331,341,l341,351,l351,361,l361,371,l371,312,l312"/>
    <w:basedOn w:val="Normal"/>
    <w:next w:val="Normal"/>
    <w:link w:val="Heading3Char"/>
    <w:autoRedefine/>
    <w:unhideWhenUsed/>
    <w:qFormat/>
    <w:rsid w:val="00B52F48"/>
    <w:pPr>
      <w:keepNext/>
      <w:overflowPunct/>
      <w:autoSpaceDE/>
      <w:autoSpaceDN/>
      <w:adjustRightInd/>
      <w:spacing w:before="120"/>
      <w:ind w:left="630"/>
      <w:textAlignment w:val="auto"/>
      <w:outlineLvl w:val="2"/>
    </w:pPr>
    <w:rPr>
      <w:b/>
      <w:szCs w:val="22"/>
    </w:rPr>
  </w:style>
  <w:style w:type="paragraph" w:styleId="Heading4">
    <w:name w:val="heading 4"/>
    <w:basedOn w:val="Normal"/>
    <w:next w:val="Normal"/>
    <w:link w:val="Heading4Char"/>
    <w:unhideWhenUsed/>
    <w:qFormat/>
    <w:rsid w:val="00B52F48"/>
    <w:pPr>
      <w:keepNext/>
      <w:numPr>
        <w:ilvl w:val="3"/>
        <w:numId w:val="2"/>
      </w:numPr>
      <w:overflowPunct/>
      <w:autoSpaceDE/>
      <w:autoSpaceDN/>
      <w:adjustRightInd/>
      <w:spacing w:before="120"/>
      <w:textAlignment w:val="auto"/>
      <w:outlineLvl w:val="3"/>
    </w:pPr>
    <w:rPr>
      <w:b/>
      <w:i/>
    </w:rPr>
  </w:style>
  <w:style w:type="paragraph" w:styleId="Heading5">
    <w:name w:val="heading 5"/>
    <w:aliases w:val="SDP Heading 5,Block Label,ITT t5,PA Pico Section,Subheading,Level 3 - i,Level 5,h5,H5,Para5,Roman list,Appendix A to X,Heading 5   Appendix A to X,5 sub-bullet,sb,Header 5,Roman list1,Roman list2,Roman list11,Roman list3,Roman list12"/>
    <w:basedOn w:val="Normal"/>
    <w:next w:val="Normal"/>
    <w:link w:val="Heading5Char"/>
    <w:autoRedefine/>
    <w:unhideWhenUsed/>
    <w:qFormat/>
    <w:rsid w:val="000F0925"/>
    <w:pPr>
      <w:numPr>
        <w:ilvl w:val="4"/>
        <w:numId w:val="2"/>
      </w:numPr>
      <w:overflowPunct/>
      <w:autoSpaceDE/>
      <w:autoSpaceDN/>
      <w:adjustRightInd/>
      <w:spacing w:before="120"/>
      <w:textAlignment w:val="auto"/>
      <w:outlineLvl w:val="4"/>
    </w:pPr>
    <w:rPr>
      <w:rFonts w:ascii="Arial" w:hAnsi="Arial"/>
      <w:i/>
    </w:rPr>
  </w:style>
  <w:style w:type="paragraph" w:styleId="Heading6">
    <w:name w:val="heading 6"/>
    <w:aliases w:val="IPCC-H6"/>
    <w:basedOn w:val="Normal"/>
    <w:next w:val="Normal"/>
    <w:link w:val="Heading6Char"/>
    <w:unhideWhenUsed/>
    <w:qFormat/>
    <w:rsid w:val="00C323DB"/>
    <w:pPr>
      <w:numPr>
        <w:ilvl w:val="5"/>
        <w:numId w:val="2"/>
      </w:numPr>
      <w:overflowPunct/>
      <w:autoSpaceDE/>
      <w:autoSpaceDN/>
      <w:adjustRightInd/>
      <w:spacing w:before="120"/>
      <w:textAlignment w:val="auto"/>
      <w:outlineLvl w:val="5"/>
    </w:pPr>
    <w:rPr>
      <w:rFonts w:ascii="Arial" w:hAnsi="Arial"/>
      <w:i/>
      <w:sz w:val="22"/>
    </w:rPr>
  </w:style>
  <w:style w:type="paragraph" w:styleId="Heading7">
    <w:name w:val="heading 7"/>
    <w:aliases w:val="Appendix"/>
    <w:basedOn w:val="Normal"/>
    <w:next w:val="Normal"/>
    <w:link w:val="Heading7Char"/>
    <w:uiPriority w:val="99"/>
    <w:unhideWhenUsed/>
    <w:qFormat/>
    <w:rsid w:val="00DC6DCB"/>
    <w:pPr>
      <w:numPr>
        <w:ilvl w:val="6"/>
        <w:numId w:val="2"/>
      </w:numPr>
      <w:overflowPunct/>
      <w:autoSpaceDE/>
      <w:autoSpaceDN/>
      <w:adjustRightInd/>
      <w:spacing w:before="240" w:after="60"/>
      <w:textAlignment w:val="auto"/>
      <w:outlineLvl w:val="6"/>
    </w:pPr>
    <w:rPr>
      <w:rFonts w:ascii="Arial" w:hAnsi="Arial"/>
      <w:sz w:val="20"/>
    </w:rPr>
  </w:style>
  <w:style w:type="paragraph" w:styleId="Heading8">
    <w:name w:val="heading 8"/>
    <w:aliases w:val="App Ebene 2"/>
    <w:basedOn w:val="Normal"/>
    <w:next w:val="Normal"/>
    <w:link w:val="Heading8Char"/>
    <w:uiPriority w:val="99"/>
    <w:unhideWhenUsed/>
    <w:qFormat/>
    <w:rsid w:val="00DC6DCB"/>
    <w:pPr>
      <w:numPr>
        <w:ilvl w:val="7"/>
        <w:numId w:val="2"/>
      </w:numPr>
      <w:overflowPunct/>
      <w:autoSpaceDE/>
      <w:autoSpaceDN/>
      <w:adjustRightInd/>
      <w:spacing w:before="240" w:after="60"/>
      <w:textAlignment w:val="auto"/>
      <w:outlineLvl w:val="7"/>
    </w:pPr>
    <w:rPr>
      <w:rFonts w:ascii="Arial" w:hAnsi="Arial"/>
      <w:i/>
      <w:sz w:val="20"/>
    </w:rPr>
  </w:style>
  <w:style w:type="paragraph" w:styleId="Heading9">
    <w:name w:val="heading 9"/>
    <w:aliases w:val="App Ebene 3"/>
    <w:basedOn w:val="Normal"/>
    <w:next w:val="Normal"/>
    <w:link w:val="Heading9Char"/>
    <w:uiPriority w:val="99"/>
    <w:unhideWhenUsed/>
    <w:qFormat/>
    <w:rsid w:val="00DC6DCB"/>
    <w:pPr>
      <w:numPr>
        <w:ilvl w:val="8"/>
        <w:numId w:val="2"/>
      </w:numPr>
      <w:overflowPunct/>
      <w:autoSpaceDE/>
      <w:autoSpaceDN/>
      <w:adjustRightInd/>
      <w:spacing w:before="240" w:after="60"/>
      <w:textAlignment w:val="auto"/>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153"/>
        <w:tab w:val="right" w:pos="8306"/>
      </w:tabs>
    </w:pPr>
    <w:rPr>
      <w:lang w:val="x-none" w:eastAsia="x-none"/>
    </w:rPr>
  </w:style>
  <w:style w:type="paragraph" w:styleId="Footer">
    <w:name w:val="footer"/>
    <w:basedOn w:val="Normal"/>
    <w:link w:val="FooterChar"/>
    <w:semiHidden/>
    <w:pPr>
      <w:tabs>
        <w:tab w:val="center" w:pos="4153"/>
        <w:tab w:val="right" w:pos="8306"/>
      </w:tabs>
    </w:pPr>
    <w:rPr>
      <w:lang w:val="x-none" w:eastAsia="x-none"/>
    </w:rPr>
  </w:style>
  <w:style w:type="character" w:styleId="PageNumber">
    <w:name w:val="page number"/>
    <w:basedOn w:val="DefaultParagraphFont"/>
    <w:semiHidden/>
  </w:style>
  <w:style w:type="paragraph" w:customStyle="1" w:styleId="NormalFrancez">
    <w:name w:val="Normal Francez"/>
    <w:basedOn w:val="Normal"/>
    <w:pPr>
      <w:widowControl w:val="0"/>
    </w:pPr>
    <w:rPr>
      <w:rFonts w:ascii="Arial" w:hAnsi="Arial"/>
      <w:b/>
      <w:sz w:val="22"/>
      <w:lang w:val="fr-FR"/>
    </w:rPr>
  </w:style>
  <w:style w:type="character" w:customStyle="1" w:styleId="st">
    <w:name w:val="st"/>
    <w:rsid w:val="00866B1C"/>
    <w:rPr>
      <w:rFonts w:cs=".VnTime"/>
    </w:rPr>
  </w:style>
  <w:style w:type="character" w:customStyle="1" w:styleId="HeaderChar">
    <w:name w:val="Header Char"/>
    <w:link w:val="Header"/>
    <w:semiHidden/>
    <w:locked/>
    <w:rsid w:val="00CD266D"/>
    <w:rPr>
      <w:rFonts w:ascii="VNTime" w:hAnsi="VNTime"/>
      <w:sz w:val="26"/>
    </w:rPr>
  </w:style>
  <w:style w:type="character" w:customStyle="1" w:styleId="FooterChar">
    <w:name w:val="Footer Char"/>
    <w:link w:val="Footer"/>
    <w:semiHidden/>
    <w:locked/>
    <w:rsid w:val="00CD266D"/>
    <w:rPr>
      <w:rFonts w:ascii="VNTime" w:hAnsi="VNTime"/>
      <w:sz w:val="26"/>
    </w:rPr>
  </w:style>
  <w:style w:type="table" w:styleId="TableGrid">
    <w:name w:val="Table Grid"/>
    <w:aliases w:val="Hidden Table"/>
    <w:basedOn w:val="TableNormal"/>
    <w:uiPriority w:val="39"/>
    <w:rsid w:val="00C278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A77C0"/>
    <w:rPr>
      <w:rFonts w:ascii="Tahoma" w:hAnsi="Tahoma"/>
      <w:sz w:val="16"/>
      <w:szCs w:val="16"/>
      <w:lang w:val="x-none" w:eastAsia="x-none"/>
    </w:rPr>
  </w:style>
  <w:style w:type="character" w:customStyle="1" w:styleId="BalloonTextChar">
    <w:name w:val="Balloon Text Char"/>
    <w:link w:val="BalloonText"/>
    <w:uiPriority w:val="99"/>
    <w:semiHidden/>
    <w:rsid w:val="004A77C0"/>
    <w:rPr>
      <w:rFonts w:ascii="Tahoma" w:hAnsi="Tahoma" w:cs="Tahoma"/>
      <w:sz w:val="16"/>
      <w:szCs w:val="16"/>
    </w:rPr>
  </w:style>
  <w:style w:type="character" w:customStyle="1" w:styleId="Heading1Char">
    <w:name w:val="Heading 1 Char"/>
    <w:aliases w:val="CRM - H1 Char,Heading 1 Char2 Char,Heading 1 Char1 Char Char,Heading 1 Char2 Char Char Char,Heading 1 Char1 Char Char Char Char,Section Heading Char Char Char Char Char,chapternumber Char Char Char Char Char,1 Char,h:1 Char"/>
    <w:basedOn w:val="DefaultParagraphFont"/>
    <w:link w:val="Heading1"/>
    <w:rsid w:val="00765981"/>
    <w:rPr>
      <w:b/>
      <w:kern w:val="28"/>
      <w:sz w:val="28"/>
      <w:szCs w:val="24"/>
    </w:rPr>
  </w:style>
  <w:style w:type="character" w:customStyle="1" w:styleId="Heading2Char">
    <w:name w:val="Heading 2 Char"/>
    <w:aliases w:val="SDP Heading 2 Char,Chapter Title Char,h2 Char,2 Char,l2 Char,H2 Char,Header 2 Char,h21 Char,21 Char,Header 21 Char,l21 Char,h22 Char,22 Char,Header 22 Char,l22 Char,h23 Char,23 Char,Header 23 Char,l23 Char,h24 Char,24 Char,Header 24 Char"/>
    <w:basedOn w:val="DefaultParagraphFont"/>
    <w:link w:val="Heading2"/>
    <w:rsid w:val="00C323DB"/>
    <w:rPr>
      <w:rFonts w:cs="Arial"/>
      <w:b/>
      <w:sz w:val="26"/>
      <w:szCs w:val="26"/>
    </w:rPr>
  </w:style>
  <w:style w:type="character" w:customStyle="1" w:styleId="Heading3Char">
    <w:name w:val="Heading 3 Char"/>
    <w:aliases w:val="SDP Heading 3 Char,Section Title Char,H3 Char,Title2 Char,H31 Char,H32 Char,H33 Char,H34 Char,H35 Char,título 3 Char,h:3 Char,ITT t3 Char,PA Minor Section Char,3 Char,l3 Char,31 Char,l31 Char,32 Char,l32 Char,33 Char,l33 Char,34 Char"/>
    <w:basedOn w:val="DefaultParagraphFont"/>
    <w:link w:val="Heading3"/>
    <w:rsid w:val="00B52F48"/>
    <w:rPr>
      <w:b/>
      <w:sz w:val="26"/>
      <w:szCs w:val="22"/>
    </w:rPr>
  </w:style>
  <w:style w:type="character" w:customStyle="1" w:styleId="Heading4Char">
    <w:name w:val="Heading 4 Char"/>
    <w:basedOn w:val="DefaultParagraphFont"/>
    <w:link w:val="Heading4"/>
    <w:rsid w:val="00B52F48"/>
    <w:rPr>
      <w:b/>
      <w:i/>
      <w:sz w:val="26"/>
    </w:rPr>
  </w:style>
  <w:style w:type="character" w:customStyle="1" w:styleId="Heading5Char">
    <w:name w:val="Heading 5 Char"/>
    <w:aliases w:val="SDP Heading 5 Char,Block Label Char,ITT t5 Char,PA Pico Section Char,Subheading Char,Level 3 - i Char,Level 5 Char,h5 Char,H5 Char,Para5 Char,Roman list Char,Appendix A to X Char,Heading 5   Appendix A to X Char,5 sub-bullet Char,sb Char"/>
    <w:basedOn w:val="DefaultParagraphFont"/>
    <w:link w:val="Heading5"/>
    <w:rsid w:val="000F0925"/>
    <w:rPr>
      <w:rFonts w:ascii="Arial" w:hAnsi="Arial"/>
      <w:i/>
      <w:sz w:val="26"/>
    </w:rPr>
  </w:style>
  <w:style w:type="character" w:customStyle="1" w:styleId="Heading6Char">
    <w:name w:val="Heading 6 Char"/>
    <w:aliases w:val="IPCC-H6 Char"/>
    <w:basedOn w:val="DefaultParagraphFont"/>
    <w:link w:val="Heading6"/>
    <w:rsid w:val="00C323DB"/>
    <w:rPr>
      <w:rFonts w:ascii="Arial" w:hAnsi="Arial"/>
      <w:i/>
      <w:sz w:val="22"/>
    </w:rPr>
  </w:style>
  <w:style w:type="character" w:customStyle="1" w:styleId="Heading7Char">
    <w:name w:val="Heading 7 Char"/>
    <w:aliases w:val="Appendix Char"/>
    <w:basedOn w:val="DefaultParagraphFont"/>
    <w:link w:val="Heading7"/>
    <w:uiPriority w:val="99"/>
    <w:rsid w:val="00DC6DCB"/>
    <w:rPr>
      <w:rFonts w:ascii="Arial" w:hAnsi="Arial"/>
    </w:rPr>
  </w:style>
  <w:style w:type="character" w:customStyle="1" w:styleId="Heading8Char">
    <w:name w:val="Heading 8 Char"/>
    <w:aliases w:val="App Ebene 2 Char"/>
    <w:basedOn w:val="DefaultParagraphFont"/>
    <w:link w:val="Heading8"/>
    <w:uiPriority w:val="99"/>
    <w:rsid w:val="00DC6DCB"/>
    <w:rPr>
      <w:rFonts w:ascii="Arial" w:hAnsi="Arial"/>
      <w:i/>
    </w:rPr>
  </w:style>
  <w:style w:type="character" w:customStyle="1" w:styleId="Heading9Char">
    <w:name w:val="Heading 9 Char"/>
    <w:aliases w:val="App Ebene 3 Char"/>
    <w:basedOn w:val="DefaultParagraphFont"/>
    <w:link w:val="Heading9"/>
    <w:uiPriority w:val="99"/>
    <w:rsid w:val="00DC6DCB"/>
    <w:rPr>
      <w:rFonts w:ascii="Arial" w:hAnsi="Arial"/>
      <w:i/>
      <w:sz w:val="18"/>
    </w:rPr>
  </w:style>
  <w:style w:type="paragraph" w:styleId="ListParagraph">
    <w:name w:val="List Paragraph"/>
    <w:aliases w:val="head2"/>
    <w:basedOn w:val="Normal"/>
    <w:link w:val="ListParagraphChar"/>
    <w:uiPriority w:val="34"/>
    <w:qFormat/>
    <w:rsid w:val="00124E6F"/>
    <w:pPr>
      <w:ind w:left="720"/>
      <w:contextualSpacing/>
    </w:pPr>
  </w:style>
  <w:style w:type="paragraph" w:styleId="TOCHeading">
    <w:name w:val="TOC Heading"/>
    <w:basedOn w:val="Heading1"/>
    <w:next w:val="Normal"/>
    <w:uiPriority w:val="39"/>
    <w:unhideWhenUsed/>
    <w:qFormat/>
    <w:rsid w:val="00C444DB"/>
    <w:pPr>
      <w:keepLines/>
      <w:numPr>
        <w:numId w:val="0"/>
      </w:numPr>
      <w:spacing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C444DB"/>
    <w:pPr>
      <w:spacing w:after="100"/>
    </w:pPr>
  </w:style>
  <w:style w:type="paragraph" w:styleId="TOC2">
    <w:name w:val="toc 2"/>
    <w:basedOn w:val="Normal"/>
    <w:next w:val="Normal"/>
    <w:autoRedefine/>
    <w:uiPriority w:val="39"/>
    <w:unhideWhenUsed/>
    <w:rsid w:val="00C444DB"/>
    <w:pPr>
      <w:spacing w:after="100"/>
      <w:ind w:left="260"/>
    </w:pPr>
  </w:style>
  <w:style w:type="character" w:styleId="Hyperlink">
    <w:name w:val="Hyperlink"/>
    <w:basedOn w:val="DefaultParagraphFont"/>
    <w:uiPriority w:val="99"/>
    <w:unhideWhenUsed/>
    <w:rsid w:val="00C444DB"/>
    <w:rPr>
      <w:color w:val="0563C1" w:themeColor="hyperlink"/>
      <w:u w:val="single"/>
    </w:rPr>
  </w:style>
  <w:style w:type="paragraph" w:customStyle="1" w:styleId="FirstLevelBullet">
    <w:name w:val="First Level Bullet"/>
    <w:basedOn w:val="ListParagraph"/>
    <w:link w:val="FirstLevelBulletChar"/>
    <w:qFormat/>
    <w:rsid w:val="00041AAF"/>
    <w:pPr>
      <w:numPr>
        <w:numId w:val="1"/>
      </w:numPr>
      <w:spacing w:before="120" w:line="276" w:lineRule="auto"/>
    </w:pPr>
    <w:rPr>
      <w:szCs w:val="26"/>
    </w:rPr>
  </w:style>
  <w:style w:type="paragraph" w:customStyle="1" w:styleId="SecondLevelBullet">
    <w:name w:val="Second Level Bullet"/>
    <w:basedOn w:val="FirstLevelBullet"/>
    <w:link w:val="SecondLevelBulletChar"/>
    <w:qFormat/>
    <w:rsid w:val="00C444DB"/>
    <w:pPr>
      <w:numPr>
        <w:ilvl w:val="1"/>
      </w:numPr>
    </w:pPr>
  </w:style>
  <w:style w:type="character" w:customStyle="1" w:styleId="ListParagraphChar">
    <w:name w:val="List Paragraph Char"/>
    <w:aliases w:val="head2 Char"/>
    <w:basedOn w:val="DefaultParagraphFont"/>
    <w:link w:val="ListParagraph"/>
    <w:uiPriority w:val="34"/>
    <w:qFormat/>
    <w:rsid w:val="00C444DB"/>
    <w:rPr>
      <w:rFonts w:ascii="VNTime" w:hAnsi="VNTime"/>
      <w:sz w:val="26"/>
    </w:rPr>
  </w:style>
  <w:style w:type="character" w:customStyle="1" w:styleId="FirstLevelBulletChar">
    <w:name w:val="First Level Bullet Char"/>
    <w:basedOn w:val="ListParagraphChar"/>
    <w:link w:val="FirstLevelBullet"/>
    <w:rsid w:val="00041AAF"/>
    <w:rPr>
      <w:rFonts w:ascii="VNTime" w:hAnsi="VNTime"/>
      <w:sz w:val="26"/>
      <w:szCs w:val="26"/>
    </w:rPr>
  </w:style>
  <w:style w:type="paragraph" w:customStyle="1" w:styleId="TableHeader">
    <w:name w:val="Table Header"/>
    <w:basedOn w:val="Normal"/>
    <w:rsid w:val="00D340E1"/>
    <w:pPr>
      <w:overflowPunct/>
      <w:autoSpaceDE/>
      <w:autoSpaceDN/>
      <w:adjustRightInd/>
      <w:spacing w:before="60" w:after="60"/>
      <w:textAlignment w:val="auto"/>
    </w:pPr>
    <w:rPr>
      <w:rFonts w:ascii="Segoe UI" w:hAnsi="Segoe UI" w:cs="Segoe UI"/>
      <w:b/>
      <w:bCs/>
      <w:color w:val="FFFFFF"/>
      <w:sz w:val="20"/>
      <w:lang w:val="en-NZ"/>
    </w:rPr>
  </w:style>
  <w:style w:type="character" w:customStyle="1" w:styleId="SecondLevelBulletChar">
    <w:name w:val="Second Level Bullet Char"/>
    <w:basedOn w:val="FirstLevelBulletChar"/>
    <w:link w:val="SecondLevelBullet"/>
    <w:rsid w:val="00C444DB"/>
    <w:rPr>
      <w:rFonts w:ascii="VNTime" w:hAnsi="VNTime"/>
      <w:sz w:val="26"/>
      <w:szCs w:val="26"/>
    </w:rPr>
  </w:style>
  <w:style w:type="paragraph" w:styleId="Caption">
    <w:name w:val="caption"/>
    <w:aliases w:val="Figure"/>
    <w:basedOn w:val="Normal"/>
    <w:next w:val="Normal"/>
    <w:link w:val="CaptionChar"/>
    <w:uiPriority w:val="35"/>
    <w:unhideWhenUsed/>
    <w:qFormat/>
    <w:rsid w:val="00EE72E4"/>
    <w:pPr>
      <w:overflowPunct/>
      <w:autoSpaceDE/>
      <w:autoSpaceDN/>
      <w:adjustRightInd/>
      <w:spacing w:after="200" w:line="276" w:lineRule="auto"/>
      <w:jc w:val="center"/>
      <w:textAlignment w:val="auto"/>
    </w:pPr>
    <w:rPr>
      <w:rFonts w:eastAsia="Calibri" w:cs="Segoe UI"/>
      <w:bCs/>
      <w:i/>
    </w:rPr>
  </w:style>
  <w:style w:type="paragraph" w:styleId="TableofFigures">
    <w:name w:val="table of figures"/>
    <w:basedOn w:val="Normal"/>
    <w:next w:val="Normal"/>
    <w:uiPriority w:val="99"/>
    <w:unhideWhenUsed/>
    <w:rsid w:val="00E86FAE"/>
  </w:style>
  <w:style w:type="paragraph" w:styleId="FootnoteText">
    <w:name w:val="footnote text"/>
    <w:basedOn w:val="Normal"/>
    <w:link w:val="FootnoteTextChar"/>
    <w:uiPriority w:val="99"/>
    <w:semiHidden/>
    <w:unhideWhenUsed/>
    <w:rsid w:val="00E67D14"/>
    <w:rPr>
      <w:sz w:val="20"/>
    </w:rPr>
  </w:style>
  <w:style w:type="character" w:customStyle="1" w:styleId="FootnoteTextChar">
    <w:name w:val="Footnote Text Char"/>
    <w:basedOn w:val="DefaultParagraphFont"/>
    <w:link w:val="FootnoteText"/>
    <w:uiPriority w:val="99"/>
    <w:semiHidden/>
    <w:rsid w:val="00E67D14"/>
  </w:style>
  <w:style w:type="character" w:styleId="FootnoteReference">
    <w:name w:val="footnote reference"/>
    <w:basedOn w:val="DefaultParagraphFont"/>
    <w:uiPriority w:val="99"/>
    <w:semiHidden/>
    <w:unhideWhenUsed/>
    <w:rsid w:val="00E67D14"/>
    <w:rPr>
      <w:vertAlign w:val="superscript"/>
    </w:rPr>
  </w:style>
  <w:style w:type="paragraph" w:customStyle="1" w:styleId="LandscapeHeading1">
    <w:name w:val="Landscape Heading 1"/>
    <w:basedOn w:val="Heading1"/>
    <w:link w:val="LandscapeHeading1Char"/>
    <w:qFormat/>
    <w:rsid w:val="00845A0E"/>
    <w:pPr>
      <w:ind w:left="720"/>
    </w:pPr>
  </w:style>
  <w:style w:type="paragraph" w:customStyle="1" w:styleId="LandscapeNormal">
    <w:name w:val="Landscape Normal"/>
    <w:basedOn w:val="Normal"/>
    <w:link w:val="LandscapeNormalChar"/>
    <w:qFormat/>
    <w:rsid w:val="00EF0FE4"/>
    <w:pPr>
      <w:ind w:left="720"/>
    </w:pPr>
  </w:style>
  <w:style w:type="character" w:customStyle="1" w:styleId="LandscapeHeading1Char">
    <w:name w:val="Landscape Heading 1 Char"/>
    <w:basedOn w:val="Heading1Char"/>
    <w:link w:val="LandscapeHeading1"/>
    <w:rsid w:val="00845A0E"/>
    <w:rPr>
      <w:b/>
      <w:kern w:val="28"/>
      <w:sz w:val="28"/>
      <w:szCs w:val="24"/>
    </w:rPr>
  </w:style>
  <w:style w:type="paragraph" w:customStyle="1" w:styleId="LandscapeHeading2">
    <w:name w:val="Landscape Heading 2"/>
    <w:basedOn w:val="Heading2"/>
    <w:link w:val="LandscapeHeading2Char"/>
    <w:qFormat/>
    <w:rsid w:val="00F309B7"/>
    <w:pPr>
      <w:ind w:left="720"/>
    </w:pPr>
  </w:style>
  <w:style w:type="character" w:customStyle="1" w:styleId="LandscapeNormalChar">
    <w:name w:val="Landscape Normal Char"/>
    <w:basedOn w:val="DefaultParagraphFont"/>
    <w:link w:val="LandscapeNormal"/>
    <w:rsid w:val="00EF0FE4"/>
    <w:rPr>
      <w:sz w:val="26"/>
    </w:rPr>
  </w:style>
  <w:style w:type="paragraph" w:customStyle="1" w:styleId="LandscapeHeading3">
    <w:name w:val="Landscape Heading 3"/>
    <w:basedOn w:val="Heading3"/>
    <w:link w:val="LandscapeHeading3Char"/>
    <w:qFormat/>
    <w:rsid w:val="00F309B7"/>
    <w:pPr>
      <w:ind w:left="720"/>
    </w:pPr>
  </w:style>
  <w:style w:type="character" w:customStyle="1" w:styleId="LandscapeHeading2Char">
    <w:name w:val="Landscape Heading 2 Char"/>
    <w:basedOn w:val="Heading2Char"/>
    <w:link w:val="LandscapeHeading2"/>
    <w:rsid w:val="00F309B7"/>
    <w:rPr>
      <w:rFonts w:cs="Arial"/>
      <w:b/>
      <w:sz w:val="26"/>
      <w:szCs w:val="26"/>
    </w:rPr>
  </w:style>
  <w:style w:type="paragraph" w:customStyle="1" w:styleId="LandscapeHeading4">
    <w:name w:val="Landscape Heading 4"/>
    <w:basedOn w:val="Heading4"/>
    <w:link w:val="LandscapeHeading4Char"/>
    <w:qFormat/>
    <w:rsid w:val="00F309B7"/>
  </w:style>
  <w:style w:type="character" w:customStyle="1" w:styleId="LandscapeHeading3Char">
    <w:name w:val="Landscape Heading 3 Char"/>
    <w:basedOn w:val="Heading3Char"/>
    <w:link w:val="LandscapeHeading3"/>
    <w:rsid w:val="00F309B7"/>
    <w:rPr>
      <w:b/>
      <w:sz w:val="26"/>
      <w:szCs w:val="22"/>
    </w:rPr>
  </w:style>
  <w:style w:type="paragraph" w:customStyle="1" w:styleId="LandscapeHeading5">
    <w:name w:val="Landscape Heading 5"/>
    <w:basedOn w:val="Heading5"/>
    <w:link w:val="LandscapeHeading5Char"/>
    <w:qFormat/>
    <w:rsid w:val="00A95610"/>
    <w:rPr>
      <w:rFonts w:ascii="Times New Roman" w:hAnsi="Times New Roman"/>
    </w:rPr>
  </w:style>
  <w:style w:type="character" w:customStyle="1" w:styleId="LandscapeHeading4Char">
    <w:name w:val="Landscape Heading 4 Char"/>
    <w:basedOn w:val="Heading4Char"/>
    <w:link w:val="LandscapeHeading4"/>
    <w:rsid w:val="00F309B7"/>
    <w:rPr>
      <w:b/>
      <w:i/>
      <w:sz w:val="26"/>
    </w:rPr>
  </w:style>
  <w:style w:type="paragraph" w:customStyle="1" w:styleId="LandscapeFirstLevelBullet">
    <w:name w:val="Landscape First Level Bullet"/>
    <w:basedOn w:val="FirstLevelBullet"/>
    <w:link w:val="LandscapeFirstLevelBulletChar"/>
    <w:qFormat/>
    <w:rsid w:val="00C323DB"/>
    <w:pPr>
      <w:ind w:left="1080"/>
    </w:pPr>
  </w:style>
  <w:style w:type="character" w:customStyle="1" w:styleId="LandscapeHeading5Char">
    <w:name w:val="Landscape Heading 5 Char"/>
    <w:basedOn w:val="Heading5Char"/>
    <w:link w:val="LandscapeHeading5"/>
    <w:rsid w:val="00A95610"/>
    <w:rPr>
      <w:rFonts w:ascii="Arial" w:hAnsi="Arial"/>
      <w:i/>
      <w:sz w:val="26"/>
    </w:rPr>
  </w:style>
  <w:style w:type="paragraph" w:customStyle="1" w:styleId="LandscapeSecondLevelBullet">
    <w:name w:val="Landscape Second Level Bullet"/>
    <w:basedOn w:val="SecondLevelBullet"/>
    <w:link w:val="LandscapeSecondLevelBulletChar"/>
    <w:qFormat/>
    <w:rsid w:val="00F309B7"/>
  </w:style>
  <w:style w:type="character" w:customStyle="1" w:styleId="LandscapeFirstLevelBulletChar">
    <w:name w:val="Landscape First Level Bullet Char"/>
    <w:basedOn w:val="FirstLevelBulletChar"/>
    <w:link w:val="LandscapeFirstLevelBullet"/>
    <w:rsid w:val="00C323DB"/>
    <w:rPr>
      <w:rFonts w:ascii="VNTime" w:hAnsi="VNTime"/>
      <w:sz w:val="26"/>
      <w:szCs w:val="26"/>
    </w:rPr>
  </w:style>
  <w:style w:type="paragraph" w:styleId="TOC3">
    <w:name w:val="toc 3"/>
    <w:basedOn w:val="Normal"/>
    <w:next w:val="Normal"/>
    <w:autoRedefine/>
    <w:uiPriority w:val="39"/>
    <w:unhideWhenUsed/>
    <w:rsid w:val="00845A0E"/>
    <w:pPr>
      <w:spacing w:after="100"/>
      <w:ind w:left="520"/>
    </w:pPr>
  </w:style>
  <w:style w:type="character" w:customStyle="1" w:styleId="LandscapeSecondLevelBulletChar">
    <w:name w:val="Landscape Second Level Bullet Char"/>
    <w:basedOn w:val="SecondLevelBulletChar"/>
    <w:link w:val="LandscapeSecondLevelBullet"/>
    <w:rsid w:val="00F309B7"/>
    <w:rPr>
      <w:rFonts w:ascii="VNTime" w:hAnsi="VNTime"/>
      <w:sz w:val="26"/>
      <w:szCs w:val="26"/>
    </w:rPr>
  </w:style>
  <w:style w:type="paragraph" w:customStyle="1" w:styleId="HeaderFooter">
    <w:name w:val="Header Footer"/>
    <w:link w:val="HeaderFooterChar"/>
    <w:qFormat/>
    <w:rsid w:val="00EA4F84"/>
    <w:pPr>
      <w:tabs>
        <w:tab w:val="center" w:pos="4153"/>
        <w:tab w:val="right" w:pos="8306"/>
      </w:tabs>
      <w:spacing w:before="200"/>
      <w:jc w:val="center"/>
    </w:pPr>
    <w:rPr>
      <w:b/>
      <w:noProof/>
      <w:sz w:val="22"/>
      <w:szCs w:val="24"/>
    </w:rPr>
  </w:style>
  <w:style w:type="paragraph" w:customStyle="1" w:styleId="HeaderFooter2">
    <w:name w:val="Header Footer 2"/>
    <w:link w:val="HeaderFooter2Char"/>
    <w:qFormat/>
    <w:rsid w:val="00EA4F84"/>
    <w:pPr>
      <w:jc w:val="center"/>
    </w:pPr>
    <w:rPr>
      <w:sz w:val="14"/>
      <w:szCs w:val="14"/>
    </w:rPr>
  </w:style>
  <w:style w:type="paragraph" w:styleId="BodyText">
    <w:name w:val="Body Text"/>
    <w:basedOn w:val="Normal"/>
    <w:link w:val="BodyTextChar"/>
    <w:uiPriority w:val="99"/>
    <w:semiHidden/>
    <w:unhideWhenUsed/>
    <w:rsid w:val="00655107"/>
  </w:style>
  <w:style w:type="character" w:customStyle="1" w:styleId="BodyTextChar">
    <w:name w:val="Body Text Char"/>
    <w:basedOn w:val="DefaultParagraphFont"/>
    <w:link w:val="BodyText"/>
    <w:uiPriority w:val="99"/>
    <w:semiHidden/>
    <w:rsid w:val="00655107"/>
    <w:rPr>
      <w:sz w:val="26"/>
    </w:rPr>
  </w:style>
  <w:style w:type="character" w:customStyle="1" w:styleId="HeaderFooterChar">
    <w:name w:val="Header Footer Char"/>
    <w:basedOn w:val="BodyTextChar"/>
    <w:link w:val="HeaderFooter"/>
    <w:rsid w:val="00EA4F84"/>
    <w:rPr>
      <w:b/>
      <w:noProof/>
      <w:sz w:val="22"/>
      <w:szCs w:val="24"/>
    </w:rPr>
  </w:style>
  <w:style w:type="character" w:customStyle="1" w:styleId="HeaderFooter2Char">
    <w:name w:val="Header Footer 2 Char"/>
    <w:basedOn w:val="DefaultParagraphFont"/>
    <w:link w:val="HeaderFooter2"/>
    <w:rsid w:val="00EA4F84"/>
    <w:rPr>
      <w:sz w:val="14"/>
      <w:szCs w:val="14"/>
    </w:rPr>
  </w:style>
  <w:style w:type="paragraph" w:customStyle="1" w:styleId="ANSVHeading2">
    <w:name w:val="ANSV Heading2"/>
    <w:basedOn w:val="Heading2"/>
    <w:next w:val="Normal"/>
    <w:link w:val="ANSVHeading2Char"/>
    <w:autoRedefine/>
    <w:qFormat/>
    <w:rsid w:val="000B714F"/>
    <w:pPr>
      <w:keepLines/>
      <w:jc w:val="left"/>
    </w:pPr>
    <w:rPr>
      <w:rFonts w:cs="Times New Roman"/>
      <w:bCs/>
      <w:szCs w:val="28"/>
    </w:rPr>
  </w:style>
  <w:style w:type="paragraph" w:customStyle="1" w:styleId="ANSVNormal">
    <w:name w:val="ANSV Normal"/>
    <w:basedOn w:val="Normal"/>
    <w:qFormat/>
    <w:rsid w:val="007A303B"/>
    <w:pPr>
      <w:overflowPunct/>
      <w:autoSpaceDE/>
      <w:autoSpaceDN/>
      <w:adjustRightInd/>
      <w:spacing w:before="120" w:line="276" w:lineRule="auto"/>
      <w:jc w:val="left"/>
      <w:textAlignment w:val="auto"/>
    </w:pPr>
    <w:rPr>
      <w:rFonts w:eastAsia="Calibri" w:cs="Segoe UI"/>
      <w:szCs w:val="26"/>
    </w:rPr>
  </w:style>
  <w:style w:type="paragraph" w:customStyle="1" w:styleId="ANSVHeading1">
    <w:name w:val="ANSV Heading1"/>
    <w:basedOn w:val="Heading1"/>
    <w:next w:val="Normal"/>
    <w:link w:val="ANSVHeading1Char"/>
    <w:autoRedefine/>
    <w:qFormat/>
    <w:rsid w:val="005E6F33"/>
    <w:pPr>
      <w:keepLines/>
      <w:numPr>
        <w:numId w:val="12"/>
      </w:numPr>
      <w:spacing w:before="240" w:line="276" w:lineRule="auto"/>
    </w:pPr>
    <w:rPr>
      <w:rFonts w:cs="Segoe UI"/>
      <w:bCs/>
      <w:kern w:val="0"/>
      <w:szCs w:val="28"/>
      <w:lang w:val="fr-FR"/>
    </w:rPr>
  </w:style>
  <w:style w:type="character" w:customStyle="1" w:styleId="ANSVHeading1Char">
    <w:name w:val="ANSV Heading1 Char"/>
    <w:basedOn w:val="DefaultParagraphFont"/>
    <w:link w:val="ANSVHeading1"/>
    <w:rsid w:val="005E6F33"/>
    <w:rPr>
      <w:rFonts w:cs="Segoe UI"/>
      <w:b/>
      <w:bCs/>
      <w:sz w:val="28"/>
      <w:szCs w:val="28"/>
      <w:lang w:val="fr-FR"/>
    </w:rPr>
  </w:style>
  <w:style w:type="paragraph" w:customStyle="1" w:styleId="TableHeading">
    <w:name w:val="Table Heading"/>
    <w:basedOn w:val="Header"/>
    <w:rsid w:val="001666D1"/>
    <w:pPr>
      <w:tabs>
        <w:tab w:val="clear" w:pos="4153"/>
        <w:tab w:val="clear" w:pos="8306"/>
        <w:tab w:val="center" w:pos="4320"/>
        <w:tab w:val="right" w:pos="8640"/>
      </w:tabs>
      <w:suppressAutoHyphens/>
      <w:overflowPunct/>
      <w:autoSpaceDE/>
      <w:autoSpaceDN/>
      <w:adjustRightInd/>
      <w:spacing w:before="120"/>
      <w:jc w:val="center"/>
      <w:textAlignment w:val="auto"/>
    </w:pPr>
    <w:rPr>
      <w:rFonts w:ascii="Arial" w:hAnsi="Arial" w:cs="Arial"/>
      <w:b/>
      <w:bCs/>
      <w:sz w:val="20"/>
      <w:lang w:val="en-US" w:eastAsia="ar-SA"/>
    </w:rPr>
  </w:style>
  <w:style w:type="paragraph" w:customStyle="1" w:styleId="ANSVHeading3">
    <w:name w:val="ANSV Heading3"/>
    <w:basedOn w:val="Heading3"/>
    <w:qFormat/>
    <w:rsid w:val="001666D1"/>
    <w:pPr>
      <w:keepLines/>
      <w:ind w:left="612" w:hanging="612"/>
    </w:pPr>
    <w:rPr>
      <w:bCs/>
      <w:szCs w:val="28"/>
      <w:lang w:val="vi-VN"/>
    </w:rPr>
  </w:style>
  <w:style w:type="paragraph" w:customStyle="1" w:styleId="Bullet1">
    <w:name w:val="Bullet 1"/>
    <w:aliases w:val="VSLC bullet First level"/>
    <w:basedOn w:val="ListParagraph"/>
    <w:link w:val="Bullet1Char"/>
    <w:qFormat/>
    <w:rsid w:val="00C87AB5"/>
    <w:pPr>
      <w:numPr>
        <w:numId w:val="3"/>
      </w:numPr>
      <w:overflowPunct/>
      <w:autoSpaceDE/>
      <w:autoSpaceDN/>
      <w:adjustRightInd/>
      <w:spacing w:after="200" w:line="276" w:lineRule="auto"/>
      <w:textAlignment w:val="auto"/>
    </w:pPr>
    <w:rPr>
      <w:rFonts w:ascii="Segoe UI" w:eastAsia="Calibri" w:hAnsi="Segoe UI" w:cs="Segoe UI"/>
    </w:rPr>
  </w:style>
  <w:style w:type="paragraph" w:customStyle="1" w:styleId="Bullet2">
    <w:name w:val="Bullet 2"/>
    <w:aliases w:val="VSLC bullet Second level"/>
    <w:basedOn w:val="ListParagraph"/>
    <w:qFormat/>
    <w:rsid w:val="00C87AB5"/>
    <w:pPr>
      <w:numPr>
        <w:ilvl w:val="1"/>
        <w:numId w:val="3"/>
      </w:numPr>
      <w:overflowPunct/>
      <w:autoSpaceDE/>
      <w:autoSpaceDN/>
      <w:adjustRightInd/>
      <w:spacing w:after="200" w:line="276" w:lineRule="auto"/>
      <w:jc w:val="left"/>
      <w:textAlignment w:val="auto"/>
    </w:pPr>
    <w:rPr>
      <w:rFonts w:ascii="Segoe UI" w:eastAsia="Calibri" w:hAnsi="Segoe UI" w:cs="Segoe UI"/>
      <w:sz w:val="20"/>
    </w:rPr>
  </w:style>
  <w:style w:type="character" w:customStyle="1" w:styleId="Bullet1Char">
    <w:name w:val="Bullet 1 Char"/>
    <w:aliases w:val="VSLC bullet First level Char"/>
    <w:basedOn w:val="ListParagraphChar"/>
    <w:link w:val="Bullet1"/>
    <w:rsid w:val="00C87AB5"/>
    <w:rPr>
      <w:rFonts w:ascii="Segoe UI" w:eastAsia="Calibri" w:hAnsi="Segoe UI" w:cs="Segoe UI"/>
      <w:sz w:val="26"/>
    </w:rPr>
  </w:style>
  <w:style w:type="character" w:styleId="CommentReference">
    <w:name w:val="annotation reference"/>
    <w:basedOn w:val="DefaultParagraphFont"/>
    <w:uiPriority w:val="99"/>
    <w:semiHidden/>
    <w:unhideWhenUsed/>
    <w:rsid w:val="0092248B"/>
    <w:rPr>
      <w:sz w:val="16"/>
      <w:szCs w:val="16"/>
    </w:rPr>
  </w:style>
  <w:style w:type="paragraph" w:styleId="CommentText">
    <w:name w:val="annotation text"/>
    <w:basedOn w:val="Normal"/>
    <w:link w:val="CommentTextChar"/>
    <w:uiPriority w:val="99"/>
    <w:unhideWhenUsed/>
    <w:rsid w:val="0092248B"/>
    <w:rPr>
      <w:sz w:val="20"/>
    </w:rPr>
  </w:style>
  <w:style w:type="character" w:customStyle="1" w:styleId="CommentTextChar">
    <w:name w:val="Comment Text Char"/>
    <w:basedOn w:val="DefaultParagraphFont"/>
    <w:link w:val="CommentText"/>
    <w:uiPriority w:val="99"/>
    <w:rsid w:val="0092248B"/>
  </w:style>
  <w:style w:type="paragraph" w:styleId="CommentSubject">
    <w:name w:val="annotation subject"/>
    <w:basedOn w:val="CommentText"/>
    <w:next w:val="CommentText"/>
    <w:link w:val="CommentSubjectChar"/>
    <w:uiPriority w:val="99"/>
    <w:semiHidden/>
    <w:unhideWhenUsed/>
    <w:rsid w:val="0092248B"/>
    <w:rPr>
      <w:b/>
      <w:bCs/>
    </w:rPr>
  </w:style>
  <w:style w:type="character" w:customStyle="1" w:styleId="CommentSubjectChar">
    <w:name w:val="Comment Subject Char"/>
    <w:basedOn w:val="CommentTextChar"/>
    <w:link w:val="CommentSubject"/>
    <w:uiPriority w:val="99"/>
    <w:semiHidden/>
    <w:rsid w:val="0092248B"/>
    <w:rPr>
      <w:b/>
      <w:bCs/>
    </w:rPr>
  </w:style>
  <w:style w:type="paragraph" w:styleId="TOC4">
    <w:name w:val="toc 4"/>
    <w:basedOn w:val="Normal"/>
    <w:next w:val="Normal"/>
    <w:autoRedefine/>
    <w:uiPriority w:val="39"/>
    <w:unhideWhenUsed/>
    <w:rsid w:val="00DF2E26"/>
    <w:pPr>
      <w:overflowPunct/>
      <w:autoSpaceDE/>
      <w:autoSpaceDN/>
      <w:adjustRightInd/>
      <w:spacing w:after="100" w:line="259" w:lineRule="auto"/>
      <w:ind w:left="660"/>
      <w:jc w:val="left"/>
      <w:textAlignment w:val="auto"/>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F2E26"/>
    <w:pPr>
      <w:overflowPunct/>
      <w:autoSpaceDE/>
      <w:autoSpaceDN/>
      <w:adjustRightInd/>
      <w:spacing w:after="100" w:line="259" w:lineRule="auto"/>
      <w:ind w:left="880"/>
      <w:jc w:val="left"/>
      <w:textAlignment w:val="auto"/>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F2E26"/>
    <w:pPr>
      <w:overflowPunct/>
      <w:autoSpaceDE/>
      <w:autoSpaceDN/>
      <w:adjustRightInd/>
      <w:spacing w:after="100" w:line="259" w:lineRule="auto"/>
      <w:ind w:left="1100"/>
      <w:jc w:val="left"/>
      <w:textAlignment w:val="auto"/>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F2E26"/>
    <w:pPr>
      <w:overflowPunct/>
      <w:autoSpaceDE/>
      <w:autoSpaceDN/>
      <w:adjustRightInd/>
      <w:spacing w:after="100" w:line="259" w:lineRule="auto"/>
      <w:ind w:left="1320"/>
      <w:jc w:val="left"/>
      <w:textAlignment w:val="auto"/>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F2E26"/>
    <w:pPr>
      <w:overflowPunct/>
      <w:autoSpaceDE/>
      <w:autoSpaceDN/>
      <w:adjustRightInd/>
      <w:spacing w:after="100" w:line="259" w:lineRule="auto"/>
      <w:ind w:left="1540"/>
      <w:jc w:val="left"/>
      <w:textAlignment w:val="auto"/>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F2E26"/>
    <w:pPr>
      <w:overflowPunct/>
      <w:autoSpaceDE/>
      <w:autoSpaceDN/>
      <w:adjustRightInd/>
      <w:spacing w:after="100" w:line="259" w:lineRule="auto"/>
      <w:ind w:left="1760"/>
      <w:jc w:val="left"/>
      <w:textAlignment w:val="auto"/>
    </w:pPr>
    <w:rPr>
      <w:rFonts w:asciiTheme="minorHAnsi" w:eastAsiaTheme="minorEastAsia" w:hAnsiTheme="minorHAnsi" w:cstheme="minorBidi"/>
      <w:sz w:val="22"/>
      <w:szCs w:val="22"/>
    </w:rPr>
  </w:style>
  <w:style w:type="character" w:customStyle="1" w:styleId="fontstyle01">
    <w:name w:val="fontstyle01"/>
    <w:basedOn w:val="DefaultParagraphFont"/>
    <w:rsid w:val="0016454E"/>
    <w:rPr>
      <w:rFonts w:ascii="TimesNewRomanPSMT" w:hAnsi="TimesNewRomanPSMT" w:hint="default"/>
      <w:b w:val="0"/>
      <w:bCs w:val="0"/>
      <w:i w:val="0"/>
      <w:iCs w:val="0"/>
      <w:color w:val="000000"/>
      <w:sz w:val="24"/>
      <w:szCs w:val="24"/>
    </w:rPr>
  </w:style>
  <w:style w:type="paragraph" w:customStyle="1" w:styleId="ANSVHeadingLevel3">
    <w:name w:val="ANSV Heading Level 3"/>
    <w:basedOn w:val="ANSVHeading2"/>
    <w:link w:val="ANSVHeadingLevel3Char"/>
    <w:qFormat/>
    <w:rsid w:val="00E7405C"/>
    <w:pPr>
      <w:numPr>
        <w:ilvl w:val="2"/>
      </w:numPr>
      <w:outlineLvl w:val="2"/>
    </w:pPr>
  </w:style>
  <w:style w:type="paragraph" w:customStyle="1" w:styleId="ANSVHeadingLevel4">
    <w:name w:val="ANSV Heading Level 4"/>
    <w:basedOn w:val="ANSVHeading2"/>
    <w:link w:val="ANSVHeadingLevel4Char"/>
    <w:qFormat/>
    <w:rsid w:val="00E7405C"/>
    <w:pPr>
      <w:numPr>
        <w:ilvl w:val="0"/>
        <w:numId w:val="0"/>
      </w:numPr>
      <w:ind w:left="630"/>
      <w:outlineLvl w:val="3"/>
    </w:pPr>
  </w:style>
  <w:style w:type="character" w:customStyle="1" w:styleId="ANSVHeading2Char">
    <w:name w:val="ANSV Heading2 Char"/>
    <w:basedOn w:val="Heading2Char"/>
    <w:link w:val="ANSVHeading2"/>
    <w:rsid w:val="000B714F"/>
    <w:rPr>
      <w:rFonts w:cs="Arial"/>
      <w:b/>
      <w:bCs/>
      <w:sz w:val="26"/>
      <w:szCs w:val="28"/>
    </w:rPr>
  </w:style>
  <w:style w:type="character" w:customStyle="1" w:styleId="ANSVHeadingLevel3Char">
    <w:name w:val="ANSV Heading Level 3 Char"/>
    <w:basedOn w:val="ANSVHeading2Char"/>
    <w:link w:val="ANSVHeadingLevel3"/>
    <w:rsid w:val="00E7405C"/>
    <w:rPr>
      <w:rFonts w:cs="Arial"/>
      <w:b/>
      <w:bCs/>
      <w:sz w:val="26"/>
      <w:szCs w:val="28"/>
    </w:rPr>
  </w:style>
  <w:style w:type="character" w:customStyle="1" w:styleId="ANSVHeadingLevel4Char">
    <w:name w:val="ANSV Heading Level 4 Char"/>
    <w:basedOn w:val="ANSVHeading2Char"/>
    <w:link w:val="ANSVHeadingLevel4"/>
    <w:rsid w:val="00E7405C"/>
    <w:rPr>
      <w:rFonts w:cs="Arial"/>
      <w:b/>
      <w:bCs/>
      <w:sz w:val="26"/>
      <w:szCs w:val="28"/>
    </w:rPr>
  </w:style>
  <w:style w:type="character" w:customStyle="1" w:styleId="UnresolvedMention1">
    <w:name w:val="Unresolved Mention1"/>
    <w:basedOn w:val="DefaultParagraphFont"/>
    <w:uiPriority w:val="99"/>
    <w:semiHidden/>
    <w:unhideWhenUsed/>
    <w:rsid w:val="00A03C83"/>
    <w:rPr>
      <w:color w:val="605E5C"/>
      <w:shd w:val="clear" w:color="auto" w:fill="E1DFDD"/>
    </w:rPr>
  </w:style>
  <w:style w:type="character" w:customStyle="1" w:styleId="fontstyle21">
    <w:name w:val="fontstyle21"/>
    <w:basedOn w:val="DefaultParagraphFont"/>
    <w:rsid w:val="009E1217"/>
    <w:rPr>
      <w:rFonts w:ascii="SimHei" w:eastAsia="SimHei" w:hAnsi="SimHei" w:hint="eastAsia"/>
      <w:b w:val="0"/>
      <w:bCs w:val="0"/>
      <w:i w:val="0"/>
      <w:iCs w:val="0"/>
      <w:color w:val="000000"/>
      <w:sz w:val="22"/>
      <w:szCs w:val="22"/>
    </w:rPr>
  </w:style>
  <w:style w:type="paragraph" w:customStyle="1" w:styleId="ANSVNormal1">
    <w:name w:val="ANSV Normal 1"/>
    <w:basedOn w:val="Normal"/>
    <w:link w:val="ANSVNormal1Char"/>
    <w:qFormat/>
    <w:rsid w:val="00D16B24"/>
    <w:pPr>
      <w:overflowPunct/>
      <w:autoSpaceDE/>
      <w:autoSpaceDN/>
      <w:adjustRightInd/>
      <w:spacing w:line="360" w:lineRule="auto"/>
      <w:textAlignment w:val="auto"/>
    </w:pPr>
    <w:rPr>
      <w:rFonts w:ascii="Segoe UI" w:eastAsia="Calibri" w:hAnsi="Segoe UI" w:cs="Segoe UI"/>
      <w:noProof/>
      <w:sz w:val="24"/>
    </w:rPr>
  </w:style>
  <w:style w:type="character" w:customStyle="1" w:styleId="ANSVNormal1Char">
    <w:name w:val="ANSV Normal 1 Char"/>
    <w:basedOn w:val="DefaultParagraphFont"/>
    <w:link w:val="ANSVNormal1"/>
    <w:qFormat/>
    <w:rsid w:val="00D16B24"/>
    <w:rPr>
      <w:rFonts w:ascii="Segoe UI" w:eastAsia="Calibri" w:hAnsi="Segoe UI" w:cs="Segoe UI"/>
      <w:noProof/>
      <w:sz w:val="24"/>
    </w:rPr>
  </w:style>
  <w:style w:type="paragraph" w:customStyle="1" w:styleId="NormalTimes">
    <w:name w:val="Normal Times"/>
    <w:basedOn w:val="Normal"/>
    <w:qFormat/>
    <w:rsid w:val="00D16B24"/>
    <w:pPr>
      <w:spacing w:before="120"/>
    </w:pPr>
    <w:rPr>
      <w:sz w:val="24"/>
    </w:rPr>
  </w:style>
  <w:style w:type="character" w:customStyle="1" w:styleId="CaptionChar">
    <w:name w:val="Caption Char"/>
    <w:aliases w:val="Figure Char"/>
    <w:basedOn w:val="DefaultParagraphFont"/>
    <w:link w:val="Caption"/>
    <w:rsid w:val="00D16B24"/>
    <w:rPr>
      <w:rFonts w:eastAsia="Calibri" w:cs="Segoe UI"/>
      <w:bCs/>
      <w:i/>
      <w:sz w:val="26"/>
    </w:rPr>
  </w:style>
  <w:style w:type="numbering" w:customStyle="1" w:styleId="I1">
    <w:name w:val="I.1"/>
    <w:uiPriority w:val="99"/>
    <w:rsid w:val="00DF52AB"/>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8160">
      <w:bodyDiv w:val="1"/>
      <w:marLeft w:val="0"/>
      <w:marRight w:val="0"/>
      <w:marTop w:val="0"/>
      <w:marBottom w:val="0"/>
      <w:divBdr>
        <w:top w:val="none" w:sz="0" w:space="0" w:color="auto"/>
        <w:left w:val="none" w:sz="0" w:space="0" w:color="auto"/>
        <w:bottom w:val="none" w:sz="0" w:space="0" w:color="auto"/>
        <w:right w:val="none" w:sz="0" w:space="0" w:color="auto"/>
      </w:divBdr>
    </w:div>
    <w:div w:id="148130681">
      <w:bodyDiv w:val="1"/>
      <w:marLeft w:val="0"/>
      <w:marRight w:val="0"/>
      <w:marTop w:val="0"/>
      <w:marBottom w:val="0"/>
      <w:divBdr>
        <w:top w:val="none" w:sz="0" w:space="0" w:color="auto"/>
        <w:left w:val="none" w:sz="0" w:space="0" w:color="auto"/>
        <w:bottom w:val="none" w:sz="0" w:space="0" w:color="auto"/>
        <w:right w:val="none" w:sz="0" w:space="0" w:color="auto"/>
      </w:divBdr>
    </w:div>
    <w:div w:id="196815420">
      <w:bodyDiv w:val="1"/>
      <w:marLeft w:val="0"/>
      <w:marRight w:val="0"/>
      <w:marTop w:val="0"/>
      <w:marBottom w:val="0"/>
      <w:divBdr>
        <w:top w:val="none" w:sz="0" w:space="0" w:color="auto"/>
        <w:left w:val="none" w:sz="0" w:space="0" w:color="auto"/>
        <w:bottom w:val="none" w:sz="0" w:space="0" w:color="auto"/>
        <w:right w:val="none" w:sz="0" w:space="0" w:color="auto"/>
      </w:divBdr>
    </w:div>
    <w:div w:id="209928116">
      <w:bodyDiv w:val="1"/>
      <w:marLeft w:val="0"/>
      <w:marRight w:val="0"/>
      <w:marTop w:val="0"/>
      <w:marBottom w:val="0"/>
      <w:divBdr>
        <w:top w:val="none" w:sz="0" w:space="0" w:color="auto"/>
        <w:left w:val="none" w:sz="0" w:space="0" w:color="auto"/>
        <w:bottom w:val="none" w:sz="0" w:space="0" w:color="auto"/>
        <w:right w:val="none" w:sz="0" w:space="0" w:color="auto"/>
      </w:divBdr>
    </w:div>
    <w:div w:id="345715973">
      <w:bodyDiv w:val="1"/>
      <w:marLeft w:val="0"/>
      <w:marRight w:val="0"/>
      <w:marTop w:val="0"/>
      <w:marBottom w:val="0"/>
      <w:divBdr>
        <w:top w:val="none" w:sz="0" w:space="0" w:color="auto"/>
        <w:left w:val="none" w:sz="0" w:space="0" w:color="auto"/>
        <w:bottom w:val="none" w:sz="0" w:space="0" w:color="auto"/>
        <w:right w:val="none" w:sz="0" w:space="0" w:color="auto"/>
      </w:divBdr>
    </w:div>
    <w:div w:id="369689463">
      <w:bodyDiv w:val="1"/>
      <w:marLeft w:val="0"/>
      <w:marRight w:val="0"/>
      <w:marTop w:val="0"/>
      <w:marBottom w:val="0"/>
      <w:divBdr>
        <w:top w:val="none" w:sz="0" w:space="0" w:color="auto"/>
        <w:left w:val="none" w:sz="0" w:space="0" w:color="auto"/>
        <w:bottom w:val="none" w:sz="0" w:space="0" w:color="auto"/>
        <w:right w:val="none" w:sz="0" w:space="0" w:color="auto"/>
      </w:divBdr>
    </w:div>
    <w:div w:id="370494016">
      <w:bodyDiv w:val="1"/>
      <w:marLeft w:val="0"/>
      <w:marRight w:val="0"/>
      <w:marTop w:val="0"/>
      <w:marBottom w:val="0"/>
      <w:divBdr>
        <w:top w:val="none" w:sz="0" w:space="0" w:color="auto"/>
        <w:left w:val="none" w:sz="0" w:space="0" w:color="auto"/>
        <w:bottom w:val="none" w:sz="0" w:space="0" w:color="auto"/>
        <w:right w:val="none" w:sz="0" w:space="0" w:color="auto"/>
      </w:divBdr>
    </w:div>
    <w:div w:id="381171297">
      <w:bodyDiv w:val="1"/>
      <w:marLeft w:val="0"/>
      <w:marRight w:val="0"/>
      <w:marTop w:val="0"/>
      <w:marBottom w:val="0"/>
      <w:divBdr>
        <w:top w:val="none" w:sz="0" w:space="0" w:color="auto"/>
        <w:left w:val="none" w:sz="0" w:space="0" w:color="auto"/>
        <w:bottom w:val="none" w:sz="0" w:space="0" w:color="auto"/>
        <w:right w:val="none" w:sz="0" w:space="0" w:color="auto"/>
      </w:divBdr>
    </w:div>
    <w:div w:id="391386710">
      <w:bodyDiv w:val="1"/>
      <w:marLeft w:val="0"/>
      <w:marRight w:val="0"/>
      <w:marTop w:val="0"/>
      <w:marBottom w:val="0"/>
      <w:divBdr>
        <w:top w:val="none" w:sz="0" w:space="0" w:color="auto"/>
        <w:left w:val="none" w:sz="0" w:space="0" w:color="auto"/>
        <w:bottom w:val="none" w:sz="0" w:space="0" w:color="auto"/>
        <w:right w:val="none" w:sz="0" w:space="0" w:color="auto"/>
      </w:divBdr>
    </w:div>
    <w:div w:id="575364377">
      <w:bodyDiv w:val="1"/>
      <w:marLeft w:val="0"/>
      <w:marRight w:val="0"/>
      <w:marTop w:val="0"/>
      <w:marBottom w:val="0"/>
      <w:divBdr>
        <w:top w:val="none" w:sz="0" w:space="0" w:color="auto"/>
        <w:left w:val="none" w:sz="0" w:space="0" w:color="auto"/>
        <w:bottom w:val="none" w:sz="0" w:space="0" w:color="auto"/>
        <w:right w:val="none" w:sz="0" w:space="0" w:color="auto"/>
      </w:divBdr>
    </w:div>
    <w:div w:id="739138873">
      <w:bodyDiv w:val="1"/>
      <w:marLeft w:val="0"/>
      <w:marRight w:val="0"/>
      <w:marTop w:val="0"/>
      <w:marBottom w:val="0"/>
      <w:divBdr>
        <w:top w:val="none" w:sz="0" w:space="0" w:color="auto"/>
        <w:left w:val="none" w:sz="0" w:space="0" w:color="auto"/>
        <w:bottom w:val="none" w:sz="0" w:space="0" w:color="auto"/>
        <w:right w:val="none" w:sz="0" w:space="0" w:color="auto"/>
      </w:divBdr>
    </w:div>
    <w:div w:id="803931052">
      <w:bodyDiv w:val="1"/>
      <w:marLeft w:val="0"/>
      <w:marRight w:val="0"/>
      <w:marTop w:val="0"/>
      <w:marBottom w:val="0"/>
      <w:divBdr>
        <w:top w:val="none" w:sz="0" w:space="0" w:color="auto"/>
        <w:left w:val="none" w:sz="0" w:space="0" w:color="auto"/>
        <w:bottom w:val="none" w:sz="0" w:space="0" w:color="auto"/>
        <w:right w:val="none" w:sz="0" w:space="0" w:color="auto"/>
      </w:divBdr>
    </w:div>
    <w:div w:id="938951271">
      <w:bodyDiv w:val="1"/>
      <w:marLeft w:val="0"/>
      <w:marRight w:val="0"/>
      <w:marTop w:val="0"/>
      <w:marBottom w:val="0"/>
      <w:divBdr>
        <w:top w:val="none" w:sz="0" w:space="0" w:color="auto"/>
        <w:left w:val="none" w:sz="0" w:space="0" w:color="auto"/>
        <w:bottom w:val="none" w:sz="0" w:space="0" w:color="auto"/>
        <w:right w:val="none" w:sz="0" w:space="0" w:color="auto"/>
      </w:divBdr>
    </w:div>
    <w:div w:id="958532367">
      <w:bodyDiv w:val="1"/>
      <w:marLeft w:val="0"/>
      <w:marRight w:val="0"/>
      <w:marTop w:val="0"/>
      <w:marBottom w:val="0"/>
      <w:divBdr>
        <w:top w:val="none" w:sz="0" w:space="0" w:color="auto"/>
        <w:left w:val="none" w:sz="0" w:space="0" w:color="auto"/>
        <w:bottom w:val="none" w:sz="0" w:space="0" w:color="auto"/>
        <w:right w:val="none" w:sz="0" w:space="0" w:color="auto"/>
      </w:divBdr>
    </w:div>
    <w:div w:id="1095975741">
      <w:bodyDiv w:val="1"/>
      <w:marLeft w:val="0"/>
      <w:marRight w:val="0"/>
      <w:marTop w:val="0"/>
      <w:marBottom w:val="0"/>
      <w:divBdr>
        <w:top w:val="none" w:sz="0" w:space="0" w:color="auto"/>
        <w:left w:val="none" w:sz="0" w:space="0" w:color="auto"/>
        <w:bottom w:val="none" w:sz="0" w:space="0" w:color="auto"/>
        <w:right w:val="none" w:sz="0" w:space="0" w:color="auto"/>
      </w:divBdr>
    </w:div>
    <w:div w:id="1147892315">
      <w:bodyDiv w:val="1"/>
      <w:marLeft w:val="0"/>
      <w:marRight w:val="0"/>
      <w:marTop w:val="0"/>
      <w:marBottom w:val="0"/>
      <w:divBdr>
        <w:top w:val="none" w:sz="0" w:space="0" w:color="auto"/>
        <w:left w:val="none" w:sz="0" w:space="0" w:color="auto"/>
        <w:bottom w:val="none" w:sz="0" w:space="0" w:color="auto"/>
        <w:right w:val="none" w:sz="0" w:space="0" w:color="auto"/>
      </w:divBdr>
    </w:div>
    <w:div w:id="1339885919">
      <w:bodyDiv w:val="1"/>
      <w:marLeft w:val="0"/>
      <w:marRight w:val="0"/>
      <w:marTop w:val="0"/>
      <w:marBottom w:val="0"/>
      <w:divBdr>
        <w:top w:val="none" w:sz="0" w:space="0" w:color="auto"/>
        <w:left w:val="none" w:sz="0" w:space="0" w:color="auto"/>
        <w:bottom w:val="none" w:sz="0" w:space="0" w:color="auto"/>
        <w:right w:val="none" w:sz="0" w:space="0" w:color="auto"/>
      </w:divBdr>
    </w:div>
    <w:div w:id="1381054578">
      <w:bodyDiv w:val="1"/>
      <w:marLeft w:val="0"/>
      <w:marRight w:val="0"/>
      <w:marTop w:val="0"/>
      <w:marBottom w:val="0"/>
      <w:divBdr>
        <w:top w:val="none" w:sz="0" w:space="0" w:color="auto"/>
        <w:left w:val="none" w:sz="0" w:space="0" w:color="auto"/>
        <w:bottom w:val="none" w:sz="0" w:space="0" w:color="auto"/>
        <w:right w:val="none" w:sz="0" w:space="0" w:color="auto"/>
      </w:divBdr>
    </w:div>
    <w:div w:id="1412000984">
      <w:bodyDiv w:val="1"/>
      <w:marLeft w:val="0"/>
      <w:marRight w:val="0"/>
      <w:marTop w:val="0"/>
      <w:marBottom w:val="0"/>
      <w:divBdr>
        <w:top w:val="none" w:sz="0" w:space="0" w:color="auto"/>
        <w:left w:val="none" w:sz="0" w:space="0" w:color="auto"/>
        <w:bottom w:val="none" w:sz="0" w:space="0" w:color="auto"/>
        <w:right w:val="none" w:sz="0" w:space="0" w:color="auto"/>
      </w:divBdr>
    </w:div>
    <w:div w:id="1616060952">
      <w:bodyDiv w:val="1"/>
      <w:marLeft w:val="0"/>
      <w:marRight w:val="0"/>
      <w:marTop w:val="0"/>
      <w:marBottom w:val="0"/>
      <w:divBdr>
        <w:top w:val="none" w:sz="0" w:space="0" w:color="auto"/>
        <w:left w:val="none" w:sz="0" w:space="0" w:color="auto"/>
        <w:bottom w:val="none" w:sz="0" w:space="0" w:color="auto"/>
        <w:right w:val="none" w:sz="0" w:space="0" w:color="auto"/>
      </w:divBdr>
    </w:div>
    <w:div w:id="1687243650">
      <w:bodyDiv w:val="1"/>
      <w:marLeft w:val="0"/>
      <w:marRight w:val="0"/>
      <w:marTop w:val="0"/>
      <w:marBottom w:val="0"/>
      <w:divBdr>
        <w:top w:val="none" w:sz="0" w:space="0" w:color="auto"/>
        <w:left w:val="none" w:sz="0" w:space="0" w:color="auto"/>
        <w:bottom w:val="none" w:sz="0" w:space="0" w:color="auto"/>
        <w:right w:val="none" w:sz="0" w:space="0" w:color="auto"/>
      </w:divBdr>
    </w:div>
    <w:div w:id="1711034535">
      <w:bodyDiv w:val="1"/>
      <w:marLeft w:val="0"/>
      <w:marRight w:val="0"/>
      <w:marTop w:val="0"/>
      <w:marBottom w:val="0"/>
      <w:divBdr>
        <w:top w:val="none" w:sz="0" w:space="0" w:color="auto"/>
        <w:left w:val="none" w:sz="0" w:space="0" w:color="auto"/>
        <w:bottom w:val="none" w:sz="0" w:space="0" w:color="auto"/>
        <w:right w:val="none" w:sz="0" w:space="0" w:color="auto"/>
      </w:divBdr>
    </w:div>
    <w:div w:id="1836535052">
      <w:bodyDiv w:val="1"/>
      <w:marLeft w:val="0"/>
      <w:marRight w:val="0"/>
      <w:marTop w:val="0"/>
      <w:marBottom w:val="0"/>
      <w:divBdr>
        <w:top w:val="none" w:sz="0" w:space="0" w:color="auto"/>
        <w:left w:val="none" w:sz="0" w:space="0" w:color="auto"/>
        <w:bottom w:val="none" w:sz="0" w:space="0" w:color="auto"/>
        <w:right w:val="none" w:sz="0" w:space="0" w:color="auto"/>
      </w:divBdr>
    </w:div>
    <w:div w:id="1855341127">
      <w:bodyDiv w:val="1"/>
      <w:marLeft w:val="0"/>
      <w:marRight w:val="0"/>
      <w:marTop w:val="0"/>
      <w:marBottom w:val="0"/>
      <w:divBdr>
        <w:top w:val="none" w:sz="0" w:space="0" w:color="auto"/>
        <w:left w:val="none" w:sz="0" w:space="0" w:color="auto"/>
        <w:bottom w:val="none" w:sz="0" w:space="0" w:color="auto"/>
        <w:right w:val="none" w:sz="0" w:space="0" w:color="auto"/>
      </w:divBdr>
    </w:div>
    <w:div w:id="197244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gif"/><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package" Target="embeddings/Microsoft_Visio_Drawing1.vsdx"/><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microsoft.com/office/2016/09/relationships/commentsIds" Target="commentsIds.xml"/><Relationship Id="rId8" Type="http://schemas.openxmlformats.org/officeDocument/2006/relationships/hyperlink" Target="http://www.this-page-intentionally-left-blank.org/" TargetMode="External"/><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comments" Target="comments.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jp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jpeg"/><Relationship Id="rId34" Type="http://schemas.openxmlformats.org/officeDocument/2006/relationships/image" Target="media/image24.emf"/><Relationship Id="rId50" Type="http://schemas.openxmlformats.org/officeDocument/2006/relationships/image" Target="media/image39.png"/><Relationship Id="rId55" Type="http://schemas.openxmlformats.org/officeDocument/2006/relationships/image" Target="media/image44.png"/><Relationship Id="rId76" Type="http://schemas.microsoft.com/office/2018/08/relationships/commentsExtensible" Target="commentsExtensible.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_rels/settings.xml.rels><?xml version="1.0" encoding="UTF-8" standalone="yes"?>
<Relationships xmlns="http://schemas.openxmlformats.org/package/2006/relationships"><Relationship Id="rId1" Type="http://schemas.openxmlformats.org/officeDocument/2006/relationships/attachedTemplate" Target="file:///E:\Others\Quy%20tr&#236;nh\Bieu%20mau%20tai%20lieu%20PTSP%20v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9E6687-D82E-4483-B74A-5220CBF08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Bieu mau tai lieu PTSP v0.3</Template>
  <TotalTime>1765</TotalTime>
  <Pages>116</Pages>
  <Words>19237</Words>
  <Characters>109655</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So¹n tho</vt:lpstr>
    </vt:vector>
  </TitlesOfParts>
  <Company>Hewlett-Packard</Company>
  <LinksUpToDate>false</LinksUpToDate>
  <CharactersWithSpaces>128635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So¹n tho</dc:title>
  <dc:subject/>
  <dc:creator>Dat Tran</dc:creator>
  <cp:keywords/>
  <cp:lastModifiedBy>Microsoft account</cp:lastModifiedBy>
  <cp:revision>54</cp:revision>
  <cp:lastPrinted>2018-06-01T02:05:00Z</cp:lastPrinted>
  <dcterms:created xsi:type="dcterms:W3CDTF">2020-07-01T02:45:00Z</dcterms:created>
  <dcterms:modified xsi:type="dcterms:W3CDTF">2020-07-06T03:06:00Z</dcterms:modified>
</cp:coreProperties>
</file>